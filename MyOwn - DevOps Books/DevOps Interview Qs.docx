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5A5FED" w14:textId="46B7E03B" w:rsidR="009F0995" w:rsidRDefault="00C561A2" w:rsidP="00C561A2">
      <w:pPr>
        <w:pStyle w:val="Heading1"/>
      </w:pPr>
      <w:r>
        <w:t>Jenkins – Interview</w:t>
      </w:r>
    </w:p>
    <w:p w14:paraId="3A57C547" w14:textId="6AC5A3FB" w:rsidR="00C561A2" w:rsidRDefault="00C561A2" w:rsidP="00C561A2"/>
    <w:p w14:paraId="3B30C327" w14:textId="41053A09" w:rsidR="00EF5D0C" w:rsidRDefault="00EF5D0C" w:rsidP="00EF5D0C">
      <w:pPr>
        <w:pStyle w:val="Heading2"/>
      </w:pPr>
      <w:r>
        <w:t>Master Slave</w:t>
      </w:r>
    </w:p>
    <w:p w14:paraId="00904FD4" w14:textId="3B53225A" w:rsidR="00EF5D0C" w:rsidRDefault="00EF5D0C" w:rsidP="00EF5D0C"/>
    <w:p w14:paraId="7F59A238" w14:textId="3F9B2347" w:rsidR="00EF5D0C" w:rsidRDefault="00EF5D0C" w:rsidP="00EF5D0C"/>
    <w:p w14:paraId="3DA51FF4" w14:textId="6F0AD23C" w:rsidR="00DE4774" w:rsidRDefault="00DE4774" w:rsidP="00DE4774">
      <w:pPr>
        <w:pStyle w:val="Heading2"/>
      </w:pPr>
      <w:r w:rsidRPr="00DE4774">
        <w:t>What are the ways to configure Jenkins node agent to communicate with Jenkins master?</w:t>
      </w:r>
    </w:p>
    <w:p w14:paraId="28FB188A" w14:textId="0D3047ED" w:rsidR="00EF5D0C" w:rsidRDefault="00EF5D0C" w:rsidP="00EF5D0C"/>
    <w:p w14:paraId="31F4CDE0" w14:textId="77777777" w:rsidR="002F6B3B" w:rsidRPr="00CF342E" w:rsidRDefault="002F6B3B" w:rsidP="002F6B3B">
      <w:r w:rsidRPr="00CF342E">
        <w:rPr>
          <w:b/>
          <w:bCs/>
        </w:rPr>
        <w:t>Agent: </w:t>
      </w:r>
      <w:r w:rsidRPr="00CF342E">
        <w:t>It is directive to tell Jenkins to execute the pipeline in a particular manner and order.</w:t>
      </w:r>
    </w:p>
    <w:p w14:paraId="178ACCEA" w14:textId="77777777" w:rsidR="002F6B3B" w:rsidRPr="00CF342E" w:rsidRDefault="002F6B3B" w:rsidP="002F6B3B">
      <w:r w:rsidRPr="00CF342E">
        <w:rPr>
          <w:b/>
          <w:bCs/>
        </w:rPr>
        <w:t>Post-section: </w:t>
      </w:r>
      <w:r w:rsidRPr="00CF342E">
        <w:t xml:space="preserve">If we </w:t>
      </w:r>
      <w:proofErr w:type="gramStart"/>
      <w:r w:rsidRPr="00CF342E">
        <w:t>have to</w:t>
      </w:r>
      <w:proofErr w:type="gramEnd"/>
      <w:r w:rsidRPr="00CF342E">
        <w:t xml:space="preserve"> add some notification and to perform other tasks at the end of a pipeline, post-section will definitely run at the end of every pipeline’s execution.</w:t>
      </w:r>
    </w:p>
    <w:p w14:paraId="104419F4" w14:textId="42E3EBDF" w:rsidR="00DE4774" w:rsidRDefault="002F6B3B" w:rsidP="002F6B3B">
      <w:proofErr w:type="spellStart"/>
      <w:r w:rsidRPr="00CF342E">
        <w:rPr>
          <w:b/>
          <w:bCs/>
        </w:rPr>
        <w:t>Jenkinsfile</w:t>
      </w:r>
      <w:proofErr w:type="spellEnd"/>
      <w:r w:rsidRPr="00CF342E">
        <w:rPr>
          <w:b/>
          <w:bCs/>
        </w:rPr>
        <w:t>: </w:t>
      </w:r>
      <w:r w:rsidRPr="00CF342E">
        <w:t xml:space="preserve">The text file where all the definitions of pipelines are defined is called </w:t>
      </w:r>
      <w:proofErr w:type="spellStart"/>
      <w:r w:rsidRPr="00CF342E">
        <w:t>Jenkinsfile</w:t>
      </w:r>
      <w:proofErr w:type="spellEnd"/>
      <w:r w:rsidRPr="00CF342E">
        <w:t>. It is being checked in the source control repository</w:t>
      </w:r>
    </w:p>
    <w:p w14:paraId="019F272F" w14:textId="50CDBC53" w:rsidR="00DE4774" w:rsidRDefault="000206A7" w:rsidP="00EF5D0C">
      <w:hyperlink r:id="rId12" w:history="1">
        <w:r w:rsidR="007F1C2A">
          <w:rPr>
            <w:rStyle w:val="Hyperlink"/>
          </w:rPr>
          <w:t>https://dzone.com/articles/jenkins-03-configure-master-and-slave</w:t>
        </w:r>
      </w:hyperlink>
    </w:p>
    <w:p w14:paraId="3CCA08D6" w14:textId="2DC1E15F" w:rsidR="00DE4774" w:rsidRDefault="00DE4774" w:rsidP="00EF5D0C"/>
    <w:p w14:paraId="01EFB502" w14:textId="77777777" w:rsidR="00DE4774" w:rsidRDefault="00DE4774" w:rsidP="00EF5D0C"/>
    <w:p w14:paraId="7479F455" w14:textId="3B0F9ADD" w:rsidR="00EF5D0C" w:rsidRDefault="0054221E" w:rsidP="0054221E">
      <w:pPr>
        <w:pStyle w:val="Heading2"/>
      </w:pPr>
      <w:r w:rsidRPr="005A79CB">
        <w:t>types of pipelines in Jenkins?</w:t>
      </w:r>
    </w:p>
    <w:p w14:paraId="5073F8BD" w14:textId="53EC71A8" w:rsidR="00EE4D24" w:rsidRDefault="00EB2188" w:rsidP="00EF5D0C">
      <w:r w:rsidRPr="00EB2188">
        <w:t>In Jenkins, a pipeline is a group of events or jobs which are interlinked with one another in a sequence</w:t>
      </w:r>
      <w:r>
        <w:t>.</w:t>
      </w:r>
    </w:p>
    <w:p w14:paraId="67412E7B" w14:textId="52A50BB7" w:rsidR="00EE4D24" w:rsidRDefault="00D22A8B" w:rsidP="00EF5D0C">
      <w:r w:rsidRPr="00D22A8B">
        <w:t>Jenkins pipelines can be defined using a text file called </w:t>
      </w:r>
      <w:proofErr w:type="spellStart"/>
      <w:r w:rsidRPr="00D22A8B">
        <w:rPr>
          <w:b/>
          <w:bCs/>
        </w:rPr>
        <w:t>JenkinsFile</w:t>
      </w:r>
      <w:proofErr w:type="spellEnd"/>
      <w:r w:rsidRPr="00D22A8B">
        <w:rPr>
          <w:b/>
          <w:bCs/>
        </w:rPr>
        <w:t>. </w:t>
      </w:r>
      <w:r w:rsidRPr="00D22A8B">
        <w:t xml:space="preserve">You can implement pipeline as code using </w:t>
      </w:r>
      <w:proofErr w:type="spellStart"/>
      <w:r w:rsidRPr="00D22A8B">
        <w:t>JenkinsFile</w:t>
      </w:r>
      <w:proofErr w:type="spellEnd"/>
      <w:r w:rsidRPr="00D22A8B">
        <w:t xml:space="preserve">, and this can be defined by using a domain specific language (DSL). With </w:t>
      </w:r>
      <w:proofErr w:type="spellStart"/>
      <w:r w:rsidRPr="00D22A8B">
        <w:t>JenkinsFile</w:t>
      </w:r>
      <w:proofErr w:type="spellEnd"/>
      <w:r w:rsidRPr="00D22A8B">
        <w:t>, you can write the steps needed for running a Jenkins pipeline</w:t>
      </w:r>
    </w:p>
    <w:p w14:paraId="1ED25B06" w14:textId="0437A7BC" w:rsidR="00EE4D24" w:rsidRDefault="00EE4D24" w:rsidP="00EF5D0C"/>
    <w:p w14:paraId="74836682" w14:textId="77777777" w:rsidR="00642224" w:rsidRPr="00642224" w:rsidRDefault="00642224" w:rsidP="00642224">
      <w:r w:rsidRPr="00642224">
        <w:t xml:space="preserve">There are two types of syntax used for defining your </w:t>
      </w:r>
      <w:proofErr w:type="spellStart"/>
      <w:r w:rsidRPr="00642224">
        <w:t>JenkinsFile</w:t>
      </w:r>
      <w:proofErr w:type="spellEnd"/>
      <w:r w:rsidRPr="00642224">
        <w:t>.</w:t>
      </w:r>
    </w:p>
    <w:p w14:paraId="700075A5" w14:textId="77777777" w:rsidR="00642224" w:rsidRPr="00642224" w:rsidRDefault="00642224" w:rsidP="006702B8">
      <w:pPr>
        <w:numPr>
          <w:ilvl w:val="0"/>
          <w:numId w:val="25"/>
        </w:numPr>
      </w:pPr>
      <w:r w:rsidRPr="00642224">
        <w:t>Declarative</w:t>
      </w:r>
    </w:p>
    <w:p w14:paraId="5CAE34D9" w14:textId="77777777" w:rsidR="00642224" w:rsidRPr="00642224" w:rsidRDefault="00642224" w:rsidP="006702B8">
      <w:pPr>
        <w:numPr>
          <w:ilvl w:val="0"/>
          <w:numId w:val="25"/>
        </w:numPr>
      </w:pPr>
      <w:r w:rsidRPr="00642224">
        <w:t>Scripted</w:t>
      </w:r>
    </w:p>
    <w:p w14:paraId="222E570E" w14:textId="77777777" w:rsidR="00642224" w:rsidRPr="00642224" w:rsidRDefault="00642224" w:rsidP="00EA709C">
      <w:pPr>
        <w:spacing w:after="0"/>
      </w:pPr>
      <w:r w:rsidRPr="00642224">
        <w:rPr>
          <w:b/>
          <w:bCs/>
        </w:rPr>
        <w:t>Declarative:</w:t>
      </w:r>
    </w:p>
    <w:p w14:paraId="66CE6EFA" w14:textId="77777777" w:rsidR="00642224" w:rsidRPr="00642224" w:rsidRDefault="00642224" w:rsidP="00642224">
      <w:r w:rsidRPr="00642224">
        <w:lastRenderedPageBreak/>
        <w:t>Declarative pipeline syntax offers an easy way to create pipelines. It contains a predefined hierarchy to create Jenkins pipelines. It gives you the ability to control all aspects of a pipeline execution in a simple, straight-forward manner.</w:t>
      </w:r>
    </w:p>
    <w:p w14:paraId="1884642F" w14:textId="77777777" w:rsidR="00642224" w:rsidRPr="00642224" w:rsidRDefault="00642224" w:rsidP="00EA709C">
      <w:pPr>
        <w:spacing w:after="0"/>
      </w:pPr>
      <w:r w:rsidRPr="00642224">
        <w:rPr>
          <w:b/>
          <w:bCs/>
        </w:rPr>
        <w:t>Scripted:</w:t>
      </w:r>
    </w:p>
    <w:p w14:paraId="2A04201D" w14:textId="77777777" w:rsidR="00642224" w:rsidRPr="00642224" w:rsidRDefault="00642224" w:rsidP="00642224">
      <w:r w:rsidRPr="00642224">
        <w:t>Scripted Jenkins pipeline runs on the Jenkins master with the help of a lightweight executor. It uses very few resources to translate the pipeline into atomic commands. Both declarative and scripted syntax are different from each other and are defined totally differently.</w:t>
      </w:r>
    </w:p>
    <w:p w14:paraId="662A9BC8" w14:textId="2C967137" w:rsidR="00642224" w:rsidRDefault="00642224" w:rsidP="00EF5D0C"/>
    <w:p w14:paraId="22821623" w14:textId="4982D7B1" w:rsidR="00EA709C" w:rsidRDefault="00EA709C" w:rsidP="00EA709C">
      <w:pPr>
        <w:pStyle w:val="Heading3"/>
      </w:pPr>
      <w:r w:rsidRPr="00EA709C">
        <w:t>Declarative Pipeline for Maven Projects</w:t>
      </w:r>
    </w:p>
    <w:p w14:paraId="487F3CDE" w14:textId="77777777" w:rsidR="00504D57" w:rsidRPr="00504D57" w:rsidRDefault="00504D57" w:rsidP="00504D57">
      <w:r w:rsidRPr="00504D57">
        <w:t>Install the plugin from Manage Jenkins</w:t>
      </w:r>
    </w:p>
    <w:p w14:paraId="544EF20E" w14:textId="77777777" w:rsidR="00504D57" w:rsidRPr="00504D57" w:rsidRDefault="00504D57" w:rsidP="00504D57">
      <w:r w:rsidRPr="00504D57">
        <w:t>Go to Jenkins Dashboard -&gt; Manage Jenkins -&gt; Manage Plugins -&gt; Available -&gt; search for ‘</w:t>
      </w:r>
      <w:r w:rsidRPr="00504D57">
        <w:rPr>
          <w:b/>
          <w:bCs/>
        </w:rPr>
        <w:t>Build Pipeline’</w:t>
      </w:r>
      <w:r w:rsidRPr="00504D57">
        <w:t xml:space="preserve"> -&gt; Click on ‘Install without restart’</w:t>
      </w:r>
    </w:p>
    <w:p w14:paraId="28D09516" w14:textId="77777777" w:rsidR="00504D57" w:rsidRDefault="00504D57" w:rsidP="00EF5D0C"/>
    <w:p w14:paraId="07CA4806" w14:textId="77777777" w:rsidR="00504D57" w:rsidRDefault="00504D57" w:rsidP="00EF5D0C"/>
    <w:p w14:paraId="25D99584" w14:textId="4865284E" w:rsidR="00642224" w:rsidRDefault="00A6508E" w:rsidP="00EF5D0C">
      <w:pPr>
        <w:rPr>
          <w:noProof/>
        </w:rPr>
      </w:pPr>
      <w:r>
        <w:t xml:space="preserve">New Job &gt; </w:t>
      </w:r>
      <w:proofErr w:type="spellStart"/>
      <w:r>
        <w:t>PipeLine</w:t>
      </w:r>
      <w:proofErr w:type="spellEnd"/>
      <w:r w:rsidR="008A5C21">
        <w:t>.</w:t>
      </w:r>
      <w:r w:rsidR="008A5C21" w:rsidRPr="008A5C21">
        <w:rPr>
          <w:noProof/>
        </w:rPr>
        <w:t xml:space="preserve"> </w:t>
      </w:r>
      <w:r w:rsidR="008A5C21">
        <w:rPr>
          <w:noProof/>
        </w:rPr>
        <w:drawing>
          <wp:inline distT="0" distB="0" distL="0" distR="0" wp14:anchorId="5ADDB3A9" wp14:editId="06C3023C">
            <wp:extent cx="5943600" cy="2950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0210"/>
                    </a:xfrm>
                    <a:prstGeom prst="rect">
                      <a:avLst/>
                    </a:prstGeom>
                  </pic:spPr>
                </pic:pic>
              </a:graphicData>
            </a:graphic>
          </wp:inline>
        </w:drawing>
      </w:r>
    </w:p>
    <w:p w14:paraId="5E235C46" w14:textId="1BDA0A33" w:rsidR="00E75EF7" w:rsidRDefault="00E75EF7" w:rsidP="00EF5D0C"/>
    <w:p w14:paraId="53443D1B" w14:textId="6AAD6C53" w:rsidR="00642224" w:rsidRDefault="0038095B" w:rsidP="0038095B">
      <w:pPr>
        <w:pStyle w:val="Qsns"/>
      </w:pPr>
      <w:r>
        <w:t>#1 Just Printing message on Build Stage</w:t>
      </w:r>
    </w:p>
    <w:p w14:paraId="3AE670BA"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pipeline { </w:t>
      </w:r>
    </w:p>
    <w:p w14:paraId="357F5A33"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agent any </w:t>
      </w:r>
      <w:r w:rsidRPr="00116CBF">
        <w:rPr>
          <w:rFonts w:ascii="Consolas" w:eastAsia="Times New Roman" w:hAnsi="Consolas" w:cs="Courier New"/>
          <w:color w:val="777777"/>
          <w:lang w:eastAsia="en-US"/>
        </w:rPr>
        <w:t xml:space="preserve"> </w:t>
      </w:r>
    </w:p>
    <w:p w14:paraId="71B42D11"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stages { </w:t>
      </w:r>
    </w:p>
    <w:p w14:paraId="2831DD83"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stage(</w:t>
      </w:r>
      <w:r w:rsidRPr="00116CBF">
        <w:rPr>
          <w:rFonts w:ascii="Consolas" w:eastAsia="Times New Roman" w:hAnsi="Consolas" w:cs="Courier New"/>
          <w:color w:val="771100"/>
          <w:lang w:eastAsia="en-US"/>
        </w:rPr>
        <w:t>'</w:t>
      </w:r>
      <w:r w:rsidRPr="00116CBF">
        <w:rPr>
          <w:rFonts w:ascii="Consolas" w:eastAsia="Times New Roman" w:hAnsi="Consolas" w:cs="Courier New"/>
          <w:color w:val="DD2200"/>
          <w:lang w:eastAsia="en-US"/>
        </w:rPr>
        <w:t>Build</w:t>
      </w:r>
      <w:r w:rsidRPr="00116CBF">
        <w:rPr>
          <w:rFonts w:ascii="Consolas" w:eastAsia="Times New Roman" w:hAnsi="Consolas" w:cs="Courier New"/>
          <w:color w:val="771100"/>
          <w:lang w:eastAsia="en-US"/>
        </w:rPr>
        <w:t>'</w:t>
      </w:r>
      <w:r w:rsidRPr="00116CBF">
        <w:rPr>
          <w:rFonts w:ascii="Consolas" w:eastAsia="Times New Roman" w:hAnsi="Consolas" w:cs="Courier New"/>
          <w:color w:val="212529"/>
          <w:lang w:eastAsia="en-US"/>
        </w:rPr>
        <w:t xml:space="preserve">) { </w:t>
      </w:r>
    </w:p>
    <w:p w14:paraId="1C0BB9A4"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lastRenderedPageBreak/>
        <w:t xml:space="preserve">            steps { </w:t>
      </w:r>
    </w:p>
    <w:p w14:paraId="08DD9442"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echo </w:t>
      </w:r>
      <w:r w:rsidRPr="00116CBF">
        <w:rPr>
          <w:rFonts w:ascii="Consolas" w:eastAsia="Times New Roman" w:hAnsi="Consolas" w:cs="Courier New"/>
          <w:color w:val="771100"/>
          <w:lang w:eastAsia="en-US"/>
        </w:rPr>
        <w:t>'</w:t>
      </w:r>
      <w:r w:rsidRPr="00116CBF">
        <w:rPr>
          <w:rFonts w:ascii="Consolas" w:eastAsia="Times New Roman" w:hAnsi="Consolas" w:cs="Courier New"/>
          <w:color w:val="DD2200"/>
          <w:lang w:eastAsia="en-US"/>
        </w:rPr>
        <w:t>This is a minimal pipeline.</w:t>
      </w:r>
      <w:r w:rsidRPr="00116CBF">
        <w:rPr>
          <w:rFonts w:ascii="Consolas" w:eastAsia="Times New Roman" w:hAnsi="Consolas" w:cs="Courier New"/>
          <w:color w:val="771100"/>
          <w:lang w:eastAsia="en-US"/>
        </w:rPr>
        <w:t>'</w:t>
      </w:r>
      <w:r w:rsidRPr="00116CBF">
        <w:rPr>
          <w:rFonts w:ascii="Consolas" w:eastAsia="Times New Roman" w:hAnsi="Consolas" w:cs="Courier New"/>
          <w:color w:val="212529"/>
          <w:lang w:eastAsia="en-US"/>
        </w:rPr>
        <w:t xml:space="preserve"> </w:t>
      </w:r>
    </w:p>
    <w:p w14:paraId="378D6CFD"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w:t>
      </w:r>
    </w:p>
    <w:p w14:paraId="479AE48D"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w:t>
      </w:r>
    </w:p>
    <w:p w14:paraId="1C3EC95F"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US"/>
        </w:rPr>
      </w:pPr>
      <w:r w:rsidRPr="00116CBF">
        <w:rPr>
          <w:rFonts w:ascii="Consolas" w:eastAsia="Times New Roman" w:hAnsi="Consolas" w:cs="Courier New"/>
          <w:color w:val="212529"/>
          <w:lang w:eastAsia="en-US"/>
        </w:rPr>
        <w:t xml:space="preserve">    }</w:t>
      </w:r>
    </w:p>
    <w:p w14:paraId="2FBFF450" w14:textId="77777777" w:rsidR="00116CBF" w:rsidRPr="00116CBF" w:rsidRDefault="00116CBF" w:rsidP="00116CB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lang w:eastAsia="en-US"/>
        </w:rPr>
      </w:pPr>
      <w:r w:rsidRPr="00116CBF">
        <w:rPr>
          <w:rFonts w:ascii="Consolas" w:eastAsia="Times New Roman" w:hAnsi="Consolas" w:cs="Courier New"/>
          <w:color w:val="212529"/>
          <w:lang w:eastAsia="en-US"/>
        </w:rPr>
        <w:t>}</w:t>
      </w:r>
    </w:p>
    <w:p w14:paraId="3AFFD8A5" w14:textId="07874094" w:rsidR="00642224" w:rsidRDefault="00116CBF" w:rsidP="00EF5D0C">
      <w:r>
        <w:rPr>
          <w:noProof/>
        </w:rPr>
        <w:drawing>
          <wp:inline distT="0" distB="0" distL="0" distR="0" wp14:anchorId="509E59F8" wp14:editId="27AA5293">
            <wp:extent cx="5943600" cy="3021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21965"/>
                    </a:xfrm>
                    <a:prstGeom prst="rect">
                      <a:avLst/>
                    </a:prstGeom>
                  </pic:spPr>
                </pic:pic>
              </a:graphicData>
            </a:graphic>
          </wp:inline>
        </w:drawing>
      </w:r>
    </w:p>
    <w:p w14:paraId="6AC52E6D" w14:textId="29930270" w:rsidR="000560C1" w:rsidRDefault="000560C1" w:rsidP="00EF5D0C"/>
    <w:p w14:paraId="07D13977" w14:textId="608E2802" w:rsidR="000560C1" w:rsidRDefault="000560C1" w:rsidP="000560C1">
      <w:pPr>
        <w:pStyle w:val="Qsns"/>
      </w:pPr>
      <w:r>
        <w:t>#2 Check JDK, Maven &amp; Print PATHS</w:t>
      </w:r>
    </w:p>
    <w:p w14:paraId="6FF6885C" w14:textId="77777777" w:rsidR="000560C1" w:rsidRDefault="000560C1" w:rsidP="000560C1">
      <w:pPr>
        <w:pStyle w:val="Output"/>
      </w:pPr>
      <w:r>
        <w:t>pipeline {</w:t>
      </w:r>
    </w:p>
    <w:p w14:paraId="5FDA25C9" w14:textId="77777777" w:rsidR="000560C1" w:rsidRDefault="000560C1" w:rsidP="000560C1">
      <w:pPr>
        <w:pStyle w:val="Output"/>
      </w:pPr>
      <w:r>
        <w:t xml:space="preserve">    agent any</w:t>
      </w:r>
    </w:p>
    <w:p w14:paraId="4EE86D4E" w14:textId="77777777" w:rsidR="000560C1" w:rsidRDefault="000560C1" w:rsidP="000560C1">
      <w:pPr>
        <w:pStyle w:val="Output"/>
      </w:pPr>
      <w:r>
        <w:t xml:space="preserve">    tools { </w:t>
      </w:r>
    </w:p>
    <w:p w14:paraId="45B628A5" w14:textId="77777777" w:rsidR="000560C1" w:rsidRDefault="000560C1" w:rsidP="000560C1">
      <w:pPr>
        <w:pStyle w:val="Output"/>
      </w:pPr>
      <w:r>
        <w:t xml:space="preserve">        maven 'Apache Maven 3.6.0' </w:t>
      </w:r>
    </w:p>
    <w:p w14:paraId="78421D93" w14:textId="77777777" w:rsidR="000560C1" w:rsidRDefault="000560C1" w:rsidP="000560C1">
      <w:pPr>
        <w:pStyle w:val="Output"/>
      </w:pPr>
      <w:r>
        <w:t xml:space="preserve">        </w:t>
      </w:r>
      <w:proofErr w:type="spellStart"/>
      <w:r>
        <w:t>jdk</w:t>
      </w:r>
      <w:proofErr w:type="spellEnd"/>
      <w:r>
        <w:t xml:space="preserve"> 'java-8-openjdk' </w:t>
      </w:r>
    </w:p>
    <w:p w14:paraId="1B75963A" w14:textId="77777777" w:rsidR="000560C1" w:rsidRDefault="000560C1" w:rsidP="000560C1">
      <w:pPr>
        <w:pStyle w:val="Output"/>
      </w:pPr>
      <w:r>
        <w:t xml:space="preserve">    }</w:t>
      </w:r>
    </w:p>
    <w:p w14:paraId="0910F26F" w14:textId="77777777" w:rsidR="000560C1" w:rsidRDefault="000560C1" w:rsidP="000560C1">
      <w:pPr>
        <w:pStyle w:val="Output"/>
      </w:pPr>
      <w:r>
        <w:t xml:space="preserve">    stages {</w:t>
      </w:r>
    </w:p>
    <w:p w14:paraId="6A314B1D" w14:textId="77777777" w:rsidR="000560C1" w:rsidRDefault="000560C1" w:rsidP="000560C1">
      <w:pPr>
        <w:pStyle w:val="Output"/>
      </w:pPr>
      <w:r>
        <w:t xml:space="preserve">        stage ('Initialize') {</w:t>
      </w:r>
    </w:p>
    <w:p w14:paraId="001B799F" w14:textId="77777777" w:rsidR="000560C1" w:rsidRDefault="000560C1" w:rsidP="000560C1">
      <w:pPr>
        <w:pStyle w:val="Output"/>
      </w:pPr>
      <w:r>
        <w:t xml:space="preserve">            steps {</w:t>
      </w:r>
    </w:p>
    <w:p w14:paraId="39157352" w14:textId="77777777" w:rsidR="000560C1" w:rsidRDefault="000560C1" w:rsidP="000560C1">
      <w:pPr>
        <w:pStyle w:val="Output"/>
      </w:pPr>
      <w:r>
        <w:t xml:space="preserve">                </w:t>
      </w:r>
      <w:proofErr w:type="spellStart"/>
      <w:r>
        <w:t>sh</w:t>
      </w:r>
      <w:proofErr w:type="spellEnd"/>
      <w:r>
        <w:t xml:space="preserve"> '''</w:t>
      </w:r>
    </w:p>
    <w:p w14:paraId="06F5F13A" w14:textId="77777777" w:rsidR="000560C1" w:rsidRDefault="000560C1" w:rsidP="000560C1">
      <w:pPr>
        <w:pStyle w:val="Output"/>
      </w:pPr>
      <w:r>
        <w:t xml:space="preserve">                    echo "PATH = ${PATH}"</w:t>
      </w:r>
    </w:p>
    <w:p w14:paraId="2433F72B" w14:textId="77777777" w:rsidR="000560C1" w:rsidRDefault="000560C1" w:rsidP="000560C1">
      <w:pPr>
        <w:pStyle w:val="Output"/>
      </w:pPr>
      <w:r>
        <w:t xml:space="preserve">                    echo "M2_HOME = ${M2_HOME}"</w:t>
      </w:r>
    </w:p>
    <w:p w14:paraId="789DEFD4" w14:textId="77777777" w:rsidR="000560C1" w:rsidRDefault="000560C1" w:rsidP="000560C1">
      <w:pPr>
        <w:pStyle w:val="Output"/>
      </w:pPr>
      <w:r>
        <w:t xml:space="preserve">                ''' </w:t>
      </w:r>
    </w:p>
    <w:p w14:paraId="5E069598" w14:textId="77777777" w:rsidR="000560C1" w:rsidRDefault="000560C1" w:rsidP="000560C1">
      <w:pPr>
        <w:pStyle w:val="Output"/>
      </w:pPr>
      <w:r>
        <w:t xml:space="preserve">            }</w:t>
      </w:r>
    </w:p>
    <w:p w14:paraId="3DA5D28B" w14:textId="77777777" w:rsidR="000560C1" w:rsidRDefault="000560C1" w:rsidP="000560C1">
      <w:pPr>
        <w:pStyle w:val="Output"/>
      </w:pPr>
      <w:r>
        <w:t xml:space="preserve">        }</w:t>
      </w:r>
    </w:p>
    <w:p w14:paraId="1D8AEEAC" w14:textId="77777777" w:rsidR="000560C1" w:rsidRDefault="000560C1" w:rsidP="000560C1">
      <w:pPr>
        <w:pStyle w:val="Output"/>
      </w:pPr>
    </w:p>
    <w:p w14:paraId="75F2FD98" w14:textId="77777777" w:rsidR="000560C1" w:rsidRDefault="000560C1" w:rsidP="000560C1">
      <w:pPr>
        <w:pStyle w:val="Output"/>
      </w:pPr>
      <w:r>
        <w:t xml:space="preserve">        stage ('Build') {</w:t>
      </w:r>
    </w:p>
    <w:p w14:paraId="05F7AA81" w14:textId="77777777" w:rsidR="000560C1" w:rsidRDefault="000560C1" w:rsidP="000560C1">
      <w:pPr>
        <w:pStyle w:val="Output"/>
      </w:pPr>
      <w:r>
        <w:t xml:space="preserve">            steps {</w:t>
      </w:r>
    </w:p>
    <w:p w14:paraId="0954DB20" w14:textId="77777777" w:rsidR="000560C1" w:rsidRDefault="000560C1" w:rsidP="000560C1">
      <w:pPr>
        <w:pStyle w:val="Output"/>
      </w:pPr>
      <w:r>
        <w:t xml:space="preserve">                echo 'This is a minimal pipeline.'</w:t>
      </w:r>
    </w:p>
    <w:p w14:paraId="17672050" w14:textId="77777777" w:rsidR="000560C1" w:rsidRDefault="000560C1" w:rsidP="000560C1">
      <w:pPr>
        <w:pStyle w:val="Output"/>
      </w:pPr>
      <w:r>
        <w:t xml:space="preserve">            }</w:t>
      </w:r>
    </w:p>
    <w:p w14:paraId="6A4F4DB0" w14:textId="77777777" w:rsidR="000560C1" w:rsidRDefault="000560C1" w:rsidP="000560C1">
      <w:pPr>
        <w:pStyle w:val="Output"/>
      </w:pPr>
      <w:r>
        <w:t xml:space="preserve">        }</w:t>
      </w:r>
    </w:p>
    <w:p w14:paraId="7F6454B7" w14:textId="77777777" w:rsidR="000560C1" w:rsidRDefault="000560C1" w:rsidP="000560C1">
      <w:pPr>
        <w:pStyle w:val="Output"/>
      </w:pPr>
      <w:r>
        <w:t xml:space="preserve">    }</w:t>
      </w:r>
    </w:p>
    <w:p w14:paraId="48A1C352" w14:textId="4712F361" w:rsidR="000560C1" w:rsidRDefault="000560C1" w:rsidP="000560C1">
      <w:pPr>
        <w:pStyle w:val="Output"/>
      </w:pPr>
      <w:r>
        <w:t>}</w:t>
      </w:r>
    </w:p>
    <w:p w14:paraId="1D85490B" w14:textId="6BA2E51E" w:rsidR="000560C1" w:rsidRDefault="000560C1" w:rsidP="00EF5D0C">
      <w:r>
        <w:rPr>
          <w:noProof/>
        </w:rPr>
        <w:lastRenderedPageBreak/>
        <w:drawing>
          <wp:inline distT="0" distB="0" distL="0" distR="0" wp14:anchorId="1DF8F9B2" wp14:editId="7DB4D442">
            <wp:extent cx="5943600" cy="28695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9565"/>
                    </a:xfrm>
                    <a:prstGeom prst="rect">
                      <a:avLst/>
                    </a:prstGeom>
                  </pic:spPr>
                </pic:pic>
              </a:graphicData>
            </a:graphic>
          </wp:inline>
        </w:drawing>
      </w:r>
    </w:p>
    <w:p w14:paraId="633C9ABF" w14:textId="603EE6B4" w:rsidR="008F3CC7" w:rsidRDefault="008F3CC7" w:rsidP="008F3CC7">
      <w:pPr>
        <w:pStyle w:val="Qsns"/>
      </w:pPr>
      <w:r>
        <w:t xml:space="preserve">#3 </w:t>
      </w:r>
      <w:proofErr w:type="spellStart"/>
      <w:r>
        <w:t>Github</w:t>
      </w:r>
      <w:proofErr w:type="spellEnd"/>
      <w:r>
        <w:t xml:space="preserve"> integration</w:t>
      </w:r>
    </w:p>
    <w:p w14:paraId="682565B9" w14:textId="32B664E7" w:rsidR="008F3CC7" w:rsidRDefault="008F3CC7" w:rsidP="008F3CC7"/>
    <w:p w14:paraId="1A49D07B" w14:textId="1CCFBB01" w:rsidR="008F3CC7" w:rsidRDefault="008F3CC7" w:rsidP="008F3CC7"/>
    <w:p w14:paraId="6845D14E" w14:textId="597B832A" w:rsidR="008F3CC7" w:rsidRDefault="008F3CC7" w:rsidP="008F3CC7"/>
    <w:p w14:paraId="7263B653" w14:textId="6754E44B" w:rsidR="008F3CC7" w:rsidRDefault="008F3CC7" w:rsidP="008F3CC7">
      <w:r>
        <w:rPr>
          <w:noProof/>
        </w:rPr>
        <w:drawing>
          <wp:inline distT="0" distB="0" distL="0" distR="0" wp14:anchorId="3EC6F401" wp14:editId="4D552FD9">
            <wp:extent cx="5943600" cy="3584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84575"/>
                    </a:xfrm>
                    <a:prstGeom prst="rect">
                      <a:avLst/>
                    </a:prstGeom>
                  </pic:spPr>
                </pic:pic>
              </a:graphicData>
            </a:graphic>
          </wp:inline>
        </w:drawing>
      </w:r>
    </w:p>
    <w:p w14:paraId="2F85E031" w14:textId="2B49DBC2" w:rsidR="008F3CC7" w:rsidRDefault="00A54BEA" w:rsidP="00EF5D0C">
      <w:r>
        <w:rPr>
          <w:noProof/>
        </w:rPr>
        <w:lastRenderedPageBreak/>
        <w:drawing>
          <wp:inline distT="0" distB="0" distL="0" distR="0" wp14:anchorId="3509A39F" wp14:editId="7636370E">
            <wp:extent cx="5943600" cy="2668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68270"/>
                    </a:xfrm>
                    <a:prstGeom prst="rect">
                      <a:avLst/>
                    </a:prstGeom>
                  </pic:spPr>
                </pic:pic>
              </a:graphicData>
            </a:graphic>
          </wp:inline>
        </w:drawing>
      </w:r>
    </w:p>
    <w:p w14:paraId="4B8074F2" w14:textId="1A134F18" w:rsidR="00566183" w:rsidRDefault="00566183" w:rsidP="00EF5D0C"/>
    <w:p w14:paraId="71CE03C3" w14:textId="179EC258" w:rsidR="00566183" w:rsidRDefault="00566183" w:rsidP="00566183">
      <w:pPr>
        <w:pStyle w:val="Qsns"/>
      </w:pPr>
      <w:r>
        <w:t>#Maven build</w:t>
      </w:r>
    </w:p>
    <w:p w14:paraId="409271AD" w14:textId="77777777" w:rsidR="00566183" w:rsidRDefault="00566183" w:rsidP="00EF5D0C"/>
    <w:p w14:paraId="6013FE60" w14:textId="77777777" w:rsidR="00566183" w:rsidRDefault="00566183" w:rsidP="00566183">
      <w:pPr>
        <w:pStyle w:val="Output"/>
      </w:pPr>
      <w:r>
        <w:t>pipeline {</w:t>
      </w:r>
    </w:p>
    <w:p w14:paraId="7A128F73" w14:textId="77777777" w:rsidR="00566183" w:rsidRDefault="00566183" w:rsidP="00566183">
      <w:pPr>
        <w:pStyle w:val="Output"/>
      </w:pPr>
      <w:r>
        <w:t xml:space="preserve">    agent any</w:t>
      </w:r>
    </w:p>
    <w:p w14:paraId="3516222B" w14:textId="77777777" w:rsidR="00566183" w:rsidRDefault="00566183" w:rsidP="00566183">
      <w:pPr>
        <w:pStyle w:val="Output"/>
      </w:pPr>
      <w:r>
        <w:t xml:space="preserve">    tools { </w:t>
      </w:r>
    </w:p>
    <w:p w14:paraId="2D299AF9" w14:textId="77777777" w:rsidR="00566183" w:rsidRDefault="00566183" w:rsidP="00566183">
      <w:pPr>
        <w:pStyle w:val="Output"/>
      </w:pPr>
      <w:r>
        <w:t xml:space="preserve">        maven 'Apache Maven 3.6.0' </w:t>
      </w:r>
    </w:p>
    <w:p w14:paraId="302B03A5" w14:textId="77777777" w:rsidR="00566183" w:rsidRDefault="00566183" w:rsidP="00566183">
      <w:pPr>
        <w:pStyle w:val="Output"/>
      </w:pPr>
      <w:r>
        <w:t xml:space="preserve">        </w:t>
      </w:r>
      <w:proofErr w:type="spellStart"/>
      <w:r>
        <w:t>jdk</w:t>
      </w:r>
      <w:proofErr w:type="spellEnd"/>
      <w:r>
        <w:t xml:space="preserve"> 'java-8-openjdk' </w:t>
      </w:r>
    </w:p>
    <w:p w14:paraId="7D37ABD3" w14:textId="77777777" w:rsidR="00566183" w:rsidRDefault="00566183" w:rsidP="00566183">
      <w:pPr>
        <w:pStyle w:val="Output"/>
      </w:pPr>
      <w:r>
        <w:t xml:space="preserve">    }</w:t>
      </w:r>
    </w:p>
    <w:p w14:paraId="5BC7CA84" w14:textId="77777777" w:rsidR="00566183" w:rsidRDefault="00566183" w:rsidP="00566183">
      <w:pPr>
        <w:pStyle w:val="Output"/>
      </w:pPr>
      <w:r>
        <w:t xml:space="preserve">    stages {</w:t>
      </w:r>
    </w:p>
    <w:p w14:paraId="1AB11661" w14:textId="77777777" w:rsidR="00566183" w:rsidRDefault="00566183" w:rsidP="00566183">
      <w:pPr>
        <w:pStyle w:val="Output"/>
      </w:pPr>
      <w:r>
        <w:t xml:space="preserve">        stage ('Initialize') {</w:t>
      </w:r>
    </w:p>
    <w:p w14:paraId="16B43459" w14:textId="77777777" w:rsidR="00566183" w:rsidRDefault="00566183" w:rsidP="00566183">
      <w:pPr>
        <w:pStyle w:val="Output"/>
      </w:pPr>
      <w:r>
        <w:t xml:space="preserve">            steps {</w:t>
      </w:r>
    </w:p>
    <w:p w14:paraId="1A48FB26" w14:textId="77777777" w:rsidR="00566183" w:rsidRDefault="00566183" w:rsidP="00566183">
      <w:pPr>
        <w:pStyle w:val="Output"/>
      </w:pPr>
      <w:r>
        <w:t xml:space="preserve">                </w:t>
      </w:r>
      <w:proofErr w:type="spellStart"/>
      <w:r>
        <w:t>sh</w:t>
      </w:r>
      <w:proofErr w:type="spellEnd"/>
      <w:r>
        <w:t xml:space="preserve"> '''</w:t>
      </w:r>
    </w:p>
    <w:p w14:paraId="7CD798D9" w14:textId="77777777" w:rsidR="00566183" w:rsidRDefault="00566183" w:rsidP="00566183">
      <w:pPr>
        <w:pStyle w:val="Output"/>
      </w:pPr>
      <w:r>
        <w:t xml:space="preserve">                    echo "PATH = ${PATH}"</w:t>
      </w:r>
    </w:p>
    <w:p w14:paraId="760FB7F0" w14:textId="77777777" w:rsidR="00566183" w:rsidRDefault="00566183" w:rsidP="00566183">
      <w:pPr>
        <w:pStyle w:val="Output"/>
      </w:pPr>
      <w:r>
        <w:t xml:space="preserve">                    echo "M2_HOME = ${M2_HOME}"</w:t>
      </w:r>
    </w:p>
    <w:p w14:paraId="54105CCF" w14:textId="77777777" w:rsidR="00566183" w:rsidRDefault="00566183" w:rsidP="00566183">
      <w:pPr>
        <w:pStyle w:val="Output"/>
      </w:pPr>
      <w:r>
        <w:t xml:space="preserve">                '''</w:t>
      </w:r>
    </w:p>
    <w:p w14:paraId="12C55D53" w14:textId="77777777" w:rsidR="00566183" w:rsidRDefault="00566183" w:rsidP="00566183">
      <w:pPr>
        <w:pStyle w:val="Output"/>
      </w:pPr>
      <w:r>
        <w:t xml:space="preserve">            }</w:t>
      </w:r>
    </w:p>
    <w:p w14:paraId="3899F0C0" w14:textId="77777777" w:rsidR="00566183" w:rsidRDefault="00566183" w:rsidP="00566183">
      <w:pPr>
        <w:pStyle w:val="Output"/>
      </w:pPr>
      <w:r>
        <w:t xml:space="preserve">        }</w:t>
      </w:r>
    </w:p>
    <w:p w14:paraId="04B5C70D" w14:textId="77777777" w:rsidR="00566183" w:rsidRDefault="00566183" w:rsidP="00566183">
      <w:pPr>
        <w:pStyle w:val="Output"/>
      </w:pPr>
    </w:p>
    <w:p w14:paraId="4CA1F445" w14:textId="77777777" w:rsidR="00566183" w:rsidRDefault="00566183" w:rsidP="00566183">
      <w:pPr>
        <w:pStyle w:val="Output"/>
      </w:pPr>
      <w:r>
        <w:t xml:space="preserve">        stage ('Build') {</w:t>
      </w:r>
    </w:p>
    <w:p w14:paraId="7C24DDE5" w14:textId="77777777" w:rsidR="00566183" w:rsidRDefault="00566183" w:rsidP="00566183">
      <w:pPr>
        <w:pStyle w:val="Output"/>
      </w:pPr>
      <w:r>
        <w:t xml:space="preserve">            steps {</w:t>
      </w:r>
    </w:p>
    <w:p w14:paraId="2D618A6F" w14:textId="77777777" w:rsidR="00566183" w:rsidRDefault="00566183" w:rsidP="00566183">
      <w:pPr>
        <w:pStyle w:val="Output"/>
      </w:pPr>
      <w:r>
        <w:t xml:space="preserve">                </w:t>
      </w:r>
      <w:proofErr w:type="spellStart"/>
      <w:r>
        <w:t>sh</w:t>
      </w:r>
      <w:proofErr w:type="spellEnd"/>
      <w:r>
        <w:t xml:space="preserve"> '</w:t>
      </w:r>
      <w:proofErr w:type="spellStart"/>
      <w:r>
        <w:t>mvn</w:t>
      </w:r>
      <w:proofErr w:type="spellEnd"/>
      <w:r>
        <w:t xml:space="preserve"> -</w:t>
      </w:r>
      <w:proofErr w:type="spellStart"/>
      <w:r>
        <w:t>Dmaven.test.failure.ignore</w:t>
      </w:r>
      <w:proofErr w:type="spellEnd"/>
      <w:r>
        <w:t xml:space="preserve">=true install' </w:t>
      </w:r>
    </w:p>
    <w:p w14:paraId="1208A210" w14:textId="77777777" w:rsidR="00566183" w:rsidRDefault="00566183" w:rsidP="00566183">
      <w:pPr>
        <w:pStyle w:val="Output"/>
      </w:pPr>
      <w:r>
        <w:t xml:space="preserve">            }</w:t>
      </w:r>
    </w:p>
    <w:p w14:paraId="703DFC34" w14:textId="77777777" w:rsidR="00566183" w:rsidRDefault="00566183" w:rsidP="00566183">
      <w:pPr>
        <w:pStyle w:val="Output"/>
      </w:pPr>
      <w:r>
        <w:t xml:space="preserve">            post {</w:t>
      </w:r>
    </w:p>
    <w:p w14:paraId="1501402B" w14:textId="77777777" w:rsidR="00566183" w:rsidRDefault="00566183" w:rsidP="00566183">
      <w:pPr>
        <w:pStyle w:val="Output"/>
      </w:pPr>
      <w:r>
        <w:t xml:space="preserve">                success {</w:t>
      </w:r>
    </w:p>
    <w:p w14:paraId="6C076D09" w14:textId="77777777" w:rsidR="00566183" w:rsidRDefault="00566183" w:rsidP="00566183">
      <w:pPr>
        <w:pStyle w:val="Output"/>
      </w:pPr>
      <w:r>
        <w:t xml:space="preserve">                    </w:t>
      </w:r>
      <w:proofErr w:type="spellStart"/>
      <w:r>
        <w:t>junit</w:t>
      </w:r>
      <w:proofErr w:type="spellEnd"/>
      <w:r>
        <w:t xml:space="preserve"> 'target/surefire-reports/**/*.xml' </w:t>
      </w:r>
    </w:p>
    <w:p w14:paraId="73EEF40B" w14:textId="77777777" w:rsidR="00566183" w:rsidRDefault="00566183" w:rsidP="00566183">
      <w:pPr>
        <w:pStyle w:val="Output"/>
      </w:pPr>
      <w:r>
        <w:t xml:space="preserve">                }</w:t>
      </w:r>
    </w:p>
    <w:p w14:paraId="31153AEA" w14:textId="77777777" w:rsidR="00566183" w:rsidRDefault="00566183" w:rsidP="00566183">
      <w:pPr>
        <w:pStyle w:val="Output"/>
      </w:pPr>
      <w:r>
        <w:t xml:space="preserve">            }</w:t>
      </w:r>
    </w:p>
    <w:p w14:paraId="1681F2A9" w14:textId="77777777" w:rsidR="00566183" w:rsidRDefault="00566183" w:rsidP="00566183">
      <w:pPr>
        <w:pStyle w:val="Output"/>
      </w:pPr>
      <w:r>
        <w:t xml:space="preserve">        }</w:t>
      </w:r>
    </w:p>
    <w:p w14:paraId="1246F418" w14:textId="77777777" w:rsidR="00566183" w:rsidRDefault="00566183" w:rsidP="00566183">
      <w:pPr>
        <w:pStyle w:val="Output"/>
      </w:pPr>
      <w:r>
        <w:t xml:space="preserve">    }</w:t>
      </w:r>
    </w:p>
    <w:p w14:paraId="6D0F1089" w14:textId="470F071F" w:rsidR="00566183" w:rsidRDefault="00566183" w:rsidP="00566183">
      <w:pPr>
        <w:pStyle w:val="Output"/>
      </w:pPr>
      <w:r>
        <w:t>}</w:t>
      </w:r>
    </w:p>
    <w:p w14:paraId="1D088012" w14:textId="0B02F588" w:rsidR="00566183" w:rsidRDefault="00451E30" w:rsidP="00EF5D0C">
      <w:r>
        <w:rPr>
          <w:noProof/>
        </w:rPr>
        <w:lastRenderedPageBreak/>
        <w:drawing>
          <wp:inline distT="0" distB="0" distL="0" distR="0" wp14:anchorId="0B920CD2" wp14:editId="676D95E5">
            <wp:extent cx="5943600" cy="27978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97810"/>
                    </a:xfrm>
                    <a:prstGeom prst="rect">
                      <a:avLst/>
                    </a:prstGeom>
                  </pic:spPr>
                </pic:pic>
              </a:graphicData>
            </a:graphic>
          </wp:inline>
        </w:drawing>
      </w:r>
    </w:p>
    <w:p w14:paraId="4C65E892" w14:textId="721C655A" w:rsidR="00566183" w:rsidRDefault="00566183" w:rsidP="00EF5D0C"/>
    <w:p w14:paraId="466934DE" w14:textId="5BE524DA" w:rsidR="00922465" w:rsidRDefault="00922465" w:rsidP="00922465">
      <w:pPr>
        <w:pStyle w:val="Qsns"/>
      </w:pPr>
      <w:r>
        <w:t>#</w:t>
      </w:r>
      <w:proofErr w:type="spellStart"/>
      <w:r>
        <w:t>SoanrQube</w:t>
      </w:r>
      <w:proofErr w:type="spellEnd"/>
      <w:r>
        <w:t xml:space="preserve"> Integration</w:t>
      </w:r>
    </w:p>
    <w:p w14:paraId="69DCF47E" w14:textId="77777777" w:rsidR="00922465" w:rsidRPr="00922465" w:rsidRDefault="00922465" w:rsidP="00922465">
      <w:pPr>
        <w:pStyle w:val="Output"/>
        <w:rPr>
          <w:lang w:eastAsia="en-US"/>
        </w:rPr>
      </w:pPr>
      <w:r w:rsidRPr="00922465">
        <w:rPr>
          <w:lang w:eastAsia="en-US"/>
        </w:rPr>
        <w:t>pipeline {</w:t>
      </w:r>
    </w:p>
    <w:p w14:paraId="5C9C65D5" w14:textId="77777777" w:rsidR="00922465" w:rsidRPr="00922465" w:rsidRDefault="00922465" w:rsidP="00922465">
      <w:pPr>
        <w:pStyle w:val="Output"/>
        <w:rPr>
          <w:lang w:eastAsia="en-US"/>
        </w:rPr>
      </w:pPr>
      <w:r w:rsidRPr="00922465">
        <w:rPr>
          <w:lang w:eastAsia="en-US"/>
        </w:rPr>
        <w:t xml:space="preserve">    agent any</w:t>
      </w:r>
    </w:p>
    <w:p w14:paraId="76FB70F8" w14:textId="77777777" w:rsidR="00922465" w:rsidRPr="00922465" w:rsidRDefault="00922465" w:rsidP="00922465">
      <w:pPr>
        <w:pStyle w:val="Output"/>
        <w:rPr>
          <w:lang w:eastAsia="en-US"/>
        </w:rPr>
      </w:pPr>
      <w:r w:rsidRPr="00922465">
        <w:rPr>
          <w:lang w:eastAsia="en-US"/>
        </w:rPr>
        <w:t xml:space="preserve">    tools {</w:t>
      </w:r>
    </w:p>
    <w:p w14:paraId="2729DD12" w14:textId="77777777" w:rsidR="00922465" w:rsidRPr="00922465" w:rsidRDefault="00922465" w:rsidP="00922465">
      <w:pPr>
        <w:pStyle w:val="Output"/>
        <w:rPr>
          <w:lang w:eastAsia="en-US"/>
        </w:rPr>
      </w:pPr>
      <w:r w:rsidRPr="00922465">
        <w:rPr>
          <w:lang w:eastAsia="en-US"/>
        </w:rPr>
        <w:t xml:space="preserve">        maven 'Apache Maven 3.6.0'</w:t>
      </w:r>
    </w:p>
    <w:p w14:paraId="0C12C280"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jdk</w:t>
      </w:r>
      <w:proofErr w:type="spellEnd"/>
      <w:r w:rsidRPr="00922465">
        <w:rPr>
          <w:lang w:eastAsia="en-US"/>
        </w:rPr>
        <w:t xml:space="preserve"> 'java-8-openjdk'</w:t>
      </w:r>
    </w:p>
    <w:p w14:paraId="46BC5C80" w14:textId="77777777" w:rsidR="00922465" w:rsidRPr="00922465" w:rsidRDefault="00922465" w:rsidP="00922465">
      <w:pPr>
        <w:pStyle w:val="Output"/>
        <w:rPr>
          <w:lang w:eastAsia="en-US"/>
        </w:rPr>
      </w:pPr>
      <w:r w:rsidRPr="00922465">
        <w:rPr>
          <w:lang w:eastAsia="en-US"/>
        </w:rPr>
        <w:t xml:space="preserve">    }</w:t>
      </w:r>
    </w:p>
    <w:p w14:paraId="43357696" w14:textId="77777777" w:rsidR="00922465" w:rsidRPr="00922465" w:rsidRDefault="00922465" w:rsidP="00922465">
      <w:pPr>
        <w:pStyle w:val="Output"/>
        <w:rPr>
          <w:lang w:eastAsia="en-US"/>
        </w:rPr>
      </w:pPr>
      <w:r w:rsidRPr="00922465">
        <w:rPr>
          <w:lang w:eastAsia="en-US"/>
        </w:rPr>
        <w:t xml:space="preserve">    stages {</w:t>
      </w:r>
    </w:p>
    <w:p w14:paraId="75133B65" w14:textId="77777777" w:rsidR="00922465" w:rsidRPr="00922465" w:rsidRDefault="00922465" w:rsidP="00922465">
      <w:pPr>
        <w:pStyle w:val="Output"/>
        <w:rPr>
          <w:lang w:eastAsia="en-US"/>
        </w:rPr>
      </w:pPr>
      <w:r w:rsidRPr="00922465">
        <w:rPr>
          <w:lang w:eastAsia="en-US"/>
        </w:rPr>
        <w:t xml:space="preserve">        stage('Initialize') {</w:t>
      </w:r>
    </w:p>
    <w:p w14:paraId="7DDA88E6" w14:textId="77777777" w:rsidR="00922465" w:rsidRPr="00922465" w:rsidRDefault="00922465" w:rsidP="00922465">
      <w:pPr>
        <w:pStyle w:val="Output"/>
        <w:rPr>
          <w:lang w:eastAsia="en-US"/>
        </w:rPr>
      </w:pPr>
      <w:r w:rsidRPr="00922465">
        <w:rPr>
          <w:lang w:eastAsia="en-US"/>
        </w:rPr>
        <w:t xml:space="preserve">            steps {</w:t>
      </w:r>
    </w:p>
    <w:p w14:paraId="43C2DF75"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sh</w:t>
      </w:r>
      <w:proofErr w:type="spellEnd"/>
      <w:r w:rsidRPr="00922465">
        <w:rPr>
          <w:lang w:eastAsia="en-US"/>
        </w:rPr>
        <w:t xml:space="preserve"> '''</w:t>
      </w:r>
    </w:p>
    <w:p w14:paraId="260367BE" w14:textId="77777777" w:rsidR="00922465" w:rsidRPr="00922465" w:rsidRDefault="00922465" w:rsidP="00922465">
      <w:pPr>
        <w:pStyle w:val="Output"/>
        <w:rPr>
          <w:lang w:eastAsia="en-US"/>
        </w:rPr>
      </w:pPr>
      <w:r w:rsidRPr="00922465">
        <w:rPr>
          <w:lang w:eastAsia="en-US"/>
        </w:rPr>
        <w:t xml:space="preserve">                echo "PATH = ${PATH}"</w:t>
      </w:r>
    </w:p>
    <w:p w14:paraId="6BAFAE80" w14:textId="77777777" w:rsidR="00922465" w:rsidRPr="00922465" w:rsidRDefault="00922465" w:rsidP="00922465">
      <w:pPr>
        <w:pStyle w:val="Output"/>
        <w:rPr>
          <w:lang w:eastAsia="en-US"/>
        </w:rPr>
      </w:pPr>
      <w:r w:rsidRPr="00922465">
        <w:rPr>
          <w:lang w:eastAsia="en-US"/>
        </w:rPr>
        <w:t xml:space="preserve">                echo "M2_HOME = ${M2_HOME}"</w:t>
      </w:r>
    </w:p>
    <w:p w14:paraId="4DC65378" w14:textId="77777777" w:rsidR="00922465" w:rsidRPr="00922465" w:rsidRDefault="00922465" w:rsidP="00922465">
      <w:pPr>
        <w:pStyle w:val="Output"/>
        <w:rPr>
          <w:lang w:eastAsia="en-US"/>
        </w:rPr>
      </w:pPr>
      <w:r w:rsidRPr="00922465">
        <w:rPr>
          <w:lang w:eastAsia="en-US"/>
        </w:rPr>
        <w:t xml:space="preserve">                '''</w:t>
      </w:r>
    </w:p>
    <w:p w14:paraId="4C7CFCE2" w14:textId="77777777" w:rsidR="00922465" w:rsidRPr="00922465" w:rsidRDefault="00922465" w:rsidP="00922465">
      <w:pPr>
        <w:pStyle w:val="Output"/>
        <w:rPr>
          <w:lang w:eastAsia="en-US"/>
        </w:rPr>
      </w:pPr>
      <w:r w:rsidRPr="00922465">
        <w:rPr>
          <w:lang w:eastAsia="en-US"/>
        </w:rPr>
        <w:t xml:space="preserve">            }</w:t>
      </w:r>
    </w:p>
    <w:p w14:paraId="71FE3F38" w14:textId="77777777" w:rsidR="00922465" w:rsidRPr="00922465" w:rsidRDefault="00922465" w:rsidP="00922465">
      <w:pPr>
        <w:pStyle w:val="Output"/>
        <w:rPr>
          <w:lang w:eastAsia="en-US"/>
        </w:rPr>
      </w:pPr>
      <w:r w:rsidRPr="00922465">
        <w:rPr>
          <w:lang w:eastAsia="en-US"/>
        </w:rPr>
        <w:t xml:space="preserve">        }</w:t>
      </w:r>
    </w:p>
    <w:p w14:paraId="41CC2E5F" w14:textId="77777777" w:rsidR="00922465" w:rsidRPr="00922465" w:rsidRDefault="00922465" w:rsidP="00922465">
      <w:pPr>
        <w:pStyle w:val="Output"/>
        <w:rPr>
          <w:lang w:eastAsia="en-US"/>
        </w:rPr>
      </w:pPr>
    </w:p>
    <w:p w14:paraId="511BC30F" w14:textId="77777777" w:rsidR="00922465" w:rsidRPr="00922465" w:rsidRDefault="00922465" w:rsidP="00922465">
      <w:pPr>
        <w:pStyle w:val="Output"/>
        <w:rPr>
          <w:lang w:eastAsia="en-US"/>
        </w:rPr>
      </w:pPr>
      <w:r w:rsidRPr="00922465">
        <w:rPr>
          <w:lang w:eastAsia="en-US"/>
        </w:rPr>
        <w:t xml:space="preserve">        stage('Build') {</w:t>
      </w:r>
    </w:p>
    <w:p w14:paraId="3116FA68" w14:textId="77777777" w:rsidR="00922465" w:rsidRPr="00922465" w:rsidRDefault="00922465" w:rsidP="00922465">
      <w:pPr>
        <w:pStyle w:val="Output"/>
        <w:rPr>
          <w:lang w:eastAsia="en-US"/>
        </w:rPr>
      </w:pPr>
      <w:r w:rsidRPr="00922465">
        <w:rPr>
          <w:lang w:eastAsia="en-US"/>
        </w:rPr>
        <w:t xml:space="preserve">            steps {</w:t>
      </w:r>
    </w:p>
    <w:p w14:paraId="59912718"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sh</w:t>
      </w:r>
      <w:proofErr w:type="spellEnd"/>
      <w:r w:rsidRPr="00922465">
        <w:rPr>
          <w:lang w:eastAsia="en-US"/>
        </w:rPr>
        <w:t xml:space="preserve"> '</w:t>
      </w:r>
      <w:proofErr w:type="spellStart"/>
      <w:r w:rsidRPr="00922465">
        <w:rPr>
          <w:lang w:eastAsia="en-US"/>
        </w:rPr>
        <w:t>mvn</w:t>
      </w:r>
      <w:proofErr w:type="spellEnd"/>
      <w:r w:rsidRPr="00922465">
        <w:rPr>
          <w:lang w:eastAsia="en-US"/>
        </w:rPr>
        <w:t xml:space="preserve"> -</w:t>
      </w:r>
      <w:proofErr w:type="spellStart"/>
      <w:r w:rsidRPr="00922465">
        <w:rPr>
          <w:lang w:eastAsia="en-US"/>
        </w:rPr>
        <w:t>Dmaven.test.failure.ignore</w:t>
      </w:r>
      <w:proofErr w:type="spellEnd"/>
      <w:r w:rsidRPr="00922465">
        <w:rPr>
          <w:lang w:eastAsia="en-US"/>
        </w:rPr>
        <w:t>=true install'</w:t>
      </w:r>
    </w:p>
    <w:p w14:paraId="3095B037" w14:textId="77777777" w:rsidR="00922465" w:rsidRPr="00922465" w:rsidRDefault="00922465" w:rsidP="00922465">
      <w:pPr>
        <w:pStyle w:val="Output"/>
        <w:rPr>
          <w:lang w:eastAsia="en-US"/>
        </w:rPr>
      </w:pPr>
      <w:r w:rsidRPr="00922465">
        <w:rPr>
          <w:lang w:eastAsia="en-US"/>
        </w:rPr>
        <w:t xml:space="preserve">            }</w:t>
      </w:r>
    </w:p>
    <w:p w14:paraId="7996086A" w14:textId="77777777" w:rsidR="00922465" w:rsidRPr="00922465" w:rsidRDefault="00922465" w:rsidP="00922465">
      <w:pPr>
        <w:pStyle w:val="Output"/>
        <w:rPr>
          <w:lang w:eastAsia="en-US"/>
        </w:rPr>
      </w:pPr>
      <w:r w:rsidRPr="00922465">
        <w:rPr>
          <w:lang w:eastAsia="en-US"/>
        </w:rPr>
        <w:t xml:space="preserve">            post {</w:t>
      </w:r>
    </w:p>
    <w:p w14:paraId="0BCDD3EE" w14:textId="77777777" w:rsidR="00922465" w:rsidRPr="00922465" w:rsidRDefault="00922465" w:rsidP="00922465">
      <w:pPr>
        <w:pStyle w:val="Output"/>
        <w:rPr>
          <w:lang w:eastAsia="en-US"/>
        </w:rPr>
      </w:pPr>
      <w:r w:rsidRPr="00922465">
        <w:rPr>
          <w:lang w:eastAsia="en-US"/>
        </w:rPr>
        <w:t xml:space="preserve">                success {</w:t>
      </w:r>
    </w:p>
    <w:p w14:paraId="72480A07"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junit</w:t>
      </w:r>
      <w:proofErr w:type="spellEnd"/>
      <w:r w:rsidRPr="00922465">
        <w:rPr>
          <w:lang w:eastAsia="en-US"/>
        </w:rPr>
        <w:t xml:space="preserve"> 'target/surefire-reports/**/*.xml'</w:t>
      </w:r>
    </w:p>
    <w:p w14:paraId="50B5B411" w14:textId="77777777" w:rsidR="00922465" w:rsidRPr="00922465" w:rsidRDefault="00922465" w:rsidP="00922465">
      <w:pPr>
        <w:pStyle w:val="Output"/>
        <w:rPr>
          <w:lang w:eastAsia="en-US"/>
        </w:rPr>
      </w:pPr>
      <w:r w:rsidRPr="00922465">
        <w:rPr>
          <w:lang w:eastAsia="en-US"/>
        </w:rPr>
        <w:t xml:space="preserve">                }</w:t>
      </w:r>
    </w:p>
    <w:p w14:paraId="65C9BE06" w14:textId="77777777" w:rsidR="00922465" w:rsidRPr="00922465" w:rsidRDefault="00922465" w:rsidP="00922465">
      <w:pPr>
        <w:pStyle w:val="Output"/>
        <w:rPr>
          <w:lang w:eastAsia="en-US"/>
        </w:rPr>
      </w:pPr>
      <w:r w:rsidRPr="00922465">
        <w:rPr>
          <w:lang w:eastAsia="en-US"/>
        </w:rPr>
        <w:t xml:space="preserve">            }</w:t>
      </w:r>
    </w:p>
    <w:p w14:paraId="078BE1D2" w14:textId="77777777" w:rsidR="00922465" w:rsidRPr="00922465" w:rsidRDefault="00922465" w:rsidP="00922465">
      <w:pPr>
        <w:pStyle w:val="Output"/>
        <w:rPr>
          <w:lang w:eastAsia="en-US"/>
        </w:rPr>
      </w:pPr>
      <w:r w:rsidRPr="00922465">
        <w:rPr>
          <w:lang w:eastAsia="en-US"/>
        </w:rPr>
        <w:t xml:space="preserve">        }</w:t>
      </w:r>
    </w:p>
    <w:p w14:paraId="1C62EF83" w14:textId="77777777" w:rsidR="00922465" w:rsidRPr="00922465" w:rsidRDefault="00922465" w:rsidP="00922465">
      <w:pPr>
        <w:pStyle w:val="Output"/>
        <w:rPr>
          <w:lang w:eastAsia="en-US"/>
        </w:rPr>
      </w:pPr>
      <w:r w:rsidRPr="00922465">
        <w:rPr>
          <w:lang w:eastAsia="en-US"/>
        </w:rPr>
        <w:t xml:space="preserve">        stage('SonarQube Analysis') {</w:t>
      </w:r>
    </w:p>
    <w:p w14:paraId="1A8B2D3D" w14:textId="77777777" w:rsidR="00922465" w:rsidRPr="00922465" w:rsidRDefault="00922465" w:rsidP="00922465">
      <w:pPr>
        <w:pStyle w:val="Output"/>
        <w:rPr>
          <w:lang w:eastAsia="en-US"/>
        </w:rPr>
      </w:pPr>
      <w:r w:rsidRPr="00922465">
        <w:rPr>
          <w:lang w:eastAsia="en-US"/>
        </w:rPr>
        <w:t xml:space="preserve">            steps {</w:t>
      </w:r>
    </w:p>
    <w:p w14:paraId="68533CEC"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withSonarQubeEnv</w:t>
      </w:r>
      <w:proofErr w:type="spellEnd"/>
      <w:r w:rsidRPr="00922465">
        <w:rPr>
          <w:lang w:eastAsia="en-US"/>
        </w:rPr>
        <w:t>('SonarQube-Windows-Ec2') {</w:t>
      </w:r>
    </w:p>
    <w:p w14:paraId="5C5519AD" w14:textId="77777777" w:rsidR="00922465" w:rsidRPr="00922465" w:rsidRDefault="00922465" w:rsidP="00922465">
      <w:pPr>
        <w:pStyle w:val="Output"/>
        <w:rPr>
          <w:lang w:eastAsia="en-US"/>
        </w:rPr>
      </w:pPr>
      <w:r w:rsidRPr="00922465">
        <w:rPr>
          <w:lang w:eastAsia="en-US"/>
        </w:rPr>
        <w:t xml:space="preserve">                    </w:t>
      </w:r>
      <w:proofErr w:type="spellStart"/>
      <w:r w:rsidRPr="00922465">
        <w:rPr>
          <w:lang w:eastAsia="en-US"/>
        </w:rPr>
        <w:t>sh</w:t>
      </w:r>
      <w:proofErr w:type="spellEnd"/>
      <w:r w:rsidRPr="00922465">
        <w:rPr>
          <w:lang w:eastAsia="en-US"/>
        </w:rPr>
        <w:t xml:space="preserve"> '</w:t>
      </w:r>
      <w:proofErr w:type="spellStart"/>
      <w:r w:rsidRPr="00922465">
        <w:rPr>
          <w:lang w:eastAsia="en-US"/>
        </w:rPr>
        <w:t>mvn</w:t>
      </w:r>
      <w:proofErr w:type="spellEnd"/>
      <w:r w:rsidRPr="00922465">
        <w:rPr>
          <w:lang w:eastAsia="en-US"/>
        </w:rPr>
        <w:t xml:space="preserve"> org.sonarsource.scanner.maven:sonar-maven-plugin:3.2:sonar'</w:t>
      </w:r>
    </w:p>
    <w:p w14:paraId="47C6E9EC" w14:textId="77777777" w:rsidR="00922465" w:rsidRPr="00922465" w:rsidRDefault="00922465" w:rsidP="00922465">
      <w:pPr>
        <w:pStyle w:val="Output"/>
        <w:rPr>
          <w:lang w:eastAsia="en-US"/>
        </w:rPr>
      </w:pPr>
      <w:r w:rsidRPr="00922465">
        <w:rPr>
          <w:lang w:eastAsia="en-US"/>
        </w:rPr>
        <w:t xml:space="preserve">                }</w:t>
      </w:r>
    </w:p>
    <w:p w14:paraId="3508E80A" w14:textId="77777777" w:rsidR="00922465" w:rsidRPr="00922465" w:rsidRDefault="00922465" w:rsidP="00922465">
      <w:pPr>
        <w:pStyle w:val="Output"/>
        <w:rPr>
          <w:lang w:eastAsia="en-US"/>
        </w:rPr>
      </w:pPr>
      <w:r w:rsidRPr="00922465">
        <w:rPr>
          <w:lang w:eastAsia="en-US"/>
        </w:rPr>
        <w:t xml:space="preserve">            }</w:t>
      </w:r>
    </w:p>
    <w:p w14:paraId="31BA914A" w14:textId="77777777" w:rsidR="00922465" w:rsidRPr="00922465" w:rsidRDefault="00922465" w:rsidP="00922465">
      <w:pPr>
        <w:pStyle w:val="Output"/>
        <w:rPr>
          <w:lang w:eastAsia="en-US"/>
        </w:rPr>
      </w:pPr>
      <w:r w:rsidRPr="00922465">
        <w:rPr>
          <w:lang w:eastAsia="en-US"/>
        </w:rPr>
        <w:lastRenderedPageBreak/>
        <w:t xml:space="preserve">        }</w:t>
      </w:r>
    </w:p>
    <w:p w14:paraId="5D648C90" w14:textId="77777777" w:rsidR="00922465" w:rsidRPr="00922465" w:rsidRDefault="00922465" w:rsidP="00922465">
      <w:pPr>
        <w:pStyle w:val="Output"/>
        <w:rPr>
          <w:lang w:eastAsia="en-US"/>
        </w:rPr>
      </w:pPr>
      <w:r w:rsidRPr="00922465">
        <w:rPr>
          <w:lang w:eastAsia="en-US"/>
        </w:rPr>
        <w:t xml:space="preserve">    }</w:t>
      </w:r>
    </w:p>
    <w:p w14:paraId="7571517E" w14:textId="77777777" w:rsidR="00922465" w:rsidRPr="00922465" w:rsidRDefault="00922465" w:rsidP="00922465">
      <w:pPr>
        <w:pStyle w:val="Output"/>
        <w:rPr>
          <w:lang w:eastAsia="en-US"/>
        </w:rPr>
      </w:pPr>
      <w:r w:rsidRPr="00922465">
        <w:rPr>
          <w:lang w:eastAsia="en-US"/>
        </w:rPr>
        <w:t>}</w:t>
      </w:r>
    </w:p>
    <w:p w14:paraId="00C3AAB9" w14:textId="4F35476F" w:rsidR="00922465" w:rsidRDefault="00922465" w:rsidP="00922465"/>
    <w:p w14:paraId="4A025E51" w14:textId="2146151C" w:rsidR="00A9565F" w:rsidRDefault="00A9565F" w:rsidP="00922465">
      <w:r>
        <w:rPr>
          <w:noProof/>
        </w:rPr>
        <w:drawing>
          <wp:inline distT="0" distB="0" distL="0" distR="0" wp14:anchorId="18A4A6DF" wp14:editId="3DB02114">
            <wp:extent cx="5943600" cy="27184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18435"/>
                    </a:xfrm>
                    <a:prstGeom prst="rect">
                      <a:avLst/>
                    </a:prstGeom>
                  </pic:spPr>
                </pic:pic>
              </a:graphicData>
            </a:graphic>
          </wp:inline>
        </w:drawing>
      </w:r>
    </w:p>
    <w:p w14:paraId="117ADC4B" w14:textId="77777777" w:rsidR="00922465" w:rsidRDefault="00922465" w:rsidP="00EF5D0C"/>
    <w:p w14:paraId="5C8EDF63" w14:textId="32951794" w:rsidR="00EE4D24" w:rsidRDefault="00EE4D24" w:rsidP="00EE4D24">
      <w:pPr>
        <w:pStyle w:val="Heading3"/>
      </w:pPr>
      <w:r>
        <w:t>Ref.</w:t>
      </w:r>
    </w:p>
    <w:p w14:paraId="4BBB92A3" w14:textId="3FC4910C" w:rsidR="00EF5D0C" w:rsidRDefault="000206A7" w:rsidP="00EF5D0C">
      <w:hyperlink r:id="rId20" w:history="1">
        <w:r w:rsidR="00EE4D24" w:rsidRPr="00EF697A">
          <w:rPr>
            <w:rStyle w:val="Hyperlink"/>
          </w:rPr>
          <w:t>https://www.edureka.co/blog/jenkins-pipeline-tutorial-continuous-delivery</w:t>
        </w:r>
      </w:hyperlink>
    </w:p>
    <w:p w14:paraId="3C907A9A" w14:textId="77777777" w:rsidR="00F12626" w:rsidRDefault="00F12626" w:rsidP="00EF5D0C"/>
    <w:p w14:paraId="2A9E721B" w14:textId="641BC1CC" w:rsidR="00822720" w:rsidRDefault="000206A7" w:rsidP="00EF5D0C">
      <w:hyperlink r:id="rId21" w:history="1">
        <w:r w:rsidR="002075A6">
          <w:rPr>
            <w:rStyle w:val="Hyperlink"/>
          </w:rPr>
          <w:t>https://medium.com/@anusha.sharma3010/ci-cd-using-jenkins-pipeline-as-code-8879e08031e2</w:t>
        </w:r>
      </w:hyperlink>
    </w:p>
    <w:p w14:paraId="6F517690" w14:textId="3A3B9BB4" w:rsidR="00822720" w:rsidRDefault="00822720" w:rsidP="00EF5D0C"/>
    <w:p w14:paraId="40DEA5D2" w14:textId="77777777" w:rsidR="003F7671" w:rsidRDefault="000206A7" w:rsidP="003F7671">
      <w:hyperlink r:id="rId22" w:history="1">
        <w:r w:rsidR="003F7671">
          <w:rPr>
            <w:rStyle w:val="Hyperlink"/>
          </w:rPr>
          <w:t>https://www.jenkins.io/blog/2017/02/07/declarative-maven-project/</w:t>
        </w:r>
      </w:hyperlink>
      <w:r w:rsidR="003F7671">
        <w:t>(Best2)</w:t>
      </w:r>
    </w:p>
    <w:p w14:paraId="6283AF9D" w14:textId="6F1B1482" w:rsidR="009550A3" w:rsidRDefault="000206A7" w:rsidP="00EF5D0C">
      <w:hyperlink r:id="rId23" w:history="1">
        <w:r w:rsidR="00DC7763">
          <w:rPr>
            <w:rStyle w:val="Hyperlink"/>
          </w:rPr>
          <w:t>https://www.svds.com/create-continuous-delivery-pipeline-maven-project/</w:t>
        </w:r>
      </w:hyperlink>
      <w:r w:rsidR="00DC7763">
        <w:t>(Best)</w:t>
      </w:r>
    </w:p>
    <w:p w14:paraId="00D50332" w14:textId="77777777" w:rsidR="009550A3" w:rsidRDefault="009550A3" w:rsidP="00EF5D0C"/>
    <w:p w14:paraId="60F6A374" w14:textId="77777777" w:rsidR="00EF5D0C" w:rsidRPr="00EF5D0C" w:rsidRDefault="00EF5D0C" w:rsidP="00EF5D0C"/>
    <w:p w14:paraId="51FD238E" w14:textId="6AA4AB43" w:rsidR="001E39EC" w:rsidRDefault="001E39EC" w:rsidP="001E39EC">
      <w:pPr>
        <w:pStyle w:val="Heading2"/>
      </w:pPr>
      <w:r w:rsidRPr="00C86380">
        <w:t>Multibranch Pipeline</w:t>
      </w:r>
    </w:p>
    <w:p w14:paraId="6A285AED" w14:textId="07F7A294" w:rsidR="001E39EC" w:rsidRDefault="000206A7" w:rsidP="00C561A2">
      <w:hyperlink r:id="rId24" w:history="1">
        <w:r w:rsidR="00242EF0">
          <w:rPr>
            <w:rStyle w:val="Hyperlink"/>
          </w:rPr>
          <w:t>https://dzone.com/articles/implement-ci-for-multibranch-pipeline-in-jenkins</w:t>
        </w:r>
      </w:hyperlink>
    </w:p>
    <w:p w14:paraId="6EC08E91" w14:textId="77777777" w:rsidR="00242EF0" w:rsidRPr="00242EF0" w:rsidRDefault="00242EF0" w:rsidP="00242EF0">
      <w:r w:rsidRPr="00242EF0">
        <w:t xml:space="preserve">The Multibranch Pipeline project type enables you to implement different </w:t>
      </w:r>
      <w:proofErr w:type="spellStart"/>
      <w:r w:rsidRPr="00242EF0">
        <w:t>Jenkinsfile</w:t>
      </w:r>
      <w:proofErr w:type="spellEnd"/>
      <w:r w:rsidRPr="00242EF0">
        <w:t xml:space="preserve"> for different branches of the same project. In a Multibranch Pipeline project, Jenkins automatically discovers, manages and executes Pipelines for branches that contain an in-source control.</w:t>
      </w:r>
    </w:p>
    <w:p w14:paraId="6C2A3574" w14:textId="233671F6" w:rsidR="00242EF0" w:rsidRPr="00242EF0" w:rsidRDefault="00242EF0" w:rsidP="00242EF0">
      <w:r w:rsidRPr="00242EF0">
        <w:rPr>
          <w:noProof/>
        </w:rPr>
        <w:lastRenderedPageBreak/>
        <w:drawing>
          <wp:inline distT="0" distB="0" distL="0" distR="0" wp14:anchorId="6A41860D" wp14:editId="45EFFFD5">
            <wp:extent cx="5943600" cy="5048250"/>
            <wp:effectExtent l="0" t="0" r="0" b="0"/>
            <wp:docPr id="11" name="Picture 11"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chitecture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048250"/>
                    </a:xfrm>
                    <a:prstGeom prst="rect">
                      <a:avLst/>
                    </a:prstGeom>
                    <a:noFill/>
                    <a:ln>
                      <a:noFill/>
                    </a:ln>
                  </pic:spPr>
                </pic:pic>
              </a:graphicData>
            </a:graphic>
          </wp:inline>
        </w:drawing>
      </w:r>
    </w:p>
    <w:p w14:paraId="6A81DF9E" w14:textId="43C26FE5" w:rsidR="002B5BF5" w:rsidRDefault="00B37E5A" w:rsidP="00B37E5A">
      <w:pPr>
        <w:rPr>
          <w:shd w:val="clear" w:color="auto" w:fill="FFFFFF"/>
        </w:rPr>
      </w:pPr>
      <w:r w:rsidRPr="00B37E5A">
        <w:rPr>
          <w:shd w:val="clear" w:color="auto" w:fill="FFFFFF"/>
        </w:rPr>
        <w:t>select Multibranch Pipeline</w:t>
      </w:r>
    </w:p>
    <w:p w14:paraId="154B84ED" w14:textId="22A34000" w:rsidR="00B37E5A" w:rsidRDefault="00AB58AD" w:rsidP="00C561A2">
      <w:pPr>
        <w:rPr>
          <w:noProof/>
        </w:rPr>
      </w:pPr>
      <w:r>
        <w:lastRenderedPageBreak/>
        <w:t>O</w:t>
      </w:r>
      <w:r w:rsidR="00DB602A">
        <w:t xml:space="preserve">n branch resources, </w:t>
      </w:r>
      <w:r w:rsidR="00B37E5A" w:rsidRPr="00B37E5A">
        <w:t>Enter the GitHub</w:t>
      </w:r>
      <w:r w:rsidR="00B37E5A">
        <w:t xml:space="preserve"> Repo, </w:t>
      </w:r>
      <w:r w:rsidR="00B37E5A" w:rsidRPr="00B37E5A">
        <w:t> </w:t>
      </w:r>
      <w:r w:rsidR="00B37E5A" w:rsidRPr="00B37E5A">
        <w:rPr>
          <w:b/>
          <w:bCs/>
        </w:rPr>
        <w:t>username</w:t>
      </w:r>
      <w:r w:rsidR="00B37E5A" w:rsidRPr="00B37E5A">
        <w:t>, </w:t>
      </w:r>
      <w:r w:rsidR="00B37E5A" w:rsidRPr="00B37E5A">
        <w:rPr>
          <w:b/>
          <w:bCs/>
        </w:rPr>
        <w:t>Password</w:t>
      </w:r>
      <w:r w:rsidR="00B37E5A" w:rsidRPr="00B37E5A">
        <w:t>, </w:t>
      </w:r>
      <w:r w:rsidR="00B37E5A" w:rsidRPr="00B37E5A">
        <w:rPr>
          <w:b/>
          <w:bCs/>
        </w:rPr>
        <w:t>ID</w:t>
      </w:r>
      <w:r w:rsidR="00B37E5A" w:rsidRPr="00B37E5A">
        <w:t>, and </w:t>
      </w:r>
      <w:r w:rsidR="00B37E5A" w:rsidRPr="00B37E5A">
        <w:rPr>
          <w:b/>
          <w:bCs/>
        </w:rPr>
        <w:t>Description</w:t>
      </w:r>
      <w:r w:rsidR="00DB602A" w:rsidRPr="00DB602A">
        <w:rPr>
          <w:noProof/>
        </w:rPr>
        <w:t xml:space="preserve"> </w:t>
      </w:r>
      <w:r w:rsidR="00C32940">
        <w:rPr>
          <w:noProof/>
        </w:rPr>
        <w:drawing>
          <wp:inline distT="0" distB="0" distL="0" distR="0" wp14:anchorId="246F8CF2" wp14:editId="7586F851">
            <wp:extent cx="5943600" cy="3359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59150"/>
                    </a:xfrm>
                    <a:prstGeom prst="rect">
                      <a:avLst/>
                    </a:prstGeom>
                  </pic:spPr>
                </pic:pic>
              </a:graphicData>
            </a:graphic>
          </wp:inline>
        </w:drawing>
      </w:r>
    </w:p>
    <w:p w14:paraId="1CCB933B" w14:textId="6FA04044" w:rsidR="00C32940" w:rsidRPr="00C32940" w:rsidRDefault="00C32940" w:rsidP="00C32940">
      <w:pPr>
        <w:tabs>
          <w:tab w:val="num" w:pos="720"/>
        </w:tabs>
      </w:pPr>
      <w:r w:rsidRPr="00C32940">
        <w:rPr>
          <w:b/>
          <w:bCs/>
        </w:rPr>
        <w:t>Save</w:t>
      </w:r>
      <w:r w:rsidRPr="00C32940">
        <w:t xml:space="preserve"> the Multibranch Pipeline </w:t>
      </w:r>
      <w:proofErr w:type="spellStart"/>
      <w:r w:rsidRPr="00C32940">
        <w:t>project.</w:t>
      </w:r>
      <w:r>
        <w:t>J</w:t>
      </w:r>
      <w:r w:rsidRPr="00C32940">
        <w:t>enkins</w:t>
      </w:r>
      <w:proofErr w:type="spellEnd"/>
      <w:r w:rsidRPr="00C32940">
        <w:t xml:space="preserve"> automatically scans the designated repository and does some indexing for organization folders.</w:t>
      </w:r>
    </w:p>
    <w:p w14:paraId="6BDAF44C" w14:textId="55398178" w:rsidR="00C32940" w:rsidRDefault="005F2CFF" w:rsidP="00C561A2">
      <w:r w:rsidRPr="005F2CFF">
        <w:t>Once jobs are created build triggers automatically.</w:t>
      </w:r>
      <w:r w:rsidRPr="005F2CFF">
        <w:rPr>
          <w:noProof/>
        </w:rPr>
        <w:drawing>
          <wp:inline distT="0" distB="0" distL="0" distR="0" wp14:anchorId="4907BABE" wp14:editId="5F68DED5">
            <wp:extent cx="5943600" cy="1939925"/>
            <wp:effectExtent l="0" t="0" r="0" b="3175"/>
            <wp:docPr id="15" name="Picture 15" descr="Builds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uilds trigger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4784265F" w14:textId="33C0F702" w:rsidR="002B5BF5" w:rsidRDefault="002B5BF5" w:rsidP="00C561A2"/>
    <w:p w14:paraId="0CD0E22B" w14:textId="331F3A82" w:rsidR="002B5BF5" w:rsidRDefault="002B5BF5" w:rsidP="002B5BF5">
      <w:pPr>
        <w:pStyle w:val="Heading2"/>
      </w:pPr>
      <w:r w:rsidRPr="00815B75">
        <w:t>Jenkins Environment Variable</w:t>
      </w:r>
      <w:r>
        <w:t xml:space="preserve"> Example</w:t>
      </w:r>
    </w:p>
    <w:p w14:paraId="78518693" w14:textId="678B0E2F" w:rsidR="001E39EC" w:rsidRDefault="0019503D" w:rsidP="00C561A2">
      <w:r>
        <w:t>Already used in Pipeline Scripts.</w:t>
      </w:r>
    </w:p>
    <w:p w14:paraId="40CE800F" w14:textId="4D138881" w:rsidR="002B5BF5" w:rsidRDefault="002B5BF5" w:rsidP="00C561A2"/>
    <w:p w14:paraId="01689A87" w14:textId="24FCE278" w:rsidR="002B5BF5" w:rsidRDefault="002B5BF5" w:rsidP="00C561A2"/>
    <w:p w14:paraId="1488DCA1" w14:textId="6184D2F5" w:rsidR="002B5BF5" w:rsidRDefault="002B5BF5" w:rsidP="00C561A2"/>
    <w:p w14:paraId="3F9DE79E" w14:textId="27CB7C0E" w:rsidR="002B5BF5" w:rsidRDefault="002B5BF5" w:rsidP="00C561A2"/>
    <w:p w14:paraId="4462EEE4" w14:textId="77777777" w:rsidR="002B5BF5" w:rsidRDefault="002B5BF5" w:rsidP="00C561A2"/>
    <w:p w14:paraId="6BD304C1" w14:textId="77777777" w:rsidR="00786E52" w:rsidRPr="00786E52" w:rsidRDefault="00786E52" w:rsidP="00786E52">
      <w:pPr>
        <w:pStyle w:val="Heading4"/>
      </w:pPr>
      <w:r w:rsidRPr="00786E52">
        <w:t>What are the system requirements to install Jenkins?</w:t>
      </w:r>
    </w:p>
    <w:p w14:paraId="196A4FFC" w14:textId="77777777" w:rsidR="00786E52" w:rsidRPr="00786E52" w:rsidRDefault="00786E52" w:rsidP="00786E52">
      <w:r w:rsidRPr="00786E52">
        <w:rPr>
          <w:b/>
          <w:bCs/>
        </w:rPr>
        <w:t>Answer:</w:t>
      </w:r>
      <w:r w:rsidRPr="00786E52">
        <w:t> The minimum configuration required is –</w:t>
      </w:r>
    </w:p>
    <w:p w14:paraId="1E8B315E" w14:textId="77777777" w:rsidR="00786E52" w:rsidRPr="00786E52" w:rsidRDefault="00786E52" w:rsidP="006702B8">
      <w:pPr>
        <w:numPr>
          <w:ilvl w:val="0"/>
          <w:numId w:val="12"/>
        </w:numPr>
      </w:pPr>
      <w:r w:rsidRPr="00786E52">
        <w:t>256MB of RAM</w:t>
      </w:r>
    </w:p>
    <w:p w14:paraId="5CF1AD2D" w14:textId="77777777" w:rsidR="00786E52" w:rsidRPr="00786E52" w:rsidRDefault="00786E52" w:rsidP="006702B8">
      <w:pPr>
        <w:numPr>
          <w:ilvl w:val="0"/>
          <w:numId w:val="12"/>
        </w:numPr>
      </w:pPr>
      <w:r w:rsidRPr="00786E52">
        <w:t>1 GB of drive space</w:t>
      </w:r>
    </w:p>
    <w:p w14:paraId="3E8D82DF" w14:textId="77777777" w:rsidR="00786E52" w:rsidRPr="00786E52" w:rsidRDefault="00786E52" w:rsidP="006702B8">
      <w:pPr>
        <w:numPr>
          <w:ilvl w:val="0"/>
          <w:numId w:val="12"/>
        </w:numPr>
      </w:pPr>
      <w:r w:rsidRPr="00786E52">
        <w:t>Java</w:t>
      </w:r>
    </w:p>
    <w:p w14:paraId="55E27196" w14:textId="77777777" w:rsidR="00786E52" w:rsidRPr="00786E52" w:rsidRDefault="00786E52" w:rsidP="006702B8">
      <w:pPr>
        <w:numPr>
          <w:ilvl w:val="0"/>
          <w:numId w:val="12"/>
        </w:numPr>
      </w:pPr>
      <w:r w:rsidRPr="00786E52">
        <w:t>Web browser</w:t>
      </w:r>
    </w:p>
    <w:p w14:paraId="0F58D54C" w14:textId="288F3FFF" w:rsidR="00EF5D0C" w:rsidRDefault="00EF5D0C" w:rsidP="00C561A2"/>
    <w:p w14:paraId="587170E3" w14:textId="77777777" w:rsidR="0030688D" w:rsidRPr="0030688D" w:rsidRDefault="0030688D" w:rsidP="0030688D">
      <w:pPr>
        <w:pStyle w:val="Heading4"/>
      </w:pPr>
      <w:r w:rsidRPr="0030688D">
        <w:t>How do you install Jenkins?</w:t>
      </w:r>
    </w:p>
    <w:p w14:paraId="13049DAB" w14:textId="77777777" w:rsidR="0030688D" w:rsidRPr="0030688D" w:rsidRDefault="0030688D" w:rsidP="0030688D">
      <w:r w:rsidRPr="0030688D">
        <w:rPr>
          <w:b/>
          <w:bCs/>
        </w:rPr>
        <w:t>Answer:</w:t>
      </w:r>
      <w:r w:rsidRPr="0030688D">
        <w:t> To install Jenkins, make sure the following are installed –</w:t>
      </w:r>
    </w:p>
    <w:p w14:paraId="33215D7F" w14:textId="77777777" w:rsidR="0030688D" w:rsidRPr="0030688D" w:rsidRDefault="0030688D" w:rsidP="006702B8">
      <w:pPr>
        <w:numPr>
          <w:ilvl w:val="0"/>
          <w:numId w:val="13"/>
        </w:numPr>
      </w:pPr>
      <w:r w:rsidRPr="0030688D">
        <w:t>Java (version 8)</w:t>
      </w:r>
    </w:p>
    <w:p w14:paraId="220CA9B4" w14:textId="77777777" w:rsidR="0030688D" w:rsidRPr="0030688D" w:rsidRDefault="0030688D" w:rsidP="006702B8">
      <w:pPr>
        <w:numPr>
          <w:ilvl w:val="0"/>
          <w:numId w:val="13"/>
        </w:numPr>
      </w:pPr>
      <w:r w:rsidRPr="0030688D">
        <w:t>Apache Tomcat (version 9)</w:t>
      </w:r>
    </w:p>
    <w:p w14:paraId="5AD72CB0" w14:textId="77777777" w:rsidR="0030688D" w:rsidRPr="0030688D" w:rsidRDefault="0030688D" w:rsidP="0030688D">
      <w:r w:rsidRPr="0030688D">
        <w:t>Download the Jenkins war file and deploy it using Tomcat. You can choose to install the plugins suggested by Jenkins during the installation itself. Once the installation is done, you will be able to see the Jenkins dashboard.</w:t>
      </w:r>
    </w:p>
    <w:p w14:paraId="1A96E937" w14:textId="77777777" w:rsidR="0030688D" w:rsidRDefault="0030688D" w:rsidP="00C561A2"/>
    <w:p w14:paraId="15F8161D" w14:textId="06E04C7F" w:rsidR="00EF5D0C" w:rsidRDefault="00EF5D0C" w:rsidP="00C561A2"/>
    <w:p w14:paraId="7FC8FFA4" w14:textId="77777777" w:rsidR="00E95649" w:rsidRPr="00E95649" w:rsidRDefault="00E95649" w:rsidP="00E95649">
      <w:pPr>
        <w:pStyle w:val="Heading4"/>
      </w:pPr>
      <w:r w:rsidRPr="00E95649">
        <w:t>How is continuous integration achieved using Jenkins?</w:t>
      </w:r>
    </w:p>
    <w:p w14:paraId="5D0435A8" w14:textId="77777777" w:rsidR="00E95649" w:rsidRPr="00E95649" w:rsidRDefault="00E95649" w:rsidP="00E95649">
      <w:r w:rsidRPr="00E95649">
        <w:rPr>
          <w:b/>
          <w:bCs/>
        </w:rPr>
        <w:t>Answer:</w:t>
      </w:r>
      <w:r w:rsidRPr="00E95649">
        <w:t> Here are the steps –</w:t>
      </w:r>
    </w:p>
    <w:p w14:paraId="058B4A46" w14:textId="77777777" w:rsidR="00E95649" w:rsidRPr="00E95649" w:rsidRDefault="00E95649" w:rsidP="006702B8">
      <w:pPr>
        <w:numPr>
          <w:ilvl w:val="0"/>
          <w:numId w:val="11"/>
        </w:numPr>
      </w:pPr>
      <w:r w:rsidRPr="00E95649">
        <w:t>All the developers commit their source code changes to the shared Git repository.</w:t>
      </w:r>
    </w:p>
    <w:p w14:paraId="4BAD038B" w14:textId="77777777" w:rsidR="00E95649" w:rsidRPr="00E95649" w:rsidRDefault="00E95649" w:rsidP="006702B8">
      <w:pPr>
        <w:numPr>
          <w:ilvl w:val="0"/>
          <w:numId w:val="11"/>
        </w:numPr>
      </w:pPr>
      <w:r w:rsidRPr="00E95649">
        <w:t>Jenkins server checks the shared Git repository at specified intervals and detected changes are then taken into the build.</w:t>
      </w:r>
    </w:p>
    <w:p w14:paraId="476DDA77" w14:textId="77777777" w:rsidR="00E95649" w:rsidRPr="00E95649" w:rsidRDefault="00E95649" w:rsidP="006702B8">
      <w:pPr>
        <w:numPr>
          <w:ilvl w:val="0"/>
          <w:numId w:val="11"/>
        </w:numPr>
      </w:pPr>
      <w:r w:rsidRPr="00E95649">
        <w:t>The build results and test results are shared to the developers</w:t>
      </w:r>
    </w:p>
    <w:p w14:paraId="5C62E171" w14:textId="77777777" w:rsidR="00E95649" w:rsidRPr="00E95649" w:rsidRDefault="00E95649" w:rsidP="006702B8">
      <w:pPr>
        <w:numPr>
          <w:ilvl w:val="0"/>
          <w:numId w:val="11"/>
        </w:numPr>
      </w:pPr>
      <w:r w:rsidRPr="00E95649">
        <w:t>The built application is displayed on a test server like Selenium and automated tests are ran.</w:t>
      </w:r>
    </w:p>
    <w:p w14:paraId="586FA090" w14:textId="77777777" w:rsidR="00E95649" w:rsidRPr="00E95649" w:rsidRDefault="00E95649" w:rsidP="006702B8">
      <w:pPr>
        <w:numPr>
          <w:ilvl w:val="0"/>
          <w:numId w:val="11"/>
        </w:numPr>
      </w:pPr>
      <w:r w:rsidRPr="00E95649">
        <w:t>The clean and tested build is deployed to the production server.</w:t>
      </w:r>
    </w:p>
    <w:p w14:paraId="65E36AA4" w14:textId="607F12DB" w:rsidR="00E95649" w:rsidRDefault="00E95649" w:rsidP="00C561A2"/>
    <w:p w14:paraId="6F8786C2" w14:textId="77777777" w:rsidR="005877B5" w:rsidRPr="005877B5" w:rsidRDefault="005877B5" w:rsidP="005877B5">
      <w:pPr>
        <w:pStyle w:val="Heading4"/>
      </w:pPr>
      <w:r w:rsidRPr="005877B5">
        <w:lastRenderedPageBreak/>
        <w:t> What is the difference between Jenkins and Bamboo?</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00"/>
        <w:gridCol w:w="4395"/>
        <w:gridCol w:w="2625"/>
      </w:tblGrid>
      <w:tr w:rsidR="005877B5" w:rsidRPr="005877B5" w14:paraId="6C0ADA3E"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3D49B79D" w14:textId="77777777" w:rsidR="005877B5" w:rsidRPr="005877B5" w:rsidRDefault="005877B5" w:rsidP="005877B5">
            <w:r w:rsidRPr="005877B5">
              <w:rPr>
                <w:b/>
                <w:bCs/>
              </w:rPr>
              <w:t>Parameters</w:t>
            </w:r>
          </w:p>
        </w:tc>
        <w:tc>
          <w:tcPr>
            <w:tcW w:w="4395"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5015D4AE" w14:textId="77777777" w:rsidR="005877B5" w:rsidRPr="005877B5" w:rsidRDefault="005877B5" w:rsidP="005877B5">
            <w:r w:rsidRPr="005877B5">
              <w:rPr>
                <w:b/>
                <w:bCs/>
              </w:rPr>
              <w:t>Jenkins</w:t>
            </w:r>
          </w:p>
        </w:tc>
        <w:tc>
          <w:tcPr>
            <w:tcW w:w="2625"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08CFE76" w14:textId="77777777" w:rsidR="005877B5" w:rsidRPr="005877B5" w:rsidRDefault="005877B5" w:rsidP="005877B5">
            <w:r w:rsidRPr="005877B5">
              <w:rPr>
                <w:b/>
                <w:bCs/>
              </w:rPr>
              <w:t>Bamboo</w:t>
            </w:r>
          </w:p>
        </w:tc>
      </w:tr>
      <w:tr w:rsidR="005877B5" w:rsidRPr="005877B5" w14:paraId="45C90C42"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77637395" w14:textId="77777777" w:rsidR="005877B5" w:rsidRPr="005877B5" w:rsidRDefault="005877B5" w:rsidP="005877B5">
            <w:r w:rsidRPr="005877B5">
              <w:rPr>
                <w:b/>
                <w:bCs/>
              </w:rPr>
              <w:t>Open Source</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3D560D18" w14:textId="77777777" w:rsidR="005877B5" w:rsidRPr="005877B5" w:rsidRDefault="005877B5" w:rsidP="005877B5">
            <w:r w:rsidRPr="005877B5">
              <w:t xml:space="preserve">Jenkin is </w:t>
            </w:r>
            <w:proofErr w:type="gramStart"/>
            <w:r w:rsidRPr="005877B5">
              <w:t>open-source</w:t>
            </w:r>
            <w:proofErr w:type="gramEnd"/>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29413633" w14:textId="77777777" w:rsidR="005877B5" w:rsidRPr="005877B5" w:rsidRDefault="005877B5" w:rsidP="005877B5">
            <w:r w:rsidRPr="005877B5">
              <w:t>Bamboo is not open source</w:t>
            </w:r>
          </w:p>
        </w:tc>
      </w:tr>
      <w:tr w:rsidR="005877B5" w:rsidRPr="005877B5" w14:paraId="7D99692D"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4CE80FA0" w14:textId="77777777" w:rsidR="005877B5" w:rsidRPr="005877B5" w:rsidRDefault="005877B5" w:rsidP="005877B5">
            <w:r w:rsidRPr="005877B5">
              <w:rPr>
                <w:b/>
                <w:bCs/>
              </w:rPr>
              <w:t>Pricing Logic</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7DAC4A2F" w14:textId="77777777" w:rsidR="005877B5" w:rsidRPr="005877B5" w:rsidRDefault="005877B5" w:rsidP="005877B5">
            <w:r w:rsidRPr="005877B5">
              <w:t>Jenkin is completely free</w:t>
            </w:r>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55A6DDD7" w14:textId="77777777" w:rsidR="005877B5" w:rsidRPr="005877B5" w:rsidRDefault="005877B5" w:rsidP="005877B5">
            <w:r w:rsidRPr="005877B5">
              <w:t>It charges for the number of build agents required</w:t>
            </w:r>
          </w:p>
        </w:tc>
      </w:tr>
      <w:tr w:rsidR="005877B5" w:rsidRPr="005877B5" w14:paraId="50BECFE1"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0164EF05" w14:textId="77777777" w:rsidR="005877B5" w:rsidRPr="005877B5" w:rsidRDefault="005877B5" w:rsidP="005877B5">
            <w:r w:rsidRPr="005877B5">
              <w:rPr>
                <w:b/>
                <w:bCs/>
              </w:rPr>
              <w:t>Operating System</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1832361C" w14:textId="77777777" w:rsidR="005877B5" w:rsidRPr="005877B5" w:rsidRDefault="005877B5" w:rsidP="005877B5">
            <w:r w:rsidRPr="005877B5">
              <w:t>Windows, Ubuntu, Red Hat, Mac OS</w:t>
            </w:r>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595298DA" w14:textId="77777777" w:rsidR="005877B5" w:rsidRPr="005877B5" w:rsidRDefault="005877B5" w:rsidP="005877B5">
            <w:r w:rsidRPr="005877B5">
              <w:t>Windows, Linux, Solaris</w:t>
            </w:r>
          </w:p>
        </w:tc>
      </w:tr>
      <w:tr w:rsidR="005877B5" w:rsidRPr="005877B5" w14:paraId="0C64FF74"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4339C374" w14:textId="77777777" w:rsidR="005877B5" w:rsidRPr="005877B5" w:rsidRDefault="005877B5" w:rsidP="005877B5">
            <w:r w:rsidRPr="005877B5">
              <w:rPr>
                <w:b/>
                <w:bCs/>
              </w:rPr>
              <w:t>Browsers</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1A0C1561" w14:textId="77777777" w:rsidR="005877B5" w:rsidRPr="005877B5" w:rsidRDefault="005877B5" w:rsidP="005877B5">
            <w:r w:rsidRPr="005877B5">
              <w:t>Chrome, Firefox, Internet Explorer</w:t>
            </w:r>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5C9CF4B7" w14:textId="77777777" w:rsidR="005877B5" w:rsidRPr="005877B5" w:rsidRDefault="005877B5" w:rsidP="005877B5">
            <w:r w:rsidRPr="005877B5">
              <w:t>Firefox, Chrome, Safari, Edge</w:t>
            </w:r>
          </w:p>
        </w:tc>
      </w:tr>
      <w:tr w:rsidR="005877B5" w:rsidRPr="005877B5" w14:paraId="496BD7D9"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19A8B8FE" w14:textId="77777777" w:rsidR="005877B5" w:rsidRPr="005877B5" w:rsidRDefault="005877B5" w:rsidP="005877B5">
            <w:r w:rsidRPr="005877B5">
              <w:rPr>
                <w:b/>
                <w:bCs/>
              </w:rPr>
              <w:t>Plugin Support</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78CDB66C" w14:textId="77777777" w:rsidR="005877B5" w:rsidRPr="005877B5" w:rsidRDefault="005877B5" w:rsidP="005877B5">
            <w:r w:rsidRPr="005877B5">
              <w:t xml:space="preserve">Yes, </w:t>
            </w:r>
            <w:proofErr w:type="gramStart"/>
            <w:r w:rsidRPr="005877B5">
              <w:t>It</w:t>
            </w:r>
            <w:proofErr w:type="gramEnd"/>
            <w:r w:rsidRPr="005877B5">
              <w:t xml:space="preserve"> supports a lot of plugins</w:t>
            </w:r>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06DC3863" w14:textId="77777777" w:rsidR="005877B5" w:rsidRPr="005877B5" w:rsidRDefault="005877B5" w:rsidP="005877B5">
            <w:r w:rsidRPr="005877B5">
              <w:t>It does not support many plugins as compared to Jenkins</w:t>
            </w:r>
          </w:p>
        </w:tc>
      </w:tr>
      <w:tr w:rsidR="005877B5" w:rsidRPr="005877B5" w14:paraId="275023B9" w14:textId="77777777" w:rsidTr="005877B5">
        <w:tc>
          <w:tcPr>
            <w:tcW w:w="2100"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49448E47" w14:textId="77777777" w:rsidR="005877B5" w:rsidRPr="005877B5" w:rsidRDefault="005877B5" w:rsidP="005877B5">
            <w:r w:rsidRPr="005877B5">
              <w:rPr>
                <w:b/>
                <w:bCs/>
              </w:rPr>
              <w:t>Support</w:t>
            </w:r>
          </w:p>
        </w:tc>
        <w:tc>
          <w:tcPr>
            <w:tcW w:w="439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66130997" w14:textId="77777777" w:rsidR="005877B5" w:rsidRPr="005877B5" w:rsidRDefault="005877B5" w:rsidP="005877B5">
            <w:r w:rsidRPr="005877B5">
              <w:t xml:space="preserve">Being </w:t>
            </w:r>
            <w:proofErr w:type="gramStart"/>
            <w:r w:rsidRPr="005877B5">
              <w:t>open-source</w:t>
            </w:r>
            <w:proofErr w:type="gramEnd"/>
            <w:r w:rsidRPr="005877B5">
              <w:t>, it has a lot of support from communities</w:t>
            </w:r>
          </w:p>
        </w:tc>
        <w:tc>
          <w:tcPr>
            <w:tcW w:w="2625" w:type="dxa"/>
            <w:tcBorders>
              <w:top w:val="outset" w:sz="6" w:space="0" w:color="auto"/>
              <w:left w:val="outset" w:sz="6" w:space="0" w:color="auto"/>
              <w:bottom w:val="outset" w:sz="6" w:space="0" w:color="auto"/>
              <w:right w:val="outset" w:sz="6" w:space="0" w:color="auto"/>
            </w:tcBorders>
            <w:shd w:val="clear" w:color="auto" w:fill="FFFFFF"/>
            <w:tcMar>
              <w:top w:w="15" w:type="dxa"/>
              <w:left w:w="75" w:type="dxa"/>
              <w:bottom w:w="15" w:type="dxa"/>
              <w:right w:w="15" w:type="dxa"/>
            </w:tcMar>
            <w:vAlign w:val="center"/>
            <w:hideMark/>
          </w:tcPr>
          <w:p w14:paraId="0363D0DB" w14:textId="77777777" w:rsidR="005877B5" w:rsidRPr="005877B5" w:rsidRDefault="005877B5" w:rsidP="005877B5">
            <w:r w:rsidRPr="005877B5">
              <w:t>It has less support as compared to Jenkins</w:t>
            </w:r>
          </w:p>
        </w:tc>
      </w:tr>
    </w:tbl>
    <w:p w14:paraId="06035060" w14:textId="77777777" w:rsidR="00E95649" w:rsidRDefault="00E95649" w:rsidP="00C561A2"/>
    <w:p w14:paraId="48C63581" w14:textId="2AB5EAD0" w:rsidR="00EF5D0C" w:rsidRDefault="00EF5D0C" w:rsidP="00C561A2"/>
    <w:p w14:paraId="32E4DF31" w14:textId="77777777" w:rsidR="005336EF" w:rsidRPr="005336EF" w:rsidRDefault="005336EF" w:rsidP="005336EF">
      <w:pPr>
        <w:pStyle w:val="Heading4"/>
      </w:pPr>
      <w:r w:rsidRPr="005336EF">
        <w:t>What are the benefits of using Jenkins?</w:t>
      </w:r>
    </w:p>
    <w:p w14:paraId="115322A9" w14:textId="77777777" w:rsidR="005336EF" w:rsidRPr="005336EF" w:rsidRDefault="005336EF" w:rsidP="005336EF">
      <w:r w:rsidRPr="005336EF">
        <w:t>I will suggest you include the following benefits of Jenkins if you can recall any other benefit apart from the below-mentioned points you can include that as well.</w:t>
      </w:r>
    </w:p>
    <w:p w14:paraId="3D65684A" w14:textId="77777777" w:rsidR="005336EF" w:rsidRPr="005336EF" w:rsidRDefault="005336EF" w:rsidP="006702B8">
      <w:pPr>
        <w:numPr>
          <w:ilvl w:val="0"/>
          <w:numId w:val="19"/>
        </w:numPr>
      </w:pPr>
      <w:r w:rsidRPr="005336EF">
        <w:t>At the integration stage, you can cache build failures.</w:t>
      </w:r>
    </w:p>
    <w:p w14:paraId="765EAFE1" w14:textId="77777777" w:rsidR="005336EF" w:rsidRPr="005336EF" w:rsidRDefault="005336EF" w:rsidP="006702B8">
      <w:pPr>
        <w:numPr>
          <w:ilvl w:val="0"/>
          <w:numId w:val="19"/>
        </w:numPr>
      </w:pPr>
      <w:r w:rsidRPr="005336EF">
        <w:t>For each change in the source code, you generate an automatic build report notification.</w:t>
      </w:r>
    </w:p>
    <w:p w14:paraId="298E3224" w14:textId="77777777" w:rsidR="005336EF" w:rsidRPr="005336EF" w:rsidRDefault="005336EF" w:rsidP="006702B8">
      <w:pPr>
        <w:numPr>
          <w:ilvl w:val="0"/>
          <w:numId w:val="19"/>
        </w:numPr>
      </w:pPr>
      <w:r w:rsidRPr="005336EF">
        <w:t>To notify developers about build report success or failure, Jenkins integrates with the LDAP mail server.</w:t>
      </w:r>
    </w:p>
    <w:p w14:paraId="4F265C07" w14:textId="77777777" w:rsidR="005336EF" w:rsidRPr="005336EF" w:rsidRDefault="005336EF" w:rsidP="006702B8">
      <w:pPr>
        <w:numPr>
          <w:ilvl w:val="0"/>
          <w:numId w:val="19"/>
        </w:numPr>
      </w:pPr>
      <w:r w:rsidRPr="005336EF">
        <w:t xml:space="preserve">Achieves continuous integration agile development and </w:t>
      </w:r>
      <w:proofErr w:type="gramStart"/>
      <w:r w:rsidRPr="005336EF">
        <w:t>test driven</w:t>
      </w:r>
      <w:proofErr w:type="gramEnd"/>
      <w:r w:rsidRPr="005336EF">
        <w:t xml:space="preserve"> development.</w:t>
      </w:r>
    </w:p>
    <w:p w14:paraId="0DA5674A" w14:textId="77777777" w:rsidR="005336EF" w:rsidRPr="005336EF" w:rsidRDefault="005336EF" w:rsidP="006702B8">
      <w:pPr>
        <w:numPr>
          <w:ilvl w:val="0"/>
          <w:numId w:val="19"/>
        </w:numPr>
      </w:pPr>
      <w:r w:rsidRPr="005336EF">
        <w:t>With simple steps, you can automate the maven release project.</w:t>
      </w:r>
    </w:p>
    <w:p w14:paraId="1D784732" w14:textId="77777777" w:rsidR="005336EF" w:rsidRPr="005336EF" w:rsidRDefault="005336EF" w:rsidP="006702B8">
      <w:pPr>
        <w:numPr>
          <w:ilvl w:val="0"/>
          <w:numId w:val="19"/>
        </w:numPr>
      </w:pPr>
      <w:r w:rsidRPr="005336EF">
        <w:t>Easy tracking of bugs at an early stage in a development environment than production.</w:t>
      </w:r>
    </w:p>
    <w:p w14:paraId="1FFDEA08" w14:textId="77777777" w:rsidR="005336EF" w:rsidRDefault="005336EF" w:rsidP="00C561A2"/>
    <w:p w14:paraId="4E7343DF" w14:textId="77777777" w:rsidR="00690A20" w:rsidRPr="00690A20" w:rsidRDefault="00690A20" w:rsidP="00C60750">
      <w:pPr>
        <w:pStyle w:val="Heading4"/>
      </w:pPr>
      <w:r w:rsidRPr="00690A20">
        <w:t>Explain how you can move or copy Jenkins from one server to another?</w:t>
      </w:r>
    </w:p>
    <w:p w14:paraId="36FFB268" w14:textId="77777777" w:rsidR="00690A20" w:rsidRPr="00690A20" w:rsidRDefault="00690A20" w:rsidP="006702B8">
      <w:pPr>
        <w:numPr>
          <w:ilvl w:val="0"/>
          <w:numId w:val="3"/>
        </w:numPr>
      </w:pPr>
      <w:r w:rsidRPr="00690A20">
        <w:t>Slide a job from one installation of Jenkins to another by copying the related job directory</w:t>
      </w:r>
    </w:p>
    <w:p w14:paraId="0A6C04F2" w14:textId="77777777" w:rsidR="00690A20" w:rsidRPr="00690A20" w:rsidRDefault="00690A20" w:rsidP="006702B8">
      <w:pPr>
        <w:numPr>
          <w:ilvl w:val="0"/>
          <w:numId w:val="3"/>
        </w:numPr>
      </w:pPr>
      <w:r w:rsidRPr="00690A20">
        <w:t>Make a copy of an already existing job by making clone of a job directory by a different name</w:t>
      </w:r>
    </w:p>
    <w:p w14:paraId="6D065E20" w14:textId="77777777" w:rsidR="00690A20" w:rsidRPr="00690A20" w:rsidRDefault="00690A20" w:rsidP="006702B8">
      <w:pPr>
        <w:numPr>
          <w:ilvl w:val="0"/>
          <w:numId w:val="3"/>
        </w:numPr>
      </w:pPr>
      <w:r w:rsidRPr="00690A20">
        <w:lastRenderedPageBreak/>
        <w:t>Renaming an existing job by renaming a directory.</w:t>
      </w:r>
    </w:p>
    <w:p w14:paraId="1718AEC7" w14:textId="43F47EDF" w:rsidR="00C561A2" w:rsidRDefault="00E37FA8" w:rsidP="00C561A2">
      <w:r>
        <w:rPr>
          <w:noProof/>
        </w:rPr>
        <w:drawing>
          <wp:inline distT="0" distB="0" distL="0" distR="0" wp14:anchorId="15B40562" wp14:editId="55906C42">
            <wp:extent cx="5943600" cy="352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28060"/>
                    </a:xfrm>
                    <a:prstGeom prst="rect">
                      <a:avLst/>
                    </a:prstGeom>
                  </pic:spPr>
                </pic:pic>
              </a:graphicData>
            </a:graphic>
          </wp:inline>
        </w:drawing>
      </w:r>
    </w:p>
    <w:p w14:paraId="3D4150CC" w14:textId="77777777" w:rsidR="002176ED" w:rsidRPr="002176ED" w:rsidRDefault="002176ED" w:rsidP="002176ED">
      <w:pPr>
        <w:pStyle w:val="Heading4"/>
      </w:pPr>
      <w:r w:rsidRPr="002176ED">
        <w:t>Mention what are the commands you can use to start Jenkins manually?</w:t>
      </w:r>
    </w:p>
    <w:p w14:paraId="0DC577AE" w14:textId="77777777" w:rsidR="002176ED" w:rsidRPr="002176ED" w:rsidRDefault="002176ED" w:rsidP="002176ED">
      <w:r w:rsidRPr="002176ED">
        <w:t>To start Jenkins manually, you can use either of the following</w:t>
      </w:r>
    </w:p>
    <w:p w14:paraId="6B8D1252" w14:textId="77777777" w:rsidR="002176ED" w:rsidRPr="002176ED" w:rsidRDefault="002176ED" w:rsidP="006702B8">
      <w:pPr>
        <w:numPr>
          <w:ilvl w:val="0"/>
          <w:numId w:val="4"/>
        </w:numPr>
      </w:pPr>
      <w:r w:rsidRPr="002176ED">
        <w:t>(</w:t>
      </w:r>
      <w:proofErr w:type="spellStart"/>
      <w:r w:rsidRPr="002176ED">
        <w:t>Jenkins_url</w:t>
      </w:r>
      <w:proofErr w:type="spellEnd"/>
      <w:r w:rsidRPr="002176ED">
        <w:t>)/restart: Forces a restart without waiting for builds to complete</w:t>
      </w:r>
    </w:p>
    <w:p w14:paraId="1E04B1E7" w14:textId="77777777" w:rsidR="002176ED" w:rsidRPr="002176ED" w:rsidRDefault="002176ED" w:rsidP="006702B8">
      <w:pPr>
        <w:numPr>
          <w:ilvl w:val="0"/>
          <w:numId w:val="4"/>
        </w:numPr>
      </w:pPr>
      <w:r w:rsidRPr="002176ED">
        <w:t>(</w:t>
      </w:r>
      <w:proofErr w:type="spellStart"/>
      <w:r w:rsidRPr="002176ED">
        <w:t>Jenkin_url</w:t>
      </w:r>
      <w:proofErr w:type="spellEnd"/>
      <w:r w:rsidRPr="002176ED">
        <w:t>)/</w:t>
      </w:r>
      <w:proofErr w:type="spellStart"/>
      <w:r w:rsidRPr="002176ED">
        <w:t>safeRestart</w:t>
      </w:r>
      <w:proofErr w:type="spellEnd"/>
      <w:r w:rsidRPr="002176ED">
        <w:t>: Allows all running builds to complete</w:t>
      </w:r>
    </w:p>
    <w:p w14:paraId="7C4D3BF1" w14:textId="55BE1EEB" w:rsidR="00C60750" w:rsidRDefault="00C60750" w:rsidP="00C561A2"/>
    <w:p w14:paraId="1685383D" w14:textId="77777777" w:rsidR="00850617" w:rsidRPr="00850617" w:rsidRDefault="00850617" w:rsidP="00850617">
      <w:pPr>
        <w:pStyle w:val="Heading4"/>
      </w:pPr>
      <w:r w:rsidRPr="00850617">
        <w:t>Mention some of the useful plugins in Jenkin?</w:t>
      </w:r>
    </w:p>
    <w:p w14:paraId="0FCB35A2" w14:textId="77777777" w:rsidR="00850617" w:rsidRPr="00850617" w:rsidRDefault="00850617" w:rsidP="00850617">
      <w:r w:rsidRPr="00850617">
        <w:t>Some of the important plugins in Jenkin includes</w:t>
      </w:r>
    </w:p>
    <w:p w14:paraId="01D5478B" w14:textId="77777777" w:rsidR="00850617" w:rsidRPr="00D37108" w:rsidRDefault="00850617" w:rsidP="00D37108">
      <w:pPr>
        <w:spacing w:after="0"/>
        <w:ind w:left="360"/>
        <w:rPr>
          <w:b/>
          <w:bCs/>
        </w:rPr>
      </w:pPr>
      <w:r w:rsidRPr="00D37108">
        <w:rPr>
          <w:b/>
          <w:bCs/>
        </w:rPr>
        <w:t>Maven 2 project</w:t>
      </w:r>
    </w:p>
    <w:p w14:paraId="426D3D0D" w14:textId="21BC2D4E" w:rsidR="00D37108" w:rsidRDefault="00D37108" w:rsidP="008A2889">
      <w:pPr>
        <w:ind w:left="360"/>
      </w:pPr>
      <w:r w:rsidRPr="00D37108">
        <w:t>Jenkins plugin for building Maven 2/3 jobs</w:t>
      </w:r>
    </w:p>
    <w:p w14:paraId="6E26621B" w14:textId="60C36101" w:rsidR="00850617" w:rsidRPr="00D37108" w:rsidRDefault="00850617" w:rsidP="008A2889">
      <w:pPr>
        <w:ind w:left="360"/>
        <w:rPr>
          <w:b/>
          <w:bCs/>
        </w:rPr>
      </w:pPr>
      <w:r w:rsidRPr="00D37108">
        <w:rPr>
          <w:b/>
          <w:bCs/>
        </w:rPr>
        <w:t>Amazon EC2</w:t>
      </w:r>
    </w:p>
    <w:p w14:paraId="518E9202" w14:textId="77777777" w:rsidR="00850617" w:rsidRPr="00850617" w:rsidRDefault="00850617" w:rsidP="008A2889">
      <w:pPr>
        <w:ind w:left="360"/>
      </w:pPr>
      <w:r w:rsidRPr="00850617">
        <w:t>HTML publisher</w:t>
      </w:r>
    </w:p>
    <w:p w14:paraId="65842C5E" w14:textId="77777777" w:rsidR="00850617" w:rsidRPr="00850617" w:rsidRDefault="00850617" w:rsidP="008A2889">
      <w:pPr>
        <w:ind w:left="360"/>
      </w:pPr>
      <w:r w:rsidRPr="00850617">
        <w:t>Copy artifact</w:t>
      </w:r>
    </w:p>
    <w:p w14:paraId="1AA70398" w14:textId="77777777" w:rsidR="00850617" w:rsidRPr="00850617" w:rsidRDefault="00850617" w:rsidP="008A2889">
      <w:pPr>
        <w:ind w:left="360"/>
      </w:pPr>
      <w:r w:rsidRPr="00850617">
        <w:t>Join</w:t>
      </w:r>
    </w:p>
    <w:p w14:paraId="144191D9" w14:textId="133CDD6F" w:rsidR="00850617" w:rsidRPr="00850617" w:rsidRDefault="00850617" w:rsidP="008A2889">
      <w:pPr>
        <w:ind w:left="360"/>
      </w:pPr>
      <w:r w:rsidRPr="008A2889">
        <w:rPr>
          <w:b/>
          <w:bCs/>
        </w:rPr>
        <w:lastRenderedPageBreak/>
        <w:t>Green Balls</w:t>
      </w:r>
      <w:r w:rsidR="008A2889" w:rsidRPr="008A2889">
        <w:rPr>
          <w:b/>
          <w:bCs/>
        </w:rPr>
        <w:t>:</w:t>
      </w:r>
      <w:r w:rsidR="008A2889">
        <w:t xml:space="preserve"> </w:t>
      </w:r>
      <w:r w:rsidR="008A2889" w:rsidRPr="008A2889">
        <w:t xml:space="preserve">Changes Hudson to use green balls instead of blue for successful builds. </w:t>
      </w:r>
      <w:r w:rsidR="008A2889">
        <w:rPr>
          <w:noProof/>
        </w:rPr>
        <w:drawing>
          <wp:inline distT="0" distB="0" distL="0" distR="0" wp14:anchorId="650976B7" wp14:editId="0A286D3F">
            <wp:extent cx="5943600" cy="38334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p>
    <w:p w14:paraId="79B50E79" w14:textId="37801D61" w:rsidR="00850617" w:rsidRDefault="000C624D" w:rsidP="00C561A2">
      <w:r>
        <w:rPr>
          <w:noProof/>
        </w:rPr>
        <w:drawing>
          <wp:inline distT="0" distB="0" distL="0" distR="0" wp14:anchorId="13E2AC38" wp14:editId="08EB6106">
            <wp:extent cx="5943600" cy="4335145"/>
            <wp:effectExtent l="0" t="0" r="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35145"/>
                    </a:xfrm>
                    <a:prstGeom prst="rect">
                      <a:avLst/>
                    </a:prstGeom>
                    <a:noFill/>
                    <a:ln>
                      <a:noFill/>
                    </a:ln>
                  </pic:spPr>
                </pic:pic>
              </a:graphicData>
            </a:graphic>
          </wp:inline>
        </w:drawing>
      </w:r>
    </w:p>
    <w:p w14:paraId="242480ED" w14:textId="2772C78A" w:rsidR="00E86517" w:rsidRDefault="00E86517" w:rsidP="00C561A2"/>
    <w:p w14:paraId="29FE6762" w14:textId="77777777" w:rsidR="00E86517" w:rsidRPr="00E86517" w:rsidRDefault="00E86517" w:rsidP="00E86517">
      <w:pPr>
        <w:pStyle w:val="Heading4"/>
      </w:pPr>
      <w:r w:rsidRPr="00E86517">
        <w:t>Explain how you can deploy a custom build of a core plugin?</w:t>
      </w:r>
    </w:p>
    <w:p w14:paraId="1FD0E828" w14:textId="77777777" w:rsidR="00E86517" w:rsidRPr="00E86517" w:rsidRDefault="00E86517" w:rsidP="00E86517">
      <w:r w:rsidRPr="00E86517">
        <w:t xml:space="preserve">To deploy a custom field of a core plugin, you </w:t>
      </w:r>
      <w:proofErr w:type="gramStart"/>
      <w:r w:rsidRPr="00E86517">
        <w:t>have to</w:t>
      </w:r>
      <w:proofErr w:type="gramEnd"/>
      <w:r w:rsidRPr="00E86517">
        <w:t xml:space="preserve"> do following things</w:t>
      </w:r>
    </w:p>
    <w:p w14:paraId="2C66F9EF" w14:textId="77777777" w:rsidR="00E86517" w:rsidRPr="00E86517" w:rsidRDefault="00E86517" w:rsidP="006702B8">
      <w:pPr>
        <w:numPr>
          <w:ilvl w:val="0"/>
          <w:numId w:val="5"/>
        </w:numPr>
      </w:pPr>
      <w:r w:rsidRPr="00E86517">
        <w:t>Stop Jenkins</w:t>
      </w:r>
    </w:p>
    <w:p w14:paraId="058F1088" w14:textId="77777777" w:rsidR="00E86517" w:rsidRPr="00E86517" w:rsidRDefault="00E86517" w:rsidP="006702B8">
      <w:pPr>
        <w:numPr>
          <w:ilvl w:val="0"/>
          <w:numId w:val="5"/>
        </w:numPr>
      </w:pPr>
      <w:r w:rsidRPr="00E86517">
        <w:t>Copy the custom HPI to $</w:t>
      </w:r>
      <w:proofErr w:type="spellStart"/>
      <w:r w:rsidRPr="00E86517">
        <w:t>Jenkins_Home</w:t>
      </w:r>
      <w:proofErr w:type="spellEnd"/>
      <w:r w:rsidRPr="00E86517">
        <w:t>/plugins</w:t>
      </w:r>
    </w:p>
    <w:p w14:paraId="5C79E88D" w14:textId="77777777" w:rsidR="00E86517" w:rsidRPr="00E86517" w:rsidRDefault="00E86517" w:rsidP="006702B8">
      <w:pPr>
        <w:numPr>
          <w:ilvl w:val="0"/>
          <w:numId w:val="5"/>
        </w:numPr>
      </w:pPr>
      <w:r w:rsidRPr="00E86517">
        <w:t>Delete the previously expanded plugin directory</w:t>
      </w:r>
    </w:p>
    <w:p w14:paraId="4BDB5D70" w14:textId="77777777" w:rsidR="00E86517" w:rsidRPr="00E86517" w:rsidRDefault="00E86517" w:rsidP="006702B8">
      <w:pPr>
        <w:numPr>
          <w:ilvl w:val="0"/>
          <w:numId w:val="5"/>
        </w:numPr>
      </w:pPr>
      <w:r w:rsidRPr="00E86517">
        <w:t>Make an empty file called &lt;plugin&gt;.</w:t>
      </w:r>
      <w:proofErr w:type="spellStart"/>
      <w:r w:rsidRPr="00E86517">
        <w:t>hpi.pinned</w:t>
      </w:r>
      <w:proofErr w:type="spellEnd"/>
    </w:p>
    <w:p w14:paraId="399C60F6" w14:textId="77777777" w:rsidR="00E86517" w:rsidRPr="00E86517" w:rsidRDefault="00E86517" w:rsidP="006702B8">
      <w:pPr>
        <w:numPr>
          <w:ilvl w:val="0"/>
          <w:numId w:val="5"/>
        </w:numPr>
      </w:pPr>
      <w:r w:rsidRPr="00E86517">
        <w:t>Start Jenkins</w:t>
      </w:r>
    </w:p>
    <w:p w14:paraId="795DAF87" w14:textId="34935428" w:rsidR="00E86517" w:rsidRDefault="00E86517" w:rsidP="00C561A2"/>
    <w:p w14:paraId="2973ED0D" w14:textId="77777777" w:rsidR="004F7257" w:rsidRPr="004F7257" w:rsidRDefault="004F7257" w:rsidP="004F7257">
      <w:pPr>
        <w:pStyle w:val="Heading4"/>
      </w:pPr>
      <w:r w:rsidRPr="004F7257">
        <w:t>Explain how can create a backup and copy files in Jenkins?</w:t>
      </w:r>
    </w:p>
    <w:p w14:paraId="54F1D3A8" w14:textId="77777777" w:rsidR="009D48B3" w:rsidRDefault="004F7257" w:rsidP="004F7257">
      <w:r w:rsidRPr="004F7257">
        <w:t>Jenkins saves all the setting, build artifacts and logs in its home directory</w:t>
      </w:r>
      <w:r w:rsidR="009D48B3">
        <w:t>.</w:t>
      </w:r>
    </w:p>
    <w:p w14:paraId="45376DCB" w14:textId="77777777" w:rsidR="009D48B3" w:rsidRDefault="004F7257" w:rsidP="004F7257">
      <w:r w:rsidRPr="004F7257">
        <w:t xml:space="preserve">to create a back-up of your Jenkins setup, just copy this directory. </w:t>
      </w:r>
    </w:p>
    <w:p w14:paraId="5F59C3FE" w14:textId="19F11375" w:rsidR="004F7257" w:rsidRPr="004F7257" w:rsidRDefault="004F7257" w:rsidP="004F7257">
      <w:r w:rsidRPr="004F7257">
        <w:t>You can also copy a job directory to clone or replicate a job or rename the directory.</w:t>
      </w:r>
      <w:r w:rsidR="009D48B3" w:rsidRPr="009D48B3">
        <w:rPr>
          <w:noProof/>
        </w:rPr>
        <w:t xml:space="preserve"> </w:t>
      </w:r>
      <w:r w:rsidR="009D48B3">
        <w:rPr>
          <w:noProof/>
        </w:rPr>
        <w:drawing>
          <wp:inline distT="0" distB="0" distL="0" distR="0" wp14:anchorId="024D80BE" wp14:editId="6F4AC276">
            <wp:extent cx="5943600" cy="3528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528060"/>
                    </a:xfrm>
                    <a:prstGeom prst="rect">
                      <a:avLst/>
                    </a:prstGeom>
                  </pic:spPr>
                </pic:pic>
              </a:graphicData>
            </a:graphic>
          </wp:inline>
        </w:drawing>
      </w:r>
    </w:p>
    <w:p w14:paraId="13104F30" w14:textId="09BB040D" w:rsidR="004F7257" w:rsidRDefault="004F7257" w:rsidP="00C561A2"/>
    <w:p w14:paraId="0830A57D" w14:textId="77777777" w:rsidR="00345EE0" w:rsidRPr="00345EE0" w:rsidRDefault="00345EE0" w:rsidP="00345EE0">
      <w:pPr>
        <w:pStyle w:val="Heading4"/>
      </w:pPr>
      <w:r w:rsidRPr="00345EE0">
        <w:lastRenderedPageBreak/>
        <w:t>Mention what are the two components Jenkins is mainly integrated with?</w:t>
      </w:r>
    </w:p>
    <w:p w14:paraId="4D495818" w14:textId="77777777" w:rsidR="00345EE0" w:rsidRPr="00345EE0" w:rsidRDefault="00345EE0" w:rsidP="00345EE0">
      <w:r w:rsidRPr="00345EE0">
        <w:t>Jenkin is mainly integrated with two components</w:t>
      </w:r>
    </w:p>
    <w:p w14:paraId="11C56697" w14:textId="77777777" w:rsidR="00345EE0" w:rsidRPr="00345EE0" w:rsidRDefault="00345EE0" w:rsidP="006702B8">
      <w:pPr>
        <w:numPr>
          <w:ilvl w:val="0"/>
          <w:numId w:val="6"/>
        </w:numPr>
      </w:pPr>
      <w:r w:rsidRPr="00345EE0">
        <w:t>Version Control system like GIT, SVN</w:t>
      </w:r>
    </w:p>
    <w:p w14:paraId="5CFD6879" w14:textId="77777777" w:rsidR="00345EE0" w:rsidRPr="00345EE0" w:rsidRDefault="00345EE0" w:rsidP="006702B8">
      <w:pPr>
        <w:numPr>
          <w:ilvl w:val="0"/>
          <w:numId w:val="6"/>
        </w:numPr>
      </w:pPr>
      <w:r w:rsidRPr="00345EE0">
        <w:t>And build tools like Apache Maven</w:t>
      </w:r>
    </w:p>
    <w:p w14:paraId="669711A8" w14:textId="77777777" w:rsidR="00345EE0" w:rsidRDefault="00345EE0" w:rsidP="00C561A2"/>
    <w:p w14:paraId="3837EEDD" w14:textId="77777777" w:rsidR="0091683A" w:rsidRPr="0091683A" w:rsidRDefault="0091683A" w:rsidP="0091683A">
      <w:pPr>
        <w:pStyle w:val="Heading4"/>
      </w:pPr>
      <w:r w:rsidRPr="0091683A">
        <w:t>Define the Process of Jenkins.</w:t>
      </w:r>
    </w:p>
    <w:p w14:paraId="54D355C6" w14:textId="77777777" w:rsidR="0091683A" w:rsidRPr="0091683A" w:rsidRDefault="0091683A" w:rsidP="0091683A">
      <w:r w:rsidRPr="0091683A">
        <w:t>This is a lengthy answer, and more technical, so take your time memorizing this Jenkins interview question. Here goes: </w:t>
      </w:r>
    </w:p>
    <w:p w14:paraId="4A8E5D54" w14:textId="77777777" w:rsidR="0091683A" w:rsidRPr="0091683A" w:rsidRDefault="0091683A" w:rsidP="006702B8">
      <w:pPr>
        <w:numPr>
          <w:ilvl w:val="0"/>
          <w:numId w:val="7"/>
        </w:numPr>
      </w:pPr>
      <w:r w:rsidRPr="0091683A">
        <w:t>Because Jenkins checks changes in repositories regularly, developers must secure their code regularly, too. SCM can be GIT, SVN, and TFS. GIT and SVN are widely used now.</w:t>
      </w:r>
    </w:p>
    <w:p w14:paraId="529F3588" w14:textId="77777777" w:rsidR="0091683A" w:rsidRPr="0091683A" w:rsidRDefault="0091683A" w:rsidP="006702B8">
      <w:pPr>
        <w:numPr>
          <w:ilvl w:val="0"/>
          <w:numId w:val="7"/>
        </w:numPr>
      </w:pPr>
      <w:r w:rsidRPr="0091683A">
        <w:t>Once the changes are defined, Jenkins detects them and use them to prep a new build.</w:t>
      </w:r>
    </w:p>
    <w:p w14:paraId="40D59054" w14:textId="77777777" w:rsidR="0091683A" w:rsidRPr="0091683A" w:rsidRDefault="0091683A" w:rsidP="006702B8">
      <w:pPr>
        <w:numPr>
          <w:ilvl w:val="0"/>
          <w:numId w:val="7"/>
        </w:numPr>
      </w:pPr>
      <w:r w:rsidRPr="0091683A">
        <w:t>Next, Jenkins will transverse through various stages in its usual pipeline. As one stage successfully finishes, the process moves on to another.</w:t>
      </w:r>
    </w:p>
    <w:p w14:paraId="5C0EABE6" w14:textId="77777777" w:rsidR="0091683A" w:rsidRPr="0091683A" w:rsidRDefault="0091683A" w:rsidP="006702B8">
      <w:pPr>
        <w:numPr>
          <w:ilvl w:val="0"/>
          <w:numId w:val="7"/>
        </w:numPr>
      </w:pPr>
      <w:r w:rsidRPr="0091683A">
        <w:t>If a stage fails, the Jenkins build will stop there, and the software will email the team using it. When completed successfully, the code implements itself in the proper server so that testing begins.</w:t>
      </w:r>
    </w:p>
    <w:p w14:paraId="39E57809" w14:textId="77777777" w:rsidR="0091683A" w:rsidRPr="0091683A" w:rsidRDefault="0091683A" w:rsidP="006702B8">
      <w:pPr>
        <w:numPr>
          <w:ilvl w:val="0"/>
          <w:numId w:val="7"/>
        </w:numPr>
      </w:pPr>
      <w:r w:rsidRPr="0091683A">
        <w:t>If the testing stage successfully passes, Jenkins shares the results with the team using it. The whole process keeps iterating whenever code is committed to SCM.</w:t>
      </w:r>
    </w:p>
    <w:p w14:paraId="7A4D56E7" w14:textId="2F9FD131" w:rsidR="00C561A2" w:rsidRDefault="00C561A2" w:rsidP="00C561A2"/>
    <w:p w14:paraId="4B0838CB" w14:textId="77777777" w:rsidR="00E35AF8" w:rsidRPr="00E35AF8" w:rsidRDefault="00E35AF8" w:rsidP="00E35AF8">
      <w:pPr>
        <w:pStyle w:val="Heading4"/>
      </w:pPr>
      <w:r w:rsidRPr="00E35AF8">
        <w:t>Why Is Jenkins Used with Selenium?</w:t>
      </w:r>
    </w:p>
    <w:p w14:paraId="1577A5D5" w14:textId="77777777" w:rsidR="00E35AF8" w:rsidRPr="00E35AF8" w:rsidRDefault="00E35AF8" w:rsidP="00E35AF8">
      <w:r w:rsidRPr="00E35AF8">
        <w:t>Selenium allows you to test Jenkins whenever software changes or sends it to a new environment. Jenkins will then schedule tests to run at times you specify using Selenium. </w:t>
      </w:r>
    </w:p>
    <w:p w14:paraId="21292323" w14:textId="4235C37E" w:rsidR="00E35AF8" w:rsidRDefault="00E35AF8" w:rsidP="00C561A2"/>
    <w:p w14:paraId="792E2DC4" w14:textId="77777777" w:rsidR="00A53E9C" w:rsidRPr="00A53E9C" w:rsidRDefault="00A53E9C" w:rsidP="00A53E9C">
      <w:pPr>
        <w:pStyle w:val="Heading4"/>
      </w:pPr>
      <w:r w:rsidRPr="00A53E9C">
        <w:t>Name Some of the Top Continuous Integration Tools.</w:t>
      </w:r>
    </w:p>
    <w:p w14:paraId="7B9EA872" w14:textId="77777777" w:rsidR="00A53E9C" w:rsidRPr="00A53E9C" w:rsidRDefault="00A53E9C" w:rsidP="00A53E9C">
      <w:r w:rsidRPr="00A53E9C">
        <w:t>Impress your interviewer by knowing not 1, not 5, but 8 of them. The top Continuous Integration tools are:</w:t>
      </w:r>
    </w:p>
    <w:p w14:paraId="10B1068B" w14:textId="77777777" w:rsidR="00A53E9C" w:rsidRPr="00A53E9C" w:rsidRDefault="00A53E9C" w:rsidP="006702B8">
      <w:pPr>
        <w:numPr>
          <w:ilvl w:val="0"/>
          <w:numId w:val="8"/>
        </w:numPr>
      </w:pPr>
      <w:r w:rsidRPr="00A53E9C">
        <w:t>Jenkins</w:t>
      </w:r>
    </w:p>
    <w:p w14:paraId="7254AFFA" w14:textId="77777777" w:rsidR="00A53E9C" w:rsidRPr="00A53E9C" w:rsidRDefault="00A53E9C" w:rsidP="006702B8">
      <w:pPr>
        <w:numPr>
          <w:ilvl w:val="0"/>
          <w:numId w:val="8"/>
        </w:numPr>
      </w:pPr>
      <w:r w:rsidRPr="00A53E9C">
        <w:t>TeamCity</w:t>
      </w:r>
    </w:p>
    <w:p w14:paraId="35EFED7A" w14:textId="77777777" w:rsidR="00A53E9C" w:rsidRPr="00A53E9C" w:rsidRDefault="00A53E9C" w:rsidP="006702B8">
      <w:pPr>
        <w:numPr>
          <w:ilvl w:val="0"/>
          <w:numId w:val="8"/>
        </w:numPr>
      </w:pPr>
      <w:r w:rsidRPr="00A53E9C">
        <w:t>Travis CI</w:t>
      </w:r>
    </w:p>
    <w:p w14:paraId="50762B46" w14:textId="77777777" w:rsidR="00A53E9C" w:rsidRPr="00A53E9C" w:rsidRDefault="00A53E9C" w:rsidP="006702B8">
      <w:pPr>
        <w:numPr>
          <w:ilvl w:val="0"/>
          <w:numId w:val="8"/>
        </w:numPr>
      </w:pPr>
      <w:r w:rsidRPr="00A53E9C">
        <w:lastRenderedPageBreak/>
        <w:t>Go CD</w:t>
      </w:r>
    </w:p>
    <w:p w14:paraId="606700FB" w14:textId="77777777" w:rsidR="00A53E9C" w:rsidRPr="00A53E9C" w:rsidRDefault="00A53E9C" w:rsidP="006702B8">
      <w:pPr>
        <w:numPr>
          <w:ilvl w:val="0"/>
          <w:numId w:val="8"/>
        </w:numPr>
      </w:pPr>
      <w:r w:rsidRPr="00A53E9C">
        <w:t>Bamboo</w:t>
      </w:r>
    </w:p>
    <w:p w14:paraId="6A9D943E" w14:textId="77777777" w:rsidR="00A53E9C" w:rsidRPr="00A53E9C" w:rsidRDefault="00A53E9C" w:rsidP="006702B8">
      <w:pPr>
        <w:numPr>
          <w:ilvl w:val="0"/>
          <w:numId w:val="8"/>
        </w:numPr>
      </w:pPr>
      <w:r w:rsidRPr="00A53E9C">
        <w:t>GitLab CI</w:t>
      </w:r>
    </w:p>
    <w:p w14:paraId="3A4D006A" w14:textId="77777777" w:rsidR="00A53E9C" w:rsidRPr="00A53E9C" w:rsidRDefault="00A53E9C" w:rsidP="006702B8">
      <w:pPr>
        <w:numPr>
          <w:ilvl w:val="0"/>
          <w:numId w:val="8"/>
        </w:numPr>
      </w:pPr>
      <w:proofErr w:type="spellStart"/>
      <w:r w:rsidRPr="00A53E9C">
        <w:t>CircleCI</w:t>
      </w:r>
      <w:proofErr w:type="spellEnd"/>
    </w:p>
    <w:p w14:paraId="3715BFF2" w14:textId="77777777" w:rsidR="00A53E9C" w:rsidRPr="00A53E9C" w:rsidRDefault="00A53E9C" w:rsidP="006702B8">
      <w:pPr>
        <w:numPr>
          <w:ilvl w:val="0"/>
          <w:numId w:val="8"/>
        </w:numPr>
      </w:pPr>
      <w:proofErr w:type="spellStart"/>
      <w:r w:rsidRPr="00A53E9C">
        <w:t>Codeship</w:t>
      </w:r>
      <w:proofErr w:type="spellEnd"/>
    </w:p>
    <w:p w14:paraId="23998115" w14:textId="04FBEB7A" w:rsidR="00E35AF8" w:rsidRDefault="00E35AF8" w:rsidP="00C561A2"/>
    <w:p w14:paraId="05C41532" w14:textId="77777777" w:rsidR="0005549B" w:rsidRPr="0005549B" w:rsidRDefault="0005549B" w:rsidP="0005549B">
      <w:pPr>
        <w:pStyle w:val="Heading4"/>
      </w:pPr>
      <w:r w:rsidRPr="0005549B">
        <w:t>What Is a Build Pipeline?</w:t>
      </w:r>
    </w:p>
    <w:p w14:paraId="6FE2FC94" w14:textId="77777777" w:rsidR="00BF3676" w:rsidRDefault="0005549B" w:rsidP="0005549B">
      <w:r w:rsidRPr="0005549B">
        <w:t xml:space="preserve">These Jenkins interview questions are getting harder, no? Don’t worry – we know you can learn them. </w:t>
      </w:r>
    </w:p>
    <w:p w14:paraId="4E6DE599" w14:textId="743DAF08" w:rsidR="0005549B" w:rsidRDefault="0005549B" w:rsidP="0005549B">
      <w:r w:rsidRPr="0005549B">
        <w:t xml:space="preserve">For this, the answer is: Build pipeline is the process of automatically starting </w:t>
      </w:r>
      <w:proofErr w:type="gramStart"/>
      <w:r w:rsidRPr="0005549B">
        <w:t>another</w:t>
      </w:r>
      <w:proofErr w:type="gramEnd"/>
      <w:r w:rsidRPr="0005549B">
        <w:t xml:space="preserve"> job (s) after the execution of a job. Thus, you can start building multi-step build pipelines or rebuild a project when a part of it is updated. </w:t>
      </w:r>
    </w:p>
    <w:p w14:paraId="7D70C189" w14:textId="69BD99E1" w:rsidR="00BC3296" w:rsidRDefault="00BC3296" w:rsidP="0005549B"/>
    <w:p w14:paraId="29F0D6DA" w14:textId="77777777" w:rsidR="00BC3296" w:rsidRPr="00BC3296" w:rsidRDefault="00BC3296" w:rsidP="00BC3296">
      <w:pPr>
        <w:pStyle w:val="Heading4"/>
      </w:pPr>
      <w:r w:rsidRPr="00BC3296">
        <w:t>What Is a Jenkins Pipeline?</w:t>
      </w:r>
    </w:p>
    <w:p w14:paraId="176F30AE" w14:textId="77777777" w:rsidR="00BC3296" w:rsidRPr="00BC3296" w:rsidRDefault="00BC3296" w:rsidP="00BC3296">
      <w:r w:rsidRPr="00BC3296">
        <w:t xml:space="preserve">You can bedazzle your interviewer with your answer here. Pay attention! The answer </w:t>
      </w:r>
      <w:proofErr w:type="gramStart"/>
      <w:r w:rsidRPr="00BC3296">
        <w:t>is,</w:t>
      </w:r>
      <w:proofErr w:type="gramEnd"/>
      <w:r w:rsidRPr="00BC3296">
        <w:t xml:space="preserve"> the Jenkins Pipeline plugin is based on a Domain Specific Language (DSL) in Groovy. This Pipeline plugin makes them scriptable and can help you powerfully make complex DevOps pipelines. Groovy, right?</w:t>
      </w:r>
    </w:p>
    <w:p w14:paraId="162573AC" w14:textId="7A6B71E3" w:rsidR="00827A07" w:rsidRPr="00827A07" w:rsidRDefault="00827A07" w:rsidP="00827A07">
      <w:pPr>
        <w:pStyle w:val="Heading4"/>
      </w:pPr>
      <w:r w:rsidRPr="00827A07">
        <w:t xml:space="preserve">What is </w:t>
      </w:r>
      <w:proofErr w:type="spellStart"/>
      <w:r w:rsidRPr="00827A07">
        <w:t>Groovy?</w:t>
      </w:r>
      <w:r>
        <w:t>Why</w:t>
      </w:r>
      <w:proofErr w:type="spellEnd"/>
      <w:r>
        <w:t xml:space="preserve"> it is used in Jenkins?</w:t>
      </w:r>
    </w:p>
    <w:p w14:paraId="35D349BA" w14:textId="77777777" w:rsidR="00827A07" w:rsidRPr="00827A07" w:rsidRDefault="00827A07" w:rsidP="00827A07">
      <w:r w:rsidRPr="00827A07">
        <w:rPr>
          <w:b/>
          <w:bCs/>
        </w:rPr>
        <w:t>Answer:</w:t>
      </w:r>
      <w:r w:rsidRPr="00827A07">
        <w:t> </w:t>
      </w:r>
      <w:hyperlink r:id="rId31" w:tgtFrame="_blank" w:history="1">
        <w:r w:rsidRPr="00827A07">
          <w:rPr>
            <w:rStyle w:val="Hyperlink"/>
          </w:rPr>
          <w:t>Groovy</w:t>
        </w:r>
      </w:hyperlink>
      <w:r w:rsidRPr="00827A07">
        <w:t> from Apache is a language for Java platform. It is the native scripting language for Jenkins. Groovy-based plugins enhance Jenkins with great interfaces and build reports that are dynamic and consistent.</w:t>
      </w:r>
    </w:p>
    <w:p w14:paraId="29C54959" w14:textId="355D8CDA" w:rsidR="00BC3296" w:rsidRDefault="00BC3296" w:rsidP="0005549B"/>
    <w:p w14:paraId="60F155A5" w14:textId="77777777" w:rsidR="00827A07" w:rsidRDefault="00827A07" w:rsidP="0005549B"/>
    <w:p w14:paraId="727EFEEC" w14:textId="77777777" w:rsidR="004D2213" w:rsidRPr="004D2213" w:rsidRDefault="004D2213" w:rsidP="004D2213">
      <w:pPr>
        <w:pStyle w:val="Heading4"/>
      </w:pPr>
      <w:r w:rsidRPr="004D2213">
        <w:t>What Is a DSL, Jenkins?</w:t>
      </w:r>
    </w:p>
    <w:p w14:paraId="0D06A0DE" w14:textId="77777777" w:rsidR="004D2213" w:rsidRPr="004D2213" w:rsidRDefault="004D2213" w:rsidP="004D2213">
      <w:r w:rsidRPr="004D2213">
        <w:t>If you’re asked this, you impress your interviewer, getting closer to moving on in the interview process. Don’t lose focus now! The DSL Jenkins “Job DSL / Plugin” comprises two items: The Domain Specific Language (DSL) that describes functions using Groovy, and a Jenkins plugin that controls the codes and updates that result within the Jenkins job being done. </w:t>
      </w:r>
    </w:p>
    <w:p w14:paraId="3287CF2A" w14:textId="3773F796" w:rsidR="004D2213" w:rsidRDefault="004D2213" w:rsidP="0005549B"/>
    <w:p w14:paraId="644FD847" w14:textId="77777777" w:rsidR="00426836" w:rsidRPr="00426836" w:rsidRDefault="00426836" w:rsidP="00426836">
      <w:pPr>
        <w:pStyle w:val="Heading4"/>
      </w:pPr>
      <w:r w:rsidRPr="00426836">
        <w:lastRenderedPageBreak/>
        <w:t>Provide Three Ways for Jenkins to Authenticates Users.</w:t>
      </w:r>
    </w:p>
    <w:p w14:paraId="66291A1F" w14:textId="77777777" w:rsidR="00426836" w:rsidRPr="00426836" w:rsidRDefault="00426836" w:rsidP="00426836">
      <w:r w:rsidRPr="00426836">
        <w:t>Jenkins authenticates users via:</w:t>
      </w:r>
    </w:p>
    <w:p w14:paraId="2D4E5F4D" w14:textId="77777777" w:rsidR="00C364AF" w:rsidRPr="00C364AF" w:rsidRDefault="00C364AF" w:rsidP="006702B8">
      <w:pPr>
        <w:numPr>
          <w:ilvl w:val="0"/>
          <w:numId w:val="16"/>
        </w:numPr>
      </w:pPr>
      <w:r w:rsidRPr="00C364AF">
        <w:t>The default way is to store user data and credentials in an internal database.</w:t>
      </w:r>
    </w:p>
    <w:p w14:paraId="32AAE816" w14:textId="77777777" w:rsidR="00C364AF" w:rsidRPr="00C364AF" w:rsidRDefault="00C364AF" w:rsidP="006702B8">
      <w:pPr>
        <w:numPr>
          <w:ilvl w:val="0"/>
          <w:numId w:val="16"/>
        </w:numPr>
      </w:pPr>
      <w:r w:rsidRPr="00C364AF">
        <w:t>Configure Jenkins to use the authentication mechanism defined by the application server on which it is deployed.</w:t>
      </w:r>
    </w:p>
    <w:p w14:paraId="61966909" w14:textId="77777777" w:rsidR="00C364AF" w:rsidRPr="00C364AF" w:rsidRDefault="00C364AF" w:rsidP="006702B8">
      <w:pPr>
        <w:numPr>
          <w:ilvl w:val="0"/>
          <w:numId w:val="16"/>
        </w:numPr>
      </w:pPr>
      <w:r w:rsidRPr="00C364AF">
        <w:t>Configure Jenkins to authenticate against LDAP server.</w:t>
      </w:r>
    </w:p>
    <w:p w14:paraId="76EE14DF" w14:textId="1BCC6A38" w:rsidR="00426836" w:rsidRDefault="00426836" w:rsidP="0005549B"/>
    <w:p w14:paraId="5D6C8A22" w14:textId="77777777" w:rsidR="00CF66E8" w:rsidRPr="00CF66E8" w:rsidRDefault="00CF66E8" w:rsidP="00CF66E8">
      <w:pPr>
        <w:pStyle w:val="Heading4"/>
      </w:pPr>
      <w:r w:rsidRPr="00CF66E8">
        <w:t>What Is the Standard Process to Configure Third-party Tools in Jenkins?</w:t>
      </w:r>
    </w:p>
    <w:p w14:paraId="27FC287F" w14:textId="77777777" w:rsidR="00CF66E8" w:rsidRPr="00CF66E8" w:rsidRDefault="00CF66E8" w:rsidP="00CF66E8">
      <w:r w:rsidRPr="00CF66E8">
        <w:t>Tell your interviewer you use a four-step standard process for third-party tools, such as Artifactory, Node, SonarQube or Git as follows, and you’ll ace this question:</w:t>
      </w:r>
    </w:p>
    <w:p w14:paraId="0FAA6A6E" w14:textId="77777777" w:rsidR="00CF66E8" w:rsidRPr="00CF66E8" w:rsidRDefault="00CF66E8" w:rsidP="006702B8">
      <w:pPr>
        <w:numPr>
          <w:ilvl w:val="0"/>
          <w:numId w:val="9"/>
        </w:numPr>
      </w:pPr>
      <w:r w:rsidRPr="00CF66E8">
        <w:t>Install the third-party software.</w:t>
      </w:r>
    </w:p>
    <w:p w14:paraId="17C1ACB8" w14:textId="77777777" w:rsidR="00CF66E8" w:rsidRPr="00CF66E8" w:rsidRDefault="00CF66E8" w:rsidP="006702B8">
      <w:pPr>
        <w:numPr>
          <w:ilvl w:val="0"/>
          <w:numId w:val="9"/>
        </w:numPr>
      </w:pPr>
      <w:r w:rsidRPr="00CF66E8">
        <w:t>Install a Jenkins plug-in supporting the third-party tool through the Jenkins administration console.</w:t>
      </w:r>
    </w:p>
    <w:p w14:paraId="7C0BCF81" w14:textId="77777777" w:rsidR="00CF66E8" w:rsidRPr="00CF66E8" w:rsidRDefault="00CF66E8" w:rsidP="006702B8">
      <w:pPr>
        <w:numPr>
          <w:ilvl w:val="0"/>
          <w:numId w:val="9"/>
        </w:numPr>
      </w:pPr>
      <w:r w:rsidRPr="00CF66E8">
        <w:t>Configure the tool in the “Tools” area of the Manage Jenkins section of the admin console.</w:t>
      </w:r>
    </w:p>
    <w:p w14:paraId="6C247EB2" w14:textId="77777777" w:rsidR="00CF66E8" w:rsidRPr="00CF66E8" w:rsidRDefault="00CF66E8" w:rsidP="006702B8">
      <w:pPr>
        <w:numPr>
          <w:ilvl w:val="0"/>
          <w:numId w:val="9"/>
        </w:numPr>
      </w:pPr>
      <w:r w:rsidRPr="00CF66E8">
        <w:t>When all this is done, the plug-in is ready to go.</w:t>
      </w:r>
    </w:p>
    <w:p w14:paraId="4F1D762A" w14:textId="77777777" w:rsidR="00CF66E8" w:rsidRPr="00CF66E8" w:rsidRDefault="00CF66E8" w:rsidP="00CF66E8">
      <w:r w:rsidRPr="00CF66E8">
        <w:t>This is one of the trickier Jenkins interview questions, but, thanks to us, you can handle it!</w:t>
      </w:r>
    </w:p>
    <w:p w14:paraId="0C13AEBA" w14:textId="64537430" w:rsidR="00CF66E8" w:rsidRDefault="00CF66E8" w:rsidP="0005549B"/>
    <w:p w14:paraId="7B02A7F9" w14:textId="77777777" w:rsidR="00815B75" w:rsidRPr="00815B75" w:rsidRDefault="00815B75" w:rsidP="00815B75">
      <w:pPr>
        <w:pStyle w:val="Heading4"/>
      </w:pPr>
      <w:r w:rsidRPr="00815B75">
        <w:t>Detail One Jenkins Environment Variable Used in a Shell Script or Batch File.</w:t>
      </w:r>
    </w:p>
    <w:p w14:paraId="2FF2FEA8" w14:textId="77777777" w:rsidR="00815B75" w:rsidRPr="00815B75" w:rsidRDefault="00815B75" w:rsidP="00815B75">
      <w:r w:rsidRPr="00815B75">
        <w:t>This one is advanced and shows your knowledge, so let it rip. Convince your interviewer, and you know your stuff here. The answer like this: </w:t>
      </w:r>
    </w:p>
    <w:p w14:paraId="18204EF9" w14:textId="77777777" w:rsidR="00815B75" w:rsidRPr="00815B75" w:rsidRDefault="00815B75" w:rsidP="00815B75">
      <w:r w:rsidRPr="00815B75">
        <w:t>Many default Jenkins environmental variables are out there. Some are:</w:t>
      </w:r>
    </w:p>
    <w:p w14:paraId="2A825510" w14:textId="77777777" w:rsidR="00815B75" w:rsidRPr="00815B75" w:rsidRDefault="00815B75" w:rsidP="006702B8">
      <w:pPr>
        <w:numPr>
          <w:ilvl w:val="0"/>
          <w:numId w:val="10"/>
        </w:numPr>
      </w:pPr>
      <w:r w:rsidRPr="00815B75">
        <w:t>$JOB_NAME</w:t>
      </w:r>
    </w:p>
    <w:p w14:paraId="65061FE6" w14:textId="77777777" w:rsidR="00815B75" w:rsidRPr="00815B75" w:rsidRDefault="00815B75" w:rsidP="006702B8">
      <w:pPr>
        <w:numPr>
          <w:ilvl w:val="0"/>
          <w:numId w:val="10"/>
        </w:numPr>
      </w:pPr>
      <w:r w:rsidRPr="00815B75">
        <w:t>$NODE_NAME</w:t>
      </w:r>
    </w:p>
    <w:p w14:paraId="3702B9A2" w14:textId="77777777" w:rsidR="00815B75" w:rsidRPr="00815B75" w:rsidRDefault="00815B75" w:rsidP="006702B8">
      <w:pPr>
        <w:numPr>
          <w:ilvl w:val="0"/>
          <w:numId w:val="10"/>
        </w:numPr>
      </w:pPr>
      <w:r w:rsidRPr="00815B75">
        <w:t>$WORKSPACE</w:t>
      </w:r>
    </w:p>
    <w:p w14:paraId="7E985816" w14:textId="77777777" w:rsidR="00815B75" w:rsidRPr="00815B75" w:rsidRDefault="00815B75" w:rsidP="006702B8">
      <w:pPr>
        <w:numPr>
          <w:ilvl w:val="0"/>
          <w:numId w:val="10"/>
        </w:numPr>
      </w:pPr>
      <w:r w:rsidRPr="00815B75">
        <w:t>$BUILD_URL</w:t>
      </w:r>
    </w:p>
    <w:p w14:paraId="357834D6" w14:textId="77777777" w:rsidR="00815B75" w:rsidRPr="00815B75" w:rsidRDefault="00815B75" w:rsidP="006702B8">
      <w:pPr>
        <w:numPr>
          <w:ilvl w:val="0"/>
          <w:numId w:val="10"/>
        </w:numPr>
      </w:pPr>
      <w:r w:rsidRPr="00815B75">
        <w:t>$JOB_URL</w:t>
      </w:r>
    </w:p>
    <w:p w14:paraId="5F8FBE7F" w14:textId="77777777" w:rsidR="00815B75" w:rsidRPr="00815B75" w:rsidRDefault="00815B75" w:rsidP="00815B75">
      <w:r w:rsidRPr="00815B75">
        <w:t>Then add, when you make new Jenkins plugins, new environmental variables arise</w:t>
      </w:r>
    </w:p>
    <w:p w14:paraId="709D4C59" w14:textId="77777777" w:rsidR="00815B75" w:rsidRPr="0005549B" w:rsidRDefault="00815B75" w:rsidP="0005549B"/>
    <w:p w14:paraId="4F8555ED" w14:textId="371FBD0C" w:rsidR="0005549B" w:rsidRDefault="0005549B" w:rsidP="00C561A2"/>
    <w:p w14:paraId="76067F8F" w14:textId="77777777" w:rsidR="00147E83" w:rsidRPr="00147E83" w:rsidRDefault="00147E83" w:rsidP="00147E83">
      <w:pPr>
        <w:pStyle w:val="Heading4"/>
      </w:pPr>
      <w:r w:rsidRPr="00147E83">
        <w:t>Give a simple use case/scenario to explain how Jenkins works.</w:t>
      </w:r>
    </w:p>
    <w:p w14:paraId="7258926C" w14:textId="77777777" w:rsidR="00147E83" w:rsidRPr="00147E83" w:rsidRDefault="00147E83" w:rsidP="00147E83">
      <w:r w:rsidRPr="00147E83">
        <w:rPr>
          <w:b/>
          <w:bCs/>
        </w:rPr>
        <w:t>Answer:</w:t>
      </w:r>
    </w:p>
    <w:p w14:paraId="4AF634A4" w14:textId="77777777" w:rsidR="00147E83" w:rsidRPr="00147E83" w:rsidRDefault="00147E83" w:rsidP="006702B8">
      <w:pPr>
        <w:numPr>
          <w:ilvl w:val="0"/>
          <w:numId w:val="14"/>
        </w:numPr>
      </w:pPr>
      <w:r w:rsidRPr="00147E83">
        <w:t>Let us say a developer is working on some code changes and eventually commits them to the repository.</w:t>
      </w:r>
    </w:p>
    <w:p w14:paraId="624E57B6" w14:textId="77777777" w:rsidR="00147E83" w:rsidRPr="00147E83" w:rsidRDefault="00147E83" w:rsidP="006702B8">
      <w:pPr>
        <w:numPr>
          <w:ilvl w:val="0"/>
          <w:numId w:val="14"/>
        </w:numPr>
      </w:pPr>
      <w:r w:rsidRPr="00147E83">
        <w:t>Jenkins server, which constantly checks for changes in the repository, detects the change and pulls the changes to trigger a build.</w:t>
      </w:r>
    </w:p>
    <w:p w14:paraId="7287BCAD" w14:textId="77777777" w:rsidR="00147E83" w:rsidRPr="00147E83" w:rsidRDefault="00147E83" w:rsidP="006702B8">
      <w:pPr>
        <w:numPr>
          <w:ilvl w:val="0"/>
          <w:numId w:val="14"/>
        </w:numPr>
      </w:pPr>
      <w:r w:rsidRPr="00147E83">
        <w:t>The build can fail, in which case the developer is informed with reports.</w:t>
      </w:r>
    </w:p>
    <w:p w14:paraId="5C5E37B3" w14:textId="77777777" w:rsidR="00147E83" w:rsidRPr="00147E83" w:rsidRDefault="00147E83" w:rsidP="006702B8">
      <w:pPr>
        <w:numPr>
          <w:ilvl w:val="0"/>
          <w:numId w:val="14"/>
        </w:numPr>
      </w:pPr>
      <w:r w:rsidRPr="00147E83">
        <w:t>If the build passes, it is deployed on to the test server.</w:t>
      </w:r>
    </w:p>
    <w:p w14:paraId="258BBBCD" w14:textId="77777777" w:rsidR="00147E83" w:rsidRPr="00147E83" w:rsidRDefault="00147E83" w:rsidP="006702B8">
      <w:pPr>
        <w:numPr>
          <w:ilvl w:val="0"/>
          <w:numId w:val="14"/>
        </w:numPr>
      </w:pPr>
      <w:r w:rsidRPr="00147E83">
        <w:t>Once the testing is complete, a test report is generated and sent to the developers. This process continues till all the tests are successful, after which code is deployed to production.</w:t>
      </w:r>
    </w:p>
    <w:p w14:paraId="57A45770" w14:textId="20010F5C" w:rsidR="00147E83" w:rsidRDefault="0071774E" w:rsidP="00C561A2">
      <w:r>
        <w:rPr>
          <w:noProof/>
        </w:rPr>
        <w:drawing>
          <wp:inline distT="0" distB="0" distL="0" distR="0" wp14:anchorId="0EC91E01" wp14:editId="47ADFC46">
            <wp:extent cx="5943600" cy="226949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69490"/>
                    </a:xfrm>
                    <a:prstGeom prst="rect">
                      <a:avLst/>
                    </a:prstGeom>
                    <a:noFill/>
                    <a:ln>
                      <a:noFill/>
                    </a:ln>
                  </pic:spPr>
                </pic:pic>
              </a:graphicData>
            </a:graphic>
          </wp:inline>
        </w:drawing>
      </w:r>
    </w:p>
    <w:p w14:paraId="061F9CCA" w14:textId="77777777" w:rsidR="00376348" w:rsidRPr="00376348" w:rsidRDefault="00376348" w:rsidP="00376348">
      <w:pPr>
        <w:pStyle w:val="Heading4"/>
      </w:pPr>
      <w:r w:rsidRPr="00376348">
        <w:t>Can you start Jenkins using command line? How?</w:t>
      </w:r>
    </w:p>
    <w:p w14:paraId="05CEA96F" w14:textId="77777777" w:rsidR="00376348" w:rsidRPr="00376348" w:rsidRDefault="00376348" w:rsidP="00376348">
      <w:r w:rsidRPr="00376348">
        <w:rPr>
          <w:b/>
          <w:bCs/>
        </w:rPr>
        <w:t>Answer:</w:t>
      </w:r>
      <w:r w:rsidRPr="00376348">
        <w:t> Yes, using jenkins.exe start</w:t>
      </w:r>
    </w:p>
    <w:p w14:paraId="7BC4FFA9" w14:textId="77777777" w:rsidR="00376348" w:rsidRDefault="00376348" w:rsidP="00376348">
      <w:pPr>
        <w:rPr>
          <w:b/>
          <w:bCs/>
        </w:rPr>
      </w:pPr>
    </w:p>
    <w:p w14:paraId="6446B5B4" w14:textId="04F3104D" w:rsidR="00376348" w:rsidRPr="00376348" w:rsidRDefault="00376348" w:rsidP="00376348">
      <w:pPr>
        <w:pStyle w:val="Heading4"/>
      </w:pPr>
      <w:r w:rsidRPr="00376348">
        <w:t>Question: What are the SCM tools that Jenkins supports?</w:t>
      </w:r>
    </w:p>
    <w:p w14:paraId="07B5A4F1" w14:textId="77777777" w:rsidR="00376348" w:rsidRPr="00376348" w:rsidRDefault="00376348" w:rsidP="00376348">
      <w:r w:rsidRPr="00376348">
        <w:rPr>
          <w:b/>
          <w:bCs/>
        </w:rPr>
        <w:t>Answer:</w:t>
      </w:r>
      <w:r w:rsidRPr="00376348">
        <w:t xml:space="preserve"> The SCM or Source Code Management tools Jenkins supports are SVN, </w:t>
      </w:r>
      <w:proofErr w:type="spellStart"/>
      <w:r w:rsidRPr="00376348">
        <w:t>Clearcase</w:t>
      </w:r>
      <w:proofErr w:type="spellEnd"/>
      <w:r w:rsidRPr="00376348">
        <w:t xml:space="preserve">, CVS, Git, </w:t>
      </w:r>
      <w:proofErr w:type="spellStart"/>
      <w:r w:rsidRPr="00376348">
        <w:t>AccuRev</w:t>
      </w:r>
      <w:proofErr w:type="spellEnd"/>
      <w:r w:rsidRPr="00376348">
        <w:t>, Perforce, RTC, Mercurial.</w:t>
      </w:r>
    </w:p>
    <w:p w14:paraId="03AAE770" w14:textId="77777777" w:rsidR="00376348" w:rsidRDefault="00376348" w:rsidP="00376348">
      <w:pPr>
        <w:rPr>
          <w:b/>
          <w:bCs/>
        </w:rPr>
      </w:pPr>
    </w:p>
    <w:p w14:paraId="5E857044" w14:textId="4F90DE3F" w:rsidR="00376348" w:rsidRPr="00376348" w:rsidRDefault="00376348" w:rsidP="00376348">
      <w:pPr>
        <w:pStyle w:val="Heading4"/>
      </w:pPr>
      <w:r w:rsidRPr="00376348">
        <w:lastRenderedPageBreak/>
        <w:t>Question: What is a job in Jenkins?</w:t>
      </w:r>
    </w:p>
    <w:p w14:paraId="4030BBD1" w14:textId="77777777" w:rsidR="00376348" w:rsidRPr="00376348" w:rsidRDefault="00376348" w:rsidP="00376348">
      <w:r w:rsidRPr="00376348">
        <w:rPr>
          <w:b/>
          <w:bCs/>
        </w:rPr>
        <w:t>Answer:</w:t>
      </w:r>
      <w:r w:rsidRPr="00376348">
        <w:t> A job or build job is a task or step in the entire build process. It could be compiling the source code, running unit tests, deploying the application to the web server and so on.</w:t>
      </w:r>
    </w:p>
    <w:p w14:paraId="28A215F9" w14:textId="4E7D7147" w:rsidR="00376348" w:rsidRPr="00376348" w:rsidRDefault="00376348" w:rsidP="00376348">
      <w:pPr>
        <w:pStyle w:val="Heading4"/>
      </w:pPr>
      <w:r>
        <w:br/>
      </w:r>
      <w:r w:rsidRPr="00376348">
        <w:t>Question: How can you create a job?</w:t>
      </w:r>
    </w:p>
    <w:p w14:paraId="6D31AB26" w14:textId="77777777" w:rsidR="00376348" w:rsidRPr="00376348" w:rsidRDefault="00376348" w:rsidP="00376348">
      <w:r w:rsidRPr="00376348">
        <w:rPr>
          <w:b/>
          <w:bCs/>
        </w:rPr>
        <w:t>Answer:</w:t>
      </w:r>
      <w:r w:rsidRPr="00376348">
        <w:t> On the dashboard page, you can just select a ‘New Job’. When you create a job, you can choose options such as the SCM, triggers to control, the build script and notifications.</w:t>
      </w:r>
    </w:p>
    <w:p w14:paraId="7CEC6616" w14:textId="77777777" w:rsidR="00376348" w:rsidRDefault="00376348" w:rsidP="00376348">
      <w:pPr>
        <w:rPr>
          <w:b/>
          <w:bCs/>
        </w:rPr>
      </w:pPr>
    </w:p>
    <w:p w14:paraId="257FCBC4" w14:textId="3D6F9679" w:rsidR="00376348" w:rsidRPr="00376348" w:rsidRDefault="00376348" w:rsidP="00376348">
      <w:pPr>
        <w:pStyle w:val="Heading4"/>
      </w:pPr>
      <w:r w:rsidRPr="00376348">
        <w:t>Question: What is meant by Jenkins pipeline?</w:t>
      </w:r>
    </w:p>
    <w:p w14:paraId="32B8D487" w14:textId="77777777" w:rsidR="00376348" w:rsidRPr="00376348" w:rsidRDefault="00376348" w:rsidP="00376348">
      <w:r w:rsidRPr="00376348">
        <w:rPr>
          <w:b/>
          <w:bCs/>
        </w:rPr>
        <w:t>Answer:</w:t>
      </w:r>
      <w:r w:rsidRPr="00376348">
        <w:t> A pipeline is a group of interlinked jobs done one after the other in a sequence. To integrate and implement continuous delivery pipelines, Jenkins pipelines provides a combination of plugins. The instructions to be performed are given through code.</w:t>
      </w:r>
    </w:p>
    <w:p w14:paraId="526CC8BA" w14:textId="77777777" w:rsidR="00E35AF8" w:rsidRDefault="00E35AF8" w:rsidP="00C561A2"/>
    <w:p w14:paraId="542578BC" w14:textId="3C95A674" w:rsidR="00C561A2" w:rsidRDefault="00C561A2" w:rsidP="00C561A2"/>
    <w:p w14:paraId="08C6E84F" w14:textId="77777777" w:rsidR="005A79CB" w:rsidRPr="005A79CB" w:rsidRDefault="005A79CB" w:rsidP="005A79CB">
      <w:pPr>
        <w:pStyle w:val="Heading4"/>
      </w:pPr>
      <w:r w:rsidRPr="005A79CB">
        <w:t>Question: What are the types of pipelines in Jenkins?</w:t>
      </w:r>
    </w:p>
    <w:p w14:paraId="51CAC3B7" w14:textId="77777777" w:rsidR="005A79CB" w:rsidRPr="005A79CB" w:rsidRDefault="005A79CB" w:rsidP="005A79CB">
      <w:r w:rsidRPr="005A79CB">
        <w:rPr>
          <w:b/>
          <w:bCs/>
        </w:rPr>
        <w:t>Answer:</w:t>
      </w:r>
      <w:r w:rsidRPr="005A79CB">
        <w:t> There are 3 types –</w:t>
      </w:r>
    </w:p>
    <w:p w14:paraId="6AC312FA" w14:textId="396E158C" w:rsidR="005A79CB" w:rsidRPr="005A79CB" w:rsidRDefault="005A79CB" w:rsidP="006702B8">
      <w:pPr>
        <w:numPr>
          <w:ilvl w:val="0"/>
          <w:numId w:val="15"/>
        </w:numPr>
      </w:pPr>
      <w:r w:rsidRPr="005A79CB">
        <w:t>CI CD pipeline (Continuous Integration Continuous Delivery</w:t>
      </w:r>
      <w:r w:rsidR="009550A3">
        <w:t xml:space="preserve"> – manually </w:t>
      </w:r>
      <w:r w:rsidRPr="005A79CB">
        <w:t>)</w:t>
      </w:r>
    </w:p>
    <w:p w14:paraId="58BBF64F" w14:textId="77777777" w:rsidR="005A79CB" w:rsidRPr="005A79CB" w:rsidRDefault="005A79CB" w:rsidP="006702B8">
      <w:pPr>
        <w:numPr>
          <w:ilvl w:val="0"/>
          <w:numId w:val="15"/>
        </w:numPr>
      </w:pPr>
      <w:r w:rsidRPr="005A79CB">
        <w:t>Scripted pipeline</w:t>
      </w:r>
    </w:p>
    <w:p w14:paraId="3DE50758" w14:textId="77777777" w:rsidR="005A79CB" w:rsidRPr="005A79CB" w:rsidRDefault="005A79CB" w:rsidP="006702B8">
      <w:pPr>
        <w:numPr>
          <w:ilvl w:val="0"/>
          <w:numId w:val="15"/>
        </w:numPr>
      </w:pPr>
      <w:r w:rsidRPr="005A79CB">
        <w:t>Declarative pipeline</w:t>
      </w:r>
    </w:p>
    <w:p w14:paraId="541F8808" w14:textId="1CB2800E" w:rsidR="00C561A2" w:rsidRDefault="00C561A2" w:rsidP="00C561A2"/>
    <w:p w14:paraId="5DA6CC66" w14:textId="77777777" w:rsidR="00DF5427" w:rsidRPr="00DF5427" w:rsidRDefault="00DF5427" w:rsidP="00DF5427">
      <w:pPr>
        <w:pStyle w:val="Heading4"/>
      </w:pPr>
      <w:r w:rsidRPr="00DF5427">
        <w:t>What syntax does Jenkins use to schedule build job or SVN polling?</w:t>
      </w:r>
    </w:p>
    <w:p w14:paraId="62FC3D18" w14:textId="77777777" w:rsidR="00DF5427" w:rsidRPr="00DF5427" w:rsidRDefault="00DF5427" w:rsidP="00DF5427">
      <w:r w:rsidRPr="00DF5427">
        <w:rPr>
          <w:b/>
          <w:bCs/>
        </w:rPr>
        <w:t>Answer:</w:t>
      </w:r>
      <w:r w:rsidRPr="00DF5427">
        <w:t xml:space="preserve"> The </w:t>
      </w:r>
      <w:proofErr w:type="spellStart"/>
      <w:r w:rsidRPr="00DF5427">
        <w:t>cron</w:t>
      </w:r>
      <w:proofErr w:type="spellEnd"/>
      <w:r w:rsidRPr="00DF5427">
        <w:t xml:space="preserve"> syntax.</w:t>
      </w:r>
    </w:p>
    <w:p w14:paraId="01C0ABF9" w14:textId="77777777" w:rsidR="00DF5427" w:rsidRPr="00DF5427" w:rsidRDefault="00DF5427" w:rsidP="00DF5427">
      <w:r w:rsidRPr="00DF5427">
        <w:t xml:space="preserve">Cron syntax is represented using five asterisks each separated by a space. The syntax is as follows – [minutes] [hours] [day of the month] [month] [day of the week]. Example, if you want to set up a </w:t>
      </w:r>
      <w:proofErr w:type="spellStart"/>
      <w:r w:rsidRPr="00DF5427">
        <w:t>cron</w:t>
      </w:r>
      <w:proofErr w:type="spellEnd"/>
      <w:r w:rsidRPr="00DF5427">
        <w:t xml:space="preserve"> for every Monday at 11.59 pm, it would be</w:t>
      </w:r>
    </w:p>
    <w:p w14:paraId="5792124C" w14:textId="77777777" w:rsidR="00DF5427" w:rsidRPr="00DF5427" w:rsidRDefault="00DF5427" w:rsidP="00DF5427">
      <w:r w:rsidRPr="00DF5427">
        <w:t>59 11 * * 1</w:t>
      </w:r>
    </w:p>
    <w:p w14:paraId="06E74CF1" w14:textId="727F6156" w:rsidR="00DF5427" w:rsidRDefault="00DF5427" w:rsidP="00C561A2"/>
    <w:p w14:paraId="5586C3ED" w14:textId="77777777" w:rsidR="00D034D7" w:rsidRPr="00D034D7" w:rsidRDefault="00D034D7" w:rsidP="00D034D7">
      <w:pPr>
        <w:pStyle w:val="Heading4"/>
      </w:pPr>
      <w:r w:rsidRPr="00D034D7">
        <w:lastRenderedPageBreak/>
        <w:t>What is an agent?</w:t>
      </w:r>
    </w:p>
    <w:p w14:paraId="2E173457" w14:textId="77777777" w:rsidR="00D034D7" w:rsidRPr="00D034D7" w:rsidRDefault="00D034D7" w:rsidP="00D034D7">
      <w:r w:rsidRPr="00D034D7">
        <w:rPr>
          <w:b/>
          <w:bCs/>
        </w:rPr>
        <w:t>Answer:</w:t>
      </w:r>
      <w:r w:rsidRPr="00D034D7">
        <w:t xml:space="preserve"> Agent specifies the execution point for a </w:t>
      </w:r>
      <w:proofErr w:type="gramStart"/>
      <w:r w:rsidRPr="00D034D7">
        <w:t>particular stage</w:t>
      </w:r>
      <w:proofErr w:type="gramEnd"/>
      <w:r w:rsidRPr="00D034D7">
        <w:t xml:space="preserve"> in the pipeline or the entire pipeline itself.</w:t>
      </w:r>
    </w:p>
    <w:p w14:paraId="1BC60B64" w14:textId="0DE7F27B" w:rsidR="00DF5427" w:rsidRDefault="00DF5427" w:rsidP="00C561A2"/>
    <w:p w14:paraId="179711F4" w14:textId="77777777" w:rsidR="0086648C" w:rsidRPr="0086648C" w:rsidRDefault="0086648C" w:rsidP="0086648C">
      <w:pPr>
        <w:pStyle w:val="Heading4"/>
      </w:pPr>
      <w:r w:rsidRPr="0086648C">
        <w:t>What are the ways to configure Jenkins node agent to communicate with Jenkins master?</w:t>
      </w:r>
    </w:p>
    <w:p w14:paraId="19987CA8" w14:textId="77777777" w:rsidR="0086648C" w:rsidRPr="0086648C" w:rsidRDefault="0086648C" w:rsidP="0086648C">
      <w:r w:rsidRPr="0086648C">
        <w:rPr>
          <w:b/>
          <w:bCs/>
        </w:rPr>
        <w:t>Answer:</w:t>
      </w:r>
      <w:r w:rsidRPr="0086648C">
        <w:t> There are 2 ways to start the node agent –</w:t>
      </w:r>
    </w:p>
    <w:p w14:paraId="09F309A8" w14:textId="77777777" w:rsidR="0086648C" w:rsidRPr="0086648C" w:rsidRDefault="0086648C" w:rsidP="006702B8">
      <w:pPr>
        <w:numPr>
          <w:ilvl w:val="0"/>
          <w:numId w:val="17"/>
        </w:numPr>
      </w:pPr>
      <w:r w:rsidRPr="0086648C">
        <w:t>Browser – if Jenkins node agent is launched from a browser, a JNLP (Java Web Start) file is downloaded. This file launches a new process on the client machine to run jobs.</w:t>
      </w:r>
    </w:p>
    <w:p w14:paraId="4BC63697" w14:textId="77777777" w:rsidR="0086648C" w:rsidRPr="0086648C" w:rsidRDefault="0086648C" w:rsidP="006702B8">
      <w:pPr>
        <w:numPr>
          <w:ilvl w:val="0"/>
          <w:numId w:val="17"/>
        </w:numPr>
      </w:pPr>
      <w:r w:rsidRPr="0086648C">
        <w:t>Command line – to start the node agent using the command line, the client needs the executable agent.jar file. When this file is run, it launches a process on the client to communicate with the Jenkins master to run build jobs.</w:t>
      </w:r>
    </w:p>
    <w:p w14:paraId="164E0844" w14:textId="77777777" w:rsidR="0086648C" w:rsidRDefault="0086648C" w:rsidP="00C561A2"/>
    <w:p w14:paraId="5A0F3051" w14:textId="77777777" w:rsidR="002E1EF0" w:rsidRPr="002E1EF0" w:rsidRDefault="002E1EF0" w:rsidP="002E1EF0">
      <w:pPr>
        <w:pStyle w:val="Heading4"/>
      </w:pPr>
      <w:r w:rsidRPr="002E1EF0">
        <w:t>What is a trigger? Give an example of how the repository is polled when a new commit is detected.</w:t>
      </w:r>
    </w:p>
    <w:p w14:paraId="13BD6B8B" w14:textId="77777777" w:rsidR="002E1EF0" w:rsidRPr="002E1EF0" w:rsidRDefault="002E1EF0" w:rsidP="002E1EF0">
      <w:r w:rsidRPr="002E1EF0">
        <w:rPr>
          <w:b/>
          <w:bCs/>
        </w:rPr>
        <w:t>Answer:</w:t>
      </w:r>
      <w:r w:rsidRPr="002E1EF0">
        <w:t> Triggers define when and how pipelines should be executed.</w:t>
      </w:r>
    </w:p>
    <w:p w14:paraId="64D37E59" w14:textId="77777777" w:rsidR="002E1EF0" w:rsidRPr="002E1EF0" w:rsidRDefault="002E1EF0" w:rsidP="002E1EF0">
      <w:r w:rsidRPr="002E1EF0">
        <w:t>When Jenkins is integrated with an SCM, for example, Git, the repository can be polled every time there is a commit.</w:t>
      </w:r>
    </w:p>
    <w:p w14:paraId="20A307C8" w14:textId="77777777" w:rsidR="002E1EF0" w:rsidRPr="002E1EF0" w:rsidRDefault="002E1EF0" w:rsidP="006702B8">
      <w:pPr>
        <w:numPr>
          <w:ilvl w:val="0"/>
          <w:numId w:val="18"/>
        </w:numPr>
      </w:pPr>
      <w:r w:rsidRPr="002E1EF0">
        <w:t>The Git plugin should be first installed and set up.</w:t>
      </w:r>
    </w:p>
    <w:p w14:paraId="296E4944" w14:textId="466E6FC7" w:rsidR="002E1EF0" w:rsidRDefault="002E1EF0" w:rsidP="006702B8">
      <w:pPr>
        <w:numPr>
          <w:ilvl w:val="0"/>
          <w:numId w:val="18"/>
        </w:numPr>
      </w:pPr>
      <w:r w:rsidRPr="002E1EF0">
        <w:t>After that, you can build a trigger that specifies when a new build should be started. For example, you can create a job that polls the repository and triggers a build when a change is committed.</w:t>
      </w:r>
    </w:p>
    <w:p w14:paraId="15C2F71E" w14:textId="738EFADC" w:rsidR="00F82118" w:rsidRDefault="00F82118" w:rsidP="00F82118"/>
    <w:p w14:paraId="5BDA4B98" w14:textId="77777777" w:rsidR="00F82118" w:rsidRPr="00F82118" w:rsidRDefault="00F82118" w:rsidP="004C1AC9">
      <w:pPr>
        <w:pStyle w:val="Heading4"/>
      </w:pPr>
      <w:r w:rsidRPr="00F82118">
        <w:t>Let us say, you have a pipeline. The first job was successful, but the second failed. What should you do next?</w:t>
      </w:r>
    </w:p>
    <w:p w14:paraId="6092E24E" w14:textId="77777777" w:rsidR="00F82118" w:rsidRPr="00F82118" w:rsidRDefault="00F82118" w:rsidP="00F82118">
      <w:r w:rsidRPr="00F82118">
        <w:rPr>
          <w:b/>
          <w:bCs/>
        </w:rPr>
        <w:t>Answer:</w:t>
      </w:r>
      <w:r w:rsidRPr="00F82118">
        <w:t> You can restart the pipeline from the point where it failed by doing ‘restart from stage’.</w:t>
      </w:r>
    </w:p>
    <w:p w14:paraId="4F3AB645" w14:textId="54919CF8" w:rsidR="00F82118" w:rsidRDefault="00F82118" w:rsidP="00F82118"/>
    <w:p w14:paraId="4D7BE883" w14:textId="77777777" w:rsidR="004C1AC9" w:rsidRPr="004C1AC9" w:rsidRDefault="004C1AC9" w:rsidP="004C1AC9">
      <w:pPr>
        <w:pStyle w:val="Heading4"/>
      </w:pPr>
      <w:r w:rsidRPr="004C1AC9">
        <w:t>How do you move or copy Jenkins from an old server to a new one?</w:t>
      </w:r>
    </w:p>
    <w:p w14:paraId="2593D21E" w14:textId="77777777" w:rsidR="004C1AC9" w:rsidRPr="004C1AC9" w:rsidRDefault="004C1AC9" w:rsidP="004C1AC9">
      <w:r w:rsidRPr="004C1AC9">
        <w:rPr>
          <w:b/>
          <w:bCs/>
        </w:rPr>
        <w:t>Answer:</w:t>
      </w:r>
      <w:r w:rsidRPr="004C1AC9">
        <w:t> All the configurations, settings are stored in the JENKINS_HOME (/var/lib/Jenkins) directory. You should copy the entire home directory to the new server. To do so, you can use the command ‘</w:t>
      </w:r>
      <w:proofErr w:type="spellStart"/>
      <w:r w:rsidRPr="004C1AC9">
        <w:t>rsync</w:t>
      </w:r>
      <w:proofErr w:type="spellEnd"/>
      <w:r w:rsidRPr="004C1AC9">
        <w:t>’.</w:t>
      </w:r>
    </w:p>
    <w:p w14:paraId="713FA943" w14:textId="76452001" w:rsidR="004C1AC9" w:rsidRDefault="004C1AC9" w:rsidP="00F82118"/>
    <w:p w14:paraId="6163D594" w14:textId="77777777" w:rsidR="00F70402" w:rsidRPr="00F70402" w:rsidRDefault="00F70402" w:rsidP="00F70402">
      <w:pPr>
        <w:pStyle w:val="Heading4"/>
      </w:pPr>
      <w:r w:rsidRPr="00F70402">
        <w:lastRenderedPageBreak/>
        <w:t>What is Kubernetes? How can you integrate Jenkins with Kubernetes?</w:t>
      </w:r>
    </w:p>
    <w:p w14:paraId="4E056A1A" w14:textId="77777777" w:rsidR="00F70402" w:rsidRPr="00F70402" w:rsidRDefault="00F70402" w:rsidP="00F70402">
      <w:r w:rsidRPr="00F70402">
        <w:rPr>
          <w:b/>
          <w:bCs/>
        </w:rPr>
        <w:t>Answer:</w:t>
      </w:r>
      <w:r w:rsidRPr="00F70402">
        <w:t> Kubernetes is a container orchestration tool. With Kubernetes, one can create multiple container instances to achieve more fault tolerance. You can use the Kubernetes deploy plugin to use it with Jenkins for continuous deploy.</w:t>
      </w:r>
    </w:p>
    <w:p w14:paraId="54E9B269" w14:textId="77777777" w:rsidR="00F70402" w:rsidRPr="002E1EF0" w:rsidRDefault="00F70402" w:rsidP="00F82118"/>
    <w:p w14:paraId="25ACF234" w14:textId="77777777" w:rsidR="00B81D61" w:rsidRPr="00B81D61" w:rsidRDefault="00B81D61" w:rsidP="00B81D61">
      <w:pPr>
        <w:pStyle w:val="Heading4"/>
      </w:pPr>
      <w:r w:rsidRPr="00B81D61">
        <w:t>Mention what are the commands you can use to start Jenkins manually.</w:t>
      </w:r>
    </w:p>
    <w:p w14:paraId="76D480A4" w14:textId="77777777" w:rsidR="00B81D61" w:rsidRPr="00B81D61" w:rsidRDefault="00B81D61" w:rsidP="00B81D61">
      <w:r w:rsidRPr="00B81D61">
        <w:t>For this answer I will suggest you go with the below-mentioned flow:</w:t>
      </w:r>
      <w:r w:rsidRPr="00B81D61">
        <w:br/>
        <w:t>To start Jenkins manually open Console/Command line, then go to your Jenkins installation directory. Over there you can use the below commands:</w:t>
      </w:r>
    </w:p>
    <w:p w14:paraId="515805EB" w14:textId="77777777" w:rsidR="00B81D61" w:rsidRPr="00B81D61" w:rsidRDefault="00B81D61" w:rsidP="00B81D61">
      <w:r w:rsidRPr="00B81D61">
        <w:t>Start Jenkins: </w:t>
      </w:r>
      <w:r w:rsidRPr="00B81D61">
        <w:rPr>
          <w:b/>
          <w:bCs/>
        </w:rPr>
        <w:t>jenkins.exe start</w:t>
      </w:r>
      <w:r w:rsidRPr="00B81D61">
        <w:br/>
        <w:t>Stop Jenkins: </w:t>
      </w:r>
      <w:r w:rsidRPr="00B81D61">
        <w:rPr>
          <w:b/>
          <w:bCs/>
        </w:rPr>
        <w:t>jenkins.exe stop</w:t>
      </w:r>
      <w:r w:rsidRPr="00B81D61">
        <w:br/>
        <w:t>Restart Jenkins: </w:t>
      </w:r>
      <w:r w:rsidRPr="00B81D61">
        <w:rPr>
          <w:b/>
          <w:bCs/>
        </w:rPr>
        <w:t>jenkins.exe restart</w:t>
      </w:r>
    </w:p>
    <w:p w14:paraId="4E21B4D9" w14:textId="6FA55702" w:rsidR="00DF5427" w:rsidRDefault="00DF5427" w:rsidP="00C561A2"/>
    <w:p w14:paraId="02492933" w14:textId="77777777" w:rsidR="00CF1E6A" w:rsidRPr="00CF1E6A" w:rsidRDefault="00CF1E6A" w:rsidP="00CF1E6A">
      <w:pPr>
        <w:pStyle w:val="Heading4"/>
      </w:pPr>
      <w:r w:rsidRPr="00CF1E6A">
        <w:t>How will you define Post in Jenkins?</w:t>
      </w:r>
    </w:p>
    <w:p w14:paraId="4BBE3237" w14:textId="77777777" w:rsidR="00CF1E6A" w:rsidRPr="00CF1E6A" w:rsidRDefault="00CF1E6A" w:rsidP="00CF1E6A">
      <w:r w:rsidRPr="00CF1E6A">
        <w:rPr>
          <w:b/>
          <w:bCs/>
        </w:rPr>
        <w:t>Post</w:t>
      </w:r>
      <w:r w:rsidRPr="00CF1E6A">
        <w:t> is a section that contains several additional steps that might execute after the completion of the pipeline. The execution of all the steps within the condition block depends upon the completion status of the pipeline. The condition block includes the following conditions – </w:t>
      </w:r>
      <w:r w:rsidRPr="00CF1E6A">
        <w:rPr>
          <w:b/>
          <w:bCs/>
        </w:rPr>
        <w:t>changed success, always, failure, unstable and aborted.</w:t>
      </w:r>
    </w:p>
    <w:p w14:paraId="3507CBFB" w14:textId="38107BBF" w:rsidR="00CF1E6A" w:rsidRDefault="00CF1E6A" w:rsidP="00C561A2"/>
    <w:p w14:paraId="43263A8A" w14:textId="77777777" w:rsidR="0059134A" w:rsidRPr="0059134A" w:rsidRDefault="0059134A" w:rsidP="0059134A">
      <w:pPr>
        <w:pStyle w:val="Heading4"/>
      </w:pPr>
      <w:r w:rsidRPr="0059134A">
        <w:t>What are the various ways in which build can be scheduled in Jenkins?</w:t>
      </w:r>
    </w:p>
    <w:p w14:paraId="2CA0885E" w14:textId="77777777" w:rsidR="0059134A" w:rsidRPr="0059134A" w:rsidRDefault="0059134A" w:rsidP="0059134A">
      <w:r w:rsidRPr="0059134A">
        <w:t>You can schedule a build in Jenkins in the following ways:</w:t>
      </w:r>
    </w:p>
    <w:p w14:paraId="259C40FD" w14:textId="77777777" w:rsidR="0059134A" w:rsidRPr="0059134A" w:rsidRDefault="0059134A" w:rsidP="006702B8">
      <w:pPr>
        <w:numPr>
          <w:ilvl w:val="0"/>
          <w:numId w:val="20"/>
        </w:numPr>
      </w:pPr>
      <w:r w:rsidRPr="0059134A">
        <w:t>By source code management commits</w:t>
      </w:r>
    </w:p>
    <w:p w14:paraId="7675DE48" w14:textId="77777777" w:rsidR="0059134A" w:rsidRPr="0059134A" w:rsidRDefault="0059134A" w:rsidP="006702B8">
      <w:pPr>
        <w:numPr>
          <w:ilvl w:val="0"/>
          <w:numId w:val="20"/>
        </w:numPr>
      </w:pPr>
      <w:r w:rsidRPr="0059134A">
        <w:t>After completion of other builds</w:t>
      </w:r>
    </w:p>
    <w:p w14:paraId="22DD6F16" w14:textId="77777777" w:rsidR="0059134A" w:rsidRPr="0059134A" w:rsidRDefault="0059134A" w:rsidP="006702B8">
      <w:pPr>
        <w:numPr>
          <w:ilvl w:val="0"/>
          <w:numId w:val="20"/>
        </w:numPr>
      </w:pPr>
      <w:r w:rsidRPr="0059134A">
        <w:t>Can be scheduled to run at a specified time (</w:t>
      </w:r>
      <w:proofErr w:type="spellStart"/>
      <w:r w:rsidRPr="0059134A">
        <w:t>crons</w:t>
      </w:r>
      <w:proofErr w:type="spellEnd"/>
      <w:r w:rsidRPr="0059134A">
        <w:t>)</w:t>
      </w:r>
    </w:p>
    <w:p w14:paraId="23FB6D72" w14:textId="77777777" w:rsidR="0059134A" w:rsidRPr="0059134A" w:rsidRDefault="0059134A" w:rsidP="006702B8">
      <w:pPr>
        <w:numPr>
          <w:ilvl w:val="0"/>
          <w:numId w:val="20"/>
        </w:numPr>
      </w:pPr>
      <w:r w:rsidRPr="0059134A">
        <w:t>Manual Build Requests</w:t>
      </w:r>
    </w:p>
    <w:p w14:paraId="6B68326A" w14:textId="7D064433" w:rsidR="0059134A" w:rsidRDefault="0059134A" w:rsidP="00C561A2"/>
    <w:p w14:paraId="5E4FBC86" w14:textId="71155C08" w:rsidR="00CF342E" w:rsidRPr="00CF342E" w:rsidRDefault="00CF342E" w:rsidP="00CF342E">
      <w:pPr>
        <w:pStyle w:val="Heading4"/>
      </w:pPr>
      <w:r w:rsidRPr="00CF342E">
        <w:t xml:space="preserve">Explain the terms Agent, post-section, </w:t>
      </w:r>
      <w:proofErr w:type="spellStart"/>
      <w:r w:rsidRPr="00CF342E">
        <w:t>Jenkinsfile</w:t>
      </w:r>
      <w:proofErr w:type="spellEnd"/>
    </w:p>
    <w:p w14:paraId="340053C5" w14:textId="77777777" w:rsidR="00CF342E" w:rsidRPr="00CF342E" w:rsidRDefault="00CF342E" w:rsidP="00CF342E">
      <w:r w:rsidRPr="00CF342E">
        <w:rPr>
          <w:b/>
          <w:bCs/>
        </w:rPr>
        <w:t>Agent: </w:t>
      </w:r>
      <w:r w:rsidRPr="00CF342E">
        <w:t>It is directive to tell Jenkins to execute the pipeline in a particular manner and order.</w:t>
      </w:r>
    </w:p>
    <w:p w14:paraId="0B9A8669" w14:textId="77777777" w:rsidR="00CF342E" w:rsidRPr="00CF342E" w:rsidRDefault="00CF342E" w:rsidP="00CF342E">
      <w:r w:rsidRPr="00CF342E">
        <w:rPr>
          <w:b/>
          <w:bCs/>
        </w:rPr>
        <w:t>Post-section: </w:t>
      </w:r>
      <w:r w:rsidRPr="00CF342E">
        <w:t xml:space="preserve">If we </w:t>
      </w:r>
      <w:proofErr w:type="gramStart"/>
      <w:r w:rsidRPr="00CF342E">
        <w:t>have to</w:t>
      </w:r>
      <w:proofErr w:type="gramEnd"/>
      <w:r w:rsidRPr="00CF342E">
        <w:t xml:space="preserve"> add some notification and to perform other tasks at the end of a pipeline, post-section will definitely run at the end of every pipeline’s execution.</w:t>
      </w:r>
    </w:p>
    <w:p w14:paraId="42231574" w14:textId="77777777" w:rsidR="00CF342E" w:rsidRPr="00CF342E" w:rsidRDefault="00CF342E" w:rsidP="00CF342E">
      <w:proofErr w:type="spellStart"/>
      <w:r w:rsidRPr="00CF342E">
        <w:rPr>
          <w:b/>
          <w:bCs/>
        </w:rPr>
        <w:lastRenderedPageBreak/>
        <w:t>Jenkinsfile</w:t>
      </w:r>
      <w:proofErr w:type="spellEnd"/>
      <w:r w:rsidRPr="00CF342E">
        <w:rPr>
          <w:b/>
          <w:bCs/>
        </w:rPr>
        <w:t>: </w:t>
      </w:r>
      <w:r w:rsidRPr="00CF342E">
        <w:t xml:space="preserve">The text file where all the definitions of pipelines are defined is called </w:t>
      </w:r>
      <w:proofErr w:type="spellStart"/>
      <w:r w:rsidRPr="00CF342E">
        <w:t>Jenkinsfile</w:t>
      </w:r>
      <w:proofErr w:type="spellEnd"/>
      <w:r w:rsidRPr="00CF342E">
        <w:t>. It is being checked in the source control repository.</w:t>
      </w:r>
    </w:p>
    <w:p w14:paraId="74736431" w14:textId="707A4A0D" w:rsidR="00CF342E" w:rsidRDefault="00CF342E" w:rsidP="00C561A2"/>
    <w:p w14:paraId="1639DEE0" w14:textId="3B66F6FE" w:rsidR="00CB17BA" w:rsidRPr="00CB17BA" w:rsidRDefault="00CB17BA" w:rsidP="00CB17BA">
      <w:pPr>
        <w:pStyle w:val="Heading4"/>
      </w:pPr>
      <w:r w:rsidRPr="00CB17BA">
        <w:t>What are the types of jobs or projects in Jenkins?</w:t>
      </w:r>
    </w:p>
    <w:p w14:paraId="4527FE42" w14:textId="77777777" w:rsidR="00CB17BA" w:rsidRPr="00CB17BA" w:rsidRDefault="00CB17BA" w:rsidP="00CB17BA">
      <w:r w:rsidRPr="00CB17BA">
        <w:t>These are the types of jobs/projects in Jenkins –</w:t>
      </w:r>
    </w:p>
    <w:p w14:paraId="2A51FD60" w14:textId="77777777" w:rsidR="00CB17BA" w:rsidRPr="00CB17BA" w:rsidRDefault="00CB17BA" w:rsidP="006702B8">
      <w:pPr>
        <w:numPr>
          <w:ilvl w:val="0"/>
          <w:numId w:val="21"/>
        </w:numPr>
      </w:pPr>
      <w:r w:rsidRPr="00CB17BA">
        <w:t>Freestyle project</w:t>
      </w:r>
    </w:p>
    <w:p w14:paraId="267205B9" w14:textId="77777777" w:rsidR="00CB17BA" w:rsidRPr="00CB17BA" w:rsidRDefault="00CB17BA" w:rsidP="006702B8">
      <w:pPr>
        <w:numPr>
          <w:ilvl w:val="0"/>
          <w:numId w:val="21"/>
        </w:numPr>
      </w:pPr>
      <w:r w:rsidRPr="00CB17BA">
        <w:t>Maven project</w:t>
      </w:r>
    </w:p>
    <w:p w14:paraId="7F52465F" w14:textId="77777777" w:rsidR="00CB17BA" w:rsidRPr="00CB17BA" w:rsidRDefault="00CB17BA" w:rsidP="006702B8">
      <w:pPr>
        <w:numPr>
          <w:ilvl w:val="0"/>
          <w:numId w:val="21"/>
        </w:numPr>
      </w:pPr>
      <w:r w:rsidRPr="00CB17BA">
        <w:t>Pipeline</w:t>
      </w:r>
    </w:p>
    <w:p w14:paraId="1262A53F" w14:textId="77777777" w:rsidR="00CB17BA" w:rsidRPr="00CB17BA" w:rsidRDefault="00CB17BA" w:rsidP="006702B8">
      <w:pPr>
        <w:numPr>
          <w:ilvl w:val="0"/>
          <w:numId w:val="21"/>
        </w:numPr>
      </w:pPr>
      <w:r w:rsidRPr="00CB17BA">
        <w:t>Multibranch pipeline</w:t>
      </w:r>
    </w:p>
    <w:p w14:paraId="6D6A29BE" w14:textId="77777777" w:rsidR="00CB17BA" w:rsidRPr="00CB17BA" w:rsidRDefault="00CB17BA" w:rsidP="006702B8">
      <w:pPr>
        <w:numPr>
          <w:ilvl w:val="0"/>
          <w:numId w:val="21"/>
        </w:numPr>
      </w:pPr>
      <w:r w:rsidRPr="00CB17BA">
        <w:t>External Job</w:t>
      </w:r>
    </w:p>
    <w:p w14:paraId="1CD03F48" w14:textId="77777777" w:rsidR="00CB17BA" w:rsidRPr="00CB17BA" w:rsidRDefault="00CB17BA" w:rsidP="006702B8">
      <w:pPr>
        <w:numPr>
          <w:ilvl w:val="0"/>
          <w:numId w:val="21"/>
        </w:numPr>
      </w:pPr>
      <w:r w:rsidRPr="00CB17BA">
        <w:t>Multi-configuration project</w:t>
      </w:r>
    </w:p>
    <w:p w14:paraId="7C187E4D" w14:textId="77777777" w:rsidR="00CB17BA" w:rsidRPr="00CB17BA" w:rsidRDefault="00CB17BA" w:rsidP="006702B8">
      <w:pPr>
        <w:numPr>
          <w:ilvl w:val="0"/>
          <w:numId w:val="21"/>
        </w:numPr>
      </w:pPr>
      <w:proofErr w:type="spellStart"/>
      <w:r w:rsidRPr="00CB17BA">
        <w:t>Github</w:t>
      </w:r>
      <w:proofErr w:type="spellEnd"/>
      <w:r w:rsidRPr="00CB17BA">
        <w:t xml:space="preserve"> organization</w:t>
      </w:r>
    </w:p>
    <w:p w14:paraId="1E77C558" w14:textId="68C3DB64" w:rsidR="00CB17BA" w:rsidRDefault="00CB17BA" w:rsidP="00C561A2"/>
    <w:p w14:paraId="3CC48550" w14:textId="5A3B1CD0" w:rsidR="00FF568B" w:rsidRDefault="00FF568B" w:rsidP="00C561A2"/>
    <w:p w14:paraId="17327B47" w14:textId="77777777" w:rsidR="00FF568B" w:rsidRPr="00FF568B" w:rsidRDefault="00FF568B" w:rsidP="00FF568B">
      <w:pPr>
        <w:pStyle w:val="Heading4"/>
      </w:pPr>
      <w:r w:rsidRPr="00FF568B">
        <w:t>Explain how you can move or copy Jenkins from one server to another?</w:t>
      </w:r>
    </w:p>
    <w:p w14:paraId="06B01DE0" w14:textId="77777777" w:rsidR="00FF568B" w:rsidRPr="00FF568B" w:rsidRDefault="00FF568B" w:rsidP="00FF568B">
      <w:r w:rsidRPr="00FF568B">
        <w:t>I will approach this task by copying the jobs directory from the old server to the new one. There are multiple ways to do that, I have mentioned it below:</w:t>
      </w:r>
    </w:p>
    <w:p w14:paraId="2D76CE01" w14:textId="77777777" w:rsidR="00FF568B" w:rsidRPr="00FF568B" w:rsidRDefault="00FF568B" w:rsidP="00FF568B">
      <w:r w:rsidRPr="00FF568B">
        <w:t>You can:</w:t>
      </w:r>
    </w:p>
    <w:p w14:paraId="41C9B59C" w14:textId="77777777" w:rsidR="00FF568B" w:rsidRPr="00FF568B" w:rsidRDefault="00FF568B" w:rsidP="006702B8">
      <w:pPr>
        <w:numPr>
          <w:ilvl w:val="0"/>
          <w:numId w:val="22"/>
        </w:numPr>
      </w:pPr>
      <w:r w:rsidRPr="00FF568B">
        <w:t>Move a job from one installation of Jenkins to another by simply copying the corresponding job directory.</w:t>
      </w:r>
    </w:p>
    <w:p w14:paraId="7248F2D1" w14:textId="77777777" w:rsidR="00FF568B" w:rsidRPr="00FF568B" w:rsidRDefault="00FF568B" w:rsidP="006702B8">
      <w:pPr>
        <w:numPr>
          <w:ilvl w:val="0"/>
          <w:numId w:val="22"/>
        </w:numPr>
      </w:pPr>
      <w:r w:rsidRPr="00FF568B">
        <w:t>Make a copy of an existing job by making a clone of a job directory by a different name.</w:t>
      </w:r>
    </w:p>
    <w:p w14:paraId="73983143" w14:textId="77777777" w:rsidR="00FF568B" w:rsidRPr="00FF568B" w:rsidRDefault="00FF568B" w:rsidP="006702B8">
      <w:pPr>
        <w:numPr>
          <w:ilvl w:val="0"/>
          <w:numId w:val="22"/>
        </w:numPr>
      </w:pPr>
      <w:r w:rsidRPr="00FF568B">
        <w:t>Rename an existing job by renaming a directory. Note that if you change a job name you will need to change any other job that tries to call the renamed job.</w:t>
      </w:r>
    </w:p>
    <w:p w14:paraId="28CD2DBB" w14:textId="129746C8" w:rsidR="00FF568B" w:rsidRDefault="00FF568B" w:rsidP="00C561A2"/>
    <w:p w14:paraId="76D4FCE1" w14:textId="77777777" w:rsidR="003E0460" w:rsidRPr="003E0460" w:rsidRDefault="003E0460" w:rsidP="003E0460">
      <w:pPr>
        <w:pStyle w:val="Heading4"/>
      </w:pPr>
      <w:r w:rsidRPr="003E0460">
        <w:lastRenderedPageBreak/>
        <w:t>How can you temporarily turn off Jenkins security if the administrative users have locked themselves out of the admin console?</w:t>
      </w:r>
    </w:p>
    <w:p w14:paraId="63F639C0" w14:textId="77777777" w:rsidR="003E0460" w:rsidRPr="003E0460" w:rsidRDefault="003E0460" w:rsidP="003E0460">
      <w:r w:rsidRPr="003E0460">
        <w:t xml:space="preserve">The JENKINS_HOME folder contains a file named config.xml. When you enable the security, this file contains an XML element named </w:t>
      </w:r>
      <w:proofErr w:type="spellStart"/>
      <w:r w:rsidRPr="003E0460">
        <w:t>useSecurity</w:t>
      </w:r>
      <w:proofErr w:type="spellEnd"/>
      <w:r w:rsidRPr="003E0460">
        <w:t xml:space="preserve"> that changes to true. If you change this setting to false, security will be disabled the next time Jenkins is restarted.</w:t>
      </w:r>
    </w:p>
    <w:p w14:paraId="781257E2" w14:textId="77777777" w:rsidR="003E0460" w:rsidRPr="003E0460" w:rsidRDefault="003E0460" w:rsidP="003E0460">
      <w:r w:rsidRPr="003E0460">
        <w:t>&lt;</w:t>
      </w:r>
      <w:proofErr w:type="spellStart"/>
      <w:r w:rsidRPr="003E0460">
        <w:t>useSecurity</w:t>
      </w:r>
      <w:proofErr w:type="spellEnd"/>
      <w:r w:rsidRPr="003E0460">
        <w:t>&gt;false&lt;/</w:t>
      </w:r>
      <w:proofErr w:type="spellStart"/>
      <w:r w:rsidRPr="003E0460">
        <w:t>useSecurity</w:t>
      </w:r>
      <w:proofErr w:type="spellEnd"/>
      <w:r w:rsidRPr="003E0460">
        <w:t>&gt;</w:t>
      </w:r>
    </w:p>
    <w:p w14:paraId="72C270D6" w14:textId="77777777" w:rsidR="003E0460" w:rsidRPr="003E0460" w:rsidRDefault="003E0460" w:rsidP="003E0460">
      <w:r w:rsidRPr="003E0460">
        <w:t>However, we must understand that disabling security should always be both a last resort and a temporary measure. Once you resolve the authentication issues, make sure that you re-enable Jenkins security and reboot the CI server.</w:t>
      </w:r>
    </w:p>
    <w:p w14:paraId="50831CE7" w14:textId="4C6CB404" w:rsidR="003E0460" w:rsidRDefault="003E0460" w:rsidP="00C561A2"/>
    <w:p w14:paraId="33A0C6F7" w14:textId="77777777" w:rsidR="0089448E" w:rsidRPr="0089448E" w:rsidRDefault="0089448E" w:rsidP="0089448E">
      <w:pPr>
        <w:pStyle w:val="Heading4"/>
      </w:pPr>
      <w:r w:rsidRPr="0089448E">
        <w:t>Can you define a Continuous Delivery Workflow?</w:t>
      </w:r>
    </w:p>
    <w:p w14:paraId="39FDC9B2" w14:textId="77777777" w:rsidR="0089448E" w:rsidRPr="0089448E" w:rsidRDefault="0089448E" w:rsidP="0089448E">
      <w:r w:rsidRPr="0089448E">
        <w:t>The flowchart below shows the Continuous Delivery Workflow. Hope it will be much easier to understand with visuals.</w:t>
      </w:r>
    </w:p>
    <w:p w14:paraId="582F94F1" w14:textId="1D1A8A4D" w:rsidR="0089448E" w:rsidRPr="0089448E" w:rsidRDefault="0089448E" w:rsidP="0089448E">
      <w:r w:rsidRPr="0089448E">
        <w:rPr>
          <w:b/>
          <w:bCs/>
          <w:noProof/>
        </w:rPr>
        <w:drawing>
          <wp:inline distT="0" distB="0" distL="0" distR="0" wp14:anchorId="0C299E0B" wp14:editId="440C0B4E">
            <wp:extent cx="5943600" cy="3228975"/>
            <wp:effectExtent l="0" t="0" r="0" b="9525"/>
            <wp:docPr id="138" name="Picture 138"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o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0142EB74" w14:textId="0EA49F18" w:rsidR="0089448E" w:rsidRDefault="0089448E" w:rsidP="00C561A2"/>
    <w:p w14:paraId="71E870F9" w14:textId="77777777" w:rsidR="00AA0BE9" w:rsidRPr="00AA0BE9" w:rsidRDefault="00AA0BE9" w:rsidP="00AA0BE9">
      <w:pPr>
        <w:pStyle w:val="Heading4"/>
      </w:pPr>
      <w:r w:rsidRPr="00AA0BE9">
        <w:t>What is the difference between Continuous Delivery and Continuous Deployment? </w:t>
      </w:r>
    </w:p>
    <w:p w14:paraId="7D4304DA" w14:textId="77777777" w:rsidR="00AA0BE9" w:rsidRPr="00AA0BE9" w:rsidRDefault="00AA0BE9" w:rsidP="00AA0BE9">
      <w:r w:rsidRPr="00AA0BE9">
        <w:rPr>
          <w:b/>
          <w:bCs/>
        </w:rPr>
        <w:t>Continuous Delivery: (Manual Deployment to Production. Does not involve every change to be deployed.)</w:t>
      </w:r>
    </w:p>
    <w:p w14:paraId="0F1E1DE7" w14:textId="5BEF92AD" w:rsidR="00AA0BE9" w:rsidRPr="00AA0BE9" w:rsidRDefault="00AA0BE9" w:rsidP="00AA0BE9">
      <w:r w:rsidRPr="00AA0BE9">
        <w:rPr>
          <w:noProof/>
        </w:rPr>
        <w:lastRenderedPageBreak/>
        <w:drawing>
          <wp:inline distT="0" distB="0" distL="0" distR="0" wp14:anchorId="166060BE" wp14:editId="678B0945">
            <wp:extent cx="5943600" cy="2267585"/>
            <wp:effectExtent l="0" t="0" r="0" b="0"/>
            <wp:docPr id="142" name="Picture 142" descr="Continuous Delivery-Jenkins Interview Questions-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tinuous Delivery-Jenkins Interview Questions-Edurek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r w:rsidRPr="00AA0BE9">
        <w:t>Continuous Delivery is a software development practice where you build software in such a way that the software can be released to the production at any time. You achieve Continuous Delivery by continuously integrating the products built by the development team, running automated tests on those built products to detect problems and then push those files into production-like environments to ensure that the software works in production.</w:t>
      </w:r>
    </w:p>
    <w:p w14:paraId="116DE064" w14:textId="77777777" w:rsidR="00AA0BE9" w:rsidRPr="00AA0BE9" w:rsidRDefault="00AA0BE9" w:rsidP="00AA0BE9">
      <w:r w:rsidRPr="00AA0BE9">
        <w:rPr>
          <w:b/>
          <w:bCs/>
        </w:rPr>
        <w:t>Continuous Deployment: (Automated Deployment to Production. Involves deploying every change automatically)</w:t>
      </w:r>
    </w:p>
    <w:p w14:paraId="3F461C04" w14:textId="598B25C5" w:rsidR="00AA0BE9" w:rsidRPr="00AA0BE9" w:rsidRDefault="00AA0BE9" w:rsidP="00AA0BE9">
      <w:r w:rsidRPr="00AA0BE9">
        <w:rPr>
          <w:noProof/>
        </w:rPr>
        <w:drawing>
          <wp:inline distT="0" distB="0" distL="0" distR="0" wp14:anchorId="0A6C2587" wp14:editId="02BE4C8B">
            <wp:extent cx="5943600" cy="2267585"/>
            <wp:effectExtent l="0" t="0" r="0" b="0"/>
            <wp:docPr id="141" name="Picture 141" descr="Continuous Deployement-Jenkins Interview Questions-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ntinuous Deployement-Jenkins Interview Questions-Edurek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r w:rsidRPr="00AA0BE9">
        <w:t>Continuous deployment means that every change that you make, goes through the pipeline, and if it passes all the tests, it automatically gets deployed into production. So, with this approach, the quality of the software release completely depends on the quality of the test suite as you have automated everything.</w:t>
      </w:r>
    </w:p>
    <w:p w14:paraId="5C780800" w14:textId="77777777" w:rsidR="00AA0BE9" w:rsidRDefault="00AA0BE9" w:rsidP="00C561A2"/>
    <w:p w14:paraId="709A7985" w14:textId="77777777" w:rsidR="003E0460" w:rsidRDefault="003E0460" w:rsidP="00C561A2"/>
    <w:p w14:paraId="1EBD8A92" w14:textId="77777777" w:rsidR="00CB17BA" w:rsidRDefault="00CB17BA" w:rsidP="00C561A2"/>
    <w:p w14:paraId="7EDCAC14" w14:textId="72C27180" w:rsidR="00FE588B" w:rsidRDefault="00FE588B" w:rsidP="00C561A2"/>
    <w:p w14:paraId="1E681D47" w14:textId="77777777" w:rsidR="00FE588B" w:rsidRPr="00FE588B" w:rsidRDefault="00FE588B" w:rsidP="00FE588B">
      <w:pPr>
        <w:pStyle w:val="Heading4"/>
      </w:pPr>
      <w:r w:rsidRPr="00FE588B">
        <w:lastRenderedPageBreak/>
        <w:t>How do you create Multibranch Pipeline in Jenkins?</w:t>
      </w:r>
    </w:p>
    <w:p w14:paraId="1B37DFAC" w14:textId="77777777" w:rsidR="00FE588B" w:rsidRPr="00FE588B" w:rsidRDefault="00FE588B" w:rsidP="00FE588B">
      <w:r w:rsidRPr="00FE588B">
        <w:t xml:space="preserve">The Multibranch Pipeline project type enables you to implement different </w:t>
      </w:r>
      <w:proofErr w:type="spellStart"/>
      <w:r w:rsidRPr="00FE588B">
        <w:t>Jenkinsfiles</w:t>
      </w:r>
      <w:proofErr w:type="spellEnd"/>
      <w:r w:rsidRPr="00FE588B">
        <w:t xml:space="preserve"> for different branches of the same project. In a Multibranch Pipeline project, Jenkins automatically discovers, manages and executes Pipelines for branches that contain a </w:t>
      </w:r>
      <w:proofErr w:type="spellStart"/>
      <w:r w:rsidRPr="00FE588B">
        <w:t>Jenkinsfile</w:t>
      </w:r>
      <w:proofErr w:type="spellEnd"/>
      <w:r w:rsidRPr="00FE588B">
        <w:t xml:space="preserve"> in source control.</w:t>
      </w:r>
    </w:p>
    <w:p w14:paraId="0AF3B01F" w14:textId="77777777" w:rsidR="00C86380" w:rsidRDefault="00C86380" w:rsidP="00C86380"/>
    <w:p w14:paraId="5692CED4" w14:textId="760A79E8" w:rsidR="00C86380" w:rsidRPr="00C86380" w:rsidRDefault="00C86380" w:rsidP="00C86380">
      <w:pPr>
        <w:pStyle w:val="Heading4"/>
      </w:pPr>
      <w:r w:rsidRPr="00C86380">
        <w:t>What do you mean by Pipeline as a Code?</w:t>
      </w:r>
    </w:p>
    <w:p w14:paraId="59158544" w14:textId="77777777" w:rsidR="00C86380" w:rsidRPr="00C86380" w:rsidRDefault="00C86380" w:rsidP="00C86380">
      <w:r w:rsidRPr="00C86380">
        <w:rPr>
          <w:b/>
          <w:bCs/>
        </w:rPr>
        <w:t>Pipeline as Code</w:t>
      </w:r>
      <w:r w:rsidRPr="00C86380">
        <w:t> describes a set of features that allow Jenkins users to define pipelined job processes with code, stored and versioned in a source repository. These features allow Jenkins to discover, manage, and run jobs for multiple source repositories and branches — eliminating the need for manual job creation and management.</w:t>
      </w:r>
    </w:p>
    <w:p w14:paraId="29A661EA" w14:textId="77777777" w:rsidR="00C86380" w:rsidRPr="00C86380" w:rsidRDefault="00C86380" w:rsidP="00C86380">
      <w:r w:rsidRPr="00C86380">
        <w:t>To use Pipeline as Code, projects must contain a file named </w:t>
      </w:r>
      <w:proofErr w:type="spellStart"/>
      <w:r w:rsidRPr="00C86380">
        <w:t>Jenkinsfile</w:t>
      </w:r>
      <w:proofErr w:type="spellEnd"/>
      <w:r w:rsidRPr="00C86380">
        <w:t> in the repository root, which contains a “Pipeline script.”</w:t>
      </w:r>
    </w:p>
    <w:p w14:paraId="6F070A2C" w14:textId="77777777" w:rsidR="00C86380" w:rsidRPr="00C86380" w:rsidRDefault="00C86380" w:rsidP="00C86380">
      <w:r w:rsidRPr="00C86380">
        <w:t>Additionally, one of the enabling jobs needs to be configured in Jenkins:</w:t>
      </w:r>
    </w:p>
    <w:p w14:paraId="7C1E34B7" w14:textId="77777777" w:rsidR="00C86380" w:rsidRPr="00C86380" w:rsidRDefault="00C86380" w:rsidP="006702B8">
      <w:pPr>
        <w:numPr>
          <w:ilvl w:val="0"/>
          <w:numId w:val="23"/>
        </w:numPr>
      </w:pPr>
      <w:r w:rsidRPr="00C86380">
        <w:rPr>
          <w:b/>
          <w:bCs/>
        </w:rPr>
        <w:t>Multibranch Pipeline</w:t>
      </w:r>
      <w:r w:rsidRPr="00C86380">
        <w:t>: build multiple branches of a </w:t>
      </w:r>
      <w:r w:rsidRPr="00C86380">
        <w:rPr>
          <w:i/>
          <w:iCs/>
        </w:rPr>
        <w:t>single</w:t>
      </w:r>
      <w:r w:rsidRPr="00C86380">
        <w:t> repository automatically</w:t>
      </w:r>
    </w:p>
    <w:p w14:paraId="2DD93EB4" w14:textId="77777777" w:rsidR="00C86380" w:rsidRPr="00C86380" w:rsidRDefault="00C86380" w:rsidP="006702B8">
      <w:pPr>
        <w:numPr>
          <w:ilvl w:val="0"/>
          <w:numId w:val="23"/>
        </w:numPr>
      </w:pPr>
      <w:r w:rsidRPr="00C86380">
        <w:rPr>
          <w:b/>
          <w:bCs/>
        </w:rPr>
        <w:t>Organization Folders</w:t>
      </w:r>
      <w:r w:rsidRPr="00C86380">
        <w:t>: scan a </w:t>
      </w:r>
      <w:r w:rsidRPr="00C86380">
        <w:rPr>
          <w:b/>
          <w:bCs/>
        </w:rPr>
        <w:t>GitHub Organization</w:t>
      </w:r>
      <w:r w:rsidRPr="00C86380">
        <w:t> or </w:t>
      </w:r>
      <w:r w:rsidRPr="00C86380">
        <w:rPr>
          <w:b/>
          <w:bCs/>
        </w:rPr>
        <w:t>Bitbucket Team</w:t>
      </w:r>
      <w:r w:rsidRPr="00C86380">
        <w:t> to discover an organization’s repositories, automatically creating managed Multibranch Pipeline jobs for them</w:t>
      </w:r>
    </w:p>
    <w:p w14:paraId="23AD1D74" w14:textId="49756796" w:rsidR="00C86380" w:rsidRDefault="00C86380" w:rsidP="00C561A2"/>
    <w:p w14:paraId="3813C879" w14:textId="69FEA1C5" w:rsidR="00DB6924" w:rsidRDefault="00DB6924" w:rsidP="00C561A2"/>
    <w:p w14:paraId="5D6FB576" w14:textId="77777777" w:rsidR="00DB6924" w:rsidRDefault="00DB6924" w:rsidP="00DB6924">
      <w:pPr>
        <w:pStyle w:val="Heading4"/>
      </w:pPr>
      <w:r w:rsidRPr="00DB6924">
        <w:t>I want to change JDK for all my 1000 jobs. how do you do that? (any other config s)</w:t>
      </w:r>
    </w:p>
    <w:p w14:paraId="5FE4BDFB" w14:textId="77777777" w:rsidR="00DB6924" w:rsidRDefault="00DB6924" w:rsidP="00C561A2">
      <w:r w:rsidRPr="00DB6924">
        <w:t xml:space="preserve"> .</w:t>
      </w:r>
      <w:proofErr w:type="spellStart"/>
      <w:r w:rsidRPr="00DB6924">
        <w:t>jenkins</w:t>
      </w:r>
      <w:proofErr w:type="spellEnd"/>
      <w:r w:rsidRPr="00DB6924">
        <w:t>/jobs/job[</w:t>
      </w:r>
      <w:proofErr w:type="gramStart"/>
      <w:r w:rsidRPr="00DB6924">
        <w:t>1..</w:t>
      </w:r>
      <w:proofErr w:type="gramEnd"/>
      <w:r w:rsidRPr="00DB6924">
        <w:t xml:space="preserve">1000]/config.xml </w:t>
      </w:r>
    </w:p>
    <w:p w14:paraId="2B1F4A76" w14:textId="77777777" w:rsidR="00DB6924" w:rsidRDefault="00DB6924" w:rsidP="00C561A2">
      <w:r w:rsidRPr="00DB6924">
        <w:t xml:space="preserve">- find all config.xml files </w:t>
      </w:r>
    </w:p>
    <w:p w14:paraId="248382E4" w14:textId="77777777" w:rsidR="00DB6924" w:rsidRDefault="00DB6924" w:rsidP="00C561A2">
      <w:r w:rsidRPr="00DB6924">
        <w:t xml:space="preserve">- store in an array </w:t>
      </w:r>
    </w:p>
    <w:p w14:paraId="32ACBEB9" w14:textId="77777777" w:rsidR="00DB6924" w:rsidRDefault="00DB6924" w:rsidP="00C561A2">
      <w:r w:rsidRPr="00DB6924">
        <w:t xml:space="preserve">- iterate the array using for loop </w:t>
      </w:r>
    </w:p>
    <w:p w14:paraId="0E9FBFE9" w14:textId="77777777" w:rsidR="00DB6924" w:rsidRDefault="00DB6924" w:rsidP="00C561A2">
      <w:r w:rsidRPr="00DB6924">
        <w:t>- inside the for loop, use sed/</w:t>
      </w:r>
      <w:proofErr w:type="spellStart"/>
      <w:r w:rsidRPr="00DB6924">
        <w:t>awk</w:t>
      </w:r>
      <w:proofErr w:type="spellEnd"/>
      <w:r w:rsidRPr="00DB6924">
        <w:t xml:space="preserve"> command for </w:t>
      </w:r>
      <w:proofErr w:type="spellStart"/>
      <w:r w:rsidRPr="00DB6924">
        <w:t>find&amp;replace</w:t>
      </w:r>
      <w:proofErr w:type="spellEnd"/>
    </w:p>
    <w:p w14:paraId="6890FE45" w14:textId="21920B3D" w:rsidR="00DB6924" w:rsidRDefault="00DB6924" w:rsidP="00C561A2">
      <w:r w:rsidRPr="00DB6924">
        <w:t xml:space="preserve">- Go to </w:t>
      </w:r>
      <w:proofErr w:type="spellStart"/>
      <w:r w:rsidRPr="00DB6924">
        <w:t>jenkins</w:t>
      </w:r>
      <w:proofErr w:type="spellEnd"/>
      <w:r w:rsidRPr="00DB6924">
        <w:t xml:space="preserve"> and say "RELOAD CONFIGURATIONS FROM DISK" so that je </w:t>
      </w:r>
      <w:proofErr w:type="spellStart"/>
      <w:r w:rsidRPr="00DB6924">
        <w:t>nkins</w:t>
      </w:r>
      <w:proofErr w:type="spellEnd"/>
      <w:r w:rsidRPr="00DB6924">
        <w:t xml:space="preserve"> can load config changes.</w:t>
      </w:r>
    </w:p>
    <w:p w14:paraId="1035591D" w14:textId="69A86548" w:rsidR="00DB6924" w:rsidRDefault="00DB6924" w:rsidP="00C561A2"/>
    <w:p w14:paraId="7C425A63" w14:textId="137C9010" w:rsidR="00DB6924" w:rsidRDefault="00DB6924" w:rsidP="00C561A2"/>
    <w:p w14:paraId="2CAF7654" w14:textId="29792F19" w:rsidR="000F61CC" w:rsidRDefault="000F61CC" w:rsidP="000F61CC">
      <w:pPr>
        <w:pStyle w:val="Heading4"/>
      </w:pPr>
      <w:r>
        <w:lastRenderedPageBreak/>
        <w:t xml:space="preserve">What is </w:t>
      </w:r>
      <w:proofErr w:type="spellStart"/>
      <w:r>
        <w:t>parameterised</w:t>
      </w:r>
      <w:proofErr w:type="spellEnd"/>
      <w:r>
        <w:t xml:space="preserve"> build job?</w:t>
      </w:r>
    </w:p>
    <w:p w14:paraId="47B8545E" w14:textId="05896AED" w:rsidR="00DB6924" w:rsidRDefault="00DB6924" w:rsidP="00C561A2"/>
    <w:p w14:paraId="03D7B23C" w14:textId="04DD5AC1" w:rsidR="00DB6924" w:rsidRDefault="00DB6924" w:rsidP="00C561A2"/>
    <w:p w14:paraId="3AEF3F02" w14:textId="0750FF9B" w:rsidR="00DB6924" w:rsidRDefault="00DB6924" w:rsidP="00C561A2"/>
    <w:p w14:paraId="496A828C" w14:textId="161F1944" w:rsidR="00DB6924" w:rsidRDefault="00DB6924" w:rsidP="00C561A2"/>
    <w:p w14:paraId="42190877" w14:textId="32882593" w:rsidR="00DB6924" w:rsidRDefault="00B061A4" w:rsidP="00B061A4">
      <w:pPr>
        <w:pStyle w:val="Heading4"/>
      </w:pPr>
      <w:r>
        <w:t xml:space="preserve">How do you configure different </w:t>
      </w:r>
      <w:proofErr w:type="spellStart"/>
      <w:r>
        <w:t>jenkins</w:t>
      </w:r>
      <w:proofErr w:type="spellEnd"/>
      <w:r>
        <w:t xml:space="preserve"> jobs to run with different </w:t>
      </w:r>
      <w:proofErr w:type="gramStart"/>
      <w:r>
        <w:t>JDKs.</w:t>
      </w:r>
      <w:proofErr w:type="gramEnd"/>
    </w:p>
    <w:p w14:paraId="5AD589AF" w14:textId="77777777" w:rsidR="00DB6924" w:rsidRDefault="00DB6924" w:rsidP="00C561A2"/>
    <w:p w14:paraId="3B6EE37D" w14:textId="61061A94" w:rsidR="00DF5427" w:rsidRDefault="00DF5427" w:rsidP="00C561A2"/>
    <w:p w14:paraId="42368BE3" w14:textId="41A1616D" w:rsidR="007E4E5F" w:rsidRDefault="007E4E5F" w:rsidP="00C561A2"/>
    <w:p w14:paraId="672363E5" w14:textId="53BC251A" w:rsidR="007E4E5F" w:rsidRDefault="007E4E5F" w:rsidP="00C561A2"/>
    <w:p w14:paraId="463931EA" w14:textId="77777777" w:rsidR="007E4E5F" w:rsidRDefault="007E4E5F" w:rsidP="007E4E5F">
      <w:pPr>
        <w:pStyle w:val="Heading4"/>
      </w:pPr>
      <w:r w:rsidRPr="007E4E5F">
        <w:t xml:space="preserve">What is crontab and Poll </w:t>
      </w:r>
      <w:proofErr w:type="spellStart"/>
      <w:r w:rsidRPr="007E4E5F">
        <w:t>scm</w:t>
      </w:r>
      <w:proofErr w:type="spellEnd"/>
      <w:r w:rsidRPr="007E4E5F">
        <w:t xml:space="preserve">? differences? which one you are using? why? </w:t>
      </w:r>
    </w:p>
    <w:p w14:paraId="73E83946" w14:textId="2562468C" w:rsidR="007E4E5F" w:rsidRDefault="007E4E5F" w:rsidP="00C561A2">
      <w:r w:rsidRPr="007E4E5F">
        <w:t xml:space="preserve">- for compile check we use poll </w:t>
      </w:r>
      <w:proofErr w:type="spellStart"/>
      <w:r w:rsidRPr="007E4E5F">
        <w:t>scm</w:t>
      </w:r>
      <w:proofErr w:type="spellEnd"/>
      <w:r w:rsidRPr="007E4E5F">
        <w:t xml:space="preserve"> - for daily build we use, periodic build option.</w:t>
      </w:r>
    </w:p>
    <w:p w14:paraId="6740FE38" w14:textId="43658D19" w:rsidR="007E4E5F" w:rsidRDefault="007E4E5F" w:rsidP="00C561A2"/>
    <w:p w14:paraId="710770C7" w14:textId="77777777" w:rsidR="00252DE7" w:rsidRDefault="00252DE7" w:rsidP="00252DE7">
      <w:pPr>
        <w:pStyle w:val="Heading4"/>
      </w:pPr>
      <w:r>
        <w:rPr>
          <w:w w:val="95"/>
        </w:rPr>
        <w:t>What is "Reload configurations from the Disk"? when do you use this?</w:t>
      </w:r>
    </w:p>
    <w:p w14:paraId="29E2E15C" w14:textId="7FEC41C3" w:rsidR="007E4E5F" w:rsidRDefault="007E4E5F" w:rsidP="00C561A2"/>
    <w:p w14:paraId="25A3D0A6" w14:textId="1A8DE4DA" w:rsidR="007E4E5F" w:rsidRDefault="007E4E5F" w:rsidP="00C561A2"/>
    <w:p w14:paraId="5091325F" w14:textId="6D4642AC" w:rsidR="002139B6" w:rsidRDefault="002139B6" w:rsidP="00C561A2"/>
    <w:p w14:paraId="3B78AA5C" w14:textId="031E9EF5" w:rsidR="002139B6" w:rsidRDefault="002139B6" w:rsidP="00C561A2"/>
    <w:p w14:paraId="42310857" w14:textId="77777777" w:rsidR="002139B6" w:rsidRDefault="002139B6" w:rsidP="002139B6">
      <w:pPr>
        <w:pStyle w:val="Heading4"/>
      </w:pPr>
      <w:r>
        <w:rPr>
          <w:w w:val="95"/>
        </w:rPr>
        <w:t>Do you know how to integrate Jira with Jenkins?</w:t>
      </w:r>
    </w:p>
    <w:p w14:paraId="48C4D520" w14:textId="77777777" w:rsidR="002139B6" w:rsidRDefault="002139B6" w:rsidP="00C561A2"/>
    <w:p w14:paraId="03416385" w14:textId="772567A2" w:rsidR="002139B6" w:rsidRDefault="002139B6" w:rsidP="00C561A2"/>
    <w:p w14:paraId="4A0A04F1" w14:textId="77777777" w:rsidR="00E523AE" w:rsidRPr="00E523AE" w:rsidRDefault="00E523AE" w:rsidP="00E523AE">
      <w:pPr>
        <w:pStyle w:val="Heading4"/>
      </w:pPr>
      <w:r w:rsidRPr="00E523AE">
        <w:t>How do you migrate Jenkins from one server to another?</w:t>
      </w:r>
    </w:p>
    <w:p w14:paraId="7D6C6548" w14:textId="77777777" w:rsidR="00E523AE" w:rsidRPr="00E523AE" w:rsidRDefault="00E523AE" w:rsidP="006702B8">
      <w:pPr>
        <w:numPr>
          <w:ilvl w:val="0"/>
          <w:numId w:val="24"/>
        </w:numPr>
      </w:pPr>
      <w:r w:rsidRPr="00E523AE">
        <w:t xml:space="preserve">install </w:t>
      </w:r>
      <w:proofErr w:type="spellStart"/>
      <w:r w:rsidRPr="00E523AE">
        <w:t>jenkins</w:t>
      </w:r>
      <w:proofErr w:type="spellEnd"/>
      <w:r w:rsidRPr="00E523AE">
        <w:t xml:space="preserve"> in new machine</w:t>
      </w:r>
    </w:p>
    <w:p w14:paraId="42766781" w14:textId="77777777" w:rsidR="00E523AE" w:rsidRPr="00E523AE" w:rsidRDefault="00E523AE" w:rsidP="006702B8">
      <w:pPr>
        <w:numPr>
          <w:ilvl w:val="0"/>
          <w:numId w:val="24"/>
        </w:numPr>
      </w:pPr>
      <w:r w:rsidRPr="00E523AE">
        <w:t>copy .</w:t>
      </w:r>
      <w:proofErr w:type="spellStart"/>
      <w:r w:rsidRPr="00E523AE">
        <w:t>jenkins</w:t>
      </w:r>
      <w:proofErr w:type="spellEnd"/>
      <w:r w:rsidRPr="00E523AE">
        <w:t xml:space="preserve"> to new server</w:t>
      </w:r>
    </w:p>
    <w:p w14:paraId="536D8C84" w14:textId="77777777" w:rsidR="00E523AE" w:rsidRPr="00E523AE" w:rsidRDefault="00E523AE" w:rsidP="006702B8">
      <w:pPr>
        <w:numPr>
          <w:ilvl w:val="0"/>
          <w:numId w:val="24"/>
        </w:numPr>
      </w:pPr>
      <w:r w:rsidRPr="00E523AE">
        <w:t>reload configurations from the disk</w:t>
      </w:r>
    </w:p>
    <w:p w14:paraId="2CB476D3" w14:textId="77777777" w:rsidR="00E523AE" w:rsidRPr="00E523AE" w:rsidRDefault="00E523AE" w:rsidP="006702B8">
      <w:pPr>
        <w:numPr>
          <w:ilvl w:val="0"/>
          <w:numId w:val="24"/>
        </w:numPr>
      </w:pPr>
      <w:r w:rsidRPr="00E523AE">
        <w:t xml:space="preserve">restart </w:t>
      </w:r>
      <w:proofErr w:type="spellStart"/>
      <w:r w:rsidRPr="00E523AE">
        <w:t>jenkins</w:t>
      </w:r>
      <w:proofErr w:type="spellEnd"/>
    </w:p>
    <w:p w14:paraId="223F5273" w14:textId="77777777" w:rsidR="00E523AE" w:rsidRPr="00E523AE" w:rsidRDefault="00E523AE" w:rsidP="00E523AE">
      <w:r w:rsidRPr="00E523AE">
        <w:lastRenderedPageBreak/>
        <w:t xml:space="preserve">(Note: usually we don't copy workspace as it is source code and contains large s </w:t>
      </w:r>
      <w:proofErr w:type="spellStart"/>
      <w:r w:rsidRPr="00E523AE">
        <w:t>ize</w:t>
      </w:r>
      <w:proofErr w:type="spellEnd"/>
      <w:r w:rsidRPr="00E523AE">
        <w:t xml:space="preserve"> of data)</w:t>
      </w:r>
    </w:p>
    <w:p w14:paraId="7105A10B" w14:textId="77777777" w:rsidR="00E523AE" w:rsidRDefault="00E523AE" w:rsidP="00C561A2"/>
    <w:p w14:paraId="7D820AA0" w14:textId="00DEA446" w:rsidR="002139B6" w:rsidRDefault="002139B6" w:rsidP="00C561A2"/>
    <w:p w14:paraId="7850C68D" w14:textId="4DDE071C" w:rsidR="002139B6" w:rsidRDefault="002139B6" w:rsidP="00C561A2"/>
    <w:p w14:paraId="59C3942A" w14:textId="3F17E4AD" w:rsidR="002139B6" w:rsidRDefault="002139B6" w:rsidP="00C561A2"/>
    <w:p w14:paraId="12AC9D63" w14:textId="77777777" w:rsidR="002139B6" w:rsidRDefault="002139B6" w:rsidP="00C561A2"/>
    <w:p w14:paraId="3DE7D241" w14:textId="77777777" w:rsidR="007E4E5F" w:rsidRDefault="007E4E5F" w:rsidP="00C561A2"/>
    <w:p w14:paraId="519470CA" w14:textId="7E2FB6DC" w:rsidR="00C561A2" w:rsidRDefault="00FB3196" w:rsidP="00FB3196">
      <w:pPr>
        <w:pStyle w:val="Heading2"/>
      </w:pPr>
      <w:r>
        <w:t>Ref.</w:t>
      </w:r>
    </w:p>
    <w:p w14:paraId="07870D5D" w14:textId="485DD2AA" w:rsidR="00FB3196" w:rsidRDefault="00FB3196" w:rsidP="00FB3196"/>
    <w:p w14:paraId="52679DF8" w14:textId="6C24279B" w:rsidR="000740D2" w:rsidRDefault="000740D2" w:rsidP="00FB3196"/>
    <w:p w14:paraId="06EB68C2" w14:textId="48830FD4" w:rsidR="000740D2" w:rsidRDefault="000740D2" w:rsidP="000740D2">
      <w:pPr>
        <w:pStyle w:val="Heading1"/>
      </w:pPr>
      <w:r>
        <w:t>AWS – Interview</w:t>
      </w:r>
    </w:p>
    <w:p w14:paraId="3A748D6B" w14:textId="669D14CC" w:rsidR="00E67184" w:rsidRDefault="00E67184" w:rsidP="00E67184"/>
    <w:p w14:paraId="3333B412" w14:textId="3313428B" w:rsidR="00E67184" w:rsidRDefault="00E67184" w:rsidP="00E67184">
      <w:pPr>
        <w:pStyle w:val="Heading4"/>
      </w:pPr>
      <w:r w:rsidRPr="00E67184">
        <w:t>difference between vertical and horizontal scaling</w:t>
      </w:r>
    </w:p>
    <w:p w14:paraId="42CE5FDA" w14:textId="77777777" w:rsidR="00DC5F72" w:rsidRDefault="00DC42F8" w:rsidP="00DC5F72">
      <w:pPr>
        <w:pStyle w:val="ListParagraph"/>
        <w:numPr>
          <w:ilvl w:val="0"/>
          <w:numId w:val="46"/>
        </w:numPr>
      </w:pPr>
      <w:r w:rsidRPr="00DC5F72">
        <w:rPr>
          <w:b/>
          <w:bCs/>
        </w:rPr>
        <w:t>Horizontal scaling means that you scale by adding more machines</w:t>
      </w:r>
      <w:r w:rsidRPr="00DC42F8">
        <w:t> into your pool of resources</w:t>
      </w:r>
      <w:r w:rsidR="00DC5F72">
        <w:t>.</w:t>
      </w:r>
    </w:p>
    <w:p w14:paraId="68BDD9A7" w14:textId="02400651" w:rsidR="00E67184" w:rsidRDefault="00DC42F8" w:rsidP="00DC5F72">
      <w:pPr>
        <w:pStyle w:val="ListParagraph"/>
        <w:numPr>
          <w:ilvl w:val="0"/>
          <w:numId w:val="46"/>
        </w:numPr>
      </w:pPr>
      <w:r w:rsidRPr="00DC5F72">
        <w:rPr>
          <w:b/>
          <w:bCs/>
        </w:rPr>
        <w:t>Vertical scaling means that you scale by adding more power (CPU, RAM) to an existing machine</w:t>
      </w:r>
      <w:r w:rsidRPr="00DC42F8">
        <w:t>.</w:t>
      </w:r>
    </w:p>
    <w:p w14:paraId="65BFFE61" w14:textId="4B1B86D0" w:rsidR="00E67184" w:rsidRDefault="00DC5F72" w:rsidP="00E67184">
      <w:r w:rsidRPr="00DC5F72">
        <w:t>An easy way to remember this is to think of a machine on a server rack, we add more machines across the </w:t>
      </w:r>
      <w:r w:rsidRPr="00DC5F72">
        <w:rPr>
          <w:b/>
          <w:bCs/>
        </w:rPr>
        <w:t>horizontal</w:t>
      </w:r>
      <w:r w:rsidRPr="00DC5F72">
        <w:t> direction and add more resources to a machine in the </w:t>
      </w:r>
      <w:r w:rsidRPr="00DC5F72">
        <w:rPr>
          <w:b/>
          <w:bCs/>
        </w:rPr>
        <w:t>vertical</w:t>
      </w:r>
      <w:r w:rsidRPr="00DC5F72">
        <w:t> direction.</w:t>
      </w:r>
    </w:p>
    <w:p w14:paraId="2988EF79" w14:textId="614D2D29" w:rsidR="00E67184" w:rsidRDefault="00DC5F72" w:rsidP="00E67184">
      <w:r>
        <w:rPr>
          <w:noProof/>
        </w:rPr>
        <w:lastRenderedPageBreak/>
        <w:drawing>
          <wp:inline distT="0" distB="0" distL="0" distR="0" wp14:anchorId="6857B12B" wp14:editId="31E55106">
            <wp:extent cx="4781550" cy="5486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1550" cy="5486400"/>
                    </a:xfrm>
                    <a:prstGeom prst="rect">
                      <a:avLst/>
                    </a:prstGeom>
                    <a:noFill/>
                    <a:ln>
                      <a:noFill/>
                    </a:ln>
                  </pic:spPr>
                </pic:pic>
              </a:graphicData>
            </a:graphic>
          </wp:inline>
        </w:drawing>
      </w:r>
    </w:p>
    <w:p w14:paraId="68CA6A17" w14:textId="2B16CC35" w:rsidR="00BD348E" w:rsidRDefault="00BD348E" w:rsidP="00E67184">
      <w:r w:rsidRPr="00BD348E">
        <w:t>In a database world horizontal-scaling is often based on the partitioning of the data i.e. each node contains only part of the data, in vertical-scaling the data resides on a single node and scaling is done through multi-core i.e. spreading the load between the CPU and RAM resources of that machine.</w:t>
      </w:r>
    </w:p>
    <w:p w14:paraId="61993DFC" w14:textId="7138ADEE" w:rsidR="005638A3" w:rsidRDefault="005638A3" w:rsidP="00E67184">
      <w:r w:rsidRPr="005638A3">
        <w:t xml:space="preserve">— horizontal-scaling it is often easier to scale dynamically by adding more machines into the existing pool </w:t>
      </w:r>
    </w:p>
    <w:p w14:paraId="09A61280" w14:textId="425F6B04" w:rsidR="005638A3" w:rsidRDefault="005638A3" w:rsidP="00E67184">
      <w:r w:rsidRPr="005638A3">
        <w:t>— Vertical-scaling is often limited to the capacity of a single machine, scaling beyond that capacity often involves downtime and comes with an upper limit.</w:t>
      </w:r>
    </w:p>
    <w:p w14:paraId="1271D322" w14:textId="33BD747A" w:rsidR="00E67184" w:rsidRDefault="00E67184" w:rsidP="00E67184"/>
    <w:p w14:paraId="062A3DD9" w14:textId="1D9352ED" w:rsidR="00E67184" w:rsidRDefault="00E67184" w:rsidP="00E67184"/>
    <w:p w14:paraId="37E0FE34" w14:textId="4D84DBE5" w:rsidR="00E67184" w:rsidRDefault="00E67184" w:rsidP="00E67184"/>
    <w:p w14:paraId="7CF4B335" w14:textId="528C0259" w:rsidR="00E67184" w:rsidRDefault="00E67184" w:rsidP="00E67184"/>
    <w:p w14:paraId="6042E12E" w14:textId="77777777" w:rsidR="00E67184" w:rsidRDefault="00E67184" w:rsidP="00E67184"/>
    <w:p w14:paraId="133EE4A7" w14:textId="2B7ECC68" w:rsidR="00C23761" w:rsidRPr="00C23761" w:rsidRDefault="00C23761" w:rsidP="00C23761">
      <w:pPr>
        <w:pStyle w:val="Heading4"/>
      </w:pPr>
      <w:r w:rsidRPr="00C23761">
        <w:t>Mention what the key components of AWS are?</w:t>
      </w:r>
    </w:p>
    <w:p w14:paraId="6ED6A66B" w14:textId="77777777" w:rsidR="00C23761" w:rsidRPr="00C23761" w:rsidRDefault="00C23761" w:rsidP="00C23761">
      <w:r w:rsidRPr="00C23761">
        <w:t>The key components of AWS are</w:t>
      </w:r>
    </w:p>
    <w:p w14:paraId="3BBB4936" w14:textId="77777777" w:rsidR="00C23761" w:rsidRPr="00C23761" w:rsidRDefault="00C23761" w:rsidP="006702B8">
      <w:pPr>
        <w:numPr>
          <w:ilvl w:val="0"/>
          <w:numId w:val="26"/>
        </w:numPr>
      </w:pPr>
      <w:r w:rsidRPr="00C23761">
        <w:rPr>
          <w:b/>
          <w:bCs/>
        </w:rPr>
        <w:t>Route 53:</w:t>
      </w:r>
      <w:r w:rsidRPr="00C23761">
        <w:t>A DNS web service</w:t>
      </w:r>
    </w:p>
    <w:p w14:paraId="1AF47DA7" w14:textId="3063B0F4" w:rsidR="00C23761" w:rsidRPr="00C23761" w:rsidRDefault="00C23761" w:rsidP="006702B8">
      <w:pPr>
        <w:numPr>
          <w:ilvl w:val="0"/>
          <w:numId w:val="26"/>
        </w:numPr>
      </w:pPr>
      <w:r w:rsidRPr="00C23761">
        <w:rPr>
          <w:b/>
          <w:bCs/>
        </w:rPr>
        <w:t xml:space="preserve">Simple E-mail </w:t>
      </w:r>
      <w:r w:rsidR="006D4049" w:rsidRPr="00C23761">
        <w:rPr>
          <w:b/>
          <w:bCs/>
        </w:rPr>
        <w:t>Service:</w:t>
      </w:r>
      <w:r w:rsidR="006D4049" w:rsidRPr="00C23761">
        <w:t xml:space="preserve"> It</w:t>
      </w:r>
      <w:r w:rsidRPr="00C23761">
        <w:t xml:space="preserve"> allows sending e-mail using RESTFUL API call or via regular SMTP</w:t>
      </w:r>
    </w:p>
    <w:p w14:paraId="30852BC3" w14:textId="5E2BCCDE" w:rsidR="00C23761" w:rsidRPr="00C23761" w:rsidRDefault="00C23761" w:rsidP="006702B8">
      <w:pPr>
        <w:numPr>
          <w:ilvl w:val="0"/>
          <w:numId w:val="26"/>
        </w:numPr>
      </w:pPr>
      <w:r w:rsidRPr="00C23761">
        <w:rPr>
          <w:b/>
          <w:bCs/>
        </w:rPr>
        <w:t xml:space="preserve">Identity and Access </w:t>
      </w:r>
      <w:r w:rsidR="006D4049" w:rsidRPr="00C23761">
        <w:rPr>
          <w:b/>
          <w:bCs/>
        </w:rPr>
        <w:t>Management:</w:t>
      </w:r>
      <w:r w:rsidR="006D4049" w:rsidRPr="00C23761">
        <w:t xml:space="preserve"> It</w:t>
      </w:r>
      <w:r w:rsidRPr="00C23761">
        <w:t xml:space="preserve"> provides enhanced security and identity management for your AWS account</w:t>
      </w:r>
    </w:p>
    <w:p w14:paraId="7FECA53D" w14:textId="77777777" w:rsidR="00C23761" w:rsidRPr="00C23761" w:rsidRDefault="00C23761" w:rsidP="006702B8">
      <w:pPr>
        <w:numPr>
          <w:ilvl w:val="0"/>
          <w:numId w:val="26"/>
        </w:numPr>
      </w:pPr>
      <w:r w:rsidRPr="00C23761">
        <w:rPr>
          <w:b/>
          <w:bCs/>
        </w:rPr>
        <w:t>Simple Storage Device or (S3):</w:t>
      </w:r>
      <w:r w:rsidRPr="00C23761">
        <w:t>It is a storage device and the most widely used AWS service</w:t>
      </w:r>
    </w:p>
    <w:p w14:paraId="348C075A" w14:textId="77777777" w:rsidR="00C23761" w:rsidRPr="00C23761" w:rsidRDefault="00C23761" w:rsidP="006702B8">
      <w:pPr>
        <w:numPr>
          <w:ilvl w:val="0"/>
          <w:numId w:val="26"/>
        </w:numPr>
      </w:pPr>
      <w:r w:rsidRPr="00C23761">
        <w:rPr>
          <w:b/>
          <w:bCs/>
        </w:rPr>
        <w:t>Elastic Compute Cloud (EC2): </w:t>
      </w:r>
      <w:r w:rsidRPr="00C23761">
        <w:t>It provides on-demand computing resources for hosting applications. It is handy in case of unpredictable workloads</w:t>
      </w:r>
    </w:p>
    <w:p w14:paraId="7B02DAA3" w14:textId="77777777" w:rsidR="00C23761" w:rsidRPr="00C23761" w:rsidRDefault="00C23761" w:rsidP="006702B8">
      <w:pPr>
        <w:numPr>
          <w:ilvl w:val="0"/>
          <w:numId w:val="26"/>
        </w:numPr>
      </w:pPr>
      <w:r w:rsidRPr="00C23761">
        <w:rPr>
          <w:b/>
          <w:bCs/>
        </w:rPr>
        <w:t>Elastic Block Store (EBS):</w:t>
      </w:r>
      <w:r w:rsidRPr="00C23761">
        <w:t>It offers persistent storage volumes that attach to EC2 to allow you to persist data past the lifespan of a single Amazon EC2 instance</w:t>
      </w:r>
    </w:p>
    <w:p w14:paraId="378AA257" w14:textId="77777777" w:rsidR="00C23761" w:rsidRPr="00C23761" w:rsidRDefault="00C23761" w:rsidP="006702B8">
      <w:pPr>
        <w:numPr>
          <w:ilvl w:val="0"/>
          <w:numId w:val="26"/>
        </w:numPr>
      </w:pPr>
      <w:r w:rsidRPr="00C23761">
        <w:rPr>
          <w:b/>
          <w:bCs/>
        </w:rPr>
        <w:t>CloudWatch: </w:t>
      </w:r>
      <w:r w:rsidRPr="00C23761">
        <w:t xml:space="preserve">To monitor AWS resources, </w:t>
      </w:r>
      <w:proofErr w:type="gramStart"/>
      <w:r w:rsidRPr="00C23761">
        <w:t>It</w:t>
      </w:r>
      <w:proofErr w:type="gramEnd"/>
      <w:r w:rsidRPr="00C23761">
        <w:t xml:space="preserve"> allows administrators to view and collect key Also, one can set a notification alarm in case of trouble.</w:t>
      </w:r>
    </w:p>
    <w:p w14:paraId="32F91E57" w14:textId="77777777" w:rsidR="00764247" w:rsidRDefault="00764247" w:rsidP="00764247">
      <w:pPr>
        <w:pStyle w:val="Heading4"/>
      </w:pPr>
      <w:r>
        <w:t>Explain what S3 is?</w:t>
      </w:r>
    </w:p>
    <w:p w14:paraId="670313E0" w14:textId="7617AA9C" w:rsidR="00C23761" w:rsidRDefault="00764247" w:rsidP="00764247">
      <w:r>
        <w:t>S3 stands for Simple Storage Service. You can use S3 interface to store and retrieve any amount of data, at any time and from anywhere on the web.  For S3, the payment model is “pay as you go.”</w:t>
      </w:r>
    </w:p>
    <w:p w14:paraId="56E12336" w14:textId="77777777" w:rsidR="00E37EEC" w:rsidRPr="00E37EEC" w:rsidRDefault="00E37EEC" w:rsidP="00E37EEC">
      <w:pPr>
        <w:pStyle w:val="Heading4"/>
      </w:pPr>
      <w:r w:rsidRPr="00E37EEC">
        <w:t>What would be the minimum and maximum size of the individual objects that you can store in S3? </w:t>
      </w:r>
    </w:p>
    <w:p w14:paraId="1610C3CF" w14:textId="0742A242" w:rsidR="00E37EEC" w:rsidRDefault="00E37EEC" w:rsidP="00E37EEC">
      <w:r w:rsidRPr="00E37EEC">
        <w:rPr>
          <w:b/>
          <w:bCs/>
        </w:rPr>
        <w:t>Ans:</w:t>
      </w:r>
      <w:r w:rsidRPr="00E37EEC">
        <w:t> The minimum size of the object that you can store in S3 is 0 bytes, and the maximum size of an individual object that you can save is 5TB.</w:t>
      </w:r>
    </w:p>
    <w:p w14:paraId="0FF6FC0E" w14:textId="77777777" w:rsidR="00C22DC1" w:rsidRPr="00C22DC1" w:rsidRDefault="00C22DC1" w:rsidP="00C22DC1">
      <w:pPr>
        <w:pStyle w:val="Heading4"/>
      </w:pPr>
      <w:r w:rsidRPr="00C22DC1">
        <w:t>Explain the various storage classes available in S3? </w:t>
      </w:r>
    </w:p>
    <w:p w14:paraId="11306993" w14:textId="77777777" w:rsidR="00C22DC1" w:rsidRPr="00C22DC1" w:rsidRDefault="00C22DC1" w:rsidP="00C22DC1">
      <w:r w:rsidRPr="00C22DC1">
        <w:rPr>
          <w:b/>
          <w:bCs/>
        </w:rPr>
        <w:t>Ans:</w:t>
      </w:r>
      <w:r w:rsidRPr="00C22DC1">
        <w:t> Below mentioned are the storage classes available in S3. </w:t>
      </w:r>
    </w:p>
    <w:p w14:paraId="094EE0A2" w14:textId="77777777" w:rsidR="00C22DC1" w:rsidRPr="00C22DC1" w:rsidRDefault="00C22DC1" w:rsidP="006702B8">
      <w:pPr>
        <w:numPr>
          <w:ilvl w:val="0"/>
          <w:numId w:val="45"/>
        </w:numPr>
      </w:pPr>
      <w:r w:rsidRPr="00C22DC1">
        <w:t>Standard frequency accessed </w:t>
      </w:r>
    </w:p>
    <w:p w14:paraId="320C4B1E" w14:textId="77777777" w:rsidR="00C22DC1" w:rsidRPr="00C22DC1" w:rsidRDefault="00C22DC1" w:rsidP="006702B8">
      <w:pPr>
        <w:numPr>
          <w:ilvl w:val="0"/>
          <w:numId w:val="45"/>
        </w:numPr>
      </w:pPr>
      <w:r w:rsidRPr="00C22DC1">
        <w:t>One-zone infrequency accessed </w:t>
      </w:r>
    </w:p>
    <w:p w14:paraId="1CAA9471" w14:textId="77777777" w:rsidR="00C22DC1" w:rsidRPr="00C22DC1" w:rsidRDefault="00C22DC1" w:rsidP="006702B8">
      <w:pPr>
        <w:numPr>
          <w:ilvl w:val="0"/>
          <w:numId w:val="45"/>
        </w:numPr>
      </w:pPr>
      <w:r w:rsidRPr="00C22DC1">
        <w:t>RRS - reduced redundancy storage</w:t>
      </w:r>
    </w:p>
    <w:p w14:paraId="570D8505" w14:textId="77777777" w:rsidR="00C22DC1" w:rsidRPr="00C22DC1" w:rsidRDefault="00C22DC1" w:rsidP="006702B8">
      <w:pPr>
        <w:numPr>
          <w:ilvl w:val="0"/>
          <w:numId w:val="45"/>
        </w:numPr>
      </w:pPr>
      <w:r w:rsidRPr="00C22DC1">
        <w:t>Standard infrequency accessed </w:t>
      </w:r>
    </w:p>
    <w:p w14:paraId="3CB50614" w14:textId="77777777" w:rsidR="00C22DC1" w:rsidRPr="00C22DC1" w:rsidRDefault="00C22DC1" w:rsidP="006702B8">
      <w:pPr>
        <w:numPr>
          <w:ilvl w:val="0"/>
          <w:numId w:val="45"/>
        </w:numPr>
      </w:pPr>
      <w:r w:rsidRPr="00C22DC1">
        <w:t>Glacier</w:t>
      </w:r>
    </w:p>
    <w:p w14:paraId="22576205" w14:textId="77777777" w:rsidR="00C22DC1" w:rsidRPr="00E37EEC" w:rsidRDefault="00C22DC1" w:rsidP="00E37EEC"/>
    <w:p w14:paraId="04F9123E" w14:textId="77777777" w:rsidR="00E37EEC" w:rsidRDefault="00E37EEC" w:rsidP="00764247"/>
    <w:p w14:paraId="63A6D119" w14:textId="77777777" w:rsidR="007F32C1" w:rsidRPr="007F32C1" w:rsidRDefault="007F32C1" w:rsidP="007F32C1">
      <w:pPr>
        <w:pStyle w:val="Heading4"/>
      </w:pPr>
      <w:r w:rsidRPr="007F32C1">
        <w:t>Mention what the difference between Amazon S3 and EC2 is?</w:t>
      </w:r>
    </w:p>
    <w:p w14:paraId="11B09F1A" w14:textId="77777777" w:rsidR="007F32C1" w:rsidRPr="007F32C1" w:rsidRDefault="007F32C1" w:rsidP="007F32C1">
      <w:r w:rsidRPr="007F32C1">
        <w:t>The difference between EC2 and Amazon S3 is that</w:t>
      </w:r>
    </w:p>
    <w:tbl>
      <w:tblPr>
        <w:tblW w:w="9202" w:type="dxa"/>
        <w:shd w:val="clear" w:color="auto" w:fill="F8F8F8"/>
        <w:tblCellMar>
          <w:left w:w="0" w:type="dxa"/>
          <w:right w:w="0" w:type="dxa"/>
        </w:tblCellMar>
        <w:tblLook w:val="04A0" w:firstRow="1" w:lastRow="0" w:firstColumn="1" w:lastColumn="0" w:noHBand="0" w:noVBand="1"/>
      </w:tblPr>
      <w:tblGrid>
        <w:gridCol w:w="4716"/>
        <w:gridCol w:w="4486"/>
      </w:tblGrid>
      <w:tr w:rsidR="007F32C1" w:rsidRPr="007F32C1" w14:paraId="5CED7D56" w14:textId="77777777" w:rsidTr="007F32C1">
        <w:trPr>
          <w:trHeight w:val="318"/>
        </w:trPr>
        <w:tc>
          <w:tcPr>
            <w:tcW w:w="4716" w:type="dxa"/>
            <w:tcBorders>
              <w:top w:val="single" w:sz="2" w:space="0" w:color="E1E1E1"/>
              <w:left w:val="single" w:sz="6" w:space="0" w:color="E1E1E1"/>
              <w:bottom w:val="single" w:sz="6" w:space="0" w:color="E1E1E1"/>
              <w:right w:val="single" w:sz="6" w:space="0" w:color="E1E1E1"/>
            </w:tcBorders>
            <w:shd w:val="clear" w:color="auto" w:fill="F8F8F8"/>
            <w:tcMar>
              <w:top w:w="135" w:type="dxa"/>
              <w:left w:w="180" w:type="dxa"/>
              <w:bottom w:w="135" w:type="dxa"/>
              <w:right w:w="180" w:type="dxa"/>
            </w:tcMar>
            <w:vAlign w:val="bottom"/>
            <w:hideMark/>
          </w:tcPr>
          <w:p w14:paraId="3FD454F4" w14:textId="77777777" w:rsidR="007F32C1" w:rsidRPr="007F32C1" w:rsidRDefault="007F32C1" w:rsidP="007F32C1">
            <w:r w:rsidRPr="007F32C1">
              <w:rPr>
                <w:b/>
                <w:bCs/>
              </w:rPr>
              <w:t>EC2</w:t>
            </w:r>
          </w:p>
        </w:tc>
        <w:tc>
          <w:tcPr>
            <w:tcW w:w="4486" w:type="dxa"/>
            <w:tcBorders>
              <w:top w:val="single" w:sz="2" w:space="0" w:color="E1E1E1"/>
              <w:left w:val="nil"/>
              <w:bottom w:val="single" w:sz="6" w:space="0" w:color="E1E1E1"/>
              <w:right w:val="single" w:sz="6" w:space="0" w:color="E1E1E1"/>
            </w:tcBorders>
            <w:shd w:val="clear" w:color="auto" w:fill="F8F8F8"/>
            <w:tcMar>
              <w:top w:w="135" w:type="dxa"/>
              <w:left w:w="180" w:type="dxa"/>
              <w:bottom w:w="135" w:type="dxa"/>
              <w:right w:w="180" w:type="dxa"/>
            </w:tcMar>
            <w:vAlign w:val="bottom"/>
            <w:hideMark/>
          </w:tcPr>
          <w:p w14:paraId="4FCBEA6F" w14:textId="77777777" w:rsidR="007F32C1" w:rsidRPr="007F32C1" w:rsidRDefault="007F32C1" w:rsidP="007F32C1">
            <w:r w:rsidRPr="007F32C1">
              <w:rPr>
                <w:b/>
                <w:bCs/>
              </w:rPr>
              <w:t>S3</w:t>
            </w:r>
          </w:p>
        </w:tc>
      </w:tr>
      <w:tr w:rsidR="007F32C1" w:rsidRPr="007F32C1" w14:paraId="01B81032" w14:textId="77777777" w:rsidTr="007F32C1">
        <w:trPr>
          <w:trHeight w:val="516"/>
        </w:trPr>
        <w:tc>
          <w:tcPr>
            <w:tcW w:w="4716" w:type="dxa"/>
            <w:tcBorders>
              <w:top w:val="nil"/>
              <w:left w:val="single" w:sz="6" w:space="0" w:color="E1E1E1"/>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1DEE445B" w14:textId="77777777" w:rsidR="007F32C1" w:rsidRPr="007F32C1" w:rsidRDefault="007F32C1" w:rsidP="006702B8">
            <w:pPr>
              <w:numPr>
                <w:ilvl w:val="0"/>
                <w:numId w:val="27"/>
              </w:numPr>
            </w:pPr>
            <w:r w:rsidRPr="007F32C1">
              <w:t>It is a cloud web service used for hosting your application</w:t>
            </w:r>
          </w:p>
        </w:tc>
        <w:tc>
          <w:tcPr>
            <w:tcW w:w="4486" w:type="dxa"/>
            <w:tcBorders>
              <w:top w:val="nil"/>
              <w:left w:val="nil"/>
              <w:bottom w:val="single" w:sz="6" w:space="0" w:color="E1E1E1"/>
              <w:right w:val="single" w:sz="6" w:space="0" w:color="E1E1E1"/>
            </w:tcBorders>
            <w:shd w:val="clear" w:color="auto" w:fill="FFFFFF"/>
            <w:tcMar>
              <w:top w:w="135" w:type="dxa"/>
              <w:left w:w="180" w:type="dxa"/>
              <w:bottom w:w="135" w:type="dxa"/>
              <w:right w:w="180" w:type="dxa"/>
            </w:tcMar>
            <w:vAlign w:val="bottom"/>
            <w:hideMark/>
          </w:tcPr>
          <w:p w14:paraId="58C1110D" w14:textId="77777777" w:rsidR="007F32C1" w:rsidRPr="007F32C1" w:rsidRDefault="007F32C1" w:rsidP="006702B8">
            <w:pPr>
              <w:numPr>
                <w:ilvl w:val="0"/>
                <w:numId w:val="28"/>
              </w:numPr>
            </w:pPr>
            <w:r w:rsidRPr="007F32C1">
              <w:t>It is a data storage system where any amount of data can be stored</w:t>
            </w:r>
          </w:p>
        </w:tc>
      </w:tr>
      <w:tr w:rsidR="007F32C1" w:rsidRPr="007F32C1" w14:paraId="6F744FA4" w14:textId="77777777" w:rsidTr="007F32C1">
        <w:trPr>
          <w:trHeight w:val="715"/>
        </w:trPr>
        <w:tc>
          <w:tcPr>
            <w:tcW w:w="4716" w:type="dxa"/>
            <w:tcBorders>
              <w:top w:val="nil"/>
              <w:left w:val="single" w:sz="6" w:space="0" w:color="E1E1E1"/>
              <w:bottom w:val="single" w:sz="6" w:space="0" w:color="E1E1E1"/>
              <w:right w:val="single" w:sz="6" w:space="0" w:color="E1E1E1"/>
            </w:tcBorders>
            <w:shd w:val="clear" w:color="auto" w:fill="F8F8F8"/>
            <w:tcMar>
              <w:top w:w="135" w:type="dxa"/>
              <w:left w:w="180" w:type="dxa"/>
              <w:bottom w:w="135" w:type="dxa"/>
              <w:right w:w="180" w:type="dxa"/>
            </w:tcMar>
            <w:vAlign w:val="bottom"/>
            <w:hideMark/>
          </w:tcPr>
          <w:p w14:paraId="0D51F3EE" w14:textId="77777777" w:rsidR="007F32C1" w:rsidRPr="007F32C1" w:rsidRDefault="007F32C1" w:rsidP="006702B8">
            <w:pPr>
              <w:numPr>
                <w:ilvl w:val="0"/>
                <w:numId w:val="29"/>
              </w:numPr>
            </w:pPr>
            <w:r w:rsidRPr="007F32C1">
              <w:t>It is like a huge computer machine which can run either Linux or Windows and can handle application like PHP, Python, Apache or any databases</w:t>
            </w:r>
          </w:p>
        </w:tc>
        <w:tc>
          <w:tcPr>
            <w:tcW w:w="4486" w:type="dxa"/>
            <w:tcBorders>
              <w:top w:val="nil"/>
              <w:left w:val="nil"/>
              <w:bottom w:val="single" w:sz="6" w:space="0" w:color="E1E1E1"/>
              <w:right w:val="single" w:sz="6" w:space="0" w:color="E1E1E1"/>
            </w:tcBorders>
            <w:shd w:val="clear" w:color="auto" w:fill="F8F8F8"/>
            <w:tcMar>
              <w:top w:w="135" w:type="dxa"/>
              <w:left w:w="180" w:type="dxa"/>
              <w:bottom w:w="135" w:type="dxa"/>
              <w:right w:w="180" w:type="dxa"/>
            </w:tcMar>
            <w:vAlign w:val="bottom"/>
            <w:hideMark/>
          </w:tcPr>
          <w:p w14:paraId="1C07B9EC" w14:textId="77777777" w:rsidR="007F32C1" w:rsidRPr="007F32C1" w:rsidRDefault="007F32C1" w:rsidP="006702B8">
            <w:pPr>
              <w:numPr>
                <w:ilvl w:val="0"/>
                <w:numId w:val="30"/>
              </w:numPr>
            </w:pPr>
            <w:r w:rsidRPr="007F32C1">
              <w:t>It has a REST interface and uses secure HMAC-SHA1 authentication keys</w:t>
            </w:r>
          </w:p>
        </w:tc>
      </w:tr>
    </w:tbl>
    <w:p w14:paraId="0032DDA1" w14:textId="3A6D1D6A" w:rsidR="00764247" w:rsidRDefault="00764247" w:rsidP="00764247"/>
    <w:p w14:paraId="0DE79923" w14:textId="77777777" w:rsidR="00EE7258" w:rsidRPr="00EE7258" w:rsidRDefault="00EE7258" w:rsidP="00EE7258">
      <w:pPr>
        <w:pStyle w:val="Heading4"/>
      </w:pPr>
      <w:r w:rsidRPr="00EE7258">
        <w:t>What is the role of AWS CloudTrail?</w:t>
      </w:r>
    </w:p>
    <w:p w14:paraId="08EA84F2" w14:textId="77777777" w:rsidR="00EE7258" w:rsidRPr="00EE7258" w:rsidRDefault="00EE7258" w:rsidP="00EE7258">
      <w:r w:rsidRPr="00EE7258">
        <w:t>CloudTrail is a specially designed tool for logging and tracking API calls. It helps to audit all S3 bucket accesses.</w:t>
      </w:r>
    </w:p>
    <w:p w14:paraId="070E40A2" w14:textId="6CDCEDA9" w:rsidR="00764247" w:rsidRDefault="00764247" w:rsidP="00764247"/>
    <w:p w14:paraId="46DFC1A3" w14:textId="77777777" w:rsidR="0008360A" w:rsidRPr="0008360A" w:rsidRDefault="0008360A" w:rsidP="0008360A">
      <w:pPr>
        <w:pStyle w:val="Heading4"/>
      </w:pPr>
      <w:r w:rsidRPr="0008360A">
        <w:t>What is the relation between the Availability Zone and Region?</w:t>
      </w:r>
    </w:p>
    <w:p w14:paraId="11145C0A" w14:textId="77777777" w:rsidR="0008360A" w:rsidRPr="0008360A" w:rsidRDefault="0008360A" w:rsidP="0008360A">
      <w:r w:rsidRPr="0008360A">
        <w:t>AWS regions are separate geographical areas, like the US-West 1 (North California) and Asia South (Mumbai). On the other hand, availability zones are the areas that are present inside the regions. These are generally isolated zones that can replicate themselves whenever required.</w:t>
      </w:r>
    </w:p>
    <w:p w14:paraId="551BAC98" w14:textId="3D7C892F" w:rsidR="0008360A" w:rsidRDefault="0008360A" w:rsidP="0008360A">
      <w:r w:rsidRPr="0008360A">
        <w:rPr>
          <w:noProof/>
        </w:rPr>
        <w:lastRenderedPageBreak/>
        <w:drawing>
          <wp:inline distT="0" distB="0" distL="0" distR="0" wp14:anchorId="2792D41A" wp14:editId="70EF6DEE">
            <wp:extent cx="5943600" cy="2743200"/>
            <wp:effectExtent l="0" t="0" r="0" b="0"/>
            <wp:docPr id="12" name="Picture 12" descr="aws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reg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6DA7B779" w14:textId="56369045" w:rsidR="00AD591C" w:rsidRDefault="00AD591C" w:rsidP="0008360A"/>
    <w:p w14:paraId="04A51C80" w14:textId="77777777" w:rsidR="00AD591C" w:rsidRPr="00AD591C" w:rsidRDefault="00AD591C" w:rsidP="00AD591C">
      <w:pPr>
        <w:pStyle w:val="Heading4"/>
      </w:pPr>
      <w:r w:rsidRPr="00AD591C">
        <w:t>Which AWS region is the cheapest?</w:t>
      </w:r>
    </w:p>
    <w:p w14:paraId="4D4316F8" w14:textId="77777777" w:rsidR="00AD591C" w:rsidRPr="00AD591C" w:rsidRDefault="00AD591C" w:rsidP="00AD591C">
      <w:r w:rsidRPr="00AD591C">
        <w:rPr>
          <w:b/>
          <w:bCs/>
        </w:rPr>
        <w:t>Ans:</w:t>
      </w:r>
      <w:r w:rsidRPr="00AD591C">
        <w:t> The US standard is the cheapest region; it is also the most established AWS region.</w:t>
      </w:r>
    </w:p>
    <w:p w14:paraId="064995E4" w14:textId="77777777" w:rsidR="00AD591C" w:rsidRPr="0008360A" w:rsidRDefault="00AD591C" w:rsidP="0008360A"/>
    <w:p w14:paraId="6B11CBFA" w14:textId="77777777" w:rsidR="004D51AC" w:rsidRPr="004D51AC" w:rsidRDefault="004D51AC" w:rsidP="004D51AC">
      <w:pPr>
        <w:pStyle w:val="Heading4"/>
      </w:pPr>
      <w:r w:rsidRPr="004D51AC">
        <w:t>What is auto-scaling?</w:t>
      </w:r>
    </w:p>
    <w:p w14:paraId="24CB2338" w14:textId="77777777" w:rsidR="004D51AC" w:rsidRPr="004D51AC" w:rsidRDefault="004D51AC" w:rsidP="004D51AC">
      <w:r w:rsidRPr="004D51AC">
        <w:t>Auto-scaling is a function that allows you to provision and launch new instances whenever there is a demand. It allows you to automatically increase or decrease resource capacity in relation to the demand.</w:t>
      </w:r>
    </w:p>
    <w:p w14:paraId="72966421" w14:textId="6AF9C70A" w:rsidR="0008360A" w:rsidRDefault="0008360A" w:rsidP="00764247"/>
    <w:p w14:paraId="029D166D" w14:textId="77777777" w:rsidR="004D51AC" w:rsidRPr="004D51AC" w:rsidRDefault="004D51AC" w:rsidP="004D51AC">
      <w:pPr>
        <w:pStyle w:val="Heading4"/>
      </w:pPr>
      <w:r w:rsidRPr="004D51AC">
        <w:t>What is geo-targeting in CloudFront?</w:t>
      </w:r>
    </w:p>
    <w:p w14:paraId="0B55C811" w14:textId="56E7462C" w:rsidR="004D51AC" w:rsidRDefault="0080760D" w:rsidP="00764247">
      <w:r w:rsidRPr="0080760D">
        <w:rPr>
          <w:b/>
          <w:bCs/>
        </w:rPr>
        <w:t>CloudFront is a content delivery network offered by AWS, and it speeds up the distribution of dynamic and static web content such as .</w:t>
      </w:r>
      <w:proofErr w:type="spellStart"/>
      <w:r w:rsidRPr="0080760D">
        <w:rPr>
          <w:b/>
          <w:bCs/>
        </w:rPr>
        <w:t>css</w:t>
      </w:r>
      <w:proofErr w:type="spellEnd"/>
      <w:r w:rsidRPr="0080760D">
        <w:rPr>
          <w:b/>
          <w:bCs/>
        </w:rPr>
        <w:t>, .</w:t>
      </w:r>
      <w:proofErr w:type="spellStart"/>
      <w:r w:rsidRPr="0080760D">
        <w:rPr>
          <w:b/>
          <w:bCs/>
        </w:rPr>
        <w:t>js</w:t>
      </w:r>
      <w:proofErr w:type="spellEnd"/>
      <w:r w:rsidRPr="0080760D">
        <w:rPr>
          <w:b/>
          <w:bCs/>
        </w:rPr>
        <w:t>, .html and image files to the users. It delivers the content with low latency and high transfer speed to the users. AWS provides CDN for less price and it suits best for startups</w:t>
      </w:r>
    </w:p>
    <w:p w14:paraId="7A35090E" w14:textId="77777777" w:rsidR="00307A1C" w:rsidRPr="00307A1C" w:rsidRDefault="00307A1C" w:rsidP="00307A1C">
      <w:r w:rsidRPr="00307A1C">
        <w:t>How AWS CloudFront Delivers the Content?</w:t>
      </w:r>
    </w:p>
    <w:p w14:paraId="5FA95FDC" w14:textId="77777777" w:rsidR="00307A1C" w:rsidRPr="00307A1C" w:rsidRDefault="00307A1C" w:rsidP="00307A1C">
      <w:r w:rsidRPr="00307A1C">
        <w:t>AWS CloudFront delivers the content in the following steps.</w:t>
      </w:r>
    </w:p>
    <w:p w14:paraId="7FCF6BD6" w14:textId="77777777" w:rsidR="00307A1C" w:rsidRPr="00307A1C" w:rsidRDefault="00307A1C" w:rsidP="00307A1C">
      <w:r w:rsidRPr="00307A1C">
        <w:rPr>
          <w:b/>
          <w:bCs/>
        </w:rPr>
        <w:t>Step 1</w:t>
      </w:r>
      <w:r w:rsidRPr="00307A1C">
        <w:t> − The user accesses a website and requests an object to download like an image file.</w:t>
      </w:r>
    </w:p>
    <w:p w14:paraId="5368E6AE" w14:textId="77777777" w:rsidR="00307A1C" w:rsidRPr="00307A1C" w:rsidRDefault="00307A1C" w:rsidP="00307A1C">
      <w:r w:rsidRPr="00307A1C">
        <w:rPr>
          <w:b/>
          <w:bCs/>
        </w:rPr>
        <w:t>Step 2</w:t>
      </w:r>
      <w:r w:rsidRPr="00307A1C">
        <w:t> − DNS routes your request to the nearest CloudFront edge location to serve the user request.</w:t>
      </w:r>
    </w:p>
    <w:p w14:paraId="7A667773" w14:textId="77777777" w:rsidR="00307A1C" w:rsidRPr="00307A1C" w:rsidRDefault="00307A1C" w:rsidP="00307A1C">
      <w:r w:rsidRPr="00307A1C">
        <w:rPr>
          <w:b/>
          <w:bCs/>
        </w:rPr>
        <w:t>Step 3</w:t>
      </w:r>
      <w:r w:rsidRPr="00307A1C">
        <w:t> − At edge location, CloudFront checks its cache for the requested files. If found, then returns it to the user otherwise does the following −</w:t>
      </w:r>
    </w:p>
    <w:p w14:paraId="4801799A" w14:textId="77777777" w:rsidR="00307A1C" w:rsidRPr="00307A1C" w:rsidRDefault="00307A1C" w:rsidP="006702B8">
      <w:pPr>
        <w:numPr>
          <w:ilvl w:val="0"/>
          <w:numId w:val="31"/>
        </w:numPr>
      </w:pPr>
      <w:r w:rsidRPr="00307A1C">
        <w:lastRenderedPageBreak/>
        <w:t>First CloudFront compares the request with the specifications and forwards it to the applicable origin server for the corresponding file type.</w:t>
      </w:r>
    </w:p>
    <w:p w14:paraId="7BA2E87A" w14:textId="77777777" w:rsidR="00307A1C" w:rsidRPr="00307A1C" w:rsidRDefault="00307A1C" w:rsidP="006702B8">
      <w:pPr>
        <w:numPr>
          <w:ilvl w:val="0"/>
          <w:numId w:val="31"/>
        </w:numPr>
      </w:pPr>
      <w:r w:rsidRPr="00307A1C">
        <w:t>The origin servers send the files back to the CloudFront edge location.</w:t>
      </w:r>
    </w:p>
    <w:p w14:paraId="33BD80DD" w14:textId="77777777" w:rsidR="00307A1C" w:rsidRPr="00307A1C" w:rsidRDefault="00307A1C" w:rsidP="006702B8">
      <w:pPr>
        <w:numPr>
          <w:ilvl w:val="0"/>
          <w:numId w:val="31"/>
        </w:numPr>
      </w:pPr>
      <w:r w:rsidRPr="00307A1C">
        <w:t>As soon as the first byte arrives from the origin, CloudFront starts forwarding it to the user and adds the files to the cache in the edge location for the next time when someone again requests for the same file.</w:t>
      </w:r>
    </w:p>
    <w:p w14:paraId="08057189" w14:textId="77777777" w:rsidR="00307A1C" w:rsidRPr="00307A1C" w:rsidRDefault="00307A1C" w:rsidP="00307A1C">
      <w:r w:rsidRPr="00307A1C">
        <w:rPr>
          <w:b/>
          <w:bCs/>
        </w:rPr>
        <w:t>Step 4</w:t>
      </w:r>
      <w:r w:rsidRPr="00307A1C">
        <w:t> − The object is now in an edge cache for 24 hours or for the provided duration in file headers. CloudFront does the following −</w:t>
      </w:r>
    </w:p>
    <w:p w14:paraId="53E140AD" w14:textId="77777777" w:rsidR="00307A1C" w:rsidRPr="00307A1C" w:rsidRDefault="00307A1C" w:rsidP="006702B8">
      <w:pPr>
        <w:numPr>
          <w:ilvl w:val="0"/>
          <w:numId w:val="32"/>
        </w:numPr>
      </w:pPr>
      <w:r w:rsidRPr="00307A1C">
        <w:t>CloudFront forwards the next request for the object to the user’s origin to check the edge location version is updated or not.</w:t>
      </w:r>
    </w:p>
    <w:p w14:paraId="037B17A0" w14:textId="77777777" w:rsidR="00307A1C" w:rsidRPr="00307A1C" w:rsidRDefault="00307A1C" w:rsidP="006702B8">
      <w:pPr>
        <w:numPr>
          <w:ilvl w:val="0"/>
          <w:numId w:val="32"/>
        </w:numPr>
      </w:pPr>
      <w:r w:rsidRPr="00307A1C">
        <w:t>If the edge location version is updated, then CloudFront delivers it to the user.</w:t>
      </w:r>
    </w:p>
    <w:p w14:paraId="24460262" w14:textId="77777777" w:rsidR="00307A1C" w:rsidRPr="00307A1C" w:rsidRDefault="00307A1C" w:rsidP="006702B8">
      <w:pPr>
        <w:numPr>
          <w:ilvl w:val="0"/>
          <w:numId w:val="32"/>
        </w:numPr>
      </w:pPr>
      <w:r w:rsidRPr="00307A1C">
        <w:t>If the edge location version is not updated, then origin sends the latest version to CloudFront. CloudFront delivers the object to the user and stores the latest version in the cache at that edge location.</w:t>
      </w:r>
    </w:p>
    <w:p w14:paraId="07674180" w14:textId="77777777" w:rsidR="00307A1C" w:rsidRPr="00307A1C" w:rsidRDefault="00307A1C" w:rsidP="00307A1C">
      <w:r w:rsidRPr="00307A1C">
        <w:t>How to Set Up AWS CloudFront?</w:t>
      </w:r>
    </w:p>
    <w:p w14:paraId="1F488C8A" w14:textId="77777777" w:rsidR="00307A1C" w:rsidRPr="00307A1C" w:rsidRDefault="00307A1C" w:rsidP="00307A1C">
      <w:r w:rsidRPr="00307A1C">
        <w:t>AWS CloudFront can be set up using the following steps.</w:t>
      </w:r>
    </w:p>
    <w:p w14:paraId="3D445716" w14:textId="77777777" w:rsidR="00307A1C" w:rsidRPr="00307A1C" w:rsidRDefault="00307A1C" w:rsidP="00307A1C">
      <w:r w:rsidRPr="00307A1C">
        <w:rPr>
          <w:b/>
          <w:bCs/>
        </w:rPr>
        <w:t>Step 1</w:t>
      </w:r>
      <w:r w:rsidRPr="00307A1C">
        <w:t> − Sign in to AWS management console using the following link − </w:t>
      </w:r>
      <w:hyperlink r:id="rId38" w:tgtFrame="_blank" w:history="1">
        <w:r w:rsidRPr="00307A1C">
          <w:rPr>
            <w:rStyle w:val="Hyperlink"/>
          </w:rPr>
          <w:t>https://console.aws.amazon.com/</w:t>
        </w:r>
      </w:hyperlink>
    </w:p>
    <w:p w14:paraId="01CDAF61" w14:textId="77777777" w:rsidR="00307A1C" w:rsidRPr="00307A1C" w:rsidRDefault="00307A1C" w:rsidP="00307A1C">
      <w:r w:rsidRPr="00307A1C">
        <w:rPr>
          <w:b/>
          <w:bCs/>
        </w:rPr>
        <w:t>Step 2</w:t>
      </w:r>
      <w:r w:rsidRPr="00307A1C">
        <w:t> − Upload Amazon S3 and choose every permission public. (How to upload content to S3 bucket is discussed in chapter 14)</w:t>
      </w:r>
    </w:p>
    <w:p w14:paraId="4ACDBB2F" w14:textId="77777777" w:rsidR="00307A1C" w:rsidRPr="00307A1C" w:rsidRDefault="00307A1C" w:rsidP="00307A1C">
      <w:r w:rsidRPr="00307A1C">
        <w:rPr>
          <w:b/>
          <w:bCs/>
        </w:rPr>
        <w:t>Step 3</w:t>
      </w:r>
      <w:r w:rsidRPr="00307A1C">
        <w:t> − Create a CloudFront Web Distribution using the following steps.</w:t>
      </w:r>
    </w:p>
    <w:p w14:paraId="5192D497" w14:textId="77777777" w:rsidR="00307A1C" w:rsidRPr="00307A1C" w:rsidRDefault="00307A1C" w:rsidP="006702B8">
      <w:pPr>
        <w:numPr>
          <w:ilvl w:val="0"/>
          <w:numId w:val="33"/>
        </w:numPr>
      </w:pPr>
      <w:r w:rsidRPr="00307A1C">
        <w:t>Open CloudFront console using the following link − </w:t>
      </w:r>
      <w:hyperlink r:id="rId39" w:tgtFrame="_blank" w:history="1">
        <w:r w:rsidRPr="00307A1C">
          <w:rPr>
            <w:rStyle w:val="Hyperlink"/>
          </w:rPr>
          <w:t>https://console.aws.amazon.com/cloudfront/</w:t>
        </w:r>
      </w:hyperlink>
    </w:p>
    <w:p w14:paraId="08F27F86" w14:textId="77777777" w:rsidR="00307A1C" w:rsidRPr="00307A1C" w:rsidRDefault="00307A1C" w:rsidP="006702B8">
      <w:pPr>
        <w:numPr>
          <w:ilvl w:val="0"/>
          <w:numId w:val="33"/>
        </w:numPr>
      </w:pPr>
      <w:r w:rsidRPr="00307A1C">
        <w:t>Click the Get Started button in the web section of Select a delivery method for your content page.</w:t>
      </w:r>
    </w:p>
    <w:p w14:paraId="5A12E2E9" w14:textId="36AB67A6" w:rsidR="00307A1C" w:rsidRPr="00307A1C" w:rsidRDefault="00307A1C" w:rsidP="00307A1C">
      <w:r w:rsidRPr="00307A1C">
        <w:rPr>
          <w:noProof/>
        </w:rPr>
        <w:lastRenderedPageBreak/>
        <w:drawing>
          <wp:inline distT="0" distB="0" distL="0" distR="0" wp14:anchorId="7D7FAD66" wp14:editId="01445CDE">
            <wp:extent cx="5600700" cy="2533650"/>
            <wp:effectExtent l="0" t="0" r="0" b="0"/>
            <wp:docPr id="19" name="Picture 19" descr="Get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et Star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0700" cy="2533650"/>
                    </a:xfrm>
                    <a:prstGeom prst="rect">
                      <a:avLst/>
                    </a:prstGeom>
                    <a:noFill/>
                    <a:ln>
                      <a:noFill/>
                    </a:ln>
                  </pic:spPr>
                </pic:pic>
              </a:graphicData>
            </a:graphic>
          </wp:inline>
        </w:drawing>
      </w:r>
    </w:p>
    <w:p w14:paraId="2197FD6E" w14:textId="77777777" w:rsidR="00307A1C" w:rsidRPr="00307A1C" w:rsidRDefault="00307A1C" w:rsidP="006702B8">
      <w:pPr>
        <w:numPr>
          <w:ilvl w:val="0"/>
          <w:numId w:val="34"/>
        </w:numPr>
      </w:pPr>
      <w:r w:rsidRPr="00307A1C">
        <w:rPr>
          <w:b/>
          <w:bCs/>
        </w:rPr>
        <w:t>Create Distribution</w:t>
      </w:r>
      <w:r w:rsidRPr="00307A1C">
        <w:t> page opens. Choose the Amazon S3 bucket created in the Origin Domain Name and leave the remaining fields as default.</w:t>
      </w:r>
    </w:p>
    <w:p w14:paraId="5EE2374E" w14:textId="2B6180D4" w:rsidR="00307A1C" w:rsidRPr="00307A1C" w:rsidRDefault="00307A1C" w:rsidP="00307A1C">
      <w:r w:rsidRPr="00307A1C">
        <w:rPr>
          <w:noProof/>
        </w:rPr>
        <w:drawing>
          <wp:inline distT="0" distB="0" distL="0" distR="0" wp14:anchorId="262C2A80" wp14:editId="49931A37">
            <wp:extent cx="5638800" cy="2241550"/>
            <wp:effectExtent l="0" t="0" r="0" b="6350"/>
            <wp:docPr id="18" name="Picture 18" descr="Creat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reate Distribu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38800" cy="2241550"/>
                    </a:xfrm>
                    <a:prstGeom prst="rect">
                      <a:avLst/>
                    </a:prstGeom>
                    <a:noFill/>
                    <a:ln>
                      <a:noFill/>
                    </a:ln>
                  </pic:spPr>
                </pic:pic>
              </a:graphicData>
            </a:graphic>
          </wp:inline>
        </w:drawing>
      </w:r>
    </w:p>
    <w:p w14:paraId="27709D14" w14:textId="77777777" w:rsidR="00307A1C" w:rsidRPr="00307A1C" w:rsidRDefault="00307A1C" w:rsidP="006702B8">
      <w:pPr>
        <w:numPr>
          <w:ilvl w:val="0"/>
          <w:numId w:val="35"/>
        </w:numPr>
      </w:pPr>
      <w:r w:rsidRPr="00307A1C">
        <w:t>Default Cache Behavior Settings page opens. Keep the values as default and move to the next page.</w:t>
      </w:r>
    </w:p>
    <w:p w14:paraId="2646D7C4" w14:textId="77777777" w:rsidR="00307A1C" w:rsidRPr="00307A1C" w:rsidRDefault="00307A1C" w:rsidP="006702B8">
      <w:pPr>
        <w:numPr>
          <w:ilvl w:val="0"/>
          <w:numId w:val="35"/>
        </w:numPr>
      </w:pPr>
      <w:r w:rsidRPr="00307A1C">
        <w:t>A Distribution settings page opens. Fill the details as per your requirement and click the Create Distribution button.</w:t>
      </w:r>
    </w:p>
    <w:p w14:paraId="06D04955" w14:textId="77777777" w:rsidR="00307A1C" w:rsidRPr="00307A1C" w:rsidRDefault="00307A1C" w:rsidP="006702B8">
      <w:pPr>
        <w:numPr>
          <w:ilvl w:val="0"/>
          <w:numId w:val="35"/>
        </w:numPr>
      </w:pPr>
      <w:r w:rsidRPr="00307A1C">
        <w:t>The Status column changes from In Progress to Deployed. Enable your distribution by selecting the Enable option. It will take around 15 minutes for the domain name to be available in the Distributions list.</w:t>
      </w:r>
    </w:p>
    <w:p w14:paraId="7F99EE28" w14:textId="77777777" w:rsidR="00307A1C" w:rsidRPr="00307A1C" w:rsidRDefault="00307A1C" w:rsidP="00307A1C">
      <w:r w:rsidRPr="00307A1C">
        <w:t>Test the Links</w:t>
      </w:r>
    </w:p>
    <w:p w14:paraId="4F528225" w14:textId="77777777" w:rsidR="00307A1C" w:rsidRPr="00307A1C" w:rsidRDefault="00307A1C" w:rsidP="00307A1C">
      <w:r w:rsidRPr="00307A1C">
        <w:t>After creating distribution, CloudFront knows the location of Amazon S3 server and the user knows the domain name associated with the distribution. However, we can also create a link to Amazon S3 bucket content with that domain name and have CloudFront serve it. This helps save a lot of time.</w:t>
      </w:r>
    </w:p>
    <w:p w14:paraId="2B57AAF9" w14:textId="77777777" w:rsidR="00307A1C" w:rsidRPr="00307A1C" w:rsidRDefault="00307A1C" w:rsidP="00307A1C">
      <w:r w:rsidRPr="00307A1C">
        <w:lastRenderedPageBreak/>
        <w:t>Following are the steps to link an object −</w:t>
      </w:r>
    </w:p>
    <w:p w14:paraId="5D46CAA7" w14:textId="77777777" w:rsidR="00307A1C" w:rsidRPr="00307A1C" w:rsidRDefault="00307A1C" w:rsidP="00307A1C">
      <w:r w:rsidRPr="00307A1C">
        <w:rPr>
          <w:b/>
          <w:bCs/>
        </w:rPr>
        <w:t>Step 1</w:t>
      </w:r>
      <w:r w:rsidRPr="00307A1C">
        <w:t> − Copy the following HTML code to a new file and write the domain-name that CloudFront assigned to the distribution in the place of domain name. Write a file name of Amazon S3 bucket in the place of object-name.</w:t>
      </w:r>
    </w:p>
    <w:p w14:paraId="7FD94B58" w14:textId="77777777" w:rsidR="00307A1C" w:rsidRPr="00307A1C" w:rsidRDefault="00307A1C" w:rsidP="00307A1C">
      <w:pPr>
        <w:pStyle w:val="Output"/>
      </w:pPr>
      <w:r w:rsidRPr="00307A1C">
        <w:t xml:space="preserve">&lt;html&gt; </w:t>
      </w:r>
    </w:p>
    <w:p w14:paraId="4E2C77A3" w14:textId="77777777" w:rsidR="00307A1C" w:rsidRPr="00307A1C" w:rsidRDefault="00307A1C" w:rsidP="00307A1C">
      <w:pPr>
        <w:pStyle w:val="Output"/>
      </w:pPr>
      <w:r w:rsidRPr="00307A1C">
        <w:t xml:space="preserve">   &lt;head&gt;CloudFront Testing link&lt;/head&gt; </w:t>
      </w:r>
    </w:p>
    <w:p w14:paraId="1AF68E0C" w14:textId="77777777" w:rsidR="00307A1C" w:rsidRPr="00307A1C" w:rsidRDefault="00307A1C" w:rsidP="00307A1C">
      <w:pPr>
        <w:pStyle w:val="Output"/>
      </w:pPr>
      <w:r w:rsidRPr="00307A1C">
        <w:t xml:space="preserve">   &lt;body&gt; </w:t>
      </w:r>
    </w:p>
    <w:p w14:paraId="7FB41010" w14:textId="77777777" w:rsidR="00307A1C" w:rsidRPr="00307A1C" w:rsidRDefault="00307A1C" w:rsidP="00307A1C">
      <w:pPr>
        <w:pStyle w:val="Output"/>
      </w:pPr>
      <w:r w:rsidRPr="00307A1C">
        <w:t xml:space="preserve">      &lt;p&gt;My </w:t>
      </w:r>
      <w:proofErr w:type="spellStart"/>
      <w:r w:rsidRPr="00307A1C">
        <w:t>Cludfront</w:t>
      </w:r>
      <w:proofErr w:type="spellEnd"/>
      <w:r w:rsidRPr="00307A1C">
        <w:t xml:space="preserve">.&lt;/p&gt; </w:t>
      </w:r>
    </w:p>
    <w:p w14:paraId="39D92E5F" w14:textId="77777777" w:rsidR="00307A1C" w:rsidRPr="00307A1C" w:rsidRDefault="00307A1C" w:rsidP="00307A1C">
      <w:pPr>
        <w:pStyle w:val="Output"/>
      </w:pPr>
      <w:r w:rsidRPr="00307A1C">
        <w:t xml:space="preserve">      &lt;p&gt;&lt;</w:t>
      </w:r>
      <w:proofErr w:type="spellStart"/>
      <w:r w:rsidRPr="00307A1C">
        <w:t>img</w:t>
      </w:r>
      <w:proofErr w:type="spellEnd"/>
      <w:r w:rsidRPr="00307A1C">
        <w:t xml:space="preserve"> </w:t>
      </w:r>
      <w:proofErr w:type="spellStart"/>
      <w:r w:rsidRPr="00307A1C">
        <w:t>src</w:t>
      </w:r>
      <w:proofErr w:type="spellEnd"/>
      <w:r w:rsidRPr="00307A1C">
        <w:t xml:space="preserve"> = "http://domain-name/object-name" alt = "test image"/&gt; </w:t>
      </w:r>
    </w:p>
    <w:p w14:paraId="5BD4D664" w14:textId="77777777" w:rsidR="00307A1C" w:rsidRPr="00307A1C" w:rsidRDefault="00307A1C" w:rsidP="00307A1C">
      <w:pPr>
        <w:pStyle w:val="Output"/>
      </w:pPr>
      <w:r w:rsidRPr="00307A1C">
        <w:t xml:space="preserve">   &lt;/body&gt; </w:t>
      </w:r>
    </w:p>
    <w:p w14:paraId="0F31990A" w14:textId="77777777" w:rsidR="00307A1C" w:rsidRPr="00307A1C" w:rsidRDefault="00307A1C" w:rsidP="00307A1C">
      <w:pPr>
        <w:pStyle w:val="Output"/>
      </w:pPr>
      <w:r w:rsidRPr="00307A1C">
        <w:t>&lt;/html&gt;</w:t>
      </w:r>
    </w:p>
    <w:p w14:paraId="7CC8DEE2" w14:textId="77777777" w:rsidR="00307A1C" w:rsidRPr="00307A1C" w:rsidRDefault="00307A1C" w:rsidP="00307A1C">
      <w:r w:rsidRPr="00307A1C">
        <w:rPr>
          <w:b/>
          <w:bCs/>
        </w:rPr>
        <w:t>Step 2</w:t>
      </w:r>
      <w:r w:rsidRPr="00307A1C">
        <w:t> − Save the text in a file with </w:t>
      </w:r>
      <w:r w:rsidRPr="00307A1C">
        <w:rPr>
          <w:b/>
          <w:bCs/>
        </w:rPr>
        <w:t>.html</w:t>
      </w:r>
      <w:r w:rsidRPr="00307A1C">
        <w:t> extension.</w:t>
      </w:r>
    </w:p>
    <w:p w14:paraId="411B8487" w14:textId="77777777" w:rsidR="00307A1C" w:rsidRPr="00307A1C" w:rsidRDefault="00307A1C" w:rsidP="00307A1C">
      <w:r w:rsidRPr="00307A1C">
        <w:rPr>
          <w:b/>
          <w:bCs/>
        </w:rPr>
        <w:t>Step 3</w:t>
      </w:r>
      <w:r w:rsidRPr="00307A1C">
        <w:t> − Open the web page in a browser to test the links to see if they are working correctly. If not, then crosscheck the settings</w:t>
      </w:r>
    </w:p>
    <w:p w14:paraId="564A0E09" w14:textId="0BC7AF86" w:rsidR="00F51E21" w:rsidRPr="00F51E21" w:rsidRDefault="00F51E21" w:rsidP="00307A1C">
      <w:pPr>
        <w:pStyle w:val="Heading4"/>
      </w:pPr>
      <w:r w:rsidRPr="00F51E21">
        <w:t xml:space="preserve">What </w:t>
      </w:r>
      <w:r>
        <w:t xml:space="preserve">is </w:t>
      </w:r>
      <w:r w:rsidRPr="00F51E21">
        <w:t xml:space="preserve">CloudFormation </w:t>
      </w:r>
      <w:r>
        <w:t xml:space="preserve">&amp; </w:t>
      </w:r>
      <w:r w:rsidRPr="00F51E21">
        <w:t>the steps involved in a CloudFormation Solution?</w:t>
      </w:r>
    </w:p>
    <w:p w14:paraId="3796EEC9" w14:textId="2905911C" w:rsidR="00F51E21" w:rsidRDefault="00054731" w:rsidP="00764247">
      <w:r w:rsidRPr="00054731">
        <w:t>AWS CloudFormation provides users with a simple way to create and manage a collection of Amazon Web Services (AWS) resources by provisioning and updating them in a predictable way. AWS CloudFormation enables you to manage your complete infrastructure or AWS resources in a text file.</w:t>
      </w:r>
    </w:p>
    <w:p w14:paraId="369A698E" w14:textId="620F61CB" w:rsidR="00DF2609" w:rsidRPr="00DF2609" w:rsidRDefault="00DF2609" w:rsidP="00DF2609">
      <w:r w:rsidRPr="00DF2609">
        <w:rPr>
          <w:noProof/>
        </w:rPr>
        <w:drawing>
          <wp:inline distT="0" distB="0" distL="0" distR="0" wp14:anchorId="659595A3" wp14:editId="2D1036B4">
            <wp:extent cx="5943600" cy="2797810"/>
            <wp:effectExtent l="0" t="0" r="0" b="2540"/>
            <wp:docPr id="21" name="Picture 21" descr="cloud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oud form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p>
    <w:p w14:paraId="5CD0302B" w14:textId="77777777" w:rsidR="00DF2609" w:rsidRPr="00DF2609" w:rsidRDefault="00DF2609" w:rsidP="006702B8">
      <w:pPr>
        <w:numPr>
          <w:ilvl w:val="0"/>
          <w:numId w:val="36"/>
        </w:numPr>
      </w:pPr>
      <w:r w:rsidRPr="00DF2609">
        <w:t>Create or use an existing CloudFormation template using JSON or YAML format.</w:t>
      </w:r>
    </w:p>
    <w:p w14:paraId="39D4DBAE" w14:textId="77777777" w:rsidR="00DF2609" w:rsidRPr="00DF2609" w:rsidRDefault="00DF2609" w:rsidP="006702B8">
      <w:pPr>
        <w:numPr>
          <w:ilvl w:val="0"/>
          <w:numId w:val="36"/>
        </w:numPr>
      </w:pPr>
      <w:r w:rsidRPr="00DF2609">
        <w:t>Save the code in an S3 bucket, which serves as a repository for the code.</w:t>
      </w:r>
    </w:p>
    <w:p w14:paraId="35FC77EE" w14:textId="77777777" w:rsidR="00DF2609" w:rsidRPr="00DF2609" w:rsidRDefault="00DF2609" w:rsidP="006702B8">
      <w:pPr>
        <w:numPr>
          <w:ilvl w:val="0"/>
          <w:numId w:val="36"/>
        </w:numPr>
      </w:pPr>
      <w:r w:rsidRPr="00DF2609">
        <w:t>Use AWS CloudFormation to call the bucket and create a stack on your template. </w:t>
      </w:r>
    </w:p>
    <w:p w14:paraId="3191B782" w14:textId="77777777" w:rsidR="00DF2609" w:rsidRPr="00DF2609" w:rsidRDefault="00DF2609" w:rsidP="006702B8">
      <w:pPr>
        <w:numPr>
          <w:ilvl w:val="0"/>
          <w:numId w:val="36"/>
        </w:numPr>
      </w:pPr>
      <w:r w:rsidRPr="00DF2609">
        <w:t>CloudFormation reads the file and understands the services that are called, their order, the relationship between the services, and provisions the services one after the other.</w:t>
      </w:r>
    </w:p>
    <w:p w14:paraId="3FD5F452" w14:textId="77777777" w:rsidR="00DF2609" w:rsidRDefault="00DF2609" w:rsidP="00DF2609">
      <w:pPr>
        <w:pStyle w:val="Output"/>
      </w:pPr>
      <w:r>
        <w:lastRenderedPageBreak/>
        <w:t xml:space="preserve">    "Ec2Instance" : {</w:t>
      </w:r>
    </w:p>
    <w:p w14:paraId="0E0AB5B9" w14:textId="77777777" w:rsidR="00DF2609" w:rsidRDefault="00DF2609" w:rsidP="00DF2609">
      <w:pPr>
        <w:pStyle w:val="Output"/>
      </w:pPr>
      <w:r>
        <w:t xml:space="preserve">      "Type" : "</w:t>
      </w:r>
      <w:proofErr w:type="gramStart"/>
      <w:r>
        <w:t>AWS::</w:t>
      </w:r>
      <w:proofErr w:type="gramEnd"/>
      <w:r>
        <w:t xml:space="preserve">EC2::Instance", </w:t>
      </w:r>
    </w:p>
    <w:p w14:paraId="4BEA3C12" w14:textId="77777777" w:rsidR="00DF2609" w:rsidRDefault="00DF2609" w:rsidP="00DF2609">
      <w:pPr>
        <w:pStyle w:val="Output"/>
      </w:pPr>
      <w:r>
        <w:t xml:space="preserve">      "Properties" : {</w:t>
      </w:r>
    </w:p>
    <w:p w14:paraId="740F4B6A" w14:textId="77777777" w:rsidR="00DF2609" w:rsidRDefault="00DF2609" w:rsidP="00DF2609">
      <w:pPr>
        <w:pStyle w:val="Output"/>
      </w:pPr>
      <w:r>
        <w:t xml:space="preserve">        "</w:t>
      </w:r>
      <w:proofErr w:type="spellStart"/>
      <w:r>
        <w:t>ImageId</w:t>
      </w:r>
      <w:proofErr w:type="spellEnd"/>
      <w:r>
        <w:t>" : { "</w:t>
      </w:r>
      <w:proofErr w:type="spellStart"/>
      <w:proofErr w:type="gramStart"/>
      <w:r>
        <w:t>Fn</w:t>
      </w:r>
      <w:proofErr w:type="spellEnd"/>
      <w:r>
        <w:t>::</w:t>
      </w:r>
      <w:proofErr w:type="spellStart"/>
      <w:proofErr w:type="gramEnd"/>
      <w:r>
        <w:t>FindInMap</w:t>
      </w:r>
      <w:proofErr w:type="spellEnd"/>
      <w:r>
        <w:t xml:space="preserve">" : [ "AWSRegionArch2AMI", { "Ref" : "AWS::Region" }, </w:t>
      </w:r>
    </w:p>
    <w:p w14:paraId="09CD094A" w14:textId="77777777" w:rsidR="00DF2609" w:rsidRDefault="00DF2609" w:rsidP="00DF2609">
      <w:pPr>
        <w:pStyle w:val="Output"/>
      </w:pPr>
      <w:r>
        <w:t xml:space="preserve">                                          { "</w:t>
      </w:r>
      <w:proofErr w:type="spellStart"/>
      <w:proofErr w:type="gramStart"/>
      <w:r>
        <w:t>Fn</w:t>
      </w:r>
      <w:proofErr w:type="spellEnd"/>
      <w:r>
        <w:t>::</w:t>
      </w:r>
      <w:proofErr w:type="spellStart"/>
      <w:proofErr w:type="gramEnd"/>
      <w:r>
        <w:t>FindInMap</w:t>
      </w:r>
      <w:proofErr w:type="spellEnd"/>
      <w:r>
        <w:t>" : [ "AWSInstanceType2Arch", { "Ref" : "</w:t>
      </w:r>
      <w:proofErr w:type="spellStart"/>
      <w:r>
        <w:t>InstanceType</w:t>
      </w:r>
      <w:proofErr w:type="spellEnd"/>
      <w:r>
        <w:t>" }, "Arch" ] } ] },</w:t>
      </w:r>
    </w:p>
    <w:p w14:paraId="19E9FF07" w14:textId="77777777" w:rsidR="00DF2609" w:rsidRDefault="00DF2609" w:rsidP="00DF2609">
      <w:pPr>
        <w:pStyle w:val="Output"/>
      </w:pPr>
      <w:r>
        <w:t xml:space="preserve">        "</w:t>
      </w:r>
      <w:proofErr w:type="spellStart"/>
      <w:r>
        <w:t>KeyName</w:t>
      </w:r>
      <w:proofErr w:type="spellEnd"/>
      <w:r>
        <w:t>" : { "Ref" : "</w:t>
      </w:r>
      <w:proofErr w:type="spellStart"/>
      <w:r>
        <w:t>KeyName</w:t>
      </w:r>
      <w:proofErr w:type="spellEnd"/>
      <w:r>
        <w:t>" },</w:t>
      </w:r>
    </w:p>
    <w:p w14:paraId="40E96A49" w14:textId="77777777" w:rsidR="00DF2609" w:rsidRDefault="00DF2609" w:rsidP="00DF2609">
      <w:pPr>
        <w:pStyle w:val="Output"/>
      </w:pPr>
      <w:r>
        <w:t xml:space="preserve">        "</w:t>
      </w:r>
      <w:proofErr w:type="spellStart"/>
      <w:r>
        <w:t>InstanceType</w:t>
      </w:r>
      <w:proofErr w:type="spellEnd"/>
      <w:r>
        <w:t>" : { "Ref" : "</w:t>
      </w:r>
      <w:proofErr w:type="spellStart"/>
      <w:r>
        <w:t>InstanceType</w:t>
      </w:r>
      <w:proofErr w:type="spellEnd"/>
      <w:r>
        <w:t>" },</w:t>
      </w:r>
    </w:p>
    <w:p w14:paraId="559F5BF1" w14:textId="77777777" w:rsidR="00DF2609" w:rsidRDefault="00DF2609" w:rsidP="00DF2609">
      <w:pPr>
        <w:pStyle w:val="Output"/>
      </w:pPr>
      <w:r>
        <w:t xml:space="preserve">        "</w:t>
      </w:r>
      <w:proofErr w:type="spellStart"/>
      <w:r>
        <w:t>SecurityGroups</w:t>
      </w:r>
      <w:proofErr w:type="spellEnd"/>
      <w:r>
        <w:t>" : [{ "Ref" : "Ec2SecurityGroup" }],</w:t>
      </w:r>
    </w:p>
    <w:p w14:paraId="5D971C31" w14:textId="77777777" w:rsidR="00DF2609" w:rsidRDefault="00DF2609" w:rsidP="00DF2609">
      <w:pPr>
        <w:pStyle w:val="Output"/>
      </w:pPr>
      <w:r>
        <w:t xml:space="preserve">        "</w:t>
      </w:r>
      <w:proofErr w:type="spellStart"/>
      <w:r>
        <w:t>BlockDeviceMappings</w:t>
      </w:r>
      <w:proofErr w:type="spellEnd"/>
      <w:r>
        <w:t>" : [</w:t>
      </w:r>
    </w:p>
    <w:p w14:paraId="0921765F" w14:textId="77777777" w:rsidR="00DF2609" w:rsidRDefault="00DF2609" w:rsidP="00DF2609">
      <w:pPr>
        <w:pStyle w:val="Output"/>
      </w:pPr>
      <w:r>
        <w:t xml:space="preserve">          {</w:t>
      </w:r>
    </w:p>
    <w:p w14:paraId="63C6C392" w14:textId="77777777" w:rsidR="00DF2609" w:rsidRDefault="00DF2609" w:rsidP="00DF2609">
      <w:pPr>
        <w:pStyle w:val="Output"/>
      </w:pPr>
      <w:r>
        <w:t xml:space="preserve">            "</w:t>
      </w:r>
      <w:proofErr w:type="spellStart"/>
      <w:r>
        <w:t>DeviceName</w:t>
      </w:r>
      <w:proofErr w:type="spellEnd"/>
      <w:r>
        <w:t>" : "/dev/sda1",</w:t>
      </w:r>
    </w:p>
    <w:p w14:paraId="5B49A68F" w14:textId="77777777" w:rsidR="00DF2609" w:rsidRDefault="00DF2609" w:rsidP="00DF2609">
      <w:pPr>
        <w:pStyle w:val="Output"/>
      </w:pPr>
      <w:r>
        <w:t xml:space="preserve">            "</w:t>
      </w:r>
      <w:proofErr w:type="spellStart"/>
      <w:r>
        <w:t>Ebs</w:t>
      </w:r>
      <w:proofErr w:type="spellEnd"/>
      <w:r>
        <w:t>" : { "</w:t>
      </w:r>
      <w:proofErr w:type="spellStart"/>
      <w:r>
        <w:t>VolumeSize</w:t>
      </w:r>
      <w:proofErr w:type="spellEnd"/>
      <w:r>
        <w:t xml:space="preserve">" : "50" } </w:t>
      </w:r>
    </w:p>
    <w:p w14:paraId="338792B8" w14:textId="77777777" w:rsidR="00DF2609" w:rsidRDefault="00DF2609" w:rsidP="00DF2609">
      <w:pPr>
        <w:pStyle w:val="Output"/>
      </w:pPr>
      <w:r>
        <w:t xml:space="preserve">          },{</w:t>
      </w:r>
    </w:p>
    <w:p w14:paraId="73145D5B" w14:textId="77777777" w:rsidR="00DF2609" w:rsidRDefault="00DF2609" w:rsidP="00DF2609">
      <w:pPr>
        <w:pStyle w:val="Output"/>
      </w:pPr>
      <w:r>
        <w:t xml:space="preserve">            "</w:t>
      </w:r>
      <w:proofErr w:type="spellStart"/>
      <w:r>
        <w:t>DeviceName</w:t>
      </w:r>
      <w:proofErr w:type="spellEnd"/>
      <w:r>
        <w:t>" : "/dev/</w:t>
      </w:r>
      <w:proofErr w:type="spellStart"/>
      <w:r>
        <w:t>sdm</w:t>
      </w:r>
      <w:proofErr w:type="spellEnd"/>
      <w:r>
        <w:t>",</w:t>
      </w:r>
    </w:p>
    <w:p w14:paraId="6F4E54F5" w14:textId="77777777" w:rsidR="00DF2609" w:rsidRDefault="00DF2609" w:rsidP="00DF2609">
      <w:pPr>
        <w:pStyle w:val="Output"/>
      </w:pPr>
      <w:r>
        <w:t xml:space="preserve">            "</w:t>
      </w:r>
      <w:proofErr w:type="spellStart"/>
      <w:r>
        <w:t>Ebs</w:t>
      </w:r>
      <w:proofErr w:type="spellEnd"/>
      <w:r>
        <w:t>" : { "</w:t>
      </w:r>
      <w:proofErr w:type="spellStart"/>
      <w:r>
        <w:t>VolumeSize</w:t>
      </w:r>
      <w:proofErr w:type="spellEnd"/>
      <w:r>
        <w:t>" : "100" }</w:t>
      </w:r>
    </w:p>
    <w:p w14:paraId="2B1E203C" w14:textId="77777777" w:rsidR="00DF2609" w:rsidRDefault="00DF2609" w:rsidP="00DF2609">
      <w:pPr>
        <w:pStyle w:val="Output"/>
      </w:pPr>
      <w:r>
        <w:t xml:space="preserve">          }</w:t>
      </w:r>
    </w:p>
    <w:p w14:paraId="3DC7608F" w14:textId="77777777" w:rsidR="00DF2609" w:rsidRDefault="00DF2609" w:rsidP="00DF2609">
      <w:pPr>
        <w:pStyle w:val="Output"/>
      </w:pPr>
      <w:r>
        <w:t xml:space="preserve">        ]</w:t>
      </w:r>
    </w:p>
    <w:p w14:paraId="24D021B9" w14:textId="77777777" w:rsidR="00DF2609" w:rsidRDefault="00DF2609" w:rsidP="00DF2609">
      <w:pPr>
        <w:pStyle w:val="Output"/>
      </w:pPr>
      <w:r>
        <w:t xml:space="preserve">      }</w:t>
      </w:r>
    </w:p>
    <w:p w14:paraId="42768CD0" w14:textId="5FAA6C87" w:rsidR="00764247" w:rsidRDefault="00DF2609" w:rsidP="00DF2609">
      <w:pPr>
        <w:pStyle w:val="Output"/>
      </w:pPr>
      <w:r>
        <w:t xml:space="preserve">    }</w:t>
      </w:r>
    </w:p>
    <w:p w14:paraId="2828E20B" w14:textId="10029B9C" w:rsidR="00764247" w:rsidRDefault="00DF2609" w:rsidP="00764247">
      <w:r>
        <w:t>LAMP Stack Example Template</w:t>
      </w:r>
    </w:p>
    <w:p w14:paraId="4F185AC1" w14:textId="56F9B38C" w:rsidR="00DF2609" w:rsidRDefault="000206A7" w:rsidP="00764247">
      <w:hyperlink r:id="rId43" w:history="1">
        <w:r w:rsidR="00DF2609">
          <w:rPr>
            <w:rStyle w:val="Hyperlink"/>
          </w:rPr>
          <w:t>https://s3.ap-south-1.amazonaws.com/cloudformation-templates-ap-south-1/LAMP_Single_Instance.template</w:t>
        </w:r>
      </w:hyperlink>
    </w:p>
    <w:p w14:paraId="25DF2A4C" w14:textId="77777777" w:rsidR="003A7EA8" w:rsidRPr="003A7EA8" w:rsidRDefault="003A7EA8" w:rsidP="003A7EA8">
      <w:pPr>
        <w:pStyle w:val="Heading4"/>
      </w:pPr>
      <w:r w:rsidRPr="003A7EA8">
        <w:t>What are the native AWS Security logging capabilities?</w:t>
      </w:r>
    </w:p>
    <w:p w14:paraId="7D667002" w14:textId="77777777" w:rsidR="003A7EA8" w:rsidRPr="003A7EA8" w:rsidRDefault="003A7EA8" w:rsidP="003A7EA8">
      <w:pPr>
        <w:numPr>
          <w:ilvl w:val="0"/>
          <w:numId w:val="1"/>
        </w:numPr>
        <w:tabs>
          <w:tab w:val="clear" w:pos="360"/>
        </w:tabs>
      </w:pPr>
      <w:r w:rsidRPr="003A7EA8">
        <w:t xml:space="preserve">Most of the AWS services have their logging options. Also, some of them have an account level logging, like in AWS CloudTrail, AWS Config, and others. Let’s </w:t>
      </w:r>
      <w:proofErr w:type="gramStart"/>
      <w:r w:rsidRPr="003A7EA8">
        <w:t>take a look</w:t>
      </w:r>
      <w:proofErr w:type="gramEnd"/>
      <w:r w:rsidRPr="003A7EA8">
        <w:t xml:space="preserve"> at two services in specific:</w:t>
      </w:r>
    </w:p>
    <w:p w14:paraId="5DE40B17" w14:textId="77777777" w:rsidR="003A7EA8" w:rsidRPr="003A7EA8" w:rsidRDefault="003A7EA8" w:rsidP="003A7EA8">
      <w:r w:rsidRPr="003A7EA8">
        <w:t>AWS CloudTrail</w:t>
      </w:r>
    </w:p>
    <w:p w14:paraId="108A4FB2" w14:textId="77777777" w:rsidR="003A7EA8" w:rsidRPr="003A7EA8" w:rsidRDefault="003A7EA8" w:rsidP="003A7EA8">
      <w:pPr>
        <w:numPr>
          <w:ilvl w:val="0"/>
          <w:numId w:val="1"/>
        </w:numPr>
        <w:tabs>
          <w:tab w:val="clear" w:pos="360"/>
        </w:tabs>
      </w:pPr>
      <w:r w:rsidRPr="003A7EA8">
        <w:t>This is a service that provides a history of the AWS API calls for every account. It lets you perform security analysis, resource change tracking, and compliance auditing of your AWS environment as well. The best part about this service is that it enables you to configure it to send notifications via AWS SNS when new logs are delivered.</w:t>
      </w:r>
    </w:p>
    <w:p w14:paraId="25200714" w14:textId="77777777" w:rsidR="003A7EA8" w:rsidRPr="003A7EA8" w:rsidRDefault="003A7EA8" w:rsidP="003A7EA8">
      <w:r w:rsidRPr="003A7EA8">
        <w:t>AWS Config </w:t>
      </w:r>
    </w:p>
    <w:p w14:paraId="58BC5292" w14:textId="77777777" w:rsidR="003A7EA8" w:rsidRPr="003A7EA8" w:rsidRDefault="003A7EA8" w:rsidP="003A7EA8">
      <w:pPr>
        <w:numPr>
          <w:ilvl w:val="0"/>
          <w:numId w:val="1"/>
        </w:numPr>
        <w:tabs>
          <w:tab w:val="clear" w:pos="360"/>
        </w:tabs>
      </w:pPr>
      <w:r w:rsidRPr="003A7EA8">
        <w:t>This helps you understand the configuration changes that happen in your environment. This service provides an AWS inventory that includes configuration history, configuration change notification, and relationships between AWS resources. It can also be configured to send information via AWS SNS when new logs are delivered.</w:t>
      </w:r>
    </w:p>
    <w:p w14:paraId="6A64023E" w14:textId="476B6700" w:rsidR="00764247" w:rsidRDefault="00764247" w:rsidP="00764247"/>
    <w:p w14:paraId="7E5B5326" w14:textId="1091C514" w:rsidR="00DA2788" w:rsidRDefault="00DA2788" w:rsidP="00764247"/>
    <w:p w14:paraId="6BFFAE2A" w14:textId="77777777" w:rsidR="00DA2788" w:rsidRPr="00DA2788" w:rsidRDefault="00DA2788" w:rsidP="00DA2788">
      <w:pPr>
        <w:pStyle w:val="Heading4"/>
      </w:pPr>
      <w:r w:rsidRPr="00DA2788">
        <w:lastRenderedPageBreak/>
        <w:t>What is a DDoS attack, and what services can minimize them?</w:t>
      </w:r>
    </w:p>
    <w:p w14:paraId="4AC9600B" w14:textId="77777777" w:rsidR="00DA2788" w:rsidRPr="00DA2788" w:rsidRDefault="00DA2788" w:rsidP="00DA2788">
      <w:r w:rsidRPr="00DA2788">
        <w:t>DDoS is a cyber-attack in which the perpetrator accesses a website and creates multiple sessions so that the other legitimate users cannot access the service. The native tools that can help you deny the DDoS attacks on your AWS services are:</w:t>
      </w:r>
    </w:p>
    <w:p w14:paraId="2A76574C" w14:textId="77777777" w:rsidR="00DA2788" w:rsidRPr="00DA2788" w:rsidRDefault="00DA2788" w:rsidP="006702B8">
      <w:pPr>
        <w:numPr>
          <w:ilvl w:val="0"/>
          <w:numId w:val="37"/>
        </w:numPr>
      </w:pPr>
      <w:r w:rsidRPr="00DA2788">
        <w:t>AWS Shield</w:t>
      </w:r>
    </w:p>
    <w:p w14:paraId="18FFB529" w14:textId="202F398F" w:rsidR="00DA2788" w:rsidRPr="00DA2788" w:rsidRDefault="00BD3FDA" w:rsidP="006702B8">
      <w:pPr>
        <w:numPr>
          <w:ilvl w:val="0"/>
          <w:numId w:val="37"/>
        </w:numPr>
      </w:pPr>
      <w:r>
        <w:t>AWS WAF - Web Application Firewall</w:t>
      </w:r>
    </w:p>
    <w:p w14:paraId="434255E0" w14:textId="77777777" w:rsidR="00DA2788" w:rsidRDefault="00DA2788" w:rsidP="00764247"/>
    <w:p w14:paraId="0FE9011D" w14:textId="77777777" w:rsidR="00B04448" w:rsidRPr="00B04448" w:rsidRDefault="00B04448" w:rsidP="00B04448">
      <w:pPr>
        <w:pStyle w:val="Heading4"/>
      </w:pPr>
      <w:r w:rsidRPr="00B04448">
        <w:t xml:space="preserve">You are trying to provide a service in a </w:t>
      </w:r>
      <w:proofErr w:type="gramStart"/>
      <w:r w:rsidRPr="00B04448">
        <w:t>particular region</w:t>
      </w:r>
      <w:proofErr w:type="gramEnd"/>
      <w:r w:rsidRPr="00B04448">
        <w:t>, but you do not see the service in that region. Why is this happening, and how do you fix it?</w:t>
      </w:r>
    </w:p>
    <w:p w14:paraId="78DC76CB" w14:textId="77777777" w:rsidR="00B04448" w:rsidRPr="00B04448" w:rsidRDefault="00B04448" w:rsidP="00B04448">
      <w:r w:rsidRPr="00B04448">
        <w:t>Not all Amazon AWS services are available in all regions. When Amazon initially launches a new service, it doesn’t get immediately published in all the regions. They start small and then slowly expand to other regions. So, if you don’t see a specific service in your region, chances are the service hasn’t been published in your region yet. However, if you want to get the service that is not available, you can switch to the nearest region that provides the services.</w:t>
      </w:r>
    </w:p>
    <w:p w14:paraId="5B64A50C" w14:textId="77777777" w:rsidR="00374AA3" w:rsidRPr="00374AA3" w:rsidRDefault="00374AA3" w:rsidP="00374AA3">
      <w:pPr>
        <w:pStyle w:val="Heading4"/>
      </w:pPr>
      <w:r w:rsidRPr="00374AA3">
        <w:t>What is SNS?</w:t>
      </w:r>
    </w:p>
    <w:p w14:paraId="3F1C92B4" w14:textId="68223150" w:rsidR="00374AA3" w:rsidRDefault="00374AA3" w:rsidP="00374AA3">
      <w:r w:rsidRPr="00374AA3">
        <w:rPr>
          <w:b/>
          <w:bCs/>
        </w:rPr>
        <w:t>Ans:</w:t>
      </w:r>
      <w:r w:rsidRPr="00374AA3">
        <w:t> Amazon Simple Notification Service (SNS )is a web service provided by the AWS. It manages and delivers the messages or notifications to the users and clients from any cloud platform. In SNS, there are two types of clients: subscribers and publishers. Publishers produce and send a message to the subscriber instance through the communication channels. Subscribers receive the notification from the publisher over one of the supported protocols such as Amazon SQS, HTTP, and Lambda, etc. Amazon SNS automatically triggers the service and sends an email with a message that “ your EC2 instance is growing” when you are using Auto Scaling.</w:t>
      </w:r>
    </w:p>
    <w:p w14:paraId="38980E1D" w14:textId="77777777" w:rsidR="00457DEB" w:rsidRPr="00457DEB" w:rsidRDefault="00457DEB" w:rsidP="00457DEB">
      <w:pPr>
        <w:pStyle w:val="Heading4"/>
      </w:pPr>
      <w:r w:rsidRPr="00457DEB">
        <w:t>What is SQS?</w:t>
      </w:r>
    </w:p>
    <w:p w14:paraId="3C6237E4" w14:textId="77777777" w:rsidR="00457DEB" w:rsidRPr="00457DEB" w:rsidRDefault="00457DEB" w:rsidP="00457DEB">
      <w:r w:rsidRPr="00457DEB">
        <w:rPr>
          <w:b/>
          <w:bCs/>
        </w:rPr>
        <w:t>Ans:</w:t>
      </w:r>
      <w:r w:rsidRPr="00457DEB">
        <w:t xml:space="preserve"> Amazon SQS stands for Simple Queue Service, and it manages the message queue service. Using this service, you can move the data or message from one application to another even though it is not in the running or active state. SQS sends messages between multiple services, including S3, DynamoDB, EC2 Instance, </w:t>
      </w:r>
      <w:proofErr w:type="gramStart"/>
      <w:r w:rsidRPr="00457DEB">
        <w:t>and also</w:t>
      </w:r>
      <w:proofErr w:type="gramEnd"/>
      <w:r w:rsidRPr="00457DEB">
        <w:t xml:space="preserve"> it uses the Java message queue service to </w:t>
      </w:r>
      <w:proofErr w:type="spellStart"/>
      <w:r w:rsidRPr="00457DEB">
        <w:t>delivery</w:t>
      </w:r>
      <w:proofErr w:type="spellEnd"/>
      <w:r w:rsidRPr="00457DEB">
        <w:t xml:space="preserve"> the information. The maximum visibility timeout of a message is 12 hours in the SQS queue.</w:t>
      </w:r>
    </w:p>
    <w:p w14:paraId="1F06F900" w14:textId="77777777" w:rsidR="00457DEB" w:rsidRPr="00457DEB" w:rsidRDefault="00457DEB" w:rsidP="00457DEB">
      <w:pPr>
        <w:rPr>
          <w:b/>
          <w:bCs/>
        </w:rPr>
      </w:pPr>
      <w:r w:rsidRPr="00457DEB">
        <w:rPr>
          <w:b/>
          <w:bCs/>
        </w:rPr>
        <w:t>15) What are the types of queues in SQS?</w:t>
      </w:r>
    </w:p>
    <w:p w14:paraId="698B404D" w14:textId="77777777" w:rsidR="00457DEB" w:rsidRPr="00457DEB" w:rsidRDefault="00457DEB" w:rsidP="00457DEB">
      <w:r w:rsidRPr="00457DEB">
        <w:rPr>
          <w:b/>
          <w:bCs/>
        </w:rPr>
        <w:t>Ans:</w:t>
      </w:r>
      <w:r w:rsidRPr="00457DEB">
        <w:t> There are two types of queues in SQS. They are as follows:</w:t>
      </w:r>
    </w:p>
    <w:p w14:paraId="1E2EB8DE" w14:textId="77777777" w:rsidR="00457DEB" w:rsidRPr="00457DEB" w:rsidRDefault="00457DEB" w:rsidP="00457DEB">
      <w:r w:rsidRPr="00457DEB">
        <w:rPr>
          <w:b/>
          <w:bCs/>
        </w:rPr>
        <w:t>Standard Queues:</w:t>
      </w:r>
      <w:r w:rsidRPr="00457DEB">
        <w:t> It is a default queue type. It provides an unlimited number of transactions per second and at least once message delivery option. </w:t>
      </w:r>
    </w:p>
    <w:p w14:paraId="0176EFE6" w14:textId="77777777" w:rsidR="00457DEB" w:rsidRPr="00457DEB" w:rsidRDefault="00457DEB" w:rsidP="00457DEB">
      <w:r w:rsidRPr="00457DEB">
        <w:rPr>
          <w:b/>
          <w:bCs/>
        </w:rPr>
        <w:lastRenderedPageBreak/>
        <w:t>FIFO Queues:</w:t>
      </w:r>
      <w:r w:rsidRPr="00457DEB">
        <w:t> FIFO queues are designed to ensure that the order of messages is received and sent is strictly preserved as in the exact order that they sent.</w:t>
      </w:r>
    </w:p>
    <w:p w14:paraId="02CAA9E6" w14:textId="77777777" w:rsidR="00457DEB" w:rsidRPr="00374AA3" w:rsidRDefault="00457DEB" w:rsidP="00374AA3"/>
    <w:p w14:paraId="185D9D5F" w14:textId="616FF14D" w:rsidR="00764247" w:rsidRDefault="00764247" w:rsidP="00764247"/>
    <w:p w14:paraId="6FC240FC" w14:textId="77777777" w:rsidR="00015219" w:rsidRPr="00015219" w:rsidRDefault="00015219" w:rsidP="00015219">
      <w:pPr>
        <w:pStyle w:val="Heading4"/>
      </w:pPr>
      <w:r w:rsidRPr="00015219">
        <w:t>How do you set up a system to monitor website metrics in real-time in AWS?</w:t>
      </w:r>
    </w:p>
    <w:p w14:paraId="0A43FAFC" w14:textId="77777777" w:rsidR="00015219" w:rsidRPr="00015219" w:rsidRDefault="00015219" w:rsidP="00015219">
      <w:r w:rsidRPr="00015219">
        <w:t>Amazon CloudWatch helps you to monitor the application status of various AWS services and custom events. It helps you to monitor:</w:t>
      </w:r>
    </w:p>
    <w:p w14:paraId="6D005DB3" w14:textId="77777777" w:rsidR="00015219" w:rsidRPr="00015219" w:rsidRDefault="00015219" w:rsidP="006702B8">
      <w:pPr>
        <w:numPr>
          <w:ilvl w:val="0"/>
          <w:numId w:val="38"/>
        </w:numPr>
      </w:pPr>
      <w:r w:rsidRPr="00015219">
        <w:t>State changes in Amazon EC2</w:t>
      </w:r>
    </w:p>
    <w:p w14:paraId="42179928" w14:textId="77777777" w:rsidR="00015219" w:rsidRPr="00015219" w:rsidRDefault="00015219" w:rsidP="006702B8">
      <w:pPr>
        <w:numPr>
          <w:ilvl w:val="0"/>
          <w:numId w:val="38"/>
        </w:numPr>
      </w:pPr>
      <w:r w:rsidRPr="00015219">
        <w:t>Auto-scaling lifecycle events</w:t>
      </w:r>
    </w:p>
    <w:p w14:paraId="1E5B7A8F" w14:textId="77777777" w:rsidR="00015219" w:rsidRPr="00015219" w:rsidRDefault="00015219" w:rsidP="006702B8">
      <w:pPr>
        <w:numPr>
          <w:ilvl w:val="0"/>
          <w:numId w:val="38"/>
        </w:numPr>
      </w:pPr>
      <w:r w:rsidRPr="00015219">
        <w:t>Scheduled events</w:t>
      </w:r>
    </w:p>
    <w:p w14:paraId="3679906C" w14:textId="77777777" w:rsidR="00015219" w:rsidRPr="00015219" w:rsidRDefault="00015219" w:rsidP="006702B8">
      <w:pPr>
        <w:numPr>
          <w:ilvl w:val="0"/>
          <w:numId w:val="38"/>
        </w:numPr>
      </w:pPr>
      <w:r w:rsidRPr="00015219">
        <w:t>AWS API calls</w:t>
      </w:r>
    </w:p>
    <w:p w14:paraId="70A65C38" w14:textId="77777777" w:rsidR="00015219" w:rsidRPr="00015219" w:rsidRDefault="00015219" w:rsidP="006702B8">
      <w:pPr>
        <w:numPr>
          <w:ilvl w:val="0"/>
          <w:numId w:val="38"/>
        </w:numPr>
      </w:pPr>
      <w:r w:rsidRPr="00015219">
        <w:t>Console sign-in events</w:t>
      </w:r>
    </w:p>
    <w:p w14:paraId="392CBA25" w14:textId="65A98508" w:rsidR="00015219" w:rsidRPr="00015219" w:rsidRDefault="00015219" w:rsidP="00015219">
      <w:r w:rsidRPr="00015219">
        <w:rPr>
          <w:noProof/>
        </w:rPr>
        <w:drawing>
          <wp:inline distT="0" distB="0" distL="0" distR="0" wp14:anchorId="43F381AA" wp14:editId="5224B7BC">
            <wp:extent cx="5930900" cy="3454400"/>
            <wp:effectExtent l="0" t="0" r="0" b="0"/>
            <wp:docPr id="23" name="Picture 23" descr="amazon cloud 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mazon cloud watc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0900" cy="3454400"/>
                    </a:xfrm>
                    <a:prstGeom prst="rect">
                      <a:avLst/>
                    </a:prstGeom>
                    <a:noFill/>
                    <a:ln>
                      <a:noFill/>
                    </a:ln>
                  </pic:spPr>
                </pic:pic>
              </a:graphicData>
            </a:graphic>
          </wp:inline>
        </w:drawing>
      </w:r>
    </w:p>
    <w:p w14:paraId="1E891109" w14:textId="77777777" w:rsidR="00015219" w:rsidRDefault="00015219" w:rsidP="00764247"/>
    <w:p w14:paraId="72F47843" w14:textId="77777777" w:rsidR="003C1DC3" w:rsidRPr="003C1DC3" w:rsidRDefault="003C1DC3" w:rsidP="003C1DC3">
      <w:pPr>
        <w:pStyle w:val="Heading4"/>
      </w:pPr>
      <w:r w:rsidRPr="003C1DC3">
        <w:t>Name some of the AWS services that are not region-specific</w:t>
      </w:r>
    </w:p>
    <w:p w14:paraId="27B6A04C" w14:textId="77777777" w:rsidR="003C1DC3" w:rsidRPr="003C1DC3" w:rsidRDefault="003C1DC3" w:rsidP="003C1DC3">
      <w:r w:rsidRPr="003C1DC3">
        <w:t>AWS services that are not region-specific are:</w:t>
      </w:r>
    </w:p>
    <w:p w14:paraId="24305B0D" w14:textId="77777777" w:rsidR="003C1DC3" w:rsidRPr="003C1DC3" w:rsidRDefault="003C1DC3" w:rsidP="006702B8">
      <w:pPr>
        <w:numPr>
          <w:ilvl w:val="0"/>
          <w:numId w:val="39"/>
        </w:numPr>
      </w:pPr>
      <w:r w:rsidRPr="003C1DC3">
        <w:t>IAM</w:t>
      </w:r>
    </w:p>
    <w:p w14:paraId="6E21DA96" w14:textId="77777777" w:rsidR="003C1DC3" w:rsidRPr="003C1DC3" w:rsidRDefault="003C1DC3" w:rsidP="006702B8">
      <w:pPr>
        <w:numPr>
          <w:ilvl w:val="0"/>
          <w:numId w:val="39"/>
        </w:numPr>
      </w:pPr>
      <w:r w:rsidRPr="003C1DC3">
        <w:lastRenderedPageBreak/>
        <w:t>Route 53</w:t>
      </w:r>
    </w:p>
    <w:p w14:paraId="23CB96AB" w14:textId="77777777" w:rsidR="003C1DC3" w:rsidRPr="003C1DC3" w:rsidRDefault="003C1DC3" w:rsidP="006702B8">
      <w:pPr>
        <w:numPr>
          <w:ilvl w:val="0"/>
          <w:numId w:val="39"/>
        </w:numPr>
      </w:pPr>
      <w:r w:rsidRPr="003C1DC3">
        <w:t>Web Application Firewall </w:t>
      </w:r>
    </w:p>
    <w:p w14:paraId="545FE06F" w14:textId="77777777" w:rsidR="003C1DC3" w:rsidRPr="003C1DC3" w:rsidRDefault="003C1DC3" w:rsidP="006702B8">
      <w:pPr>
        <w:numPr>
          <w:ilvl w:val="0"/>
          <w:numId w:val="39"/>
        </w:numPr>
      </w:pPr>
      <w:r w:rsidRPr="003C1DC3">
        <w:t>CloudFront</w:t>
      </w:r>
    </w:p>
    <w:p w14:paraId="40370E33" w14:textId="77777777" w:rsidR="006B4947" w:rsidRDefault="006B4947" w:rsidP="006B4947">
      <w:pPr>
        <w:pStyle w:val="Heading4"/>
      </w:pPr>
      <w:r>
        <w:t>What are the differences between NAT Gateways and NAT Instances?</w:t>
      </w:r>
    </w:p>
    <w:p w14:paraId="6848CC26" w14:textId="43B19F4C" w:rsidR="00773F35" w:rsidRDefault="00773F35" w:rsidP="006B4947">
      <w:r w:rsidRPr="00773F35">
        <w:rPr>
          <w:b/>
          <w:bCs/>
        </w:rPr>
        <w:t>NAT Gateway</w:t>
      </w:r>
      <w:r w:rsidRPr="00773F35">
        <w:t> is a highly available AWS managed service that makes it easy to connect to the Internet from instances within a private subnet in an Amazon Virtual Private Cloud (Amazon VPC). Previously, you needed to launch a </w:t>
      </w:r>
      <w:r w:rsidRPr="00773F35">
        <w:rPr>
          <w:b/>
          <w:bCs/>
        </w:rPr>
        <w:t>NAT</w:t>
      </w:r>
      <w:r w:rsidRPr="00773F35">
        <w:t> instance to enable </w:t>
      </w:r>
      <w:r w:rsidRPr="00773F35">
        <w:rPr>
          <w:b/>
          <w:bCs/>
        </w:rPr>
        <w:t>NAT</w:t>
      </w:r>
      <w:r w:rsidRPr="00773F35">
        <w:t> for instances in a private subnet</w:t>
      </w:r>
      <w:r w:rsidR="00D81070">
        <w:t>.</w:t>
      </w:r>
    </w:p>
    <w:p w14:paraId="10391129" w14:textId="2B86CBAA" w:rsidR="00D81070" w:rsidRDefault="00D81070" w:rsidP="006B4947">
      <w:r w:rsidRPr="00D81070">
        <w:t>(</w:t>
      </w:r>
      <w:r w:rsidRPr="00D81070">
        <w:rPr>
          <w:b/>
          <w:bCs/>
        </w:rPr>
        <w:t>NAT) instance</w:t>
      </w:r>
      <w:r w:rsidRPr="00D81070">
        <w:t xml:space="preserve"> You can use a network address translation (NAT) instance in a public subnet in your VPC to enable instances in the private subnet to initiate outbound IPv4 traffic to the internet or other AWS services, but prevent the instances from receiving inbound traffic initiated by someone on the internet.</w:t>
      </w:r>
    </w:p>
    <w:p w14:paraId="1B287FB0" w14:textId="1438F62D" w:rsidR="006B4947" w:rsidRDefault="006B4947" w:rsidP="006B4947">
      <w:r>
        <w:t>While both NAT Gateways and NAT Instances serve the same function, they still have some key differences.</w:t>
      </w:r>
    </w:p>
    <w:p w14:paraId="43F65E26" w14:textId="77777777" w:rsidR="00D81070" w:rsidRDefault="00D81070" w:rsidP="00D81070">
      <w:pPr>
        <w:pStyle w:val="NormalWeb"/>
        <w:shd w:val="clear" w:color="auto" w:fill="FFFFFF"/>
        <w:spacing w:before="240" w:beforeAutospacing="0" w:after="240" w:afterAutospacing="0" w:line="360" w:lineRule="atLeast"/>
        <w:rPr>
          <w:rFonts w:ascii="Arial" w:hAnsi="Arial" w:cs="Arial"/>
          <w:color w:val="16191F"/>
        </w:rPr>
      </w:pPr>
      <w:r>
        <w:rPr>
          <w:rFonts w:ascii="Arial" w:hAnsi="Arial" w:cs="Arial"/>
          <w:color w:val="16191F"/>
        </w:rPr>
        <w:t>The following is a high-level summary of the differences between NAT instances and NAT gateways.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4171"/>
        <w:gridCol w:w="3741"/>
      </w:tblGrid>
      <w:tr w:rsidR="00D81070" w:rsidRPr="00D81070" w14:paraId="1D549CA8" w14:textId="77777777" w:rsidTr="00D81070">
        <w:trPr>
          <w:tblHeader/>
          <w:tblCellSpacing w:w="15" w:type="dxa"/>
        </w:trPr>
        <w:tc>
          <w:tcPr>
            <w:tcW w:w="0" w:type="auto"/>
            <w:shd w:val="clear" w:color="auto" w:fill="FAFAFA"/>
            <w:hideMark/>
          </w:tcPr>
          <w:p w14:paraId="5D86B7DC" w14:textId="77777777" w:rsidR="00D81070" w:rsidRPr="00D81070" w:rsidRDefault="00D81070">
            <w:pPr>
              <w:spacing w:line="360" w:lineRule="atLeast"/>
              <w:rPr>
                <w:rFonts w:cs="Segoe UI"/>
                <w:b/>
                <w:bCs/>
                <w:color w:val="545B64"/>
              </w:rPr>
            </w:pPr>
            <w:r w:rsidRPr="00D81070">
              <w:rPr>
                <w:rFonts w:cs="Segoe UI"/>
                <w:b/>
                <w:bCs/>
                <w:color w:val="545B64"/>
              </w:rPr>
              <w:t>Attribute</w:t>
            </w:r>
          </w:p>
        </w:tc>
        <w:tc>
          <w:tcPr>
            <w:tcW w:w="0" w:type="auto"/>
            <w:shd w:val="clear" w:color="auto" w:fill="FAFAFA"/>
            <w:hideMark/>
          </w:tcPr>
          <w:p w14:paraId="14486DE2" w14:textId="77777777" w:rsidR="00D81070" w:rsidRPr="00D81070" w:rsidRDefault="00D81070">
            <w:pPr>
              <w:spacing w:line="360" w:lineRule="atLeast"/>
              <w:rPr>
                <w:rFonts w:cs="Segoe UI"/>
                <w:b/>
                <w:bCs/>
                <w:color w:val="545B64"/>
              </w:rPr>
            </w:pPr>
            <w:r w:rsidRPr="00D81070">
              <w:rPr>
                <w:rFonts w:cs="Segoe UI"/>
                <w:b/>
                <w:bCs/>
                <w:color w:val="545B64"/>
              </w:rPr>
              <w:t>NAT gateway</w:t>
            </w:r>
          </w:p>
        </w:tc>
        <w:tc>
          <w:tcPr>
            <w:tcW w:w="0" w:type="auto"/>
            <w:shd w:val="clear" w:color="auto" w:fill="FAFAFA"/>
            <w:hideMark/>
          </w:tcPr>
          <w:p w14:paraId="39AC2D5A" w14:textId="77777777" w:rsidR="00D81070" w:rsidRPr="00D81070" w:rsidRDefault="00D81070">
            <w:pPr>
              <w:spacing w:line="360" w:lineRule="atLeast"/>
              <w:rPr>
                <w:rFonts w:cs="Segoe UI"/>
                <w:b/>
                <w:bCs/>
                <w:color w:val="545B64"/>
              </w:rPr>
            </w:pPr>
            <w:r w:rsidRPr="00D81070">
              <w:rPr>
                <w:rFonts w:cs="Segoe UI"/>
                <w:b/>
                <w:bCs/>
                <w:color w:val="545B64"/>
              </w:rPr>
              <w:t>NAT instance</w:t>
            </w:r>
          </w:p>
        </w:tc>
      </w:tr>
      <w:tr w:rsidR="00D81070" w:rsidRPr="00D81070" w14:paraId="2C63BB8F" w14:textId="77777777" w:rsidTr="00D81070">
        <w:trPr>
          <w:tblCellSpacing w:w="15" w:type="dxa"/>
        </w:trPr>
        <w:tc>
          <w:tcPr>
            <w:tcW w:w="0" w:type="auto"/>
            <w:hideMark/>
          </w:tcPr>
          <w:p w14:paraId="520A8D08" w14:textId="77777777" w:rsidR="00D81070" w:rsidRPr="00D81070" w:rsidRDefault="00D81070">
            <w:pPr>
              <w:spacing w:line="360" w:lineRule="atLeast"/>
              <w:rPr>
                <w:rFonts w:cs="Segoe UI"/>
                <w:color w:val="auto"/>
              </w:rPr>
            </w:pPr>
            <w:r w:rsidRPr="00D81070">
              <w:rPr>
                <w:rFonts w:cs="Segoe UI"/>
              </w:rPr>
              <w:t>Availability</w:t>
            </w:r>
          </w:p>
        </w:tc>
        <w:tc>
          <w:tcPr>
            <w:tcW w:w="0" w:type="auto"/>
            <w:hideMark/>
          </w:tcPr>
          <w:p w14:paraId="79D147FD" w14:textId="77777777" w:rsidR="00D81070" w:rsidRPr="00D81070" w:rsidRDefault="00D81070">
            <w:pPr>
              <w:spacing w:line="360" w:lineRule="atLeast"/>
              <w:rPr>
                <w:rFonts w:cs="Segoe UI"/>
              </w:rPr>
            </w:pPr>
            <w:r w:rsidRPr="00D81070">
              <w:rPr>
                <w:rFonts w:cs="Segoe UI"/>
              </w:rPr>
              <w:t>Highly available. NAT gateways in each Availability Zone are implemented with redundancy. Create a NAT gateway in each Availability Zone to ensure zone-independent architecture.</w:t>
            </w:r>
          </w:p>
        </w:tc>
        <w:tc>
          <w:tcPr>
            <w:tcW w:w="0" w:type="auto"/>
            <w:hideMark/>
          </w:tcPr>
          <w:p w14:paraId="6CC3BE2D" w14:textId="77777777" w:rsidR="00D81070" w:rsidRPr="00D81070" w:rsidRDefault="00D81070">
            <w:pPr>
              <w:spacing w:line="360" w:lineRule="atLeast"/>
              <w:rPr>
                <w:rFonts w:cs="Segoe UI"/>
              </w:rPr>
            </w:pPr>
            <w:r w:rsidRPr="00D81070">
              <w:rPr>
                <w:rFonts w:cs="Segoe UI"/>
              </w:rPr>
              <w:t>Use a script to manage failover between instances.</w:t>
            </w:r>
          </w:p>
        </w:tc>
      </w:tr>
      <w:tr w:rsidR="00D81070" w:rsidRPr="00D81070" w14:paraId="79E3DCBB" w14:textId="77777777" w:rsidTr="00D81070">
        <w:trPr>
          <w:tblCellSpacing w:w="15" w:type="dxa"/>
        </w:trPr>
        <w:tc>
          <w:tcPr>
            <w:tcW w:w="0" w:type="auto"/>
            <w:hideMark/>
          </w:tcPr>
          <w:p w14:paraId="091F367E" w14:textId="77777777" w:rsidR="00D81070" w:rsidRPr="00D81070" w:rsidRDefault="00D81070">
            <w:pPr>
              <w:spacing w:line="360" w:lineRule="atLeast"/>
              <w:rPr>
                <w:rFonts w:cs="Segoe UI"/>
              </w:rPr>
            </w:pPr>
            <w:r w:rsidRPr="00D81070">
              <w:rPr>
                <w:rFonts w:cs="Segoe UI"/>
              </w:rPr>
              <w:t>Bandwidth</w:t>
            </w:r>
          </w:p>
        </w:tc>
        <w:tc>
          <w:tcPr>
            <w:tcW w:w="0" w:type="auto"/>
            <w:hideMark/>
          </w:tcPr>
          <w:p w14:paraId="0D7A3593" w14:textId="77777777" w:rsidR="00D81070" w:rsidRPr="00D81070" w:rsidRDefault="00D81070">
            <w:pPr>
              <w:spacing w:line="360" w:lineRule="atLeast"/>
              <w:rPr>
                <w:rFonts w:cs="Segoe UI"/>
              </w:rPr>
            </w:pPr>
            <w:r w:rsidRPr="00D81070">
              <w:rPr>
                <w:rFonts w:cs="Segoe UI"/>
              </w:rPr>
              <w:t>Can scale up to 45 Gbps.</w:t>
            </w:r>
          </w:p>
        </w:tc>
        <w:tc>
          <w:tcPr>
            <w:tcW w:w="0" w:type="auto"/>
            <w:hideMark/>
          </w:tcPr>
          <w:p w14:paraId="24660BEA" w14:textId="77777777" w:rsidR="00D81070" w:rsidRPr="00D81070" w:rsidRDefault="00D81070">
            <w:pPr>
              <w:spacing w:line="360" w:lineRule="atLeast"/>
              <w:rPr>
                <w:rFonts w:cs="Segoe UI"/>
              </w:rPr>
            </w:pPr>
            <w:r w:rsidRPr="00D81070">
              <w:rPr>
                <w:rFonts w:cs="Segoe UI"/>
              </w:rPr>
              <w:t>Depends on the bandwidth of the instance type.</w:t>
            </w:r>
          </w:p>
        </w:tc>
      </w:tr>
      <w:tr w:rsidR="00D81070" w:rsidRPr="00D81070" w14:paraId="3C6FB82D" w14:textId="77777777" w:rsidTr="00D81070">
        <w:trPr>
          <w:tblCellSpacing w:w="15" w:type="dxa"/>
        </w:trPr>
        <w:tc>
          <w:tcPr>
            <w:tcW w:w="0" w:type="auto"/>
            <w:hideMark/>
          </w:tcPr>
          <w:p w14:paraId="3597F223" w14:textId="77777777" w:rsidR="00D81070" w:rsidRPr="00D81070" w:rsidRDefault="00D81070">
            <w:pPr>
              <w:spacing w:line="360" w:lineRule="atLeast"/>
              <w:rPr>
                <w:rFonts w:cs="Segoe UI"/>
              </w:rPr>
            </w:pPr>
            <w:r w:rsidRPr="00D81070">
              <w:rPr>
                <w:rFonts w:cs="Segoe UI"/>
              </w:rPr>
              <w:t>Maintenance</w:t>
            </w:r>
          </w:p>
        </w:tc>
        <w:tc>
          <w:tcPr>
            <w:tcW w:w="0" w:type="auto"/>
            <w:hideMark/>
          </w:tcPr>
          <w:p w14:paraId="2130FA77" w14:textId="77777777" w:rsidR="00D81070" w:rsidRPr="00D81070" w:rsidRDefault="00D81070">
            <w:pPr>
              <w:spacing w:line="360" w:lineRule="atLeast"/>
              <w:rPr>
                <w:rFonts w:cs="Segoe UI"/>
              </w:rPr>
            </w:pPr>
            <w:r w:rsidRPr="00D81070">
              <w:rPr>
                <w:rFonts w:cs="Segoe UI"/>
              </w:rPr>
              <w:t>Managed by AWS. You do not need to perform any maintenance.</w:t>
            </w:r>
          </w:p>
        </w:tc>
        <w:tc>
          <w:tcPr>
            <w:tcW w:w="0" w:type="auto"/>
            <w:hideMark/>
          </w:tcPr>
          <w:p w14:paraId="6F056139" w14:textId="77777777" w:rsidR="00D81070" w:rsidRPr="00D81070" w:rsidRDefault="00D81070">
            <w:pPr>
              <w:spacing w:line="360" w:lineRule="atLeast"/>
              <w:rPr>
                <w:rFonts w:cs="Segoe UI"/>
              </w:rPr>
            </w:pPr>
            <w:r w:rsidRPr="00D81070">
              <w:rPr>
                <w:rFonts w:cs="Segoe UI"/>
              </w:rPr>
              <w:t>Managed by you, for example, by installing software updates or operating system patches on the instance.</w:t>
            </w:r>
          </w:p>
        </w:tc>
      </w:tr>
      <w:tr w:rsidR="00D81070" w:rsidRPr="00D81070" w14:paraId="4E00E7A2" w14:textId="77777777" w:rsidTr="00D81070">
        <w:trPr>
          <w:tblCellSpacing w:w="15" w:type="dxa"/>
        </w:trPr>
        <w:tc>
          <w:tcPr>
            <w:tcW w:w="0" w:type="auto"/>
            <w:hideMark/>
          </w:tcPr>
          <w:p w14:paraId="24F9628D" w14:textId="77777777" w:rsidR="00D81070" w:rsidRPr="00D81070" w:rsidRDefault="00D81070">
            <w:pPr>
              <w:spacing w:line="360" w:lineRule="atLeast"/>
              <w:rPr>
                <w:rFonts w:cs="Segoe UI"/>
              </w:rPr>
            </w:pPr>
            <w:r w:rsidRPr="00D81070">
              <w:rPr>
                <w:rFonts w:cs="Segoe UI"/>
              </w:rPr>
              <w:t>Performance</w:t>
            </w:r>
          </w:p>
        </w:tc>
        <w:tc>
          <w:tcPr>
            <w:tcW w:w="0" w:type="auto"/>
            <w:hideMark/>
          </w:tcPr>
          <w:p w14:paraId="0E468AA6" w14:textId="77777777" w:rsidR="00D81070" w:rsidRPr="00D81070" w:rsidRDefault="00D81070">
            <w:pPr>
              <w:spacing w:line="360" w:lineRule="atLeast"/>
              <w:rPr>
                <w:rFonts w:cs="Segoe UI"/>
              </w:rPr>
            </w:pPr>
            <w:r w:rsidRPr="00D81070">
              <w:rPr>
                <w:rFonts w:cs="Segoe UI"/>
              </w:rPr>
              <w:t>Software is optimized for handling NAT traffic.</w:t>
            </w:r>
          </w:p>
        </w:tc>
        <w:tc>
          <w:tcPr>
            <w:tcW w:w="0" w:type="auto"/>
            <w:hideMark/>
          </w:tcPr>
          <w:p w14:paraId="4341CA76" w14:textId="77777777" w:rsidR="00D81070" w:rsidRPr="00D81070" w:rsidRDefault="00D81070">
            <w:pPr>
              <w:spacing w:line="360" w:lineRule="atLeast"/>
              <w:rPr>
                <w:rFonts w:cs="Segoe UI"/>
              </w:rPr>
            </w:pPr>
            <w:r w:rsidRPr="00D81070">
              <w:rPr>
                <w:rFonts w:cs="Segoe UI"/>
              </w:rPr>
              <w:t>A generic Amazon Linux AMI that's configured to perform NAT.</w:t>
            </w:r>
          </w:p>
        </w:tc>
      </w:tr>
      <w:tr w:rsidR="00D81070" w:rsidRPr="00D81070" w14:paraId="46E04157" w14:textId="77777777" w:rsidTr="00D81070">
        <w:trPr>
          <w:tblCellSpacing w:w="15" w:type="dxa"/>
        </w:trPr>
        <w:tc>
          <w:tcPr>
            <w:tcW w:w="0" w:type="auto"/>
            <w:hideMark/>
          </w:tcPr>
          <w:p w14:paraId="13C318BB" w14:textId="77777777" w:rsidR="00D81070" w:rsidRPr="00D81070" w:rsidRDefault="00D81070">
            <w:pPr>
              <w:spacing w:line="360" w:lineRule="atLeast"/>
              <w:rPr>
                <w:rFonts w:cs="Segoe UI"/>
              </w:rPr>
            </w:pPr>
            <w:r w:rsidRPr="00D81070">
              <w:rPr>
                <w:rFonts w:cs="Segoe UI"/>
              </w:rPr>
              <w:lastRenderedPageBreak/>
              <w:t>Cost</w:t>
            </w:r>
          </w:p>
        </w:tc>
        <w:tc>
          <w:tcPr>
            <w:tcW w:w="0" w:type="auto"/>
            <w:hideMark/>
          </w:tcPr>
          <w:p w14:paraId="3E988078" w14:textId="77777777" w:rsidR="00D81070" w:rsidRPr="00D81070" w:rsidRDefault="00D81070">
            <w:pPr>
              <w:spacing w:line="360" w:lineRule="atLeast"/>
              <w:rPr>
                <w:rFonts w:cs="Segoe UI"/>
              </w:rPr>
            </w:pPr>
            <w:r w:rsidRPr="00D81070">
              <w:rPr>
                <w:rFonts w:cs="Segoe UI"/>
              </w:rPr>
              <w:t>Charged depending on the number of NAT gateways you use, duration of usage, and amount of data that you send through the NAT gateways.</w:t>
            </w:r>
          </w:p>
        </w:tc>
        <w:tc>
          <w:tcPr>
            <w:tcW w:w="0" w:type="auto"/>
            <w:hideMark/>
          </w:tcPr>
          <w:p w14:paraId="7B8560D2" w14:textId="77777777" w:rsidR="00D81070" w:rsidRPr="00D81070" w:rsidRDefault="00D81070">
            <w:pPr>
              <w:spacing w:line="360" w:lineRule="atLeast"/>
              <w:rPr>
                <w:rFonts w:cs="Segoe UI"/>
              </w:rPr>
            </w:pPr>
            <w:r w:rsidRPr="00D81070">
              <w:rPr>
                <w:rFonts w:cs="Segoe UI"/>
              </w:rPr>
              <w:t>Charged depending on the number of NAT instances that you use, duration of usage, and instance type and size.</w:t>
            </w:r>
          </w:p>
        </w:tc>
      </w:tr>
      <w:tr w:rsidR="00D81070" w:rsidRPr="00D81070" w14:paraId="664BEB06" w14:textId="77777777" w:rsidTr="00D81070">
        <w:trPr>
          <w:tblCellSpacing w:w="15" w:type="dxa"/>
        </w:trPr>
        <w:tc>
          <w:tcPr>
            <w:tcW w:w="0" w:type="auto"/>
            <w:hideMark/>
          </w:tcPr>
          <w:p w14:paraId="2437738F" w14:textId="77777777" w:rsidR="00D81070" w:rsidRPr="00D81070" w:rsidRDefault="00D81070">
            <w:pPr>
              <w:spacing w:line="360" w:lineRule="atLeast"/>
              <w:rPr>
                <w:rFonts w:cs="Segoe UI"/>
              </w:rPr>
            </w:pPr>
            <w:r w:rsidRPr="00D81070">
              <w:rPr>
                <w:rFonts w:cs="Segoe UI"/>
              </w:rPr>
              <w:t>Type and size</w:t>
            </w:r>
          </w:p>
        </w:tc>
        <w:tc>
          <w:tcPr>
            <w:tcW w:w="0" w:type="auto"/>
            <w:hideMark/>
          </w:tcPr>
          <w:p w14:paraId="7E58FD54" w14:textId="77777777" w:rsidR="00D81070" w:rsidRPr="00D81070" w:rsidRDefault="00D81070">
            <w:pPr>
              <w:spacing w:line="360" w:lineRule="atLeast"/>
              <w:rPr>
                <w:rFonts w:cs="Segoe UI"/>
              </w:rPr>
            </w:pPr>
            <w:r w:rsidRPr="00D81070">
              <w:rPr>
                <w:rFonts w:cs="Segoe UI"/>
              </w:rPr>
              <w:t>Uniform offering; you don’t need to decide on the type or size.</w:t>
            </w:r>
          </w:p>
        </w:tc>
        <w:tc>
          <w:tcPr>
            <w:tcW w:w="0" w:type="auto"/>
            <w:hideMark/>
          </w:tcPr>
          <w:p w14:paraId="36FB6B30" w14:textId="77777777" w:rsidR="00D81070" w:rsidRPr="00D81070" w:rsidRDefault="00D81070">
            <w:pPr>
              <w:spacing w:line="360" w:lineRule="atLeast"/>
              <w:rPr>
                <w:rFonts w:cs="Segoe UI"/>
              </w:rPr>
            </w:pPr>
            <w:r w:rsidRPr="00D81070">
              <w:rPr>
                <w:rFonts w:cs="Segoe UI"/>
              </w:rPr>
              <w:t>Choose a suitable instance type and size, according to your predicted workload.</w:t>
            </w:r>
          </w:p>
        </w:tc>
      </w:tr>
      <w:tr w:rsidR="00D81070" w:rsidRPr="00D81070" w14:paraId="06398D5B" w14:textId="77777777" w:rsidTr="00D81070">
        <w:trPr>
          <w:tblCellSpacing w:w="15" w:type="dxa"/>
        </w:trPr>
        <w:tc>
          <w:tcPr>
            <w:tcW w:w="0" w:type="auto"/>
            <w:hideMark/>
          </w:tcPr>
          <w:p w14:paraId="0984362D" w14:textId="77777777" w:rsidR="00D81070" w:rsidRPr="00D81070" w:rsidRDefault="00D81070">
            <w:pPr>
              <w:spacing w:line="360" w:lineRule="atLeast"/>
              <w:rPr>
                <w:rFonts w:cs="Segoe UI"/>
              </w:rPr>
            </w:pPr>
            <w:r w:rsidRPr="00D81070">
              <w:rPr>
                <w:rFonts w:cs="Segoe UI"/>
              </w:rPr>
              <w:t>Public IP addresses</w:t>
            </w:r>
          </w:p>
        </w:tc>
        <w:tc>
          <w:tcPr>
            <w:tcW w:w="0" w:type="auto"/>
            <w:hideMark/>
          </w:tcPr>
          <w:p w14:paraId="301F0C87" w14:textId="77777777" w:rsidR="00D81070" w:rsidRPr="00D81070" w:rsidRDefault="00D81070">
            <w:pPr>
              <w:spacing w:line="360" w:lineRule="atLeast"/>
              <w:rPr>
                <w:rFonts w:cs="Segoe UI"/>
              </w:rPr>
            </w:pPr>
            <w:r w:rsidRPr="00D81070">
              <w:rPr>
                <w:rFonts w:cs="Segoe UI"/>
              </w:rPr>
              <w:t>Choose the Elastic IP address to associate with a NAT gateway at creation.</w:t>
            </w:r>
          </w:p>
        </w:tc>
        <w:tc>
          <w:tcPr>
            <w:tcW w:w="0" w:type="auto"/>
            <w:hideMark/>
          </w:tcPr>
          <w:p w14:paraId="32306904" w14:textId="77777777" w:rsidR="00D81070" w:rsidRPr="00D81070" w:rsidRDefault="00D81070">
            <w:pPr>
              <w:spacing w:line="360" w:lineRule="atLeast"/>
              <w:rPr>
                <w:rFonts w:cs="Segoe UI"/>
              </w:rPr>
            </w:pPr>
            <w:r w:rsidRPr="00D81070">
              <w:rPr>
                <w:rFonts w:cs="Segoe UI"/>
              </w:rPr>
              <w:t>Use an Elastic IP address or a public IP address with a NAT instance. You can change the public IP address at any time by associating a new Elastic IP address with the instance.</w:t>
            </w:r>
          </w:p>
        </w:tc>
      </w:tr>
      <w:tr w:rsidR="00D81070" w:rsidRPr="00D81070" w14:paraId="50C4FD34" w14:textId="77777777" w:rsidTr="00D81070">
        <w:trPr>
          <w:tblCellSpacing w:w="15" w:type="dxa"/>
        </w:trPr>
        <w:tc>
          <w:tcPr>
            <w:tcW w:w="0" w:type="auto"/>
            <w:hideMark/>
          </w:tcPr>
          <w:p w14:paraId="68F099CC" w14:textId="77777777" w:rsidR="00D81070" w:rsidRPr="00D81070" w:rsidRDefault="00D81070">
            <w:pPr>
              <w:spacing w:line="360" w:lineRule="atLeast"/>
              <w:rPr>
                <w:rFonts w:cs="Segoe UI"/>
              </w:rPr>
            </w:pPr>
            <w:r w:rsidRPr="00D81070">
              <w:rPr>
                <w:rFonts w:cs="Segoe UI"/>
              </w:rPr>
              <w:t>Private IP addresses</w:t>
            </w:r>
          </w:p>
        </w:tc>
        <w:tc>
          <w:tcPr>
            <w:tcW w:w="0" w:type="auto"/>
            <w:hideMark/>
          </w:tcPr>
          <w:p w14:paraId="71491AB9" w14:textId="77777777" w:rsidR="00D81070" w:rsidRPr="00D81070" w:rsidRDefault="00D81070">
            <w:pPr>
              <w:spacing w:line="360" w:lineRule="atLeast"/>
              <w:rPr>
                <w:rFonts w:cs="Segoe UI"/>
              </w:rPr>
            </w:pPr>
            <w:r w:rsidRPr="00D81070">
              <w:rPr>
                <w:rFonts w:cs="Segoe UI"/>
              </w:rPr>
              <w:t>Automatically selected from the subnet's IP address range when you create the gateway.</w:t>
            </w:r>
          </w:p>
        </w:tc>
        <w:tc>
          <w:tcPr>
            <w:tcW w:w="0" w:type="auto"/>
            <w:hideMark/>
          </w:tcPr>
          <w:p w14:paraId="1C930F77" w14:textId="77777777" w:rsidR="00D81070" w:rsidRPr="00D81070" w:rsidRDefault="00D81070">
            <w:pPr>
              <w:spacing w:line="360" w:lineRule="atLeast"/>
              <w:rPr>
                <w:rFonts w:cs="Segoe UI"/>
              </w:rPr>
            </w:pPr>
            <w:r w:rsidRPr="00D81070">
              <w:rPr>
                <w:rFonts w:cs="Segoe UI"/>
              </w:rPr>
              <w:t>Assign a specific private IP address from the subnet's IP address range when you launch the instance.</w:t>
            </w:r>
          </w:p>
        </w:tc>
      </w:tr>
      <w:tr w:rsidR="00D81070" w:rsidRPr="00D81070" w14:paraId="201C73D9" w14:textId="77777777" w:rsidTr="00D81070">
        <w:trPr>
          <w:tblCellSpacing w:w="15" w:type="dxa"/>
        </w:trPr>
        <w:tc>
          <w:tcPr>
            <w:tcW w:w="0" w:type="auto"/>
            <w:hideMark/>
          </w:tcPr>
          <w:p w14:paraId="30329DD7" w14:textId="77777777" w:rsidR="00D81070" w:rsidRPr="00D81070" w:rsidRDefault="00D81070">
            <w:pPr>
              <w:spacing w:line="360" w:lineRule="atLeast"/>
              <w:rPr>
                <w:rFonts w:cs="Segoe UI"/>
              </w:rPr>
            </w:pPr>
            <w:r w:rsidRPr="00D81070">
              <w:rPr>
                <w:rFonts w:cs="Segoe UI"/>
              </w:rPr>
              <w:t>Security groups</w:t>
            </w:r>
          </w:p>
        </w:tc>
        <w:tc>
          <w:tcPr>
            <w:tcW w:w="0" w:type="auto"/>
            <w:hideMark/>
          </w:tcPr>
          <w:p w14:paraId="20DE14CD" w14:textId="77777777" w:rsidR="00D81070" w:rsidRPr="00D81070" w:rsidRDefault="00D81070">
            <w:pPr>
              <w:spacing w:line="360" w:lineRule="atLeast"/>
              <w:rPr>
                <w:rFonts w:cs="Segoe UI"/>
              </w:rPr>
            </w:pPr>
            <w:r w:rsidRPr="00D81070">
              <w:rPr>
                <w:rFonts w:cs="Segoe UI"/>
              </w:rPr>
              <w:t>Cannot be associated with a NAT gateway. You can associate security groups with your resources behind the NAT gateway to control inbound and outbound traffic.</w:t>
            </w:r>
          </w:p>
        </w:tc>
        <w:tc>
          <w:tcPr>
            <w:tcW w:w="0" w:type="auto"/>
            <w:hideMark/>
          </w:tcPr>
          <w:p w14:paraId="02D0D232" w14:textId="77777777" w:rsidR="00D81070" w:rsidRPr="00D81070" w:rsidRDefault="00D81070">
            <w:pPr>
              <w:spacing w:line="360" w:lineRule="atLeast"/>
              <w:rPr>
                <w:rFonts w:cs="Segoe UI"/>
              </w:rPr>
            </w:pPr>
            <w:r w:rsidRPr="00D81070">
              <w:rPr>
                <w:rFonts w:cs="Segoe UI"/>
              </w:rPr>
              <w:t>Associate with your NAT instance and the resources behind your NAT instance to control inbound and outbound traffic.</w:t>
            </w:r>
          </w:p>
        </w:tc>
      </w:tr>
      <w:tr w:rsidR="00D81070" w:rsidRPr="00D81070" w14:paraId="00EDB9A7" w14:textId="77777777" w:rsidTr="00D81070">
        <w:trPr>
          <w:tblCellSpacing w:w="15" w:type="dxa"/>
        </w:trPr>
        <w:tc>
          <w:tcPr>
            <w:tcW w:w="0" w:type="auto"/>
            <w:hideMark/>
          </w:tcPr>
          <w:p w14:paraId="7E9521B3" w14:textId="77777777" w:rsidR="00D81070" w:rsidRPr="00D81070" w:rsidRDefault="00D81070">
            <w:pPr>
              <w:spacing w:line="360" w:lineRule="atLeast"/>
              <w:rPr>
                <w:rFonts w:cs="Segoe UI"/>
              </w:rPr>
            </w:pPr>
            <w:r w:rsidRPr="00D81070">
              <w:rPr>
                <w:rFonts w:cs="Segoe UI"/>
              </w:rPr>
              <w:t>Network ACLs</w:t>
            </w:r>
          </w:p>
        </w:tc>
        <w:tc>
          <w:tcPr>
            <w:tcW w:w="0" w:type="auto"/>
            <w:hideMark/>
          </w:tcPr>
          <w:p w14:paraId="3A3AC704" w14:textId="77777777" w:rsidR="00D81070" w:rsidRPr="00D81070" w:rsidRDefault="00D81070">
            <w:pPr>
              <w:spacing w:line="360" w:lineRule="atLeast"/>
              <w:rPr>
                <w:rFonts w:cs="Segoe UI"/>
              </w:rPr>
            </w:pPr>
            <w:r w:rsidRPr="00D81070">
              <w:rPr>
                <w:rFonts w:cs="Segoe UI"/>
              </w:rPr>
              <w:t>Use a network ACL to control the traffic to and from the subnet in which your NAT gateway resides.</w:t>
            </w:r>
          </w:p>
        </w:tc>
        <w:tc>
          <w:tcPr>
            <w:tcW w:w="0" w:type="auto"/>
            <w:hideMark/>
          </w:tcPr>
          <w:p w14:paraId="7BF1A902" w14:textId="77777777" w:rsidR="00D81070" w:rsidRPr="00D81070" w:rsidRDefault="00D81070">
            <w:pPr>
              <w:spacing w:line="360" w:lineRule="atLeast"/>
              <w:rPr>
                <w:rFonts w:cs="Segoe UI"/>
              </w:rPr>
            </w:pPr>
            <w:r w:rsidRPr="00D81070">
              <w:rPr>
                <w:rFonts w:cs="Segoe UI"/>
              </w:rPr>
              <w:t>Use a network ACL to control the traffic to and from the subnet in which your NAT instance resides.</w:t>
            </w:r>
          </w:p>
        </w:tc>
      </w:tr>
      <w:tr w:rsidR="00D81070" w:rsidRPr="00D81070" w14:paraId="3CC067A1" w14:textId="77777777" w:rsidTr="00D81070">
        <w:trPr>
          <w:tblCellSpacing w:w="15" w:type="dxa"/>
        </w:trPr>
        <w:tc>
          <w:tcPr>
            <w:tcW w:w="0" w:type="auto"/>
            <w:hideMark/>
          </w:tcPr>
          <w:p w14:paraId="3AF7DBF6" w14:textId="77777777" w:rsidR="00D81070" w:rsidRPr="00D81070" w:rsidRDefault="00D81070">
            <w:pPr>
              <w:spacing w:line="360" w:lineRule="atLeast"/>
              <w:rPr>
                <w:rFonts w:cs="Segoe UI"/>
              </w:rPr>
            </w:pPr>
            <w:r w:rsidRPr="00D81070">
              <w:rPr>
                <w:rFonts w:cs="Segoe UI"/>
              </w:rPr>
              <w:t>Flow logs</w:t>
            </w:r>
          </w:p>
        </w:tc>
        <w:tc>
          <w:tcPr>
            <w:tcW w:w="0" w:type="auto"/>
            <w:hideMark/>
          </w:tcPr>
          <w:p w14:paraId="51BE5139" w14:textId="77777777" w:rsidR="00D81070" w:rsidRPr="00D81070" w:rsidRDefault="00D81070">
            <w:pPr>
              <w:spacing w:line="360" w:lineRule="atLeast"/>
              <w:rPr>
                <w:rFonts w:cs="Segoe UI"/>
              </w:rPr>
            </w:pPr>
            <w:r w:rsidRPr="00D81070">
              <w:rPr>
                <w:rFonts w:cs="Segoe UI"/>
              </w:rPr>
              <w:t>Use flow logs to capture the traffic.</w:t>
            </w:r>
          </w:p>
        </w:tc>
        <w:tc>
          <w:tcPr>
            <w:tcW w:w="0" w:type="auto"/>
            <w:hideMark/>
          </w:tcPr>
          <w:p w14:paraId="0D3EC962" w14:textId="77777777" w:rsidR="00D81070" w:rsidRPr="00D81070" w:rsidRDefault="00D81070">
            <w:pPr>
              <w:spacing w:line="360" w:lineRule="atLeast"/>
              <w:rPr>
                <w:rFonts w:cs="Segoe UI"/>
              </w:rPr>
            </w:pPr>
            <w:r w:rsidRPr="00D81070">
              <w:rPr>
                <w:rFonts w:cs="Segoe UI"/>
              </w:rPr>
              <w:t>Use flow logs to capture the traffic.</w:t>
            </w:r>
          </w:p>
        </w:tc>
      </w:tr>
      <w:tr w:rsidR="00D81070" w:rsidRPr="00D81070" w14:paraId="680446CF" w14:textId="77777777" w:rsidTr="00D81070">
        <w:trPr>
          <w:tblCellSpacing w:w="15" w:type="dxa"/>
        </w:trPr>
        <w:tc>
          <w:tcPr>
            <w:tcW w:w="0" w:type="auto"/>
            <w:hideMark/>
          </w:tcPr>
          <w:p w14:paraId="3C5459B7" w14:textId="77777777" w:rsidR="00D81070" w:rsidRPr="00D81070" w:rsidRDefault="00D81070">
            <w:pPr>
              <w:spacing w:line="360" w:lineRule="atLeast"/>
              <w:rPr>
                <w:rFonts w:cs="Segoe UI"/>
              </w:rPr>
            </w:pPr>
            <w:r w:rsidRPr="00D81070">
              <w:rPr>
                <w:rFonts w:cs="Segoe UI"/>
              </w:rPr>
              <w:t>Port forwarding</w:t>
            </w:r>
          </w:p>
        </w:tc>
        <w:tc>
          <w:tcPr>
            <w:tcW w:w="0" w:type="auto"/>
            <w:hideMark/>
          </w:tcPr>
          <w:p w14:paraId="0B028D3D" w14:textId="77777777" w:rsidR="00D81070" w:rsidRPr="00D81070" w:rsidRDefault="00D81070">
            <w:pPr>
              <w:spacing w:line="360" w:lineRule="atLeast"/>
              <w:rPr>
                <w:rFonts w:cs="Segoe UI"/>
              </w:rPr>
            </w:pPr>
            <w:r w:rsidRPr="00D81070">
              <w:rPr>
                <w:rFonts w:cs="Segoe UI"/>
              </w:rPr>
              <w:t>Not supported.</w:t>
            </w:r>
          </w:p>
        </w:tc>
        <w:tc>
          <w:tcPr>
            <w:tcW w:w="0" w:type="auto"/>
            <w:hideMark/>
          </w:tcPr>
          <w:p w14:paraId="7BF102C5" w14:textId="77777777" w:rsidR="00D81070" w:rsidRPr="00D81070" w:rsidRDefault="00D81070">
            <w:pPr>
              <w:spacing w:line="360" w:lineRule="atLeast"/>
              <w:rPr>
                <w:rFonts w:cs="Segoe UI"/>
              </w:rPr>
            </w:pPr>
            <w:r w:rsidRPr="00D81070">
              <w:rPr>
                <w:rFonts w:cs="Segoe UI"/>
              </w:rPr>
              <w:t>Manually customize the configuration to support port forwarding.</w:t>
            </w:r>
          </w:p>
        </w:tc>
      </w:tr>
      <w:tr w:rsidR="00D81070" w:rsidRPr="00D81070" w14:paraId="06F0066C" w14:textId="77777777" w:rsidTr="00D81070">
        <w:trPr>
          <w:tblCellSpacing w:w="15" w:type="dxa"/>
        </w:trPr>
        <w:tc>
          <w:tcPr>
            <w:tcW w:w="0" w:type="auto"/>
            <w:hideMark/>
          </w:tcPr>
          <w:p w14:paraId="071D6E29" w14:textId="77777777" w:rsidR="00D81070" w:rsidRPr="00D81070" w:rsidRDefault="00D81070">
            <w:pPr>
              <w:spacing w:line="360" w:lineRule="atLeast"/>
              <w:rPr>
                <w:rFonts w:cs="Segoe UI"/>
              </w:rPr>
            </w:pPr>
            <w:r w:rsidRPr="00D81070">
              <w:rPr>
                <w:rFonts w:cs="Segoe UI"/>
              </w:rPr>
              <w:t>Bastion servers</w:t>
            </w:r>
          </w:p>
        </w:tc>
        <w:tc>
          <w:tcPr>
            <w:tcW w:w="0" w:type="auto"/>
            <w:hideMark/>
          </w:tcPr>
          <w:p w14:paraId="0F17D125" w14:textId="77777777" w:rsidR="00D81070" w:rsidRPr="00D81070" w:rsidRDefault="00D81070">
            <w:pPr>
              <w:spacing w:line="360" w:lineRule="atLeast"/>
              <w:rPr>
                <w:rFonts w:cs="Segoe UI"/>
              </w:rPr>
            </w:pPr>
            <w:r w:rsidRPr="00D81070">
              <w:rPr>
                <w:rFonts w:cs="Segoe UI"/>
              </w:rPr>
              <w:t>Not supported.</w:t>
            </w:r>
          </w:p>
        </w:tc>
        <w:tc>
          <w:tcPr>
            <w:tcW w:w="0" w:type="auto"/>
            <w:hideMark/>
          </w:tcPr>
          <w:p w14:paraId="1FBF3F67" w14:textId="77777777" w:rsidR="00D81070" w:rsidRPr="00D81070" w:rsidRDefault="00D81070">
            <w:pPr>
              <w:spacing w:line="360" w:lineRule="atLeast"/>
              <w:rPr>
                <w:rFonts w:cs="Segoe UI"/>
              </w:rPr>
            </w:pPr>
            <w:r w:rsidRPr="00D81070">
              <w:rPr>
                <w:rFonts w:cs="Segoe UI"/>
              </w:rPr>
              <w:t>Use as a bastion server.</w:t>
            </w:r>
          </w:p>
        </w:tc>
      </w:tr>
      <w:tr w:rsidR="00D81070" w:rsidRPr="00D81070" w14:paraId="322E253D" w14:textId="77777777" w:rsidTr="00D81070">
        <w:trPr>
          <w:tblCellSpacing w:w="15" w:type="dxa"/>
        </w:trPr>
        <w:tc>
          <w:tcPr>
            <w:tcW w:w="0" w:type="auto"/>
            <w:hideMark/>
          </w:tcPr>
          <w:p w14:paraId="413312F5" w14:textId="77777777" w:rsidR="00D81070" w:rsidRPr="00D81070" w:rsidRDefault="00D81070">
            <w:pPr>
              <w:spacing w:line="360" w:lineRule="atLeast"/>
              <w:rPr>
                <w:rFonts w:cs="Segoe UI"/>
              </w:rPr>
            </w:pPr>
            <w:r w:rsidRPr="00D81070">
              <w:rPr>
                <w:rFonts w:cs="Segoe UI"/>
              </w:rPr>
              <w:t>Traffic metrics</w:t>
            </w:r>
          </w:p>
        </w:tc>
        <w:tc>
          <w:tcPr>
            <w:tcW w:w="0" w:type="auto"/>
            <w:hideMark/>
          </w:tcPr>
          <w:p w14:paraId="5F6B23E8" w14:textId="77777777" w:rsidR="00D81070" w:rsidRPr="00D81070" w:rsidRDefault="00D81070">
            <w:pPr>
              <w:spacing w:line="360" w:lineRule="atLeast"/>
              <w:rPr>
                <w:rFonts w:cs="Segoe UI"/>
              </w:rPr>
            </w:pPr>
            <w:r w:rsidRPr="00D81070">
              <w:rPr>
                <w:rFonts w:cs="Segoe UI"/>
              </w:rPr>
              <w:t>View </w:t>
            </w:r>
            <w:hyperlink r:id="rId45" w:history="1">
              <w:r w:rsidRPr="00D81070">
                <w:rPr>
                  <w:rStyle w:val="Hyperlink"/>
                  <w:rFonts w:cs="Segoe UI"/>
                </w:rPr>
                <w:t>CloudWatch metrics for the NAT gateway</w:t>
              </w:r>
            </w:hyperlink>
            <w:r w:rsidRPr="00D81070">
              <w:rPr>
                <w:rFonts w:cs="Segoe UI"/>
              </w:rPr>
              <w:t>.</w:t>
            </w:r>
          </w:p>
        </w:tc>
        <w:tc>
          <w:tcPr>
            <w:tcW w:w="0" w:type="auto"/>
            <w:hideMark/>
          </w:tcPr>
          <w:p w14:paraId="2C4D727E" w14:textId="77777777" w:rsidR="00D81070" w:rsidRPr="00D81070" w:rsidRDefault="00D81070">
            <w:pPr>
              <w:spacing w:line="360" w:lineRule="atLeast"/>
              <w:rPr>
                <w:rFonts w:cs="Segoe UI"/>
              </w:rPr>
            </w:pPr>
            <w:r w:rsidRPr="00D81070">
              <w:rPr>
                <w:rFonts w:cs="Segoe UI"/>
              </w:rPr>
              <w:t>View CloudWatch metrics for the instance.</w:t>
            </w:r>
          </w:p>
        </w:tc>
      </w:tr>
      <w:tr w:rsidR="00D81070" w:rsidRPr="00D81070" w14:paraId="421EFA07" w14:textId="77777777" w:rsidTr="00D81070">
        <w:trPr>
          <w:tblCellSpacing w:w="15" w:type="dxa"/>
        </w:trPr>
        <w:tc>
          <w:tcPr>
            <w:tcW w:w="0" w:type="auto"/>
            <w:hideMark/>
          </w:tcPr>
          <w:p w14:paraId="2F576A5B" w14:textId="77777777" w:rsidR="00D81070" w:rsidRPr="00D81070" w:rsidRDefault="00D81070">
            <w:pPr>
              <w:spacing w:line="360" w:lineRule="atLeast"/>
              <w:rPr>
                <w:rFonts w:cs="Segoe UI"/>
              </w:rPr>
            </w:pPr>
            <w:r w:rsidRPr="00D81070">
              <w:rPr>
                <w:rFonts w:cs="Segoe UI"/>
              </w:rPr>
              <w:lastRenderedPageBreak/>
              <w:t>Timeout behavior</w:t>
            </w:r>
          </w:p>
        </w:tc>
        <w:tc>
          <w:tcPr>
            <w:tcW w:w="0" w:type="auto"/>
            <w:hideMark/>
          </w:tcPr>
          <w:p w14:paraId="4797ECB1" w14:textId="77777777" w:rsidR="00D81070" w:rsidRPr="00D81070" w:rsidRDefault="00D81070">
            <w:pPr>
              <w:spacing w:line="360" w:lineRule="atLeast"/>
              <w:rPr>
                <w:rFonts w:cs="Segoe UI"/>
              </w:rPr>
            </w:pPr>
            <w:r w:rsidRPr="00D81070">
              <w:rPr>
                <w:rFonts w:cs="Segoe UI"/>
              </w:rPr>
              <w:t>When a connection times out, a NAT gateway returns an RST packet to any resources behind the NAT gateway that attempt to continue the connection (it does not send a FIN packet).</w:t>
            </w:r>
          </w:p>
        </w:tc>
        <w:tc>
          <w:tcPr>
            <w:tcW w:w="0" w:type="auto"/>
            <w:hideMark/>
          </w:tcPr>
          <w:p w14:paraId="2A600EA8" w14:textId="77777777" w:rsidR="00D81070" w:rsidRPr="00D81070" w:rsidRDefault="00D81070">
            <w:pPr>
              <w:spacing w:line="360" w:lineRule="atLeast"/>
              <w:rPr>
                <w:rFonts w:cs="Segoe UI"/>
              </w:rPr>
            </w:pPr>
            <w:r w:rsidRPr="00D81070">
              <w:rPr>
                <w:rFonts w:cs="Segoe UI"/>
              </w:rPr>
              <w:t>When a connection times out, a NAT instance sends a FIN packet to resources behind the NAT instance to close the connection.</w:t>
            </w:r>
          </w:p>
        </w:tc>
      </w:tr>
      <w:tr w:rsidR="00D81070" w:rsidRPr="00D81070" w14:paraId="2A2FEBF6" w14:textId="77777777" w:rsidTr="00D81070">
        <w:trPr>
          <w:tblCellSpacing w:w="15" w:type="dxa"/>
        </w:trPr>
        <w:tc>
          <w:tcPr>
            <w:tcW w:w="0" w:type="auto"/>
            <w:hideMark/>
          </w:tcPr>
          <w:p w14:paraId="396AC4D2" w14:textId="77777777" w:rsidR="00D81070" w:rsidRPr="00D81070" w:rsidRDefault="00D81070">
            <w:pPr>
              <w:spacing w:line="360" w:lineRule="atLeast"/>
              <w:rPr>
                <w:rFonts w:cs="Segoe UI"/>
              </w:rPr>
            </w:pPr>
            <w:r w:rsidRPr="00D81070">
              <w:rPr>
                <w:rFonts w:cs="Segoe UI"/>
              </w:rPr>
              <w:t>IP fragmentation</w:t>
            </w:r>
          </w:p>
        </w:tc>
        <w:tc>
          <w:tcPr>
            <w:tcW w:w="0" w:type="auto"/>
            <w:hideMark/>
          </w:tcPr>
          <w:p w14:paraId="500D83CE" w14:textId="77777777" w:rsidR="00D81070" w:rsidRPr="00D81070" w:rsidRDefault="00D81070">
            <w:pPr>
              <w:pStyle w:val="NormalWeb"/>
              <w:spacing w:before="0" w:beforeAutospacing="0" w:after="240" w:afterAutospacing="0" w:line="360" w:lineRule="atLeast"/>
              <w:rPr>
                <w:rFonts w:ascii="Segoe UI" w:hAnsi="Segoe UI" w:cs="Segoe UI"/>
                <w:sz w:val="20"/>
                <w:szCs w:val="20"/>
              </w:rPr>
            </w:pPr>
            <w:r w:rsidRPr="00D81070">
              <w:rPr>
                <w:rFonts w:ascii="Segoe UI" w:hAnsi="Segoe UI" w:cs="Segoe UI"/>
                <w:sz w:val="20"/>
                <w:szCs w:val="20"/>
              </w:rPr>
              <w:t>Supports forwarding of IP fragmented packets for the UDP protocol.</w:t>
            </w:r>
          </w:p>
          <w:p w14:paraId="318655AC" w14:textId="77777777" w:rsidR="00D81070" w:rsidRPr="00D81070" w:rsidRDefault="00D81070">
            <w:pPr>
              <w:pStyle w:val="NormalWeb"/>
              <w:spacing w:before="240" w:beforeAutospacing="0" w:after="0" w:afterAutospacing="0" w:line="360" w:lineRule="atLeast"/>
              <w:rPr>
                <w:rFonts w:ascii="Segoe UI" w:hAnsi="Segoe UI" w:cs="Segoe UI"/>
                <w:sz w:val="20"/>
                <w:szCs w:val="20"/>
              </w:rPr>
            </w:pPr>
            <w:r w:rsidRPr="00D81070">
              <w:rPr>
                <w:rFonts w:ascii="Segoe UI" w:hAnsi="Segoe UI" w:cs="Segoe UI"/>
                <w:sz w:val="20"/>
                <w:szCs w:val="20"/>
              </w:rPr>
              <w:t>Does not support fragmentation for the TCP and ICMP protocols. Fragmented packets for these protocols will get dropped.</w:t>
            </w:r>
          </w:p>
        </w:tc>
        <w:tc>
          <w:tcPr>
            <w:tcW w:w="0" w:type="auto"/>
            <w:hideMark/>
          </w:tcPr>
          <w:p w14:paraId="0991672D" w14:textId="77777777" w:rsidR="00D81070" w:rsidRPr="00D81070" w:rsidRDefault="00D81070">
            <w:pPr>
              <w:spacing w:line="360" w:lineRule="atLeast"/>
              <w:rPr>
                <w:rFonts w:cs="Segoe UI"/>
              </w:rPr>
            </w:pPr>
            <w:r w:rsidRPr="00D81070">
              <w:rPr>
                <w:rFonts w:cs="Segoe UI"/>
              </w:rPr>
              <w:t>Supports reassembly of IP fragmented packets for the UDP, TCP, and ICMP protocols.</w:t>
            </w:r>
          </w:p>
        </w:tc>
      </w:tr>
    </w:tbl>
    <w:p w14:paraId="56D5CE09" w14:textId="4AC36F89" w:rsidR="00764247" w:rsidRPr="00C23761" w:rsidRDefault="00764247" w:rsidP="00764247"/>
    <w:p w14:paraId="674CEB89" w14:textId="76390780" w:rsidR="00231B0F" w:rsidRPr="00231B0F" w:rsidRDefault="00E30F45" w:rsidP="00231B0F">
      <w:pPr>
        <w:pStyle w:val="Heading4"/>
      </w:pPr>
      <w:r>
        <w:t>H</w:t>
      </w:r>
      <w:r w:rsidR="00231B0F" w:rsidRPr="00231B0F">
        <w:t>ow do you set up SSH agent forwarding so that you do not have to copy the key every time you log in?</w:t>
      </w:r>
    </w:p>
    <w:p w14:paraId="0CF4D5F7" w14:textId="77777777" w:rsidR="00231B0F" w:rsidRPr="00231B0F" w:rsidRDefault="00231B0F" w:rsidP="00231B0F">
      <w:r w:rsidRPr="00231B0F">
        <w:t>Here’s how you accomplish this:</w:t>
      </w:r>
    </w:p>
    <w:p w14:paraId="27C12D7D" w14:textId="77777777" w:rsidR="00231B0F" w:rsidRPr="00231B0F" w:rsidRDefault="00231B0F" w:rsidP="006702B8">
      <w:pPr>
        <w:numPr>
          <w:ilvl w:val="0"/>
          <w:numId w:val="40"/>
        </w:numPr>
      </w:pPr>
      <w:r w:rsidRPr="00231B0F">
        <w:t>Go to your PuTTY Configuration</w:t>
      </w:r>
    </w:p>
    <w:p w14:paraId="38FAD633" w14:textId="77777777" w:rsidR="00231B0F" w:rsidRPr="00231B0F" w:rsidRDefault="00231B0F" w:rsidP="006702B8">
      <w:pPr>
        <w:numPr>
          <w:ilvl w:val="0"/>
          <w:numId w:val="40"/>
        </w:numPr>
      </w:pPr>
      <w:r w:rsidRPr="00231B0F">
        <w:t>Go to the category SSH -&gt; Auth</w:t>
      </w:r>
    </w:p>
    <w:p w14:paraId="09F82870" w14:textId="77777777" w:rsidR="00231B0F" w:rsidRPr="00231B0F" w:rsidRDefault="00231B0F" w:rsidP="006702B8">
      <w:pPr>
        <w:numPr>
          <w:ilvl w:val="0"/>
          <w:numId w:val="40"/>
        </w:numPr>
      </w:pPr>
      <w:r w:rsidRPr="00231B0F">
        <w:t>Enable SSH agent forwarding to your instance</w:t>
      </w:r>
    </w:p>
    <w:p w14:paraId="10341639" w14:textId="343F4552" w:rsidR="00231B0F" w:rsidRPr="00231B0F" w:rsidRDefault="00231B0F" w:rsidP="00231B0F">
      <w:r w:rsidRPr="00231B0F">
        <w:rPr>
          <w:noProof/>
        </w:rPr>
        <w:drawing>
          <wp:inline distT="0" distB="0" distL="0" distR="0" wp14:anchorId="2A966928" wp14:editId="04A47593">
            <wp:extent cx="3079750" cy="2882900"/>
            <wp:effectExtent l="0" t="0" r="6350" b="0"/>
            <wp:docPr id="27" name="Picture 27" descr="Putt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utty configur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79750" cy="2882900"/>
                    </a:xfrm>
                    <a:prstGeom prst="rect">
                      <a:avLst/>
                    </a:prstGeom>
                    <a:noFill/>
                    <a:ln>
                      <a:noFill/>
                    </a:ln>
                  </pic:spPr>
                </pic:pic>
              </a:graphicData>
            </a:graphic>
          </wp:inline>
        </w:drawing>
      </w:r>
    </w:p>
    <w:p w14:paraId="427B7C3E" w14:textId="6A14DDB0" w:rsidR="00231B0F" w:rsidRDefault="00231B0F" w:rsidP="00231B0F"/>
    <w:p w14:paraId="3FACD131" w14:textId="77777777" w:rsidR="00D96675" w:rsidRPr="00D96675" w:rsidRDefault="00D96675" w:rsidP="00D96675">
      <w:pPr>
        <w:pStyle w:val="Heading4"/>
      </w:pPr>
      <w:r w:rsidRPr="00D96675">
        <w:lastRenderedPageBreak/>
        <w:t> What are Solaris and AIX operating systems? Are they available with AWS?</w:t>
      </w:r>
    </w:p>
    <w:p w14:paraId="63E21C64" w14:textId="77777777" w:rsidR="00D96675" w:rsidRPr="00D96675" w:rsidRDefault="00D96675" w:rsidP="00D96675">
      <w:r w:rsidRPr="00D96675">
        <w:t>Solaris is an operating system that uses SPARC processor architecture, which is not supported by the public cloud currently. </w:t>
      </w:r>
    </w:p>
    <w:p w14:paraId="74680F20" w14:textId="77777777" w:rsidR="00D96675" w:rsidRPr="00D96675" w:rsidRDefault="00D96675" w:rsidP="00D96675">
      <w:r w:rsidRPr="00D96675">
        <w:t>AIX is an operating system that runs only on Power CPU and not on Intel, which means that you cannot create AIX instances in EC2.</w:t>
      </w:r>
    </w:p>
    <w:p w14:paraId="571946EB" w14:textId="77777777" w:rsidR="00D96675" w:rsidRPr="00D96675" w:rsidRDefault="00D96675" w:rsidP="00D96675">
      <w:r w:rsidRPr="00D96675">
        <w:t>Since both the operating systems have their limitations, they are not currently available with AWS.</w:t>
      </w:r>
    </w:p>
    <w:p w14:paraId="3D89974F" w14:textId="52394167" w:rsidR="00D96675" w:rsidRDefault="00D96675" w:rsidP="00231B0F"/>
    <w:p w14:paraId="2D642BF7" w14:textId="77777777" w:rsidR="00D7203C" w:rsidRPr="00D7203C" w:rsidRDefault="00D7203C" w:rsidP="00D7203C">
      <w:pPr>
        <w:pStyle w:val="Heading4"/>
      </w:pPr>
      <w:r w:rsidRPr="00D7203C">
        <w:t>How can you recover/login to an EC2 instance for which you have lost the key?</w:t>
      </w:r>
    </w:p>
    <w:p w14:paraId="76F777D9" w14:textId="77777777" w:rsidR="00D7203C" w:rsidRPr="00D7203C" w:rsidRDefault="00D7203C" w:rsidP="00D7203C">
      <w:r w:rsidRPr="00D7203C">
        <w:t>Follow the steps provided below to recover an EC2 instance if you have lost the key:</w:t>
      </w:r>
    </w:p>
    <w:p w14:paraId="0EBDA6DD" w14:textId="77777777" w:rsidR="00D7203C" w:rsidRPr="00D7203C" w:rsidRDefault="00D7203C" w:rsidP="006702B8">
      <w:pPr>
        <w:numPr>
          <w:ilvl w:val="0"/>
          <w:numId w:val="41"/>
        </w:numPr>
      </w:pPr>
      <w:r w:rsidRPr="00D7203C">
        <w:t>Verify that the EC2Config service is running</w:t>
      </w:r>
    </w:p>
    <w:p w14:paraId="1CB71679" w14:textId="77777777" w:rsidR="00D7203C" w:rsidRPr="00D7203C" w:rsidRDefault="00D7203C" w:rsidP="006702B8">
      <w:pPr>
        <w:numPr>
          <w:ilvl w:val="0"/>
          <w:numId w:val="41"/>
        </w:numPr>
      </w:pPr>
      <w:r w:rsidRPr="00D7203C">
        <w:t>Detach the root volume for the instance</w:t>
      </w:r>
    </w:p>
    <w:p w14:paraId="36E5DD8D" w14:textId="77777777" w:rsidR="00D7203C" w:rsidRPr="00D7203C" w:rsidRDefault="00D7203C" w:rsidP="006702B8">
      <w:pPr>
        <w:numPr>
          <w:ilvl w:val="0"/>
          <w:numId w:val="41"/>
        </w:numPr>
      </w:pPr>
      <w:r w:rsidRPr="00D7203C">
        <w:t>Attach the volume to a temporary instance</w:t>
      </w:r>
    </w:p>
    <w:p w14:paraId="2B71298A" w14:textId="77777777" w:rsidR="00D7203C" w:rsidRPr="00D7203C" w:rsidRDefault="00D7203C" w:rsidP="006702B8">
      <w:pPr>
        <w:numPr>
          <w:ilvl w:val="0"/>
          <w:numId w:val="41"/>
        </w:numPr>
      </w:pPr>
      <w:r w:rsidRPr="00D7203C">
        <w:t>Modify the configuration file</w:t>
      </w:r>
    </w:p>
    <w:p w14:paraId="2F535944" w14:textId="77777777" w:rsidR="00D7203C" w:rsidRPr="00D7203C" w:rsidRDefault="00D7203C" w:rsidP="006702B8">
      <w:pPr>
        <w:numPr>
          <w:ilvl w:val="0"/>
          <w:numId w:val="41"/>
        </w:numPr>
      </w:pPr>
      <w:r w:rsidRPr="00D7203C">
        <w:t>Restart the original instance</w:t>
      </w:r>
    </w:p>
    <w:p w14:paraId="798EDB3D" w14:textId="0FE82C64" w:rsidR="00D7203C" w:rsidRDefault="00D7203C" w:rsidP="00231B0F"/>
    <w:p w14:paraId="4293C16D" w14:textId="77777777" w:rsidR="00D81486" w:rsidRPr="00D81486" w:rsidRDefault="00D81486" w:rsidP="00D81486">
      <w:pPr>
        <w:pStyle w:val="Heading4"/>
      </w:pPr>
      <w:r w:rsidRPr="00D81486">
        <w:t>Explain the types of instances available? </w:t>
      </w:r>
    </w:p>
    <w:p w14:paraId="397039DB" w14:textId="77777777" w:rsidR="00D81486" w:rsidRPr="00D81486" w:rsidRDefault="00D81486" w:rsidP="00D81486">
      <w:r w:rsidRPr="00D81486">
        <w:rPr>
          <w:b/>
          <w:bCs/>
        </w:rPr>
        <w:t>Ans:</w:t>
      </w:r>
      <w:r w:rsidRPr="00D81486">
        <w:t> Below stated are the available instances: </w:t>
      </w:r>
    </w:p>
    <w:p w14:paraId="2168566F" w14:textId="77777777" w:rsidR="00D81486" w:rsidRPr="00D81486" w:rsidRDefault="00D81486" w:rsidP="006702B8">
      <w:pPr>
        <w:numPr>
          <w:ilvl w:val="0"/>
          <w:numId w:val="44"/>
        </w:numPr>
      </w:pPr>
      <w:r w:rsidRPr="00D81486">
        <w:t>General-purpose </w:t>
      </w:r>
    </w:p>
    <w:p w14:paraId="3AC8ABED" w14:textId="77777777" w:rsidR="00D81486" w:rsidRPr="00D81486" w:rsidRDefault="00D81486" w:rsidP="006702B8">
      <w:pPr>
        <w:numPr>
          <w:ilvl w:val="0"/>
          <w:numId w:val="44"/>
        </w:numPr>
      </w:pPr>
      <w:r w:rsidRPr="00D81486">
        <w:t>Storage optimized </w:t>
      </w:r>
    </w:p>
    <w:p w14:paraId="3F788780" w14:textId="77777777" w:rsidR="00D81486" w:rsidRPr="00D81486" w:rsidRDefault="00D81486" w:rsidP="006702B8">
      <w:pPr>
        <w:numPr>
          <w:ilvl w:val="0"/>
          <w:numId w:val="44"/>
        </w:numPr>
      </w:pPr>
      <w:r w:rsidRPr="00D81486">
        <w:t>Accelerated computing</w:t>
      </w:r>
    </w:p>
    <w:p w14:paraId="0DF322A1" w14:textId="77777777" w:rsidR="00D81486" w:rsidRPr="00D81486" w:rsidRDefault="00D81486" w:rsidP="006702B8">
      <w:pPr>
        <w:numPr>
          <w:ilvl w:val="0"/>
          <w:numId w:val="44"/>
        </w:numPr>
      </w:pPr>
      <w:r w:rsidRPr="00D81486">
        <w:t>Computer-optimized </w:t>
      </w:r>
    </w:p>
    <w:p w14:paraId="438427E5" w14:textId="77777777" w:rsidR="00D81486" w:rsidRPr="00D81486" w:rsidRDefault="00D81486" w:rsidP="006702B8">
      <w:pPr>
        <w:numPr>
          <w:ilvl w:val="0"/>
          <w:numId w:val="44"/>
        </w:numPr>
      </w:pPr>
      <w:r w:rsidRPr="00D81486">
        <w:t>Memory-optimized </w:t>
      </w:r>
    </w:p>
    <w:p w14:paraId="58FBB59E" w14:textId="682DBA68" w:rsidR="00D81486" w:rsidRDefault="00D81486" w:rsidP="00231B0F"/>
    <w:p w14:paraId="20025F16" w14:textId="77777777" w:rsidR="00D81486" w:rsidRPr="00D81486" w:rsidRDefault="00D81486" w:rsidP="00D81486">
      <w:pPr>
        <w:pStyle w:val="Heading4"/>
      </w:pPr>
      <w:r w:rsidRPr="00D81486">
        <w:t>Explain about DynamoDB? </w:t>
      </w:r>
    </w:p>
    <w:p w14:paraId="1606804C" w14:textId="3F0EF1C9" w:rsidR="00D81486" w:rsidRDefault="00D81486" w:rsidP="00D81486">
      <w:r w:rsidRPr="00D81486">
        <w:rPr>
          <w:b/>
          <w:bCs/>
        </w:rPr>
        <w:t>Ans:</w:t>
      </w:r>
      <w:r w:rsidRPr="00D81486">
        <w:t> If you want to have a faster and flexible NoSQL database, then the right thing available is DynamoDB, which is a flexible and efficient database model available in Amazon web services.</w:t>
      </w:r>
    </w:p>
    <w:p w14:paraId="3B5E7CCB" w14:textId="77777777" w:rsidR="00BF1823" w:rsidRPr="00D81486" w:rsidRDefault="00BF1823" w:rsidP="00D81486"/>
    <w:p w14:paraId="47670D6A" w14:textId="77777777" w:rsidR="00BF1823" w:rsidRPr="00BF1823" w:rsidRDefault="00BF1823" w:rsidP="00BF1823">
      <w:pPr>
        <w:pStyle w:val="Heading4"/>
      </w:pPr>
      <w:r w:rsidRPr="00BF1823">
        <w:lastRenderedPageBreak/>
        <w:t xml:space="preserve">What is </w:t>
      </w:r>
      <w:proofErr w:type="spellStart"/>
      <w:r w:rsidRPr="00BF1823">
        <w:t>SimpleDB</w:t>
      </w:r>
      <w:proofErr w:type="spellEnd"/>
      <w:r w:rsidRPr="00BF1823">
        <w:t>?</w:t>
      </w:r>
    </w:p>
    <w:p w14:paraId="577A6D07" w14:textId="77777777" w:rsidR="00BF1823" w:rsidRPr="00BF1823" w:rsidRDefault="00BF1823" w:rsidP="00BF1823">
      <w:r w:rsidRPr="00BF1823">
        <w:rPr>
          <w:b/>
          <w:bCs/>
        </w:rPr>
        <w:t>Ans:</w:t>
      </w:r>
      <w:r w:rsidRPr="00BF1823">
        <w:t> </w:t>
      </w:r>
      <w:proofErr w:type="spellStart"/>
      <w:r w:rsidRPr="00BF1823">
        <w:t>SimpleDB</w:t>
      </w:r>
      <w:proofErr w:type="spellEnd"/>
      <w:r w:rsidRPr="00BF1823">
        <w:t xml:space="preserve"> is one of Amazon services offered by AWS. It is a distributed database and highly available NoSQL data store that offloads the work of database administrators.</w:t>
      </w:r>
    </w:p>
    <w:p w14:paraId="3D551C72" w14:textId="293D0557" w:rsidR="00D81486" w:rsidRDefault="00D81486" w:rsidP="00231B0F"/>
    <w:p w14:paraId="25029234" w14:textId="77777777" w:rsidR="00BF1823" w:rsidRDefault="00BF1823" w:rsidP="00231B0F"/>
    <w:p w14:paraId="1B4C3F8D" w14:textId="77777777" w:rsidR="00D7607E" w:rsidRPr="00D7607E" w:rsidRDefault="00D7607E" w:rsidP="00D7607E">
      <w:pPr>
        <w:pStyle w:val="Heading4"/>
      </w:pPr>
      <w:r w:rsidRPr="00D7607E">
        <w:t>What is Glacier?</w:t>
      </w:r>
    </w:p>
    <w:p w14:paraId="572ED1FF" w14:textId="23400B3B" w:rsidR="00D7607E" w:rsidRDefault="00D7607E" w:rsidP="00D7607E">
      <w:r w:rsidRPr="00D7607E">
        <w:rPr>
          <w:b/>
          <w:bCs/>
        </w:rPr>
        <w:t>Ans:</w:t>
      </w:r>
      <w:r w:rsidRPr="00D7607E">
        <w:t> Amazon Glacier is one of the most important services provided by AWS. The Glacier is an online web storage service that provides you with low cost and effective storage with security features for archival and data backup. With Glacier, you can store the information effectively for months, years, or even decades</w:t>
      </w:r>
      <w:r w:rsidR="00700525">
        <w:t>.</w:t>
      </w:r>
    </w:p>
    <w:p w14:paraId="7DB474A1" w14:textId="77777777" w:rsidR="00700525" w:rsidRPr="00700525" w:rsidRDefault="00700525" w:rsidP="00700525">
      <w:pPr>
        <w:pStyle w:val="Heading4"/>
      </w:pPr>
      <w:r w:rsidRPr="00700525">
        <w:t>What is Redshift? </w:t>
      </w:r>
    </w:p>
    <w:p w14:paraId="71BFD72B" w14:textId="77777777" w:rsidR="00700525" w:rsidRPr="00700525" w:rsidRDefault="00700525" w:rsidP="00700525">
      <w:r w:rsidRPr="00700525">
        <w:rPr>
          <w:b/>
          <w:bCs/>
        </w:rPr>
        <w:t>Ans: </w:t>
      </w:r>
      <w:r w:rsidRPr="00700525">
        <w:t>Redshift is a big data product used as a data warehouse in the cloud. It is the fast, reliable and powerful product of a big data warehouse.</w:t>
      </w:r>
    </w:p>
    <w:p w14:paraId="6AFBA0AF" w14:textId="77777777" w:rsidR="00700525" w:rsidRPr="00D7607E" w:rsidRDefault="00700525" w:rsidP="00D7607E"/>
    <w:p w14:paraId="42408243" w14:textId="77777777" w:rsidR="003C6227" w:rsidRPr="003C6227" w:rsidRDefault="003C6227" w:rsidP="003C6227">
      <w:pPr>
        <w:pStyle w:val="Heading4"/>
      </w:pPr>
      <w:r w:rsidRPr="003C6227">
        <w:t>What are the types of load balancers in EC2?</w:t>
      </w:r>
    </w:p>
    <w:p w14:paraId="3FD22320" w14:textId="77777777" w:rsidR="003C6227" w:rsidRPr="003C6227" w:rsidRDefault="003C6227" w:rsidP="003C6227">
      <w:r w:rsidRPr="003C6227">
        <w:rPr>
          <w:b/>
          <w:bCs/>
        </w:rPr>
        <w:t>Ans: </w:t>
      </w:r>
      <w:r w:rsidRPr="003C6227">
        <w:t>There are three types of load balancers in EC2. They are as follows:</w:t>
      </w:r>
    </w:p>
    <w:p w14:paraId="7B9A53D8" w14:textId="77777777" w:rsidR="003C6227" w:rsidRPr="003C6227" w:rsidRDefault="003C6227" w:rsidP="003C6227">
      <w:r w:rsidRPr="003C6227">
        <w:rPr>
          <w:b/>
          <w:bCs/>
        </w:rPr>
        <w:t>Application Load Balancer:</w:t>
      </w:r>
      <w:r w:rsidRPr="003C6227">
        <w:t> Application load balancer designed to make routing decisions at the application layer. ALC supports dynamic host port mapping and path-based routings. </w:t>
      </w:r>
    </w:p>
    <w:p w14:paraId="6A8F81C6" w14:textId="77777777" w:rsidR="003C6227" w:rsidRPr="003C6227" w:rsidRDefault="003C6227" w:rsidP="003C6227">
      <w:r w:rsidRPr="003C6227">
        <w:rPr>
          <w:b/>
          <w:bCs/>
        </w:rPr>
        <w:t>Network Load Balancer:</w:t>
      </w:r>
      <w:r w:rsidRPr="003C6227">
        <w:t> Network load balancer is designed to make routing decisions at the transport layer. It handles millions of requests per second. Using the flow hash routing algorithm, NCL selects the target from the target groups after receiving a connection from the load balancer.  </w:t>
      </w:r>
    </w:p>
    <w:p w14:paraId="1E726FF5" w14:textId="77777777" w:rsidR="003C6227" w:rsidRPr="003C6227" w:rsidRDefault="003C6227" w:rsidP="003C6227">
      <w:r w:rsidRPr="003C6227">
        <w:rPr>
          <w:b/>
          <w:bCs/>
        </w:rPr>
        <w:t>Classic Load Balancer:</w:t>
      </w:r>
      <w:r w:rsidRPr="003C6227">
        <w:t> Classic load balancer is designed to make routing decisions either at the application layer or transport layer. It requires a fixed relationship between container instance port and load balancer port.</w:t>
      </w:r>
    </w:p>
    <w:p w14:paraId="351F5615" w14:textId="77777777" w:rsidR="00D7607E" w:rsidRDefault="00D7607E" w:rsidP="00231B0F"/>
    <w:p w14:paraId="00D27404" w14:textId="24B96B29" w:rsidR="00677FF8" w:rsidRDefault="00677FF8" w:rsidP="00231B0F"/>
    <w:p w14:paraId="7850D617" w14:textId="50321FA9" w:rsidR="00677FF8" w:rsidRDefault="00677FF8" w:rsidP="00231B0F"/>
    <w:p w14:paraId="2DF57CD3" w14:textId="3DC269BE" w:rsidR="00677FF8" w:rsidRDefault="00677FF8" w:rsidP="00231B0F"/>
    <w:p w14:paraId="665F759D" w14:textId="76399C86" w:rsidR="00677FF8" w:rsidRDefault="00677FF8" w:rsidP="00677FF8">
      <w:pPr>
        <w:pStyle w:val="Heading4"/>
      </w:pPr>
      <w:r w:rsidRPr="00677FF8">
        <w:lastRenderedPageBreak/>
        <w:t>differences between AWS S3 and EBS</w:t>
      </w:r>
      <w:r>
        <w:t xml:space="preserve"> &amp; EFS</w:t>
      </w:r>
    </w:p>
    <w:p w14:paraId="04EA69AD" w14:textId="40D19B69" w:rsidR="00677FF8" w:rsidRDefault="00677FF8" w:rsidP="00231B0F">
      <w:r>
        <w:rPr>
          <w:noProof/>
        </w:rPr>
        <w:drawing>
          <wp:inline distT="0" distB="0" distL="0" distR="0" wp14:anchorId="15AC5A60" wp14:editId="1DE9834D">
            <wp:extent cx="5943600" cy="37515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751580"/>
                    </a:xfrm>
                    <a:prstGeom prst="rect">
                      <a:avLst/>
                    </a:prstGeom>
                    <a:noFill/>
                    <a:ln>
                      <a:noFill/>
                    </a:ln>
                  </pic:spPr>
                </pic:pic>
              </a:graphicData>
            </a:graphic>
          </wp:inline>
        </w:drawing>
      </w:r>
    </w:p>
    <w:p w14:paraId="78C8B7EC" w14:textId="4744CB4D" w:rsidR="00677FF8" w:rsidRDefault="00677FF8" w:rsidP="00231B0F"/>
    <w:p w14:paraId="35381879" w14:textId="440FA915" w:rsidR="00677FF8" w:rsidRDefault="00677FF8" w:rsidP="00231B0F"/>
    <w:p w14:paraId="2F39BA65" w14:textId="77777777" w:rsidR="00E30F45" w:rsidRPr="00E30F45" w:rsidRDefault="00E30F45" w:rsidP="00E30F45">
      <w:pPr>
        <w:pStyle w:val="Heading4"/>
      </w:pPr>
      <w:r w:rsidRPr="00E30F45">
        <w:t>VPC is not resolving the server through DNS. What might be the issue, and how can you fix it?</w:t>
      </w:r>
    </w:p>
    <w:p w14:paraId="54B07BE9" w14:textId="77777777" w:rsidR="00E30F45" w:rsidRPr="00E30F45" w:rsidRDefault="00E30F45" w:rsidP="00E30F45">
      <w:r w:rsidRPr="00E30F45">
        <w:t>To fix this problem, you need to enable the DNS hostname resolution, so that the problem resolves itself.</w:t>
      </w:r>
    </w:p>
    <w:p w14:paraId="27D65D47" w14:textId="4F42C8BA" w:rsidR="00677FF8" w:rsidRDefault="00677FF8" w:rsidP="00231B0F"/>
    <w:p w14:paraId="6868CC2F" w14:textId="77777777" w:rsidR="00530B44" w:rsidRPr="00530B44" w:rsidRDefault="00530B44" w:rsidP="00530B44">
      <w:pPr>
        <w:pStyle w:val="Heading4"/>
      </w:pPr>
      <w:r w:rsidRPr="00530B44">
        <w:t>What is the VPC peering connection?</w:t>
      </w:r>
    </w:p>
    <w:p w14:paraId="176E15E5" w14:textId="106021A2" w:rsidR="00530B44" w:rsidRPr="00530B44" w:rsidRDefault="00530B44" w:rsidP="00530B44">
      <w:r w:rsidRPr="00530B44">
        <w:rPr>
          <w:b/>
          <w:bCs/>
          <w:noProof/>
        </w:rPr>
        <w:drawing>
          <wp:inline distT="0" distB="0" distL="0" distR="0" wp14:anchorId="5F48015A" wp14:editId="47047097">
            <wp:extent cx="4876800" cy="2114550"/>
            <wp:effectExtent l="0" t="0" r="0" b="0"/>
            <wp:docPr id="101" name="Picture 101" descr="VPC peering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VPC peering connect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76800" cy="2114550"/>
                    </a:xfrm>
                    <a:prstGeom prst="rect">
                      <a:avLst/>
                    </a:prstGeom>
                    <a:noFill/>
                    <a:ln>
                      <a:noFill/>
                    </a:ln>
                  </pic:spPr>
                </pic:pic>
              </a:graphicData>
            </a:graphic>
          </wp:inline>
        </w:drawing>
      </w:r>
    </w:p>
    <w:p w14:paraId="754ABE77" w14:textId="77777777" w:rsidR="00530B44" w:rsidRPr="00530B44" w:rsidRDefault="00530B44" w:rsidP="00530B44">
      <w:r w:rsidRPr="00530B44">
        <w:rPr>
          <w:b/>
          <w:bCs/>
        </w:rPr>
        <w:lastRenderedPageBreak/>
        <w:t>Ans:</w:t>
      </w:r>
      <w:r w:rsidRPr="00530B44">
        <w:t> VPC peering connection is a networking connection that allows connecting one VPC with the other. It enables the route traffic between two VPCs using IPv6 and Ipv4 addresses. Instances within the VPCs behave like as they are in the same network.</w:t>
      </w:r>
    </w:p>
    <w:p w14:paraId="501B55B8" w14:textId="77777777" w:rsidR="00530B44" w:rsidRDefault="00530B44" w:rsidP="00231B0F"/>
    <w:p w14:paraId="7D7D696F" w14:textId="77777777" w:rsidR="00530B44" w:rsidRDefault="00530B44" w:rsidP="00231B0F"/>
    <w:p w14:paraId="303B218A" w14:textId="77777777" w:rsidR="003A49D6" w:rsidRPr="003A49D6" w:rsidRDefault="003A49D6" w:rsidP="003A49D6">
      <w:pPr>
        <w:pStyle w:val="Heading4"/>
      </w:pPr>
      <w:r w:rsidRPr="003A49D6">
        <w:t>How do you connect multiple sites to a VPC?</w:t>
      </w:r>
    </w:p>
    <w:p w14:paraId="678279CE" w14:textId="77777777" w:rsidR="003A49D6" w:rsidRPr="003A49D6" w:rsidRDefault="003A49D6" w:rsidP="003A49D6">
      <w:r w:rsidRPr="003A49D6">
        <w:t xml:space="preserve">If you have multiple VPN connections, you can provide secure communication between sites using the AWS VPN </w:t>
      </w:r>
      <w:proofErr w:type="spellStart"/>
      <w:r w:rsidRPr="003A49D6">
        <w:t>CloudHub</w:t>
      </w:r>
      <w:proofErr w:type="spellEnd"/>
      <w:r w:rsidRPr="003A49D6">
        <w:t>. Here’s a diagram that will show you how to connect various sites to a VPC:</w:t>
      </w:r>
    </w:p>
    <w:p w14:paraId="1387C967" w14:textId="5AD1C8A5" w:rsidR="003A49D6" w:rsidRPr="003A49D6" w:rsidRDefault="003A49D6" w:rsidP="003A49D6">
      <w:r w:rsidRPr="003A49D6">
        <w:rPr>
          <w:noProof/>
        </w:rPr>
        <w:drawing>
          <wp:inline distT="0" distB="0" distL="0" distR="0" wp14:anchorId="47F57FF8" wp14:editId="4C0E474A">
            <wp:extent cx="4724400" cy="3365500"/>
            <wp:effectExtent l="0" t="0" r="0" b="6350"/>
            <wp:docPr id="30" name="Picture 30" descr="custome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tomer gatewa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24400" cy="3365500"/>
                    </a:xfrm>
                    <a:prstGeom prst="rect">
                      <a:avLst/>
                    </a:prstGeom>
                    <a:noFill/>
                    <a:ln>
                      <a:noFill/>
                    </a:ln>
                  </pic:spPr>
                </pic:pic>
              </a:graphicData>
            </a:graphic>
          </wp:inline>
        </w:drawing>
      </w:r>
    </w:p>
    <w:p w14:paraId="045FDACC" w14:textId="77777777" w:rsidR="0002307B" w:rsidRPr="0002307B" w:rsidRDefault="0002307B" w:rsidP="0002307B">
      <w:pPr>
        <w:pStyle w:val="Heading4"/>
      </w:pPr>
      <w:r w:rsidRPr="0002307B">
        <w:t>How do you monitor Amazon VPC?</w:t>
      </w:r>
    </w:p>
    <w:p w14:paraId="6C5978A2" w14:textId="77777777" w:rsidR="0002307B" w:rsidRPr="0002307B" w:rsidRDefault="0002307B" w:rsidP="0002307B">
      <w:r w:rsidRPr="0002307B">
        <w:t>You can monitor VPC by using:</w:t>
      </w:r>
    </w:p>
    <w:p w14:paraId="3F75C55B" w14:textId="77777777" w:rsidR="0002307B" w:rsidRPr="0002307B" w:rsidRDefault="0002307B" w:rsidP="006702B8">
      <w:pPr>
        <w:numPr>
          <w:ilvl w:val="0"/>
          <w:numId w:val="42"/>
        </w:numPr>
      </w:pPr>
      <w:r w:rsidRPr="0002307B">
        <w:t>CloudWatch and CloudWatch logs</w:t>
      </w:r>
    </w:p>
    <w:p w14:paraId="2420FA1E" w14:textId="77777777" w:rsidR="0002307B" w:rsidRPr="0002307B" w:rsidRDefault="0002307B" w:rsidP="006702B8">
      <w:pPr>
        <w:numPr>
          <w:ilvl w:val="0"/>
          <w:numId w:val="42"/>
        </w:numPr>
      </w:pPr>
      <w:r w:rsidRPr="0002307B">
        <w:t>VPC Flow Logs</w:t>
      </w:r>
    </w:p>
    <w:p w14:paraId="49A4E6A7" w14:textId="76C7D422" w:rsidR="003A49D6" w:rsidRDefault="003A49D6" w:rsidP="00231B0F"/>
    <w:p w14:paraId="4692C41E" w14:textId="77777777" w:rsidR="00A665B7" w:rsidRPr="00A665B7" w:rsidRDefault="00A665B7" w:rsidP="00A665B7">
      <w:pPr>
        <w:pStyle w:val="Heading4"/>
      </w:pPr>
      <w:r w:rsidRPr="00A665B7">
        <w:t>How can you add an existing instance to a new Auto Scaling group?</w:t>
      </w:r>
    </w:p>
    <w:p w14:paraId="077A8865" w14:textId="77777777" w:rsidR="00A665B7" w:rsidRPr="00A665B7" w:rsidRDefault="00A665B7" w:rsidP="00A665B7">
      <w:r w:rsidRPr="00A665B7">
        <w:t>Here’s how you can add an existing instance to a new Auto Scaling group:</w:t>
      </w:r>
    </w:p>
    <w:p w14:paraId="02CF47D6" w14:textId="77777777" w:rsidR="00A665B7" w:rsidRPr="00A665B7" w:rsidRDefault="00A665B7" w:rsidP="006702B8">
      <w:pPr>
        <w:numPr>
          <w:ilvl w:val="0"/>
          <w:numId w:val="43"/>
        </w:numPr>
      </w:pPr>
      <w:r w:rsidRPr="00A665B7">
        <w:t>Open EC2 console</w:t>
      </w:r>
    </w:p>
    <w:p w14:paraId="6503989C" w14:textId="77777777" w:rsidR="00A665B7" w:rsidRPr="00A665B7" w:rsidRDefault="00A665B7" w:rsidP="006702B8">
      <w:pPr>
        <w:numPr>
          <w:ilvl w:val="0"/>
          <w:numId w:val="43"/>
        </w:numPr>
      </w:pPr>
      <w:r w:rsidRPr="00A665B7">
        <w:t>Select your instance under Instances</w:t>
      </w:r>
    </w:p>
    <w:p w14:paraId="56027788" w14:textId="77777777" w:rsidR="00A665B7" w:rsidRPr="00A665B7" w:rsidRDefault="00A665B7" w:rsidP="006702B8">
      <w:pPr>
        <w:numPr>
          <w:ilvl w:val="0"/>
          <w:numId w:val="43"/>
        </w:numPr>
      </w:pPr>
      <w:r w:rsidRPr="00A665B7">
        <w:lastRenderedPageBreak/>
        <w:t>Choose Actions -&gt; Instance Settings -&gt; Attach to Auto Scaling Group</w:t>
      </w:r>
    </w:p>
    <w:p w14:paraId="37B08B9A" w14:textId="77777777" w:rsidR="00A665B7" w:rsidRPr="00A665B7" w:rsidRDefault="00A665B7" w:rsidP="006702B8">
      <w:pPr>
        <w:numPr>
          <w:ilvl w:val="0"/>
          <w:numId w:val="43"/>
        </w:numPr>
      </w:pPr>
      <w:r w:rsidRPr="00A665B7">
        <w:t>Select a new Auto Scaling group</w:t>
      </w:r>
    </w:p>
    <w:p w14:paraId="0AE85BB4" w14:textId="77777777" w:rsidR="00A665B7" w:rsidRPr="00A665B7" w:rsidRDefault="00A665B7" w:rsidP="006702B8">
      <w:pPr>
        <w:numPr>
          <w:ilvl w:val="0"/>
          <w:numId w:val="43"/>
        </w:numPr>
      </w:pPr>
      <w:r w:rsidRPr="00A665B7">
        <w:t>Attach this group to the Instance</w:t>
      </w:r>
    </w:p>
    <w:p w14:paraId="0F12CA2E" w14:textId="77777777" w:rsidR="00A665B7" w:rsidRPr="00A665B7" w:rsidRDefault="00A665B7" w:rsidP="006702B8">
      <w:pPr>
        <w:numPr>
          <w:ilvl w:val="0"/>
          <w:numId w:val="43"/>
        </w:numPr>
      </w:pPr>
      <w:r w:rsidRPr="00A665B7">
        <w:t>Edit the Instance if needed</w:t>
      </w:r>
    </w:p>
    <w:p w14:paraId="5EE30C9E" w14:textId="77777777" w:rsidR="00A665B7" w:rsidRPr="00A665B7" w:rsidRDefault="00A665B7" w:rsidP="006702B8">
      <w:pPr>
        <w:numPr>
          <w:ilvl w:val="0"/>
          <w:numId w:val="43"/>
        </w:numPr>
      </w:pPr>
      <w:r w:rsidRPr="00A665B7">
        <w:t>Once done, you can successfully add the instance to a new Auto Scaling group</w:t>
      </w:r>
    </w:p>
    <w:p w14:paraId="6B221283" w14:textId="0ED2A17D" w:rsidR="00A665B7" w:rsidRDefault="00A665B7" w:rsidP="00231B0F"/>
    <w:p w14:paraId="5BE4FC88" w14:textId="77777777" w:rsidR="00FD4DEF" w:rsidRPr="00FD4DEF" w:rsidRDefault="00FD4DEF" w:rsidP="00FD4DEF">
      <w:pPr>
        <w:pStyle w:val="Heading4"/>
      </w:pPr>
      <w:r w:rsidRPr="00FD4DEF">
        <w:t> What is RTO and RPO in AWS?</w:t>
      </w:r>
    </w:p>
    <w:p w14:paraId="3119ABBD" w14:textId="77777777" w:rsidR="00FD4DEF" w:rsidRDefault="00FD4DEF" w:rsidP="00FD4DEF">
      <w:r w:rsidRPr="00FD4DEF">
        <w:t>RTO or Recovery Time Objective is the maximum time your business or organization is willing to wait for a recovery to complete in the wake of an outage.</w:t>
      </w:r>
    </w:p>
    <w:p w14:paraId="7AB8E01E" w14:textId="03C82AAC" w:rsidR="00FD4DEF" w:rsidRPr="00FD4DEF" w:rsidRDefault="00FD4DEF" w:rsidP="00FD4DEF">
      <w:r w:rsidRPr="00FD4DEF">
        <w:t xml:space="preserve"> On the other hand, RPO or Recovery Point Objective is the maximum amount of data loss your company is willing to accept as measured in time</w:t>
      </w:r>
    </w:p>
    <w:p w14:paraId="4189E957" w14:textId="2F7F3EC3" w:rsidR="00FD4DEF" w:rsidRDefault="00FD4DEF" w:rsidP="00231B0F"/>
    <w:p w14:paraId="3FEFF5D4" w14:textId="77777777" w:rsidR="00AA35DD" w:rsidRPr="00AA35DD" w:rsidRDefault="00AA35DD" w:rsidP="00AA35DD">
      <w:pPr>
        <w:pStyle w:val="Heading4"/>
      </w:pPr>
      <w:r w:rsidRPr="00AA35DD">
        <w:t>How is AWS CloudFormation different from AWS Elastic Beanstalk?</w:t>
      </w:r>
    </w:p>
    <w:p w14:paraId="3F977E9B" w14:textId="7AE0BC1A" w:rsidR="00AA35DD" w:rsidRDefault="00B80FD2" w:rsidP="00231B0F">
      <w:r>
        <w:rPr>
          <w:noProof/>
        </w:rPr>
        <w:drawing>
          <wp:inline distT="0" distB="0" distL="0" distR="0" wp14:anchorId="15EE2734" wp14:editId="02BBD4D6">
            <wp:extent cx="5943600" cy="2943225"/>
            <wp:effectExtent l="0" t="0" r="0" b="9525"/>
            <wp:docPr id="31" name="Picture 31" descr="AWS Elastic Beanstalk vs OpsWorks vs CloudForm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WS Elastic Beanstalk vs OpsWorks vs CloudFormation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1A9D31A7" w14:textId="50854854" w:rsidR="00B80FD2" w:rsidRDefault="00B80FD2" w:rsidP="00231B0F">
      <w:r>
        <w:rPr>
          <w:noProof/>
        </w:rPr>
        <w:lastRenderedPageBreak/>
        <w:drawing>
          <wp:inline distT="0" distB="0" distL="0" distR="0" wp14:anchorId="2D4D6D38" wp14:editId="48A678CD">
            <wp:extent cx="3422650" cy="1333500"/>
            <wp:effectExtent l="0" t="0" r="6350" b="0"/>
            <wp:docPr id="96" name="Picture 96" descr="C:\Users\Kavetis\AppData\Local\Microsoft\Windows\INetCache\Content.MSO\FD2BD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Kavetis\AppData\Local\Microsoft\Windows\INetCache\Content.MSO\FD2BD6B.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2650" cy="1333500"/>
                    </a:xfrm>
                    <a:prstGeom prst="rect">
                      <a:avLst/>
                    </a:prstGeom>
                    <a:noFill/>
                    <a:ln>
                      <a:noFill/>
                    </a:ln>
                  </pic:spPr>
                </pic:pic>
              </a:graphicData>
            </a:graphic>
          </wp:inline>
        </w:drawing>
      </w:r>
      <w:r w:rsidR="00006E9E">
        <w:rPr>
          <w:noProof/>
        </w:rPr>
        <w:drawing>
          <wp:inline distT="0" distB="0" distL="0" distR="0" wp14:anchorId="66C9BFA1" wp14:editId="6D453098">
            <wp:extent cx="5943600" cy="1915160"/>
            <wp:effectExtent l="0" t="0" r="0" b="8890"/>
            <wp:docPr id="97" name="Picture 97" descr="AWS CloudFormation - Digital Cloud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WS CloudFormation - Digital Cloud Traini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p w14:paraId="76D70551" w14:textId="77777777" w:rsidR="00CA5FCF" w:rsidRPr="00CA5FCF" w:rsidRDefault="00CA5FCF" w:rsidP="00CA5FCF">
      <w:pPr>
        <w:pStyle w:val="Heading4"/>
      </w:pPr>
      <w:r w:rsidRPr="00CA5FCF">
        <w:t>What happens when one of the resources in a stack cannot be created successfully?</w:t>
      </w:r>
    </w:p>
    <w:p w14:paraId="31F3F288" w14:textId="77777777" w:rsidR="00CA5FCF" w:rsidRPr="00CA5FCF" w:rsidRDefault="00CA5FCF" w:rsidP="00CA5FCF">
      <w:r w:rsidRPr="00CA5FCF">
        <w:t>If the resource in the stack cannot be created, then the CloudFormation automatically rolls back and terminates all the resources that were created in the CloudFormation template. This is a handy feature when you accidentally exceed your limit of Elastic IP addresses or don’t have access to an EC2 AMI.</w:t>
      </w:r>
    </w:p>
    <w:p w14:paraId="76AC19DA" w14:textId="20B92B3F" w:rsidR="00CA5FCF" w:rsidRDefault="00CA5FCF" w:rsidP="00CA5FCF">
      <w:r w:rsidRPr="00CA5FCF">
        <w:rPr>
          <w:noProof/>
        </w:rPr>
        <w:drawing>
          <wp:inline distT="0" distB="0" distL="0" distR="0" wp14:anchorId="753B1665" wp14:editId="279072A9">
            <wp:extent cx="5715000" cy="2120900"/>
            <wp:effectExtent l="0" t="0" r="0" b="0"/>
            <wp:docPr id="99" name="Picture 99" descr="AWS cloud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WS cloud format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2120900"/>
                    </a:xfrm>
                    <a:prstGeom prst="rect">
                      <a:avLst/>
                    </a:prstGeom>
                    <a:noFill/>
                    <a:ln>
                      <a:noFill/>
                    </a:ln>
                  </pic:spPr>
                </pic:pic>
              </a:graphicData>
            </a:graphic>
          </wp:inline>
        </w:drawing>
      </w:r>
    </w:p>
    <w:p w14:paraId="7ABCD44B" w14:textId="39293B3B" w:rsidR="00C22498" w:rsidRDefault="00C22498" w:rsidP="00CA5FCF"/>
    <w:p w14:paraId="5A69CDBE" w14:textId="77777777" w:rsidR="00C22498" w:rsidRPr="00C22498" w:rsidRDefault="00C22498" w:rsidP="00C22498">
      <w:pPr>
        <w:pStyle w:val="Heading4"/>
      </w:pPr>
      <w:r w:rsidRPr="00C22498">
        <w:t>What is Elastic Beanstalk?</w:t>
      </w:r>
    </w:p>
    <w:p w14:paraId="2806C9B1" w14:textId="77777777" w:rsidR="00C22498" w:rsidRPr="00C22498" w:rsidRDefault="00C22498" w:rsidP="00C22498">
      <w:r w:rsidRPr="00C22498">
        <w:rPr>
          <w:b/>
          <w:bCs/>
        </w:rPr>
        <w:t>Ans:</w:t>
      </w:r>
      <w:r w:rsidRPr="00C22498">
        <w:t xml:space="preserve"> Elastic Beanstalk is the best service offered by AWS for deploying and managing applications. It assists applications developed in Java, .Net, Node.js, PHP, Ruby, and Python. When you deploy the application, Elastic beanstalk </w:t>
      </w:r>
      <w:proofErr w:type="spellStart"/>
      <w:r w:rsidRPr="00C22498">
        <w:t>builts</w:t>
      </w:r>
      <w:proofErr w:type="spellEnd"/>
      <w:r w:rsidRPr="00C22498">
        <w:t xml:space="preserve"> the selected supported platform versions and AWS services like S3, SNS, EC2, cloud watch and autoscaling to run your application.</w:t>
      </w:r>
    </w:p>
    <w:p w14:paraId="277452B6" w14:textId="0C0A9A43" w:rsidR="00C22498" w:rsidRPr="00C22498" w:rsidRDefault="00C22498" w:rsidP="00C22498">
      <w:pPr>
        <w:rPr>
          <w:b/>
          <w:bCs/>
        </w:rPr>
      </w:pPr>
      <w:r w:rsidRPr="00C22498">
        <w:rPr>
          <w:b/>
          <w:bCs/>
        </w:rPr>
        <w:t>Mention a few benefits of the Elastic beanstalk.</w:t>
      </w:r>
    </w:p>
    <w:p w14:paraId="3495C791" w14:textId="2061ECBE" w:rsidR="00C22498" w:rsidRPr="00C22498" w:rsidRDefault="00C22498" w:rsidP="00C22498">
      <w:r w:rsidRPr="00C22498">
        <w:rPr>
          <w:b/>
          <w:bCs/>
          <w:noProof/>
        </w:rPr>
        <w:lastRenderedPageBreak/>
        <w:drawing>
          <wp:inline distT="0" distB="0" distL="0" distR="0" wp14:anchorId="22A621C2" wp14:editId="2B817493">
            <wp:extent cx="4876800" cy="2552700"/>
            <wp:effectExtent l="0" t="0" r="0" b="0"/>
            <wp:docPr id="103" name="Picture 103" descr="Benefits of the Elastic beans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Benefits of the Elastic beanstalk"/>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76800" cy="2552700"/>
                    </a:xfrm>
                    <a:prstGeom prst="rect">
                      <a:avLst/>
                    </a:prstGeom>
                    <a:noFill/>
                    <a:ln>
                      <a:noFill/>
                    </a:ln>
                  </pic:spPr>
                </pic:pic>
              </a:graphicData>
            </a:graphic>
          </wp:inline>
        </w:drawing>
      </w:r>
    </w:p>
    <w:p w14:paraId="7DD2152E" w14:textId="77777777" w:rsidR="00C22498" w:rsidRPr="00CA5FCF" w:rsidRDefault="00C22498" w:rsidP="00CA5FCF"/>
    <w:p w14:paraId="70321998" w14:textId="77777777" w:rsidR="00620580" w:rsidRPr="00620580" w:rsidRDefault="00620580" w:rsidP="00620580">
      <w:pPr>
        <w:pStyle w:val="Heading4"/>
      </w:pPr>
      <w:r w:rsidRPr="00620580">
        <w:t> What is the difference between EBS and Instance Store?</w:t>
      </w:r>
    </w:p>
    <w:p w14:paraId="4D0CD36E" w14:textId="45EC6AF0" w:rsidR="00620580" w:rsidRDefault="00620580" w:rsidP="00620580">
      <w:r w:rsidRPr="00620580">
        <w:t>EBS is a kind of permanent storage in which the data can be restored at a later point. When you save data in the EBS, it stays even after the lifetime of the EC2 instance. On the other hand, Instance Store is temporary storage that is physically attached to a host machine. With an Instance Store, you cannot detach one instance and attach it to another. Unlike in EBS, data in an Instance Store is lost if any instance is stopped or terminated.</w:t>
      </w:r>
    </w:p>
    <w:p w14:paraId="19CF6071" w14:textId="43B38E11" w:rsidR="00803960" w:rsidRDefault="00803960" w:rsidP="00620580"/>
    <w:p w14:paraId="1783CB6B" w14:textId="77777777" w:rsidR="00803960" w:rsidRPr="00803960" w:rsidRDefault="00803960" w:rsidP="00803960">
      <w:pPr>
        <w:pStyle w:val="Heading4"/>
      </w:pPr>
      <w:r w:rsidRPr="00803960">
        <w:t>What are the different uses of the various load balancers in AWS Elastic Load Balancing?</w:t>
      </w:r>
    </w:p>
    <w:p w14:paraId="361F7D72" w14:textId="77777777" w:rsidR="00803960" w:rsidRPr="00803960" w:rsidRDefault="00803960" w:rsidP="00803960">
      <w:pPr>
        <w:rPr>
          <w:b/>
          <w:bCs/>
        </w:rPr>
      </w:pPr>
      <w:r w:rsidRPr="00803960">
        <w:rPr>
          <w:b/>
          <w:bCs/>
        </w:rPr>
        <w:t>Application Load Balancer</w:t>
      </w:r>
    </w:p>
    <w:p w14:paraId="711C5361" w14:textId="77777777" w:rsidR="00803960" w:rsidRPr="00803960" w:rsidRDefault="00803960" w:rsidP="00803960">
      <w:pPr>
        <w:numPr>
          <w:ilvl w:val="0"/>
          <w:numId w:val="1"/>
        </w:numPr>
        <w:tabs>
          <w:tab w:val="clear" w:pos="360"/>
        </w:tabs>
      </w:pPr>
      <w:r w:rsidRPr="00803960">
        <w:t>Used if you need flexible application management and TLS termination.</w:t>
      </w:r>
    </w:p>
    <w:p w14:paraId="66B7AFB0" w14:textId="77777777" w:rsidR="00803960" w:rsidRPr="00803960" w:rsidRDefault="00803960" w:rsidP="00803960">
      <w:pPr>
        <w:rPr>
          <w:b/>
          <w:bCs/>
        </w:rPr>
      </w:pPr>
      <w:r w:rsidRPr="00803960">
        <w:rPr>
          <w:b/>
          <w:bCs/>
        </w:rPr>
        <w:t>Network Load Balancer</w:t>
      </w:r>
    </w:p>
    <w:p w14:paraId="2FDBF218" w14:textId="77777777" w:rsidR="00803960" w:rsidRPr="00803960" w:rsidRDefault="00803960" w:rsidP="00803960">
      <w:pPr>
        <w:numPr>
          <w:ilvl w:val="0"/>
          <w:numId w:val="1"/>
        </w:numPr>
        <w:tabs>
          <w:tab w:val="clear" w:pos="360"/>
        </w:tabs>
      </w:pPr>
      <w:r w:rsidRPr="00803960">
        <w:t>Used if you require extreme performance and static IPs for your applications.</w:t>
      </w:r>
    </w:p>
    <w:p w14:paraId="23E33F90" w14:textId="77777777" w:rsidR="00803960" w:rsidRPr="00803960" w:rsidRDefault="00803960" w:rsidP="00803960">
      <w:pPr>
        <w:rPr>
          <w:b/>
          <w:bCs/>
        </w:rPr>
      </w:pPr>
      <w:r w:rsidRPr="00803960">
        <w:rPr>
          <w:b/>
          <w:bCs/>
        </w:rPr>
        <w:t>Classic Load Balancer</w:t>
      </w:r>
    </w:p>
    <w:p w14:paraId="600A3DAB" w14:textId="77777777" w:rsidR="00803960" w:rsidRPr="00803960" w:rsidRDefault="00803960" w:rsidP="00803960">
      <w:pPr>
        <w:numPr>
          <w:ilvl w:val="0"/>
          <w:numId w:val="1"/>
        </w:numPr>
        <w:tabs>
          <w:tab w:val="clear" w:pos="360"/>
        </w:tabs>
      </w:pPr>
      <w:r w:rsidRPr="00803960">
        <w:t>Used if your application is built within the EC2 Classic network</w:t>
      </w:r>
    </w:p>
    <w:p w14:paraId="5A5DF2CC" w14:textId="77777777" w:rsidR="00803960" w:rsidRPr="00620580" w:rsidRDefault="00803960" w:rsidP="00620580"/>
    <w:p w14:paraId="3A4DFA1A" w14:textId="77777777" w:rsidR="0079519A" w:rsidRPr="0079519A" w:rsidRDefault="0079519A" w:rsidP="0079519A">
      <w:pPr>
        <w:pStyle w:val="Heading4"/>
      </w:pPr>
      <w:r w:rsidRPr="0079519A">
        <w:t>How many IP addresses are allowed for each account in AWS?</w:t>
      </w:r>
    </w:p>
    <w:p w14:paraId="5C808CCA" w14:textId="77777777" w:rsidR="0079519A" w:rsidRPr="0079519A" w:rsidRDefault="0079519A" w:rsidP="0079519A">
      <w:r w:rsidRPr="0079519A">
        <w:rPr>
          <w:b/>
          <w:bCs/>
        </w:rPr>
        <w:t>Ans:</w:t>
      </w:r>
      <w:r w:rsidRPr="0079519A">
        <w:t> For each AWS account, 5 VPC elastic addresses are allowed. </w:t>
      </w:r>
    </w:p>
    <w:p w14:paraId="243490CA" w14:textId="6E2D812B" w:rsidR="00CA5FCF" w:rsidRDefault="00CA5FCF" w:rsidP="00231B0F"/>
    <w:p w14:paraId="62C133FF" w14:textId="3A82819F" w:rsidR="00082B9D" w:rsidRDefault="00D31830" w:rsidP="00D31830">
      <w:pPr>
        <w:pStyle w:val="Heading4"/>
      </w:pPr>
      <w:r w:rsidRPr="00D31830">
        <w:lastRenderedPageBreak/>
        <w:t xml:space="preserve">There are four main AWS services related to CI/CD: </w:t>
      </w:r>
      <w:proofErr w:type="spellStart"/>
      <w:r w:rsidRPr="00D31830">
        <w:t>CodeCommit</w:t>
      </w:r>
      <w:proofErr w:type="spellEnd"/>
      <w:r w:rsidRPr="00D31830">
        <w:t xml:space="preserve">, </w:t>
      </w:r>
      <w:proofErr w:type="spellStart"/>
      <w:r w:rsidRPr="00D31830">
        <w:t>CodePipeline</w:t>
      </w:r>
      <w:proofErr w:type="spellEnd"/>
      <w:r w:rsidRPr="00D31830">
        <w:t xml:space="preserve">, </w:t>
      </w:r>
      <w:proofErr w:type="spellStart"/>
      <w:r w:rsidRPr="00D31830">
        <w:t>CodeBuild</w:t>
      </w:r>
      <w:proofErr w:type="spellEnd"/>
      <w:r w:rsidRPr="00D31830">
        <w:t xml:space="preserve">, and </w:t>
      </w:r>
      <w:proofErr w:type="spellStart"/>
      <w:r w:rsidRPr="00D31830">
        <w:t>CodeDeploy</w:t>
      </w:r>
      <w:proofErr w:type="spellEnd"/>
      <w:r w:rsidRPr="00D31830">
        <w:t>. Describe each of them.</w:t>
      </w:r>
    </w:p>
    <w:p w14:paraId="4C70EA9D" w14:textId="77777777" w:rsidR="00D31830" w:rsidRPr="00D31830" w:rsidRDefault="00D31830" w:rsidP="00D31830">
      <w:r w:rsidRPr="00D31830">
        <w:t xml:space="preserve">AWS </w:t>
      </w:r>
      <w:proofErr w:type="spellStart"/>
      <w:r w:rsidRPr="00D31830">
        <w:t>CodeCommit</w:t>
      </w:r>
      <w:proofErr w:type="spellEnd"/>
      <w:r w:rsidRPr="00D31830">
        <w:t xml:space="preserve"> is essentially a managed service—i.e. Amazon manages and scales it behind the scenes for you, just like S3—for Git-based source control.</w:t>
      </w:r>
    </w:p>
    <w:p w14:paraId="22E55697" w14:textId="77777777" w:rsidR="00D31830" w:rsidRPr="00D31830" w:rsidRDefault="00D31830" w:rsidP="00D31830">
      <w:r w:rsidRPr="00D31830">
        <w:t xml:space="preserve">AWS </w:t>
      </w:r>
      <w:proofErr w:type="spellStart"/>
      <w:r w:rsidRPr="00D31830">
        <w:t>CodeBuild</w:t>
      </w:r>
      <w:proofErr w:type="spellEnd"/>
      <w:r w:rsidRPr="00D31830">
        <w:t xml:space="preserve"> is used to build, test, and generate artifacts—files that are generated from successful build steps—for deployment. This, too, is a managed service, doing provisioning and scaling automatically.</w:t>
      </w:r>
    </w:p>
    <w:p w14:paraId="53379241" w14:textId="77777777" w:rsidR="00D31830" w:rsidRPr="00D31830" w:rsidRDefault="00D31830" w:rsidP="00D31830">
      <w:r w:rsidRPr="00D31830">
        <w:t xml:space="preserve">AWS </w:t>
      </w:r>
      <w:proofErr w:type="spellStart"/>
      <w:r w:rsidRPr="00D31830">
        <w:t>CodeDeploy</w:t>
      </w:r>
      <w:proofErr w:type="spellEnd"/>
      <w:r w:rsidRPr="00D31830">
        <w:t xml:space="preserve"> automates application deployments to several types of </w:t>
      </w:r>
      <w:r w:rsidRPr="00D31830">
        <w:rPr>
          <w:i/>
          <w:iCs/>
        </w:rPr>
        <w:t>compute resources</w:t>
      </w:r>
      <w:r w:rsidRPr="00D31830">
        <w:t> such as EC2 instances or ECS clusters.</w:t>
      </w:r>
    </w:p>
    <w:p w14:paraId="15F2B8AF" w14:textId="77777777" w:rsidR="00D31830" w:rsidRPr="00D31830" w:rsidRDefault="00D31830" w:rsidP="00D31830">
      <w:r w:rsidRPr="00D31830">
        <w:t xml:space="preserve">AWS </w:t>
      </w:r>
      <w:proofErr w:type="spellStart"/>
      <w:r w:rsidRPr="00D31830">
        <w:t>CodePipeline</w:t>
      </w:r>
      <w:proofErr w:type="spellEnd"/>
      <w:r w:rsidRPr="00D31830">
        <w:t xml:space="preserve"> is a continuous delivery service that allows automating and integrating build, test, and deploy processes.</w:t>
      </w:r>
    </w:p>
    <w:p w14:paraId="38E0648C" w14:textId="5BFA5A8F" w:rsidR="00D31830" w:rsidRDefault="00D31830" w:rsidP="00231B0F"/>
    <w:p w14:paraId="2E7104E1" w14:textId="44E14365" w:rsidR="0015423D" w:rsidRDefault="0015423D" w:rsidP="0015423D">
      <w:pPr>
        <w:pStyle w:val="Heading4"/>
      </w:pPr>
      <w:r w:rsidRPr="0015423D">
        <w:t>what EC2 instance metadata is. How does an EC2 instance get its IAM access key and secret key?</w:t>
      </w:r>
    </w:p>
    <w:p w14:paraId="19F30666" w14:textId="77777777" w:rsidR="00426D7E" w:rsidRPr="00426D7E" w:rsidRDefault="00426D7E" w:rsidP="00426D7E">
      <w:r w:rsidRPr="00426D7E">
        <w:t>EC2 instance metadata is a service accessible from within EC2 instances, which allows querying or managing data about a given running instance.</w:t>
      </w:r>
    </w:p>
    <w:p w14:paraId="1B492B35" w14:textId="77777777" w:rsidR="00426D7E" w:rsidRPr="00426D7E" w:rsidRDefault="00426D7E" w:rsidP="00426D7E">
      <w:r w:rsidRPr="00426D7E">
        <w:t>It is possible to retrieve an instance’s IAM access key by accessing the </w:t>
      </w:r>
      <w:proofErr w:type="spellStart"/>
      <w:r w:rsidRPr="00426D7E">
        <w:rPr>
          <w:b/>
          <w:bCs/>
        </w:rPr>
        <w:t>iam</w:t>
      </w:r>
      <w:proofErr w:type="spellEnd"/>
      <w:r w:rsidRPr="00426D7E">
        <w:rPr>
          <w:b/>
          <w:bCs/>
        </w:rPr>
        <w:t>/security-credentials/role-name</w:t>
      </w:r>
      <w:r w:rsidRPr="00426D7E">
        <w:t> metadata category. This returns a temporary set of credentials that the EC2 instance automatically uses for communicating with AWS services.</w:t>
      </w:r>
    </w:p>
    <w:p w14:paraId="6A53A80B" w14:textId="26628C7C" w:rsidR="00D31830" w:rsidRDefault="00D31830" w:rsidP="00231B0F"/>
    <w:p w14:paraId="32005459" w14:textId="77777777" w:rsidR="0003706D" w:rsidRPr="0003706D" w:rsidRDefault="0003706D" w:rsidP="0003706D">
      <w:pPr>
        <w:pStyle w:val="Heading4"/>
      </w:pPr>
      <w:r w:rsidRPr="0003706D">
        <w:t>What is an SQS dead-letter queue (DLQ), and what could you use it for?</w:t>
      </w:r>
    </w:p>
    <w:p w14:paraId="45F1DEF0" w14:textId="77777777" w:rsidR="0003706D" w:rsidRPr="0003706D" w:rsidRDefault="0003706D" w:rsidP="0003706D">
      <w:r w:rsidRPr="0003706D">
        <w:t>SQS is Amazon’s fully managed distributed queue service. Queues are useful for handling communication between different services or other components in distributed systems.</w:t>
      </w:r>
    </w:p>
    <w:p w14:paraId="6B026FD5" w14:textId="77777777" w:rsidR="0003706D" w:rsidRPr="0003706D" w:rsidRDefault="0003706D" w:rsidP="0003706D">
      <w:r w:rsidRPr="0003706D">
        <w:t>A DLQ is a special queue for messages that could not be processed properly. These queues are specially used for debugging and troubleshooting applications.</w:t>
      </w:r>
    </w:p>
    <w:p w14:paraId="2DB42666" w14:textId="0B828326" w:rsidR="00D31830" w:rsidRDefault="00D31830" w:rsidP="00231B0F"/>
    <w:p w14:paraId="28EDF7A3" w14:textId="5E92FE2E" w:rsidR="006C4004" w:rsidRDefault="006C4004" w:rsidP="006C4004">
      <w:pPr>
        <w:pStyle w:val="Heading4"/>
      </w:pPr>
      <w:r w:rsidRPr="006C4004">
        <w:t xml:space="preserve">What are some differences between EKS, ECS, and </w:t>
      </w:r>
      <w:proofErr w:type="spellStart"/>
      <w:r w:rsidRPr="006C4004">
        <w:t>Fargate</w:t>
      </w:r>
      <w:proofErr w:type="spellEnd"/>
      <w:r w:rsidRPr="006C4004">
        <w:t>?</w:t>
      </w:r>
    </w:p>
    <w:p w14:paraId="64D5E6EF" w14:textId="77777777" w:rsidR="006C4004" w:rsidRPr="006C4004" w:rsidRDefault="006C4004" w:rsidP="006C4004">
      <w:r w:rsidRPr="006C4004">
        <w:t>EKS, or </w:t>
      </w:r>
      <w:r w:rsidRPr="006C4004">
        <w:rPr>
          <w:b/>
          <w:bCs/>
        </w:rPr>
        <w:t>Amazon Elastic Container Service for Kubernetes</w:t>
      </w:r>
      <w:r w:rsidRPr="006C4004">
        <w:t>, is Amazon’s managed Kubernetes service. This service provides a managed </w:t>
      </w:r>
      <w:r w:rsidRPr="006C4004">
        <w:rPr>
          <w:i/>
          <w:iCs/>
        </w:rPr>
        <w:t>Kubernetes control plane</w:t>
      </w:r>
      <w:r w:rsidRPr="006C4004">
        <w:t> that’s highly available, i.e. they run multiple master nodes for you.</w:t>
      </w:r>
    </w:p>
    <w:p w14:paraId="7D093BCF" w14:textId="77777777" w:rsidR="006C4004" w:rsidRPr="006C4004" w:rsidRDefault="006C4004" w:rsidP="006C4004">
      <w:r w:rsidRPr="006C4004">
        <w:t>ECS, or </w:t>
      </w:r>
      <w:r w:rsidRPr="006C4004">
        <w:rPr>
          <w:b/>
          <w:bCs/>
        </w:rPr>
        <w:t>Elastic Container Service</w:t>
      </w:r>
      <w:r w:rsidRPr="006C4004">
        <w:t>, is Amazon’s container orchestration service. This service is used to manage containers and their lifecycle within clusters.</w:t>
      </w:r>
    </w:p>
    <w:p w14:paraId="66485DFF" w14:textId="77777777" w:rsidR="006C4004" w:rsidRPr="006C4004" w:rsidRDefault="006C4004" w:rsidP="006C4004">
      <w:proofErr w:type="spellStart"/>
      <w:r w:rsidRPr="006C4004">
        <w:rPr>
          <w:b/>
          <w:bCs/>
        </w:rPr>
        <w:lastRenderedPageBreak/>
        <w:t>Fargate</w:t>
      </w:r>
      <w:proofErr w:type="spellEnd"/>
      <w:r w:rsidRPr="006C4004">
        <w:t> is an ECS launch type which allows you to run containers in serverless clusters. In other words, it allows you to run containers without needing to manage the underlying cluster infrastructure.</w:t>
      </w:r>
    </w:p>
    <w:p w14:paraId="189B2430" w14:textId="66B6B31D" w:rsidR="006C4004" w:rsidRDefault="006C4004" w:rsidP="00231B0F"/>
    <w:p w14:paraId="0A02413F" w14:textId="7411FFAC" w:rsidR="007117B3" w:rsidRDefault="007117B3" w:rsidP="007117B3">
      <w:pPr>
        <w:pStyle w:val="Heading4"/>
      </w:pPr>
      <w:r w:rsidRPr="007117B3">
        <w:t>Explain these Elastic Beanstalk deployment modes:</w:t>
      </w:r>
    </w:p>
    <w:p w14:paraId="6E7F38F7" w14:textId="77777777" w:rsidR="007117B3" w:rsidRPr="007117B3" w:rsidRDefault="007117B3" w:rsidP="007117B3">
      <w:r w:rsidRPr="007117B3">
        <w:rPr>
          <w:b/>
          <w:bCs/>
        </w:rPr>
        <w:t>All at once</w:t>
      </w:r>
      <w:r w:rsidRPr="007117B3">
        <w:t>: This is the fastest mode. In this case, Elastic Beanstalk will simply stop all the running instances and then will deploy the new version to these instances.</w:t>
      </w:r>
    </w:p>
    <w:p w14:paraId="21B94F92" w14:textId="77777777" w:rsidR="007117B3" w:rsidRPr="007117B3" w:rsidRDefault="007117B3" w:rsidP="007117B3">
      <w:r w:rsidRPr="007117B3">
        <w:rPr>
          <w:b/>
          <w:bCs/>
        </w:rPr>
        <w:t>Immutable</w:t>
      </w:r>
      <w:r w:rsidRPr="007117B3">
        <w:t>: In this mode, Elastic Beanstalk will create a new Auto Scaling Group and deploy the new instances there. Then, if the deployment succeeds, it will replace the old Auto Scaling Group with the newly created one.</w:t>
      </w:r>
    </w:p>
    <w:p w14:paraId="5D2E66FC" w14:textId="77777777" w:rsidR="007117B3" w:rsidRPr="007117B3" w:rsidRDefault="007117B3" w:rsidP="007117B3">
      <w:r w:rsidRPr="007117B3">
        <w:rPr>
          <w:b/>
          <w:bCs/>
        </w:rPr>
        <w:t>Rolling</w:t>
      </w:r>
      <w:r w:rsidRPr="007117B3">
        <w:t xml:space="preserve">: During the deployment, Elastic Beanstalk will deploy the new application version to some of the currently running </w:t>
      </w:r>
      <w:proofErr w:type="gramStart"/>
      <w:r w:rsidRPr="007117B3">
        <w:t>instances, and</w:t>
      </w:r>
      <w:proofErr w:type="gramEnd"/>
      <w:r w:rsidRPr="007117B3">
        <w:t xml:space="preserve"> repeat that process until all instances are running the same version. Using this mode, the application will run below capacity, but with zero downtime and no additional costs.</w:t>
      </w:r>
    </w:p>
    <w:p w14:paraId="5831AE4F" w14:textId="77777777" w:rsidR="007117B3" w:rsidRPr="007117B3" w:rsidRDefault="007117B3" w:rsidP="007117B3">
      <w:r w:rsidRPr="007117B3">
        <w:rPr>
          <w:b/>
          <w:bCs/>
        </w:rPr>
        <w:t>Rolling with additional batches</w:t>
      </w:r>
      <w:r w:rsidRPr="007117B3">
        <w:t>: In this mode, Elastic Beanstalk will make sure there is no capacity reduction. It does so by first starting new instances with the new version of the application, and only then deploying the new version to the old instances.</w:t>
      </w:r>
    </w:p>
    <w:p w14:paraId="1D2C149B" w14:textId="3F1F2F76" w:rsidR="006C4004" w:rsidRDefault="006C4004" w:rsidP="00231B0F"/>
    <w:p w14:paraId="45C3E217" w14:textId="56CB2897" w:rsidR="0056508F" w:rsidRDefault="0056508F" w:rsidP="006E1819">
      <w:pPr>
        <w:pStyle w:val="Heading4"/>
      </w:pPr>
      <w:r w:rsidRPr="0056508F">
        <w:t xml:space="preserve">1.How can </w:t>
      </w:r>
      <w:proofErr w:type="gramStart"/>
      <w:r w:rsidRPr="0056508F">
        <w:t>you</w:t>
      </w:r>
      <w:proofErr w:type="gramEnd"/>
      <w:r w:rsidRPr="0056508F">
        <w:t xml:space="preserve"> failover gracefully in AWS?</w:t>
      </w:r>
    </w:p>
    <w:p w14:paraId="7022CF65" w14:textId="77777777" w:rsidR="006E1819" w:rsidRPr="006E1819" w:rsidRDefault="006E1819" w:rsidP="006E1819">
      <w:r w:rsidRPr="006E1819">
        <w:t>In case there is failure at one node, we can quickly remap and failover to another set of servers. It will lead to routing of traffic to the new servers.</w:t>
      </w:r>
    </w:p>
    <w:p w14:paraId="027B383A" w14:textId="77777777" w:rsidR="006E1819" w:rsidRPr="006E1819" w:rsidRDefault="006E1819" w:rsidP="006E1819">
      <w:r w:rsidRPr="006E1819">
        <w:t>It is also useful when we upgrade from old version to new version, or when some piece of hardware fails.</w:t>
      </w:r>
    </w:p>
    <w:p w14:paraId="4AE11D85" w14:textId="75953937" w:rsidR="006E1819" w:rsidRPr="0056508F" w:rsidRDefault="00DB7936" w:rsidP="006E1819">
      <w:r w:rsidRPr="00DB7936">
        <w:t>The Amazon Route 53 DNS failover feature also gives you the ability to monitor your website and automatically route your visitors to a backup site if your primary site becomes unavailable. You can host your backup site as a static website on Amazon S3 or as a separate dynamic environment.</w:t>
      </w:r>
    </w:p>
    <w:p w14:paraId="5CC36B49" w14:textId="31FADDAA" w:rsidR="0056508F" w:rsidRDefault="0056508F" w:rsidP="00DB7936">
      <w:pPr>
        <w:pStyle w:val="Heading4"/>
      </w:pPr>
      <w:r w:rsidRPr="0056508F">
        <w:t>Why AWS systems are built on “Design to Fail” approach?</w:t>
      </w:r>
    </w:p>
    <w:p w14:paraId="43510CEE" w14:textId="77777777" w:rsidR="00B626AF" w:rsidRPr="00B626AF" w:rsidRDefault="00B626AF" w:rsidP="00B626AF">
      <w:r w:rsidRPr="00B626AF">
        <w:t>At the core of an AWS system is, “Design for Fail” principle. It means if we design the software for failure nothing will fail.</w:t>
      </w:r>
    </w:p>
    <w:p w14:paraId="1769E28D" w14:textId="77777777" w:rsidR="00B626AF" w:rsidRPr="00B626AF" w:rsidRDefault="00B626AF" w:rsidP="00B626AF">
      <w:r w:rsidRPr="00B626AF">
        <w:t>If we follow a pessimist approach while designing architecture in the cloud, we will assume that things will fail. To handle such failure, we will always create a system that can have automated recovery from failure.</w:t>
      </w:r>
    </w:p>
    <w:p w14:paraId="5424F7C4" w14:textId="77777777" w:rsidR="00B626AF" w:rsidRPr="00B626AF" w:rsidRDefault="00B626AF" w:rsidP="00B626AF">
      <w:r w:rsidRPr="00B626AF">
        <w:t>An AWS system is designed to automatically recover from design, execution and deploy stage failures.</w:t>
      </w:r>
    </w:p>
    <w:p w14:paraId="627D0263" w14:textId="77777777" w:rsidR="005D5C0F" w:rsidRDefault="005D5C0F" w:rsidP="005D5C0F">
      <w:pPr>
        <w:pStyle w:val="Heading4"/>
      </w:pPr>
      <w:r w:rsidRPr="005D5C0F">
        <w:lastRenderedPageBreak/>
        <w:t>When should we use a Classic Load Balancer vs. an Application load balancer?</w:t>
      </w:r>
    </w:p>
    <w:p w14:paraId="2DFCE830" w14:textId="77777777" w:rsidR="005D5C0F" w:rsidRDefault="005D5C0F" w:rsidP="005D5C0F">
      <w:r w:rsidRPr="005D5C0F">
        <w:t xml:space="preserve"> A Classic Load Balancer is used for simple load balancing of traffic across multiple EC2 instances.</w:t>
      </w:r>
      <w:r w:rsidRPr="005D5C0F">
        <w:br/>
      </w:r>
    </w:p>
    <w:p w14:paraId="54442771" w14:textId="70D17185" w:rsidR="005D5C0F" w:rsidRPr="005D5C0F" w:rsidRDefault="005D5C0F" w:rsidP="005D5C0F">
      <w:r w:rsidRPr="005D5C0F">
        <w:t xml:space="preserve">An Application Load Balancer is more suited for Microservices based architecture or container-based architecture. Mainly in </w:t>
      </w:r>
      <w:proofErr w:type="gramStart"/>
      <w:r w:rsidRPr="005D5C0F">
        <w:t>these architecture</w:t>
      </w:r>
      <w:proofErr w:type="gramEnd"/>
      <w:r w:rsidRPr="005D5C0F">
        <w:t xml:space="preserve"> there is a need to do load balancing as well as there is need to route traffic to multiple services on same EC2 instance</w:t>
      </w:r>
    </w:p>
    <w:p w14:paraId="7F1B863D" w14:textId="5DF9BE5B" w:rsidR="006C4004" w:rsidRDefault="006C4004" w:rsidP="00231B0F"/>
    <w:p w14:paraId="0D706917" w14:textId="77777777" w:rsidR="00037222" w:rsidRPr="00037222" w:rsidRDefault="00037222" w:rsidP="00037222">
      <w:pPr>
        <w:pStyle w:val="Heading4"/>
      </w:pPr>
      <w:r w:rsidRPr="00037222">
        <w:t>How will you scale an Amazon EC2 instance vertically?</w:t>
      </w:r>
    </w:p>
    <w:p w14:paraId="35EB2F17" w14:textId="77777777" w:rsidR="00037222" w:rsidRPr="00037222" w:rsidRDefault="00037222" w:rsidP="00037222">
      <w:r w:rsidRPr="00037222">
        <w:t>We can use following steps to scale an Amazon EC2 instance:</w:t>
      </w:r>
    </w:p>
    <w:p w14:paraId="1A7A44AC" w14:textId="77777777" w:rsidR="00037222" w:rsidRPr="00037222" w:rsidRDefault="00037222" w:rsidP="00037222">
      <w:pPr>
        <w:numPr>
          <w:ilvl w:val="0"/>
          <w:numId w:val="47"/>
        </w:numPr>
      </w:pPr>
      <w:r w:rsidRPr="00037222">
        <w:t>Step 1: Start an EC2 instance that is larger in capacity than the one we are currently using.</w:t>
      </w:r>
    </w:p>
    <w:p w14:paraId="5FA9409E" w14:textId="77777777" w:rsidR="00037222" w:rsidRPr="00037222" w:rsidRDefault="00037222" w:rsidP="00037222">
      <w:pPr>
        <w:numPr>
          <w:ilvl w:val="0"/>
          <w:numId w:val="47"/>
        </w:numPr>
      </w:pPr>
      <w:r w:rsidRPr="00037222">
        <w:t>Step 2: Pause the new instance and detach the root web volume from the server.</w:t>
      </w:r>
    </w:p>
    <w:p w14:paraId="7B20C7D5" w14:textId="77777777" w:rsidR="00037222" w:rsidRPr="00037222" w:rsidRDefault="00037222" w:rsidP="00037222">
      <w:pPr>
        <w:numPr>
          <w:ilvl w:val="0"/>
          <w:numId w:val="47"/>
        </w:numPr>
      </w:pPr>
      <w:r w:rsidRPr="00037222">
        <w:t>Step 3: Stop the current live instance and detach its root volume</w:t>
      </w:r>
    </w:p>
    <w:p w14:paraId="339F3FCC" w14:textId="77777777" w:rsidR="00037222" w:rsidRPr="00037222" w:rsidRDefault="00037222" w:rsidP="00037222">
      <w:pPr>
        <w:numPr>
          <w:ilvl w:val="0"/>
          <w:numId w:val="47"/>
        </w:numPr>
      </w:pPr>
      <w:r w:rsidRPr="00037222">
        <w:t>Step 4: Note the unique device ID and attach that root volume to new server</w:t>
      </w:r>
    </w:p>
    <w:p w14:paraId="7F5F540A" w14:textId="77777777" w:rsidR="00037222" w:rsidRPr="00037222" w:rsidRDefault="00037222" w:rsidP="00037222">
      <w:pPr>
        <w:numPr>
          <w:ilvl w:val="0"/>
          <w:numId w:val="47"/>
        </w:numPr>
      </w:pPr>
      <w:r w:rsidRPr="00037222">
        <w:t>Step 5: Start the new EC2 instance again</w:t>
      </w:r>
    </w:p>
    <w:p w14:paraId="51088DFC" w14:textId="503BF016" w:rsidR="006C4004" w:rsidRDefault="006C4004" w:rsidP="00231B0F"/>
    <w:p w14:paraId="01582839" w14:textId="77777777" w:rsidR="00012E6E" w:rsidRPr="00012E6E" w:rsidRDefault="00012E6E" w:rsidP="00012E6E">
      <w:pPr>
        <w:pStyle w:val="Heading4"/>
      </w:pPr>
      <w:r w:rsidRPr="00012E6E">
        <w:t xml:space="preserve">What are the main features of Amazon </w:t>
      </w:r>
      <w:proofErr w:type="spellStart"/>
      <w:r w:rsidRPr="00012E6E">
        <w:t>CloudSearch</w:t>
      </w:r>
      <w:proofErr w:type="spellEnd"/>
      <w:r w:rsidRPr="00012E6E">
        <w:t>?</w:t>
      </w:r>
    </w:p>
    <w:p w14:paraId="11F5EAD3" w14:textId="77777777" w:rsidR="00012E6E" w:rsidRPr="00012E6E" w:rsidRDefault="00012E6E" w:rsidP="00012E6E">
      <w:pPr>
        <w:numPr>
          <w:ilvl w:val="0"/>
          <w:numId w:val="48"/>
        </w:numPr>
      </w:pPr>
      <w:r w:rsidRPr="00012E6E">
        <w:t xml:space="preserve">Amazon </w:t>
      </w:r>
      <w:proofErr w:type="spellStart"/>
      <w:r w:rsidRPr="00012E6E">
        <w:t>CloudSearch</w:t>
      </w:r>
      <w:proofErr w:type="spellEnd"/>
      <w:r w:rsidRPr="00012E6E">
        <w:t xml:space="preserve"> is mainly used for implementing a search solution of a website or application in AWS. It is highly scalable service and very easy to manage.</w:t>
      </w:r>
    </w:p>
    <w:p w14:paraId="223E5165" w14:textId="77777777" w:rsidR="00012E6E" w:rsidRPr="00012E6E" w:rsidRDefault="00012E6E" w:rsidP="00012E6E">
      <w:pPr>
        <w:numPr>
          <w:ilvl w:val="0"/>
          <w:numId w:val="48"/>
        </w:numPr>
      </w:pPr>
      <w:r w:rsidRPr="00012E6E">
        <w:t>It can index and search structured data as well as plain text.</w:t>
      </w:r>
    </w:p>
    <w:p w14:paraId="4BC55C61" w14:textId="77777777" w:rsidR="00012E6E" w:rsidRPr="00012E6E" w:rsidRDefault="00012E6E" w:rsidP="00012E6E">
      <w:pPr>
        <w:numPr>
          <w:ilvl w:val="0"/>
          <w:numId w:val="48"/>
        </w:numPr>
      </w:pPr>
      <w:r w:rsidRPr="00012E6E">
        <w:t xml:space="preserve">Main feature of Amazon </w:t>
      </w:r>
      <w:proofErr w:type="spellStart"/>
      <w:r w:rsidRPr="00012E6E">
        <w:t>CloudSearch</w:t>
      </w:r>
      <w:proofErr w:type="spellEnd"/>
      <w:r w:rsidRPr="00012E6E">
        <w:t xml:space="preserve"> </w:t>
      </w:r>
      <w:proofErr w:type="gramStart"/>
      <w:r w:rsidRPr="00012E6E">
        <w:t>are</w:t>
      </w:r>
      <w:proofErr w:type="gramEnd"/>
      <w:r w:rsidRPr="00012E6E">
        <w:t>:</w:t>
      </w:r>
    </w:p>
    <w:p w14:paraId="6D75DEC6" w14:textId="77777777" w:rsidR="00012E6E" w:rsidRPr="00012E6E" w:rsidRDefault="00012E6E" w:rsidP="00012E6E">
      <w:pPr>
        <w:numPr>
          <w:ilvl w:val="0"/>
          <w:numId w:val="48"/>
        </w:numPr>
      </w:pPr>
      <w:r w:rsidRPr="00012E6E">
        <w:t>Prefix search</w:t>
      </w:r>
    </w:p>
    <w:p w14:paraId="5DF038E1" w14:textId="77777777" w:rsidR="00012E6E" w:rsidRPr="00012E6E" w:rsidRDefault="00012E6E" w:rsidP="00012E6E">
      <w:pPr>
        <w:numPr>
          <w:ilvl w:val="0"/>
          <w:numId w:val="48"/>
        </w:numPr>
      </w:pPr>
      <w:r w:rsidRPr="00012E6E">
        <w:t>Full text search</w:t>
      </w:r>
    </w:p>
    <w:p w14:paraId="63C2FFC1" w14:textId="77777777" w:rsidR="00012E6E" w:rsidRPr="00012E6E" w:rsidRDefault="00012E6E" w:rsidP="00012E6E">
      <w:pPr>
        <w:numPr>
          <w:ilvl w:val="0"/>
          <w:numId w:val="48"/>
        </w:numPr>
      </w:pPr>
      <w:r w:rsidRPr="00012E6E">
        <w:t>Boolean search</w:t>
      </w:r>
    </w:p>
    <w:p w14:paraId="4ADA7E28" w14:textId="77777777" w:rsidR="00012E6E" w:rsidRPr="00012E6E" w:rsidRDefault="00012E6E" w:rsidP="00012E6E">
      <w:pPr>
        <w:numPr>
          <w:ilvl w:val="0"/>
          <w:numId w:val="48"/>
        </w:numPr>
      </w:pPr>
      <w:r w:rsidRPr="00012E6E">
        <w:t>Term boosting</w:t>
      </w:r>
    </w:p>
    <w:p w14:paraId="3B26A5B7" w14:textId="77777777" w:rsidR="00012E6E" w:rsidRPr="00012E6E" w:rsidRDefault="00012E6E" w:rsidP="00012E6E">
      <w:pPr>
        <w:numPr>
          <w:ilvl w:val="0"/>
          <w:numId w:val="48"/>
        </w:numPr>
      </w:pPr>
      <w:r w:rsidRPr="00012E6E">
        <w:t>Range search</w:t>
      </w:r>
    </w:p>
    <w:p w14:paraId="54B02782" w14:textId="77777777" w:rsidR="00012E6E" w:rsidRPr="00012E6E" w:rsidRDefault="00012E6E" w:rsidP="00012E6E">
      <w:pPr>
        <w:numPr>
          <w:ilvl w:val="0"/>
          <w:numId w:val="48"/>
        </w:numPr>
      </w:pPr>
      <w:r w:rsidRPr="00012E6E">
        <w:t>Autocomplete Suggestions</w:t>
      </w:r>
    </w:p>
    <w:p w14:paraId="04E891C1" w14:textId="77777777" w:rsidR="00012E6E" w:rsidRPr="00012E6E" w:rsidRDefault="00012E6E" w:rsidP="00012E6E">
      <w:pPr>
        <w:numPr>
          <w:ilvl w:val="0"/>
          <w:numId w:val="48"/>
        </w:numPr>
      </w:pPr>
      <w:r w:rsidRPr="00012E6E">
        <w:t>Faceting</w:t>
      </w:r>
    </w:p>
    <w:p w14:paraId="692C3F53" w14:textId="77777777" w:rsidR="00012E6E" w:rsidRPr="00012E6E" w:rsidRDefault="00012E6E" w:rsidP="00012E6E">
      <w:pPr>
        <w:numPr>
          <w:ilvl w:val="0"/>
          <w:numId w:val="48"/>
        </w:numPr>
      </w:pPr>
      <w:r w:rsidRPr="00012E6E">
        <w:lastRenderedPageBreak/>
        <w:t>Highlighting</w:t>
      </w:r>
    </w:p>
    <w:p w14:paraId="26765948" w14:textId="254BD81B" w:rsidR="006C4004" w:rsidRDefault="006C4004" w:rsidP="00231B0F"/>
    <w:p w14:paraId="1821CE5D" w14:textId="77777777" w:rsidR="00744E6C" w:rsidRPr="00744E6C" w:rsidRDefault="00744E6C" w:rsidP="00744E6C">
      <w:pPr>
        <w:pStyle w:val="Heading4"/>
      </w:pPr>
      <w:r w:rsidRPr="00744E6C">
        <w:t>What is the command to copy all files from a S3 bucket to another bucket?</w:t>
      </w:r>
    </w:p>
    <w:p w14:paraId="0099DC66" w14:textId="77777777" w:rsidR="00744E6C" w:rsidRPr="00744E6C" w:rsidRDefault="00744E6C" w:rsidP="00744E6C">
      <w:pPr>
        <w:numPr>
          <w:ilvl w:val="0"/>
          <w:numId w:val="1"/>
        </w:numPr>
        <w:tabs>
          <w:tab w:val="clear" w:pos="360"/>
        </w:tabs>
      </w:pPr>
      <w:r w:rsidRPr="00744E6C">
        <w:t>We can use s2cmd for this purpose. The command would be as follows:</w:t>
      </w:r>
    </w:p>
    <w:p w14:paraId="29A8D31A" w14:textId="77777777" w:rsidR="00744E6C" w:rsidRPr="00744E6C" w:rsidRDefault="00744E6C" w:rsidP="00744E6C">
      <w:pPr>
        <w:numPr>
          <w:ilvl w:val="0"/>
          <w:numId w:val="1"/>
        </w:numPr>
        <w:tabs>
          <w:tab w:val="clear" w:pos="360"/>
        </w:tabs>
      </w:pPr>
      <w:r w:rsidRPr="00744E6C">
        <w:t>s3cmd sync s3://source/foo/bucket/ s3://destination/foo/bucket/</w:t>
      </w:r>
    </w:p>
    <w:p w14:paraId="69AE3915" w14:textId="3856876C" w:rsidR="006C4004" w:rsidRDefault="006C4004" w:rsidP="00231B0F"/>
    <w:p w14:paraId="430DFE10" w14:textId="77777777" w:rsidR="00BB37BE" w:rsidRPr="00BB37BE" w:rsidRDefault="00BB37BE" w:rsidP="00BB37BE">
      <w:pPr>
        <w:pStyle w:val="Heading4"/>
      </w:pPr>
      <w:r w:rsidRPr="00BB37BE">
        <w:t>What are the steps to change the root EBS device of an Amazon EC2 instance?</w:t>
      </w:r>
    </w:p>
    <w:p w14:paraId="2E6CB646" w14:textId="77777777" w:rsidR="00BB37BE" w:rsidRPr="00BB37BE" w:rsidRDefault="00BB37BE" w:rsidP="00BB37BE">
      <w:r w:rsidRPr="00BB37BE">
        <w:t>We can follow these steps to change the root EBS device of an EC2 instance:</w:t>
      </w:r>
    </w:p>
    <w:p w14:paraId="1B996AEE" w14:textId="77777777" w:rsidR="00BB37BE" w:rsidRPr="00BB37BE" w:rsidRDefault="00BB37BE" w:rsidP="00BB37BE">
      <w:pPr>
        <w:numPr>
          <w:ilvl w:val="0"/>
          <w:numId w:val="49"/>
        </w:numPr>
      </w:pPr>
      <w:r w:rsidRPr="00BB37BE">
        <w:t>Stop Amazon EC2 instance</w:t>
      </w:r>
    </w:p>
    <w:p w14:paraId="67A7FB95" w14:textId="77777777" w:rsidR="00BB37BE" w:rsidRPr="00BB37BE" w:rsidRDefault="00BB37BE" w:rsidP="00BB37BE">
      <w:pPr>
        <w:numPr>
          <w:ilvl w:val="0"/>
          <w:numId w:val="49"/>
        </w:numPr>
      </w:pPr>
      <w:r w:rsidRPr="00BB37BE">
        <w:t>Detach root EBS volume</w:t>
      </w:r>
    </w:p>
    <w:p w14:paraId="326B7C24" w14:textId="77777777" w:rsidR="00BB37BE" w:rsidRPr="00BB37BE" w:rsidRDefault="00BB37BE" w:rsidP="00BB37BE">
      <w:pPr>
        <w:numPr>
          <w:ilvl w:val="0"/>
          <w:numId w:val="49"/>
        </w:numPr>
      </w:pPr>
      <w:r w:rsidRPr="00BB37BE">
        <w:t>Attach another EBS volume</w:t>
      </w:r>
    </w:p>
    <w:p w14:paraId="608631F7" w14:textId="77777777" w:rsidR="00BB37BE" w:rsidRPr="00BB37BE" w:rsidRDefault="00BB37BE" w:rsidP="00BB37BE">
      <w:pPr>
        <w:numPr>
          <w:ilvl w:val="0"/>
          <w:numId w:val="49"/>
        </w:numPr>
      </w:pPr>
      <w:r w:rsidRPr="00BB37BE">
        <w:t>Start Amazon EC2 instance</w:t>
      </w:r>
    </w:p>
    <w:p w14:paraId="6A961F29" w14:textId="1C365B70" w:rsidR="00744E6C" w:rsidRDefault="00744E6C" w:rsidP="00231B0F"/>
    <w:p w14:paraId="40748425" w14:textId="77777777" w:rsidR="002F1C01" w:rsidRPr="002F1C01" w:rsidRDefault="002F1C01" w:rsidP="00ED1299">
      <w:pPr>
        <w:pStyle w:val="Heading4"/>
      </w:pPr>
      <w:r w:rsidRPr="002F1C01">
        <w:t>How can we find our regions and Availability Zones by using the Amazon EC2?</w:t>
      </w:r>
    </w:p>
    <w:p w14:paraId="48F60DDA" w14:textId="60D94270" w:rsidR="002F1C01" w:rsidRPr="002F1C01" w:rsidRDefault="002F1C01" w:rsidP="002F1C01">
      <w:r>
        <w:t>W</w:t>
      </w:r>
      <w:r w:rsidRPr="002F1C01">
        <w:t>e can use Amazon EC2 Command Line Interface (CLI) to find the region and availability zone.</w:t>
      </w:r>
    </w:p>
    <w:p w14:paraId="227E51E4" w14:textId="77777777" w:rsidR="002F1C01" w:rsidRPr="002F1C01" w:rsidRDefault="002F1C01" w:rsidP="00ED1299">
      <w:r w:rsidRPr="002F1C01">
        <w:t>Run following command:</w:t>
      </w:r>
    </w:p>
    <w:p w14:paraId="63186EAB" w14:textId="77777777" w:rsidR="002F1C01" w:rsidRPr="002F1C01" w:rsidRDefault="002F1C01" w:rsidP="00ED1299">
      <w:pPr>
        <w:pStyle w:val="Output"/>
      </w:pPr>
      <w:r w:rsidRPr="002F1C01">
        <w:t>USER/&gt; ec2-describe-regions</w:t>
      </w:r>
      <w:r w:rsidRPr="002F1C01">
        <w:br/>
        <w:t>REGION us-west-1 ec2.us-west-1.amazonaws.com</w:t>
      </w:r>
      <w:r w:rsidRPr="002F1C01">
        <w:br/>
        <w:t>REGION ap-northwest-1 ec2.ap-northwest-1.amazonaws.com</w:t>
      </w:r>
      <w:r w:rsidRPr="002F1C01">
        <w:br/>
        <w:t>REGION ap-southwest-1 ec2.ap-southwest-1.amazonaws.com</w:t>
      </w:r>
    </w:p>
    <w:p w14:paraId="4C2A0BC4" w14:textId="77777777" w:rsidR="002F1C01" w:rsidRPr="002F1C01" w:rsidRDefault="002F1C01" w:rsidP="002F1C01">
      <w:pPr>
        <w:ind w:left="720"/>
      </w:pPr>
    </w:p>
    <w:p w14:paraId="6C5E8E9C" w14:textId="69D00041" w:rsidR="00744E6C" w:rsidRDefault="00744E6C" w:rsidP="00231B0F"/>
    <w:p w14:paraId="67F7E64A" w14:textId="77777777" w:rsidR="00721B71" w:rsidRPr="00721B71" w:rsidRDefault="00721B71" w:rsidP="00721B71">
      <w:pPr>
        <w:pStyle w:val="Heading4"/>
      </w:pPr>
      <w:r w:rsidRPr="00721B71">
        <w:t>Why encryption should be used in Amazon S3?</w:t>
      </w:r>
    </w:p>
    <w:p w14:paraId="42A6FCF6" w14:textId="77777777" w:rsidR="00721B71" w:rsidRPr="00721B71" w:rsidRDefault="00721B71" w:rsidP="00721B71">
      <w:pPr>
        <w:numPr>
          <w:ilvl w:val="0"/>
          <w:numId w:val="1"/>
        </w:numPr>
        <w:tabs>
          <w:tab w:val="clear" w:pos="360"/>
        </w:tabs>
      </w:pPr>
      <w:r w:rsidRPr="00721B71">
        <w:t xml:space="preserve">Amazon S3 is simple storage service. We can create a </w:t>
      </w:r>
      <w:proofErr w:type="gramStart"/>
      <w:r w:rsidRPr="00721B71">
        <w:t>highly-scalable</w:t>
      </w:r>
      <w:proofErr w:type="gramEnd"/>
      <w:r w:rsidRPr="00721B71">
        <w:t>, reliable, and low-latency data store in Amazon S3.</w:t>
      </w:r>
    </w:p>
    <w:p w14:paraId="1B43544B" w14:textId="77777777" w:rsidR="00721B71" w:rsidRPr="00721B71" w:rsidRDefault="00721B71" w:rsidP="00721B71">
      <w:pPr>
        <w:numPr>
          <w:ilvl w:val="0"/>
          <w:numId w:val="1"/>
        </w:numPr>
        <w:tabs>
          <w:tab w:val="clear" w:pos="360"/>
        </w:tabs>
      </w:pPr>
      <w:r w:rsidRPr="00721B71">
        <w:t>We can use a simple web service interface to store and retrieve data in S3 buckets. These APIs are available at all the time from anywhere in the world. Since these APIs are widely accessible data stored needs security.</w:t>
      </w:r>
    </w:p>
    <w:p w14:paraId="01057C72" w14:textId="77777777" w:rsidR="00721B71" w:rsidRPr="00721B71" w:rsidRDefault="00721B71" w:rsidP="00721B71">
      <w:pPr>
        <w:numPr>
          <w:ilvl w:val="0"/>
          <w:numId w:val="1"/>
        </w:numPr>
        <w:tabs>
          <w:tab w:val="clear" w:pos="360"/>
        </w:tabs>
      </w:pPr>
      <w:r w:rsidRPr="00721B71">
        <w:t>To keep the data secure, we can encrypt it. Since S3 is Amazon proprietary technology, it is recommended to use our own Encryption strategy on the data stored in Amazon S3.</w:t>
      </w:r>
    </w:p>
    <w:p w14:paraId="6BA6ADA1" w14:textId="77777777" w:rsidR="00721B71" w:rsidRDefault="00721B71" w:rsidP="00231B0F"/>
    <w:p w14:paraId="2FCAD9D2" w14:textId="77777777" w:rsidR="00744E6C" w:rsidRDefault="00744E6C" w:rsidP="00231B0F"/>
    <w:p w14:paraId="5A167F5A" w14:textId="77777777" w:rsidR="00D31830" w:rsidRDefault="00D31830" w:rsidP="00231B0F"/>
    <w:p w14:paraId="4EC5028E" w14:textId="35A08093" w:rsidR="00082B9D" w:rsidRDefault="00082B9D" w:rsidP="00082B9D">
      <w:pPr>
        <w:pStyle w:val="Heading2"/>
      </w:pPr>
      <w:r>
        <w:t>Ref.</w:t>
      </w:r>
    </w:p>
    <w:p w14:paraId="1BDA0667" w14:textId="71BFB6C9" w:rsidR="00082B9D" w:rsidRDefault="000206A7" w:rsidP="00DB7936">
      <w:pPr>
        <w:rPr>
          <w:rStyle w:val="Hyperlink"/>
        </w:rPr>
      </w:pPr>
      <w:hyperlink r:id="rId55" w:history="1">
        <w:r w:rsidR="00DB7936">
          <w:rPr>
            <w:rStyle w:val="Hyperlink"/>
          </w:rPr>
          <w:t>https://www.knowledgepowerhouse.com/why-aws-systems-are-built-on-design-to-fail-approach/276</w:t>
        </w:r>
      </w:hyperlink>
    </w:p>
    <w:p w14:paraId="62D42180" w14:textId="7F160C3B" w:rsidR="00B152AF" w:rsidRDefault="00B152AF" w:rsidP="00DB7936">
      <w:pPr>
        <w:rPr>
          <w:rStyle w:val="Hyperlink"/>
        </w:rPr>
      </w:pPr>
    </w:p>
    <w:p w14:paraId="0BE02062" w14:textId="440A54F9" w:rsidR="00B152AF" w:rsidRDefault="00B152AF" w:rsidP="00DB7936">
      <w:pPr>
        <w:rPr>
          <w:rStyle w:val="Hyperlink"/>
        </w:rPr>
      </w:pPr>
    </w:p>
    <w:p w14:paraId="5B6AB4E3" w14:textId="27AA5FE7" w:rsidR="00EB5C0A" w:rsidRDefault="00EB5C0A" w:rsidP="00DB7936">
      <w:pPr>
        <w:rPr>
          <w:rStyle w:val="Hyperlink"/>
        </w:rPr>
      </w:pPr>
    </w:p>
    <w:p w14:paraId="4E2DE8EC" w14:textId="4DA84E92" w:rsidR="00EB5C0A" w:rsidRDefault="00EB5C0A" w:rsidP="00761A36">
      <w:pPr>
        <w:pStyle w:val="Heading1"/>
        <w:rPr>
          <w:rStyle w:val="Hyperlink"/>
          <w:color w:val="FFFFFF" w:themeColor="background1"/>
          <w:u w:val="none"/>
        </w:rPr>
      </w:pPr>
      <w:r w:rsidRPr="00EB5C0A">
        <w:rPr>
          <w:rStyle w:val="Hyperlink"/>
          <w:color w:val="F24F4F" w:themeColor="accent1"/>
          <w:u w:val="none"/>
        </w:rPr>
        <w:t>Chef</w:t>
      </w:r>
      <w:r w:rsidR="00303B64">
        <w:rPr>
          <w:rStyle w:val="Hyperlink"/>
          <w:color w:val="FFFFFF" w:themeColor="background1"/>
          <w:u w:val="none"/>
        </w:rPr>
        <w:t xml:space="preserve"> </w:t>
      </w:r>
      <w:r w:rsidR="00C03BF0">
        <w:rPr>
          <w:rStyle w:val="Hyperlink"/>
          <w:color w:val="FFFFFF" w:themeColor="background1"/>
          <w:u w:val="none"/>
        </w:rPr>
        <w:t>–</w:t>
      </w:r>
      <w:r w:rsidR="00303B64">
        <w:rPr>
          <w:rStyle w:val="Hyperlink"/>
          <w:color w:val="FFFFFF" w:themeColor="background1"/>
          <w:u w:val="none"/>
        </w:rPr>
        <w:t xml:space="preserve"> Interview</w:t>
      </w:r>
    </w:p>
    <w:p w14:paraId="50D51453" w14:textId="77777777" w:rsidR="00571BEF" w:rsidRPr="00571BEF" w:rsidRDefault="00571BEF" w:rsidP="00761A36">
      <w:pPr>
        <w:pStyle w:val="Heading4"/>
      </w:pPr>
      <w:r w:rsidRPr="00571BEF">
        <w:t>What is Chef?</w:t>
      </w:r>
    </w:p>
    <w:p w14:paraId="1209D19C" w14:textId="443AE432" w:rsidR="00571BEF" w:rsidRPr="00571BEF" w:rsidRDefault="00571BEF" w:rsidP="00761A36">
      <w:r w:rsidRPr="00571BEF">
        <w:t xml:space="preserve">It is a powerful automation platform that provides a way to transforms infrastructure into code. Chef is a tool for which you write scripts that are used to automate processes. </w:t>
      </w:r>
    </w:p>
    <w:tbl>
      <w:tblPr>
        <w:tblW w:w="10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8"/>
        <w:gridCol w:w="8522"/>
      </w:tblGrid>
      <w:tr w:rsidR="00571BEF" w:rsidRPr="00571BEF" w14:paraId="28AC718D" w14:textId="77777777" w:rsidTr="00D556E0">
        <w:trPr>
          <w:trHeight w:val="286"/>
        </w:trPr>
        <w:tc>
          <w:tcPr>
            <w:tcW w:w="0" w:type="auto"/>
            <w:gridSpan w:val="2"/>
            <w:tcBorders>
              <w:top w:val="nil"/>
              <w:left w:val="nil"/>
              <w:bottom w:val="nil"/>
              <w:right w:val="nil"/>
            </w:tcBorders>
            <w:shd w:val="clear" w:color="auto" w:fill="FFFFFF" w:themeFill="background1"/>
            <w:tcMar>
              <w:top w:w="75" w:type="dxa"/>
              <w:left w:w="75" w:type="dxa"/>
              <w:bottom w:w="75" w:type="dxa"/>
              <w:right w:w="75" w:type="dxa"/>
            </w:tcMar>
            <w:vAlign w:val="center"/>
            <w:hideMark/>
          </w:tcPr>
          <w:p w14:paraId="1DBAF742" w14:textId="77777777" w:rsidR="00571BEF" w:rsidRPr="00571BEF" w:rsidRDefault="00571BEF" w:rsidP="000D72D6">
            <w:pPr>
              <w:spacing w:after="0"/>
            </w:pPr>
            <w:r w:rsidRPr="00571BEF">
              <w:rPr>
                <w:b/>
                <w:bCs/>
              </w:rPr>
              <w:t>Chef Architecture Components</w:t>
            </w:r>
          </w:p>
        </w:tc>
      </w:tr>
      <w:tr w:rsidR="00571BEF" w:rsidRPr="00571BEF" w14:paraId="6E0FF091" w14:textId="77777777" w:rsidTr="00D556E0">
        <w:trPr>
          <w:trHeight w:val="286"/>
        </w:trPr>
        <w:tc>
          <w:tcPr>
            <w:tcW w:w="1488" w:type="dxa"/>
            <w:tcBorders>
              <w:top w:val="outset" w:sz="6" w:space="0" w:color="auto"/>
              <w:left w:val="outset" w:sz="6" w:space="0" w:color="auto"/>
              <w:bottom w:val="outset" w:sz="6" w:space="0" w:color="auto"/>
              <w:right w:val="outset" w:sz="6" w:space="0" w:color="auto"/>
            </w:tcBorders>
            <w:shd w:val="clear" w:color="auto" w:fill="FFFFFF" w:themeFill="background1"/>
            <w:tcMar>
              <w:top w:w="75" w:type="dxa"/>
              <w:left w:w="75" w:type="dxa"/>
              <w:bottom w:w="75" w:type="dxa"/>
              <w:right w:w="75" w:type="dxa"/>
            </w:tcMar>
            <w:vAlign w:val="center"/>
            <w:hideMark/>
          </w:tcPr>
          <w:p w14:paraId="7A8CE824" w14:textId="77777777" w:rsidR="00571BEF" w:rsidRPr="00571BEF" w:rsidRDefault="00571BEF" w:rsidP="000D72D6">
            <w:pPr>
              <w:spacing w:after="0"/>
            </w:pPr>
            <w:r w:rsidRPr="00571BEF">
              <w:rPr>
                <w:b/>
                <w:bCs/>
                <w:i/>
                <w:iCs/>
              </w:rPr>
              <w:t>Chef Server</w:t>
            </w:r>
          </w:p>
        </w:tc>
        <w:tc>
          <w:tcPr>
            <w:tcW w:w="8521" w:type="dxa"/>
            <w:tcBorders>
              <w:top w:val="outset" w:sz="6" w:space="0" w:color="auto"/>
              <w:left w:val="outset" w:sz="6" w:space="0" w:color="auto"/>
              <w:bottom w:val="outset" w:sz="6" w:space="0" w:color="auto"/>
              <w:right w:val="outset" w:sz="6" w:space="0" w:color="auto"/>
            </w:tcBorders>
            <w:shd w:val="clear" w:color="auto" w:fill="FFFFFF" w:themeFill="background1"/>
            <w:tcMar>
              <w:top w:w="75" w:type="dxa"/>
              <w:left w:w="75" w:type="dxa"/>
              <w:bottom w:w="75" w:type="dxa"/>
              <w:right w:w="75" w:type="dxa"/>
            </w:tcMar>
            <w:vAlign w:val="center"/>
            <w:hideMark/>
          </w:tcPr>
          <w:p w14:paraId="0AB29695" w14:textId="77777777" w:rsidR="00571BEF" w:rsidRPr="00571BEF" w:rsidRDefault="00571BEF" w:rsidP="000206A7">
            <w:pPr>
              <w:numPr>
                <w:ilvl w:val="0"/>
                <w:numId w:val="50"/>
              </w:numPr>
              <w:spacing w:after="0"/>
            </w:pPr>
            <w:r w:rsidRPr="00571BEF">
              <w:t>The Chef Server is the central store of your infrastructure’s configuration data.</w:t>
            </w:r>
          </w:p>
          <w:p w14:paraId="00477C05" w14:textId="77777777" w:rsidR="00571BEF" w:rsidRPr="00571BEF" w:rsidRDefault="00571BEF" w:rsidP="000206A7">
            <w:pPr>
              <w:numPr>
                <w:ilvl w:val="0"/>
                <w:numId w:val="50"/>
              </w:numPr>
              <w:spacing w:after="0"/>
            </w:pPr>
            <w:r w:rsidRPr="00571BEF">
              <w:t>The Chef Server stores the data necessary to configure your nodes &amp; provides search.</w:t>
            </w:r>
          </w:p>
          <w:p w14:paraId="516D6D89" w14:textId="77777777" w:rsidR="00571BEF" w:rsidRPr="00571BEF" w:rsidRDefault="00571BEF" w:rsidP="000206A7">
            <w:pPr>
              <w:numPr>
                <w:ilvl w:val="0"/>
                <w:numId w:val="50"/>
              </w:numPr>
              <w:spacing w:after="0"/>
            </w:pPr>
            <w:r w:rsidRPr="00571BEF">
              <w:t>It is a powerful tool that allows you to dynamically drive node configuration based on data.</w:t>
            </w:r>
          </w:p>
        </w:tc>
      </w:tr>
      <w:tr w:rsidR="00571BEF" w:rsidRPr="00571BEF" w14:paraId="719A72B3" w14:textId="77777777" w:rsidTr="00D556E0">
        <w:trPr>
          <w:trHeight w:val="286"/>
        </w:trPr>
        <w:tc>
          <w:tcPr>
            <w:tcW w:w="14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48CE40F" w14:textId="77777777" w:rsidR="00571BEF" w:rsidRPr="00571BEF" w:rsidRDefault="00571BEF" w:rsidP="000D72D6">
            <w:pPr>
              <w:spacing w:after="0"/>
            </w:pPr>
            <w:r w:rsidRPr="00571BEF">
              <w:rPr>
                <w:b/>
                <w:bCs/>
                <w:i/>
                <w:iCs/>
              </w:rPr>
              <w:t>Chef Node</w:t>
            </w:r>
          </w:p>
        </w:tc>
        <w:tc>
          <w:tcPr>
            <w:tcW w:w="852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15F72D" w14:textId="77777777" w:rsidR="00571BEF" w:rsidRPr="00571BEF" w:rsidRDefault="00571BEF" w:rsidP="000206A7">
            <w:pPr>
              <w:numPr>
                <w:ilvl w:val="0"/>
                <w:numId w:val="51"/>
              </w:numPr>
              <w:spacing w:after="0"/>
            </w:pPr>
            <w:r w:rsidRPr="00571BEF">
              <w:t>A Node is any host that is configured using Chef-client.</w:t>
            </w:r>
          </w:p>
          <w:p w14:paraId="51B8708F" w14:textId="77777777" w:rsidR="00571BEF" w:rsidRPr="00571BEF" w:rsidRDefault="00571BEF" w:rsidP="000206A7">
            <w:pPr>
              <w:numPr>
                <w:ilvl w:val="0"/>
                <w:numId w:val="51"/>
              </w:numPr>
              <w:spacing w:after="0"/>
            </w:pPr>
            <w:r w:rsidRPr="00571BEF">
              <w:t>Chef-client runs on nodes &amp; contacts the Chef Server for the information necessary to configure node. </w:t>
            </w:r>
          </w:p>
          <w:p w14:paraId="2BC2F76A" w14:textId="77777777" w:rsidR="00571BEF" w:rsidRPr="00571BEF" w:rsidRDefault="00571BEF" w:rsidP="000206A7">
            <w:pPr>
              <w:numPr>
                <w:ilvl w:val="0"/>
                <w:numId w:val="51"/>
              </w:numPr>
              <w:spacing w:after="0"/>
            </w:pPr>
            <w:r w:rsidRPr="00571BEF">
              <w:t>Nodes are sometimes referred as “clients” as they are machines that run the Chef-client software.</w:t>
            </w:r>
          </w:p>
        </w:tc>
      </w:tr>
      <w:tr w:rsidR="00571BEF" w:rsidRPr="00571BEF" w14:paraId="27BB9A47" w14:textId="77777777" w:rsidTr="00D556E0">
        <w:trPr>
          <w:trHeight w:val="286"/>
        </w:trPr>
        <w:tc>
          <w:tcPr>
            <w:tcW w:w="148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D2F2B06" w14:textId="77777777" w:rsidR="00571BEF" w:rsidRPr="00571BEF" w:rsidRDefault="00571BEF" w:rsidP="000D72D6">
            <w:pPr>
              <w:spacing w:after="0"/>
            </w:pPr>
            <w:r w:rsidRPr="00571BEF">
              <w:rPr>
                <w:b/>
                <w:bCs/>
                <w:i/>
                <w:iCs/>
              </w:rPr>
              <w:t>Chef Workstation</w:t>
            </w:r>
          </w:p>
        </w:tc>
        <w:tc>
          <w:tcPr>
            <w:tcW w:w="852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5925189" w14:textId="77777777" w:rsidR="00571BEF" w:rsidRPr="00571BEF" w:rsidRDefault="00571BEF" w:rsidP="000206A7">
            <w:pPr>
              <w:numPr>
                <w:ilvl w:val="0"/>
                <w:numId w:val="52"/>
              </w:numPr>
              <w:spacing w:after="0"/>
            </w:pPr>
            <w:r w:rsidRPr="00571BEF">
              <w:t>A Chef Workstation is the host you use to modify your cookbooks and other configuration data.</w:t>
            </w:r>
          </w:p>
          <w:p w14:paraId="794EABC4" w14:textId="77777777" w:rsidR="00571BEF" w:rsidRPr="00571BEF" w:rsidRDefault="00571BEF" w:rsidP="000206A7">
            <w:pPr>
              <w:numPr>
                <w:ilvl w:val="0"/>
                <w:numId w:val="52"/>
              </w:numPr>
              <w:spacing w:after="0"/>
            </w:pPr>
            <w:r w:rsidRPr="00571BEF">
              <w:t>All the configurations are first tested in the Chef Workstation.</w:t>
            </w:r>
          </w:p>
          <w:p w14:paraId="5A20647B" w14:textId="77777777" w:rsidR="00571BEF" w:rsidRPr="00571BEF" w:rsidRDefault="00571BEF" w:rsidP="000206A7">
            <w:pPr>
              <w:numPr>
                <w:ilvl w:val="0"/>
                <w:numId w:val="52"/>
              </w:numPr>
              <w:spacing w:after="0"/>
            </w:pPr>
            <w:r w:rsidRPr="00571BEF">
              <w:t>Further, it is forwarded to the Chef Server.</w:t>
            </w:r>
          </w:p>
        </w:tc>
      </w:tr>
    </w:tbl>
    <w:p w14:paraId="631A563B" w14:textId="5064CA5F" w:rsidR="00571BEF" w:rsidRDefault="00571BEF" w:rsidP="00571BEF">
      <w:r w:rsidRPr="00571BEF">
        <w:lastRenderedPageBreak/>
        <w:drawing>
          <wp:inline distT="0" distB="0" distL="0" distR="0" wp14:anchorId="197C4E50" wp14:editId="6ECB1AB4">
            <wp:extent cx="5943600" cy="3178175"/>
            <wp:effectExtent l="0" t="0" r="0" b="3175"/>
            <wp:docPr id="14" name="Picture 14" descr="Chef Architecture - Chef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f Architecture - Chef Interview Questions - Edurek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178175"/>
                    </a:xfrm>
                    <a:prstGeom prst="rect">
                      <a:avLst/>
                    </a:prstGeom>
                    <a:noFill/>
                    <a:ln>
                      <a:noFill/>
                    </a:ln>
                  </pic:spPr>
                </pic:pic>
              </a:graphicData>
            </a:graphic>
          </wp:inline>
        </w:drawing>
      </w:r>
    </w:p>
    <w:p w14:paraId="485A371F" w14:textId="77777777" w:rsidR="00637B14" w:rsidRPr="00637B14" w:rsidRDefault="00637B14" w:rsidP="00637B14">
      <w:pPr>
        <w:pStyle w:val="Heading4"/>
      </w:pPr>
      <w:r w:rsidRPr="00637B14">
        <w:t>What is a Resource in Chef?</w:t>
      </w:r>
    </w:p>
    <w:p w14:paraId="312FDEEA" w14:textId="77777777" w:rsidR="00637B14" w:rsidRDefault="00637B14" w:rsidP="00637B14">
      <w:r w:rsidRPr="00637B14">
        <w:t xml:space="preserve">A Resource represents a piece of infrastructure and its desired state, such as </w:t>
      </w:r>
    </w:p>
    <w:p w14:paraId="6A7515FD" w14:textId="77777777" w:rsidR="00637B14" w:rsidRDefault="00637B14" w:rsidP="000206A7">
      <w:pPr>
        <w:pStyle w:val="ListParagraph"/>
        <w:numPr>
          <w:ilvl w:val="0"/>
          <w:numId w:val="53"/>
        </w:numPr>
      </w:pPr>
      <w:r w:rsidRPr="00637B14">
        <w:t>a package that should be installed,</w:t>
      </w:r>
    </w:p>
    <w:p w14:paraId="37AA4389" w14:textId="77777777" w:rsidR="00637B14" w:rsidRDefault="00637B14" w:rsidP="000206A7">
      <w:pPr>
        <w:pStyle w:val="ListParagraph"/>
        <w:numPr>
          <w:ilvl w:val="0"/>
          <w:numId w:val="53"/>
        </w:numPr>
      </w:pPr>
      <w:r w:rsidRPr="00637B14">
        <w:t xml:space="preserve"> a service that should be running, or </w:t>
      </w:r>
    </w:p>
    <w:p w14:paraId="4C914FB8" w14:textId="77777777" w:rsidR="00637B14" w:rsidRDefault="00637B14" w:rsidP="000206A7">
      <w:pPr>
        <w:pStyle w:val="ListParagraph"/>
        <w:numPr>
          <w:ilvl w:val="0"/>
          <w:numId w:val="53"/>
        </w:numPr>
      </w:pPr>
      <w:r w:rsidRPr="00637B14">
        <w:t>a file that should be generated.</w:t>
      </w:r>
    </w:p>
    <w:p w14:paraId="7926A69A" w14:textId="07FDA670" w:rsidR="00637B14" w:rsidRDefault="00637B14" w:rsidP="00637B14">
      <w:r w:rsidRPr="00637B14">
        <w:t xml:space="preserve"> A block of Resource can be considered as a Recipe.</w:t>
      </w:r>
    </w:p>
    <w:p w14:paraId="28E6D40E" w14:textId="56D5498D" w:rsidR="001E5726" w:rsidRDefault="001E5726" w:rsidP="00637B14">
      <w:r w:rsidRPr="001E5726">
        <w:t>Specifies a resource type such as package, template, or service.</w:t>
      </w:r>
    </w:p>
    <w:p w14:paraId="4F739125" w14:textId="1F941A00" w:rsidR="0004741A" w:rsidRDefault="0004741A" w:rsidP="00637B14"/>
    <w:p w14:paraId="0FB63883" w14:textId="77777777" w:rsidR="0004741A" w:rsidRPr="00637B14" w:rsidRDefault="0004741A" w:rsidP="00637B14"/>
    <w:p w14:paraId="167774E7" w14:textId="77777777" w:rsidR="00D90B03" w:rsidRPr="00D90B03" w:rsidRDefault="00D90B03" w:rsidP="00D90B03">
      <w:pPr>
        <w:pStyle w:val="Heading4"/>
      </w:pPr>
      <w:r w:rsidRPr="00D90B03">
        <w:t>What is a Recipe in Chef?</w:t>
      </w:r>
    </w:p>
    <w:p w14:paraId="660D63D4" w14:textId="77777777" w:rsidR="00D90B03" w:rsidRPr="00D90B03" w:rsidRDefault="00D90B03" w:rsidP="00D90B03">
      <w:r w:rsidRPr="00D90B03">
        <w:t xml:space="preserve">A Recipe is a collection of Resources that describes a </w:t>
      </w:r>
      <w:proofErr w:type="gramStart"/>
      <w:r w:rsidRPr="00D90B03">
        <w:t>particular configuration</w:t>
      </w:r>
      <w:proofErr w:type="gramEnd"/>
      <w:r w:rsidRPr="00D90B03">
        <w:t xml:space="preserve"> or policy. A Recipe describes everything that is required to configure part of a system.</w:t>
      </w:r>
    </w:p>
    <w:p w14:paraId="63E98589" w14:textId="4A6FC565" w:rsidR="00217136" w:rsidRPr="00217136" w:rsidRDefault="00217136" w:rsidP="00217136">
      <w:pPr>
        <w:pStyle w:val="Heading4"/>
      </w:pPr>
      <w:r w:rsidRPr="00217136">
        <w:t>How does a Cookbook differ from a Recipe in Chef?</w:t>
      </w:r>
    </w:p>
    <w:p w14:paraId="4B67594C" w14:textId="77777777" w:rsidR="00026E31" w:rsidRDefault="00217136" w:rsidP="00217136">
      <w:r w:rsidRPr="00217136">
        <w:t xml:space="preserve">A Recipe is a collection of Resources, and primarily configures a software package or some piece of infrastructure. </w:t>
      </w:r>
    </w:p>
    <w:p w14:paraId="10B4D767" w14:textId="56D98470" w:rsidR="00217136" w:rsidRDefault="00217136" w:rsidP="00217136">
      <w:r w:rsidRPr="00217136">
        <w:t>A Cookbook groups together Recipes and other information in a way that is more manageable than having just Recipes alone.</w:t>
      </w:r>
    </w:p>
    <w:p w14:paraId="71BA8FA1" w14:textId="1D25169E" w:rsidR="00026E31" w:rsidRDefault="00026E31" w:rsidP="00217136"/>
    <w:p w14:paraId="304B9A11" w14:textId="77777777" w:rsidR="00026E31" w:rsidRPr="00026E31" w:rsidRDefault="00026E31" w:rsidP="00026E31">
      <w:pPr>
        <w:pStyle w:val="Heading4"/>
      </w:pPr>
      <w:r w:rsidRPr="00026E31">
        <w:lastRenderedPageBreak/>
        <w:t>What happens when you don’t specify a Resource’s action in Chef?</w:t>
      </w:r>
    </w:p>
    <w:p w14:paraId="41938B58" w14:textId="77777777" w:rsidR="00A527BC" w:rsidRDefault="00026E31" w:rsidP="00026E31">
      <w:r w:rsidRPr="00026E31">
        <w:t>When you don’t specify a resource’s action, Chef applies the default action.</w:t>
      </w:r>
      <w:r w:rsidRPr="00026E31">
        <w:t xml:space="preserve"> </w:t>
      </w:r>
    </w:p>
    <w:p w14:paraId="580303B7" w14:textId="54557806" w:rsidR="00026E31" w:rsidRPr="00026E31" w:rsidRDefault="00026E31" w:rsidP="00026E31">
      <w:r w:rsidRPr="00026E31">
        <w:rPr>
          <w:b/>
          <w:bCs/>
          <w:color w:val="0000FF"/>
        </w:rPr>
        <w:t>create</w:t>
      </w:r>
      <w:r w:rsidRPr="00026E31">
        <w:t> is the file Resource’s default action</w:t>
      </w:r>
    </w:p>
    <w:p w14:paraId="700C3981" w14:textId="77777777" w:rsidR="00026E31" w:rsidRDefault="00026E31" w:rsidP="00026E31">
      <w:pPr>
        <w:pStyle w:val="Output"/>
      </w:pPr>
      <w:r>
        <w:t>file 'C:UsersAdministratorchef-reposettings.ini' do</w:t>
      </w:r>
    </w:p>
    <w:p w14:paraId="2006F4A3" w14:textId="77777777" w:rsidR="00026E31" w:rsidRDefault="00026E31" w:rsidP="00026E31">
      <w:pPr>
        <w:pStyle w:val="Output"/>
      </w:pPr>
      <w:r>
        <w:t xml:space="preserve"> content 'greeting=hello world'</w:t>
      </w:r>
    </w:p>
    <w:p w14:paraId="6DE791DE" w14:textId="45E3E4E9" w:rsidR="00026E31" w:rsidRPr="00026E31" w:rsidRDefault="00026E31" w:rsidP="00026E31">
      <w:pPr>
        <w:pStyle w:val="Output"/>
      </w:pPr>
      <w:r>
        <w:t xml:space="preserve">  end</w:t>
      </w:r>
      <w:r w:rsidRPr="00026E31">
        <w:br/>
      </w:r>
    </w:p>
    <w:p w14:paraId="66830E47" w14:textId="77777777" w:rsidR="00026E31" w:rsidRPr="00026E31" w:rsidRDefault="00026E31" w:rsidP="00026E31">
      <w:r w:rsidRPr="00026E31">
        <w:t>is same as the below resource:</w:t>
      </w:r>
    </w:p>
    <w:p w14:paraId="30C6CBBE" w14:textId="77777777" w:rsidR="00026E31" w:rsidRDefault="00026E31" w:rsidP="00026E31">
      <w:pPr>
        <w:pStyle w:val="Output"/>
      </w:pPr>
      <w:r>
        <w:t>file 'C:UsersAdministratorchef-reposettings.ini' do</w:t>
      </w:r>
    </w:p>
    <w:p w14:paraId="55830559" w14:textId="77777777" w:rsidR="00026E31" w:rsidRDefault="00026E31" w:rsidP="00026E31">
      <w:pPr>
        <w:pStyle w:val="Output"/>
      </w:pPr>
      <w:r>
        <w:t>action :create</w:t>
      </w:r>
    </w:p>
    <w:p w14:paraId="1E71128F" w14:textId="77777777" w:rsidR="00026E31" w:rsidRDefault="00026E31" w:rsidP="00026E31">
      <w:pPr>
        <w:pStyle w:val="Output"/>
      </w:pPr>
      <w:r>
        <w:t>content 'greeting=hello world'</w:t>
      </w:r>
    </w:p>
    <w:p w14:paraId="07B0CFF3" w14:textId="72E1A8A6" w:rsidR="00026E31" w:rsidRPr="00217136" w:rsidRDefault="00026E31" w:rsidP="00026E31">
      <w:pPr>
        <w:pStyle w:val="Output"/>
      </w:pPr>
      <w:r>
        <w:t>end</w:t>
      </w:r>
    </w:p>
    <w:p w14:paraId="648B4748" w14:textId="77777777" w:rsidR="00026E31" w:rsidRPr="00026E31" w:rsidRDefault="00026E31" w:rsidP="00026E31">
      <w:r w:rsidRPr="00026E31">
        <w:t>because: create is the file Resource’s default action.</w:t>
      </w:r>
    </w:p>
    <w:p w14:paraId="5AA4CE76" w14:textId="3D1B5DA1" w:rsidR="00C4540F" w:rsidRDefault="00C4540F" w:rsidP="00571BEF"/>
    <w:p w14:paraId="1D87F63B" w14:textId="77777777" w:rsidR="009F0191" w:rsidRDefault="009F0191" w:rsidP="009F0191">
      <w:pPr>
        <w:pStyle w:val="Heading4"/>
      </w:pPr>
      <w:r>
        <w:t>Are these two Chef recipes the same?</w:t>
      </w:r>
    </w:p>
    <w:p w14:paraId="407811D3" w14:textId="77777777" w:rsidR="009F0191" w:rsidRDefault="009F0191" w:rsidP="009F0191">
      <w:pPr>
        <w:pStyle w:val="Output"/>
      </w:pPr>
      <w:r>
        <w:t>package 'httpd'</w:t>
      </w:r>
    </w:p>
    <w:p w14:paraId="5950972E" w14:textId="77777777" w:rsidR="009F0191" w:rsidRDefault="009F0191" w:rsidP="009F0191">
      <w:pPr>
        <w:pStyle w:val="Output"/>
      </w:pPr>
      <w:r>
        <w:t xml:space="preserve"> service 'httpd' do</w:t>
      </w:r>
    </w:p>
    <w:p w14:paraId="03C49D27" w14:textId="77777777" w:rsidR="009F0191" w:rsidRDefault="009F0191" w:rsidP="009F0191">
      <w:pPr>
        <w:pStyle w:val="Output"/>
      </w:pPr>
      <w:r>
        <w:t xml:space="preserve"> action [:enable, :start]</w:t>
      </w:r>
    </w:p>
    <w:p w14:paraId="28CD81B0" w14:textId="77777777" w:rsidR="009F0191" w:rsidRDefault="009F0191" w:rsidP="009F0191">
      <w:pPr>
        <w:pStyle w:val="Output"/>
      </w:pPr>
      <w:r>
        <w:t xml:space="preserve"> end</w:t>
      </w:r>
    </w:p>
    <w:p w14:paraId="6EF51055" w14:textId="77777777" w:rsidR="009F0191" w:rsidRDefault="009F0191" w:rsidP="009F0191">
      <w:pPr>
        <w:pStyle w:val="Output"/>
      </w:pPr>
      <w:r>
        <w:t>&amp;&amp;</w:t>
      </w:r>
    </w:p>
    <w:p w14:paraId="4A806D16" w14:textId="77777777" w:rsidR="009F0191" w:rsidRDefault="009F0191" w:rsidP="009F0191">
      <w:pPr>
        <w:pStyle w:val="Output"/>
      </w:pPr>
    </w:p>
    <w:p w14:paraId="3BE5C786" w14:textId="77777777" w:rsidR="009F0191" w:rsidRDefault="009F0191" w:rsidP="009F0191">
      <w:pPr>
        <w:pStyle w:val="Output"/>
      </w:pPr>
      <w:r>
        <w:t>service 'httpd' do</w:t>
      </w:r>
    </w:p>
    <w:p w14:paraId="7924340C" w14:textId="77777777" w:rsidR="009F0191" w:rsidRDefault="009F0191" w:rsidP="009F0191">
      <w:pPr>
        <w:pStyle w:val="Output"/>
      </w:pPr>
      <w:r>
        <w:t>action [:enable, :start]</w:t>
      </w:r>
    </w:p>
    <w:p w14:paraId="7CED9E6D" w14:textId="77777777" w:rsidR="009F0191" w:rsidRDefault="009F0191" w:rsidP="009F0191">
      <w:pPr>
        <w:pStyle w:val="Output"/>
      </w:pPr>
      <w:r>
        <w:t>end</w:t>
      </w:r>
    </w:p>
    <w:p w14:paraId="42E3B55B" w14:textId="77777777" w:rsidR="009F0191" w:rsidRDefault="009F0191" w:rsidP="009F0191">
      <w:pPr>
        <w:pStyle w:val="Output"/>
      </w:pPr>
      <w:r>
        <w:t>package 'httpd'</w:t>
      </w:r>
    </w:p>
    <w:p w14:paraId="0CE6E6B4" w14:textId="77777777" w:rsidR="009F0191" w:rsidRDefault="009F0191" w:rsidP="009F0191">
      <w:r>
        <w:t xml:space="preserve">No, they are not. Remember that Chef applies resources in the order they appear. So </w:t>
      </w:r>
    </w:p>
    <w:p w14:paraId="4696870C" w14:textId="77777777" w:rsidR="009F0191" w:rsidRDefault="009F0191" w:rsidP="000206A7">
      <w:pPr>
        <w:pStyle w:val="ListParagraph"/>
        <w:numPr>
          <w:ilvl w:val="0"/>
          <w:numId w:val="54"/>
        </w:numPr>
      </w:pPr>
      <w:r>
        <w:t>the first Recipe ensures that the httpd package is installed and then configures the service.</w:t>
      </w:r>
    </w:p>
    <w:p w14:paraId="5DE3C31A" w14:textId="5D9C0C73" w:rsidR="009F0191" w:rsidRDefault="009F0191" w:rsidP="000206A7">
      <w:pPr>
        <w:pStyle w:val="ListParagraph"/>
        <w:numPr>
          <w:ilvl w:val="0"/>
          <w:numId w:val="54"/>
        </w:numPr>
      </w:pPr>
      <w:r>
        <w:t xml:space="preserve"> The second Recipe configures the service and then ensures the package is installed.</w:t>
      </w:r>
    </w:p>
    <w:p w14:paraId="4B6E7C5E" w14:textId="54BB42C8" w:rsidR="009F0191" w:rsidRDefault="009F0191" w:rsidP="00571BEF"/>
    <w:p w14:paraId="597BA2F3" w14:textId="77777777" w:rsidR="005A5C8A" w:rsidRDefault="005A5C8A" w:rsidP="005A5C8A">
      <w:pPr>
        <w:pStyle w:val="Heading4"/>
      </w:pPr>
      <w:r>
        <w:t>Write a service Resource that stops and then disables the httpd service from starting when the system boots in Chef.</w:t>
      </w:r>
    </w:p>
    <w:p w14:paraId="35A694F2" w14:textId="7300E165" w:rsidR="005A5C8A" w:rsidRDefault="005A5C8A" w:rsidP="005A5C8A">
      <w:r>
        <w:t>Use the below Resource to stop and disable the httpd service from starting when system boots.</w:t>
      </w:r>
    </w:p>
    <w:p w14:paraId="52ACE426" w14:textId="77777777" w:rsidR="005A5C8A" w:rsidRDefault="005A5C8A" w:rsidP="005A5C8A">
      <w:pPr>
        <w:pStyle w:val="Output"/>
      </w:pPr>
      <w:r>
        <w:t>service 'httpd' do</w:t>
      </w:r>
    </w:p>
    <w:p w14:paraId="4DB976A5" w14:textId="77777777" w:rsidR="005A5C8A" w:rsidRDefault="005A5C8A" w:rsidP="005A5C8A">
      <w:pPr>
        <w:pStyle w:val="Output"/>
      </w:pPr>
      <w:r>
        <w:t>action [:stop, :disable]</w:t>
      </w:r>
    </w:p>
    <w:p w14:paraId="2EFDE646" w14:textId="5F0986E9" w:rsidR="005A5C8A" w:rsidRDefault="005A5C8A" w:rsidP="005A5C8A">
      <w:pPr>
        <w:pStyle w:val="Output"/>
      </w:pPr>
      <w:r>
        <w:t xml:space="preserve">  end</w:t>
      </w:r>
    </w:p>
    <w:p w14:paraId="4416FB31" w14:textId="399C619D" w:rsidR="009F0191" w:rsidRDefault="009F0191" w:rsidP="00571BEF"/>
    <w:p w14:paraId="70B8EFDF" w14:textId="77777777" w:rsidR="002632A9" w:rsidRPr="002632A9" w:rsidRDefault="002632A9" w:rsidP="002632A9">
      <w:pPr>
        <w:pStyle w:val="Heading4"/>
      </w:pPr>
      <w:r w:rsidRPr="002632A9">
        <w:lastRenderedPageBreak/>
        <w:t>How does Chef-apply differ from Chef-client?</w:t>
      </w:r>
    </w:p>
    <w:p w14:paraId="25D92E5D" w14:textId="77777777" w:rsidR="000D66DE" w:rsidRPr="000D66DE" w:rsidRDefault="000D66DE" w:rsidP="000D66DE">
      <w:r w:rsidRPr="000D66DE">
        <w:t>Chef-apply is an executable program that runs a single Recipe from the command line. It is a part of the Chef development kit and a great way to explore resources.</w:t>
      </w:r>
    </w:p>
    <w:p w14:paraId="17D464A7" w14:textId="77777777" w:rsidR="000D66DE" w:rsidRPr="000D66DE" w:rsidRDefault="000D66DE" w:rsidP="000D66DE">
      <w:pPr>
        <w:spacing w:after="0"/>
      </w:pPr>
      <w:r w:rsidRPr="000D66DE">
        <w:t>Syntax for Chef-apply is:</w:t>
      </w:r>
    </w:p>
    <w:p w14:paraId="22EEB0F1" w14:textId="10C9CDFD" w:rsidR="000D66DE" w:rsidRDefault="000D66DE" w:rsidP="000D66DE">
      <w:pPr>
        <w:pStyle w:val="Output"/>
      </w:pPr>
      <w:r w:rsidRPr="000D66DE">
        <w:t xml:space="preserve">chef-apply </w:t>
      </w:r>
      <w:proofErr w:type="spellStart"/>
      <w:r w:rsidRPr="000D66DE">
        <w:t>name_of_recipe.rb</w:t>
      </w:r>
      <w:proofErr w:type="spellEnd"/>
    </w:p>
    <w:p w14:paraId="1BFF7801" w14:textId="77777777" w:rsidR="000D66DE" w:rsidRDefault="000D66DE" w:rsidP="000D66DE"/>
    <w:p w14:paraId="05FB037D" w14:textId="28F00BBF" w:rsidR="000D66DE" w:rsidRPr="000D66DE" w:rsidRDefault="000D66DE" w:rsidP="000D66DE">
      <w:r w:rsidRPr="000D66DE">
        <w:t>Chef-client applies a Cookbook. It is used for production purposes where you typically run Chef-client to apply one or more cookbooks</w:t>
      </w:r>
    </w:p>
    <w:p w14:paraId="3F59A12C" w14:textId="77777777" w:rsidR="002632A9" w:rsidRDefault="002632A9" w:rsidP="00571BEF"/>
    <w:p w14:paraId="3981995E" w14:textId="77777777" w:rsidR="00723AA3" w:rsidRPr="00723AA3" w:rsidRDefault="00723AA3" w:rsidP="00723AA3">
      <w:pPr>
        <w:pStyle w:val="Heading4"/>
      </w:pPr>
      <w:r w:rsidRPr="00723AA3">
        <w:t xml:space="preserve">What is </w:t>
      </w:r>
      <w:proofErr w:type="gramStart"/>
      <w:r w:rsidRPr="00723AA3">
        <w:t>run-list</w:t>
      </w:r>
      <w:proofErr w:type="gramEnd"/>
      <w:r w:rsidRPr="00723AA3">
        <w:t xml:space="preserve"> in Chef?</w:t>
      </w:r>
    </w:p>
    <w:p w14:paraId="6D79A31C" w14:textId="77777777" w:rsidR="00723AA3" w:rsidRPr="00723AA3" w:rsidRDefault="00723AA3" w:rsidP="00723AA3">
      <w:proofErr w:type="gramStart"/>
      <w:r w:rsidRPr="00723AA3">
        <w:t>run-list</w:t>
      </w:r>
      <w:proofErr w:type="gramEnd"/>
      <w:r w:rsidRPr="00723AA3">
        <w:t xml:space="preserve"> lets you specify which Recipes to run, and the order in which to run them. The run-list is important when you have multiple Cookbooks, and the order in which they run matters.</w:t>
      </w:r>
      <w:r w:rsidRPr="00723AA3">
        <w:br/>
      </w:r>
    </w:p>
    <w:p w14:paraId="6E734B07" w14:textId="77777777" w:rsidR="00723AA3" w:rsidRPr="00723AA3" w:rsidRDefault="00723AA3" w:rsidP="00723AA3">
      <w:r w:rsidRPr="00723AA3">
        <w:t>Depending on the discussion if you think more explanation is required just mention the below points</w:t>
      </w:r>
    </w:p>
    <w:p w14:paraId="58122E13" w14:textId="77777777" w:rsidR="00723AA3" w:rsidRPr="00723AA3" w:rsidRDefault="00723AA3" w:rsidP="00723AA3">
      <w:r w:rsidRPr="00723AA3">
        <w:t>A run-list is:</w:t>
      </w:r>
    </w:p>
    <w:p w14:paraId="4C7E6359" w14:textId="77777777" w:rsidR="00723AA3" w:rsidRPr="00723AA3" w:rsidRDefault="00723AA3" w:rsidP="000206A7">
      <w:pPr>
        <w:numPr>
          <w:ilvl w:val="0"/>
          <w:numId w:val="55"/>
        </w:numPr>
      </w:pPr>
      <w:r w:rsidRPr="00723AA3">
        <w:t>An ordered list of roles and/or recipes that are run in the exact order defined in the run-list; if a recipe appears more than once in the run-list, the chef-client will not run it twice.</w:t>
      </w:r>
    </w:p>
    <w:p w14:paraId="27B61C02" w14:textId="77777777" w:rsidR="00723AA3" w:rsidRPr="00723AA3" w:rsidRDefault="00723AA3" w:rsidP="000206A7">
      <w:pPr>
        <w:numPr>
          <w:ilvl w:val="0"/>
          <w:numId w:val="55"/>
        </w:numPr>
      </w:pPr>
      <w:r w:rsidRPr="00723AA3">
        <w:t>Always specific to the node on which it runs; nodes may have a run-list that is identical to the run-list used by other nodes.</w:t>
      </w:r>
    </w:p>
    <w:p w14:paraId="105D47EE" w14:textId="77777777" w:rsidR="00723AA3" w:rsidRPr="00723AA3" w:rsidRDefault="00723AA3" w:rsidP="000206A7">
      <w:pPr>
        <w:numPr>
          <w:ilvl w:val="0"/>
          <w:numId w:val="55"/>
        </w:numPr>
      </w:pPr>
      <w:r w:rsidRPr="00723AA3">
        <w:t>Stored as part of the node object on the Chef server.</w:t>
      </w:r>
    </w:p>
    <w:p w14:paraId="659D28B6" w14:textId="77777777" w:rsidR="00723AA3" w:rsidRPr="00723AA3" w:rsidRDefault="00723AA3" w:rsidP="000206A7">
      <w:pPr>
        <w:numPr>
          <w:ilvl w:val="0"/>
          <w:numId w:val="55"/>
        </w:numPr>
      </w:pPr>
      <w:r w:rsidRPr="00723AA3">
        <w:t xml:space="preserve">Maintained using knife, and then uploaded from the workstation to the Chef </w:t>
      </w:r>
      <w:proofErr w:type="gramStart"/>
      <w:r w:rsidRPr="00723AA3">
        <w:t>server, or</w:t>
      </w:r>
      <w:proofErr w:type="gramEnd"/>
      <w:r w:rsidRPr="00723AA3">
        <w:t xml:space="preserve"> is maintained using the Chef management console.</w:t>
      </w:r>
    </w:p>
    <w:p w14:paraId="766F9B4B" w14:textId="32A58D46" w:rsidR="00B7161A" w:rsidRDefault="00B7161A" w:rsidP="00571BEF"/>
    <w:p w14:paraId="7D909AD7" w14:textId="77777777" w:rsidR="00B7161A" w:rsidRPr="00B7161A" w:rsidRDefault="00B7161A" w:rsidP="00B7161A">
      <w:pPr>
        <w:pStyle w:val="Heading4"/>
      </w:pPr>
      <w:r w:rsidRPr="00B7161A">
        <w:t>What information do you need in order to bootstrap in Chef?</w:t>
      </w:r>
    </w:p>
    <w:p w14:paraId="2F91298F" w14:textId="77777777" w:rsidR="00B7161A" w:rsidRPr="00B7161A" w:rsidRDefault="00B7161A" w:rsidP="00B7161A">
      <w:r w:rsidRPr="00B7161A">
        <w:t>Just mention the information you need in order to bootstrap:</w:t>
      </w:r>
    </w:p>
    <w:p w14:paraId="6EF42BBD" w14:textId="77777777" w:rsidR="00B7161A" w:rsidRPr="00B7161A" w:rsidRDefault="00B7161A" w:rsidP="000206A7">
      <w:pPr>
        <w:numPr>
          <w:ilvl w:val="0"/>
          <w:numId w:val="56"/>
        </w:numPr>
      </w:pPr>
      <w:r w:rsidRPr="00B7161A">
        <w:t>Your node’s host name or public IP address.</w:t>
      </w:r>
    </w:p>
    <w:p w14:paraId="283ED4DE" w14:textId="77777777" w:rsidR="00B7161A" w:rsidRPr="00B7161A" w:rsidRDefault="00B7161A" w:rsidP="000206A7">
      <w:pPr>
        <w:numPr>
          <w:ilvl w:val="0"/>
          <w:numId w:val="56"/>
        </w:numPr>
      </w:pPr>
      <w:r w:rsidRPr="00B7161A">
        <w:t xml:space="preserve">A </w:t>
      </w:r>
      <w:proofErr w:type="gramStart"/>
      <w:r w:rsidRPr="00B7161A">
        <w:t>user name</w:t>
      </w:r>
      <w:proofErr w:type="gramEnd"/>
      <w:r w:rsidRPr="00B7161A">
        <w:t xml:space="preserve"> and password you can log on to your node with.</w:t>
      </w:r>
    </w:p>
    <w:p w14:paraId="0D790F02" w14:textId="77777777" w:rsidR="00B7161A" w:rsidRPr="00B7161A" w:rsidRDefault="00B7161A" w:rsidP="000206A7">
      <w:pPr>
        <w:numPr>
          <w:ilvl w:val="0"/>
          <w:numId w:val="56"/>
        </w:numPr>
      </w:pPr>
      <w:r w:rsidRPr="00B7161A">
        <w:t xml:space="preserve">Alternatively, you can use key-based authentication instead of providing a </w:t>
      </w:r>
      <w:proofErr w:type="gramStart"/>
      <w:r w:rsidRPr="00B7161A">
        <w:t>user name</w:t>
      </w:r>
      <w:proofErr w:type="gramEnd"/>
      <w:r w:rsidRPr="00B7161A">
        <w:t xml:space="preserve"> and password.</w:t>
      </w:r>
    </w:p>
    <w:p w14:paraId="1429882E" w14:textId="23B70A0F" w:rsidR="00B7161A" w:rsidRDefault="00B7161A" w:rsidP="00571BEF"/>
    <w:p w14:paraId="0E2A4783" w14:textId="77777777" w:rsidR="009E0937" w:rsidRPr="009E0937" w:rsidRDefault="009E0937" w:rsidP="009E0937">
      <w:pPr>
        <w:pStyle w:val="Heading4"/>
      </w:pPr>
      <w:r w:rsidRPr="009E0937">
        <w:lastRenderedPageBreak/>
        <w:t> How do you apply an updated Cookbook to your node in Chef?</w:t>
      </w:r>
    </w:p>
    <w:p w14:paraId="07063859" w14:textId="77777777" w:rsidR="009E0937" w:rsidRPr="009E0937" w:rsidRDefault="009E0937" w:rsidP="009E0937">
      <w:r w:rsidRPr="009E0937">
        <w:t xml:space="preserve">There are three ways to apply an updated Cookbook to a node you can mention all or </w:t>
      </w:r>
      <w:proofErr w:type="gramStart"/>
      <w:r w:rsidRPr="009E0937">
        <w:t>any one</w:t>
      </w:r>
      <w:proofErr w:type="gramEnd"/>
      <w:r w:rsidRPr="009E0937">
        <w:t>, I will suggest you to mention all three:</w:t>
      </w:r>
    </w:p>
    <w:p w14:paraId="14AC53F3" w14:textId="77777777" w:rsidR="009E0937" w:rsidRPr="009E0937" w:rsidRDefault="009E0937" w:rsidP="000206A7">
      <w:pPr>
        <w:numPr>
          <w:ilvl w:val="0"/>
          <w:numId w:val="57"/>
        </w:numPr>
      </w:pPr>
      <w:r w:rsidRPr="009E0937">
        <w:t xml:space="preserve">Run </w:t>
      </w:r>
      <w:r w:rsidRPr="009E0937">
        <w:rPr>
          <w:b/>
          <w:bCs/>
        </w:rPr>
        <w:t xml:space="preserve">knife </w:t>
      </w:r>
      <w:proofErr w:type="spellStart"/>
      <w:r w:rsidRPr="009E0937">
        <w:rPr>
          <w:b/>
          <w:bCs/>
        </w:rPr>
        <w:t>ssh</w:t>
      </w:r>
      <w:proofErr w:type="spellEnd"/>
      <w:r w:rsidRPr="009E0937">
        <w:t xml:space="preserve"> from your workstation.</w:t>
      </w:r>
    </w:p>
    <w:p w14:paraId="321D4BCC" w14:textId="77777777" w:rsidR="009E0937" w:rsidRPr="009E0937" w:rsidRDefault="009E0937" w:rsidP="000206A7">
      <w:pPr>
        <w:numPr>
          <w:ilvl w:val="0"/>
          <w:numId w:val="57"/>
        </w:numPr>
      </w:pPr>
      <w:r w:rsidRPr="009E0937">
        <w:t xml:space="preserve">SSH directly into your server and </w:t>
      </w:r>
      <w:r w:rsidRPr="009E0937">
        <w:rPr>
          <w:b/>
          <w:bCs/>
        </w:rPr>
        <w:t>run chef-client.</w:t>
      </w:r>
    </w:p>
    <w:p w14:paraId="28F1A5A1" w14:textId="77777777" w:rsidR="009E0937" w:rsidRPr="009E0937" w:rsidRDefault="009E0937" w:rsidP="000206A7">
      <w:pPr>
        <w:numPr>
          <w:ilvl w:val="0"/>
          <w:numId w:val="57"/>
        </w:numPr>
      </w:pPr>
      <w:r w:rsidRPr="009E0937">
        <w:t>You can also run chef-client as a daemon, or service, to check in with the Chef server on a regular interval, say every 15 or 30 minutes.</w:t>
      </w:r>
    </w:p>
    <w:p w14:paraId="400998D2" w14:textId="77777777" w:rsidR="009E0937" w:rsidRDefault="009E0937" w:rsidP="00571BEF"/>
    <w:p w14:paraId="2331DCD9" w14:textId="77777777" w:rsidR="00881E9C" w:rsidRPr="00881E9C" w:rsidRDefault="00881E9C" w:rsidP="00881E9C">
      <w:pPr>
        <w:pStyle w:val="Heading4"/>
      </w:pPr>
      <w:r w:rsidRPr="00881E9C">
        <w:t>What is the role of Starter Kit in Chef?</w:t>
      </w:r>
    </w:p>
    <w:p w14:paraId="4B97C09F" w14:textId="77777777" w:rsidR="00881E9C" w:rsidRPr="00881E9C" w:rsidRDefault="00881E9C" w:rsidP="00881E9C">
      <w:r w:rsidRPr="00881E9C">
        <w:t xml:space="preserve">Starter Kit will create the necessary configuration files like chef directory, </w:t>
      </w:r>
      <w:proofErr w:type="spellStart"/>
      <w:r w:rsidRPr="00881E9C">
        <w:t>knife.rb</w:t>
      </w:r>
      <w:proofErr w:type="spellEnd"/>
      <w:r w:rsidRPr="00881E9C">
        <w:t>, the ORGANIZATION-</w:t>
      </w:r>
      <w:proofErr w:type="spellStart"/>
      <w:r w:rsidRPr="00881E9C">
        <w:t>validator.pem</w:t>
      </w:r>
      <w:proofErr w:type="spellEnd"/>
      <w:r w:rsidRPr="00881E9C">
        <w:t xml:space="preserve">, and </w:t>
      </w:r>
      <w:proofErr w:type="spellStart"/>
      <w:r w:rsidRPr="00881E9C">
        <w:t>USER.pem</w:t>
      </w:r>
      <w:proofErr w:type="spellEnd"/>
      <w:r w:rsidRPr="00881E9C">
        <w:t xml:space="preserve"> files etc. with the correct information that is required to interact with the Chef server.</w:t>
      </w:r>
      <w:r w:rsidRPr="00881E9C">
        <w:br/>
      </w:r>
    </w:p>
    <w:p w14:paraId="17C57B64" w14:textId="20FF0F22" w:rsidR="00881E9C" w:rsidRDefault="00881E9C" w:rsidP="00881E9C">
      <w:r w:rsidRPr="00881E9C">
        <w:t>Now tell how to use Starter Kit, you can simply download the starter kit and then move it to the desired location on your workstation</w:t>
      </w:r>
    </w:p>
    <w:p w14:paraId="73F45BE6" w14:textId="77777777" w:rsidR="00EB73DE" w:rsidRPr="00881E9C" w:rsidRDefault="00EB73DE" w:rsidP="00881E9C">
      <w:bookmarkStart w:id="0" w:name="_GoBack"/>
      <w:bookmarkEnd w:id="0"/>
    </w:p>
    <w:p w14:paraId="246EB34E" w14:textId="77777777" w:rsidR="00EB73DE" w:rsidRPr="00EB73DE" w:rsidRDefault="00EB73DE" w:rsidP="00EB73DE">
      <w:pPr>
        <w:pStyle w:val="Heading4"/>
      </w:pPr>
      <w:r w:rsidRPr="00EB73DE">
        <w:t> What is the command you use to upload a cookbook to the Chef server?</w:t>
      </w:r>
    </w:p>
    <w:p w14:paraId="45E17FCB" w14:textId="77777777" w:rsidR="00EB73DE" w:rsidRPr="00EB73DE" w:rsidRDefault="00EB73DE" w:rsidP="00EB73DE">
      <w:r w:rsidRPr="00EB73DE">
        <w:t>You can directly mention the command to upload a cookbook to the Chef server </w:t>
      </w:r>
      <w:r w:rsidRPr="00EB73DE">
        <w:rPr>
          <w:b/>
          <w:bCs/>
        </w:rPr>
        <w:t>“knife cookbook upload”</w:t>
      </w:r>
      <w:r w:rsidRPr="00EB73DE">
        <w:t>.</w:t>
      </w:r>
    </w:p>
    <w:p w14:paraId="4E932418" w14:textId="7DDC8654" w:rsidR="009F0191" w:rsidRDefault="009F0191" w:rsidP="00571BEF"/>
    <w:p w14:paraId="101A4E03" w14:textId="5C2F888D" w:rsidR="009F0191" w:rsidRDefault="009F0191" w:rsidP="00571BEF"/>
    <w:p w14:paraId="269683A8" w14:textId="77459639" w:rsidR="009F0191" w:rsidRDefault="009F0191" w:rsidP="00571BEF"/>
    <w:p w14:paraId="43A112E0" w14:textId="155DF31E" w:rsidR="009F0191" w:rsidRDefault="009F0191" w:rsidP="00571BEF"/>
    <w:p w14:paraId="50449446" w14:textId="71F91B1E" w:rsidR="009F0191" w:rsidRDefault="009F0191" w:rsidP="00571BEF"/>
    <w:p w14:paraId="7C9237FE" w14:textId="107B1346" w:rsidR="009F0191" w:rsidRDefault="009F0191" w:rsidP="00571BEF"/>
    <w:p w14:paraId="5C9F0B9E" w14:textId="77777777" w:rsidR="009F0191" w:rsidRDefault="009F0191" w:rsidP="00571BEF"/>
    <w:p w14:paraId="099CF864" w14:textId="65F1CFE5" w:rsidR="00C4540F" w:rsidRDefault="00C4540F" w:rsidP="00571BEF"/>
    <w:p w14:paraId="08C16D8B" w14:textId="7F942FCE" w:rsidR="00C4540F" w:rsidRDefault="00C4540F" w:rsidP="00571BEF"/>
    <w:p w14:paraId="72FAE885" w14:textId="1EB72BBB" w:rsidR="00C4540F" w:rsidRDefault="00C4540F" w:rsidP="00571BEF"/>
    <w:p w14:paraId="741570AF" w14:textId="7590DBE9" w:rsidR="00C4540F" w:rsidRDefault="00C4540F" w:rsidP="00571BEF"/>
    <w:p w14:paraId="5151810A" w14:textId="3ED03F2A" w:rsidR="00C4540F" w:rsidRDefault="00C4540F" w:rsidP="00571BEF"/>
    <w:p w14:paraId="561402A0" w14:textId="58B5A232" w:rsidR="00C4540F" w:rsidRDefault="00C4540F" w:rsidP="00571BEF"/>
    <w:p w14:paraId="4B1C2B7C" w14:textId="12BD0D4A" w:rsidR="00C4540F" w:rsidRDefault="00C4540F" w:rsidP="00571BEF"/>
    <w:p w14:paraId="79B3902B" w14:textId="78AEBBFA" w:rsidR="00C4540F" w:rsidRDefault="00C4540F" w:rsidP="00571BEF"/>
    <w:p w14:paraId="626E577C" w14:textId="3E1F1F04" w:rsidR="00C4540F" w:rsidRDefault="00C4540F" w:rsidP="00571BEF"/>
    <w:p w14:paraId="4AF5B6AB" w14:textId="4F6D8C45" w:rsidR="00C4540F" w:rsidRDefault="00C4540F" w:rsidP="00571BEF"/>
    <w:p w14:paraId="38AB1E37" w14:textId="17B2F415" w:rsidR="00C4540F" w:rsidRDefault="00C4540F" w:rsidP="00571BEF"/>
    <w:p w14:paraId="474A83C6" w14:textId="10AE1AF9" w:rsidR="00C4540F" w:rsidRDefault="00C4540F" w:rsidP="00571BEF"/>
    <w:p w14:paraId="024D8659" w14:textId="7327A72C" w:rsidR="00C4540F" w:rsidRDefault="00C4540F" w:rsidP="00571BEF"/>
    <w:p w14:paraId="53452E95" w14:textId="2018F4C1" w:rsidR="00C4540F" w:rsidRDefault="00C4540F" w:rsidP="00571BEF"/>
    <w:p w14:paraId="787255CB" w14:textId="55524A1A" w:rsidR="00C4540F" w:rsidRDefault="00C4540F" w:rsidP="00571BEF"/>
    <w:p w14:paraId="50F19CF0" w14:textId="601E86B1" w:rsidR="00C4540F" w:rsidRDefault="00C4540F" w:rsidP="00571BEF"/>
    <w:p w14:paraId="0E221689" w14:textId="4CC73E44" w:rsidR="00C4540F" w:rsidRDefault="00C4540F" w:rsidP="00571BEF"/>
    <w:p w14:paraId="12AC8EE6" w14:textId="00F2B904" w:rsidR="00C4540F" w:rsidRDefault="00C4540F" w:rsidP="00571BEF"/>
    <w:p w14:paraId="7AB08F6A" w14:textId="627AC1DB" w:rsidR="00C4540F" w:rsidRDefault="00C4540F" w:rsidP="00571BEF"/>
    <w:p w14:paraId="1A6BC69A" w14:textId="33AEC5D5" w:rsidR="00C4540F" w:rsidRDefault="00C4540F" w:rsidP="00571BEF"/>
    <w:p w14:paraId="52E84595" w14:textId="33C250BA" w:rsidR="00C4540F" w:rsidRDefault="00C4540F" w:rsidP="00571BEF"/>
    <w:p w14:paraId="409FC31E" w14:textId="4C0D1DAE" w:rsidR="00C4540F" w:rsidRDefault="00C4540F" w:rsidP="00571BEF"/>
    <w:p w14:paraId="2E387680" w14:textId="4726E19E" w:rsidR="00C4540F" w:rsidRDefault="00C4540F" w:rsidP="00571BEF"/>
    <w:p w14:paraId="39AA516D" w14:textId="56029312" w:rsidR="00C4540F" w:rsidRDefault="00C4540F" w:rsidP="00571BEF"/>
    <w:p w14:paraId="3BD0F687" w14:textId="5A8E5C7A" w:rsidR="00C4540F" w:rsidRDefault="00C4540F" w:rsidP="00571BEF"/>
    <w:p w14:paraId="227EA072" w14:textId="6EDDED02" w:rsidR="00C4540F" w:rsidRDefault="00C4540F" w:rsidP="00571BEF"/>
    <w:p w14:paraId="52DA5D63" w14:textId="1E3D7BF4" w:rsidR="00C4540F" w:rsidRDefault="00C4540F" w:rsidP="00571BEF"/>
    <w:p w14:paraId="37C90314" w14:textId="3587DC06" w:rsidR="00C4540F" w:rsidRDefault="00C4540F" w:rsidP="00571BEF"/>
    <w:p w14:paraId="3810B024" w14:textId="7342265F" w:rsidR="00C4540F" w:rsidRDefault="00C4540F" w:rsidP="00571BEF"/>
    <w:p w14:paraId="4BC70DC9" w14:textId="2E68BADA" w:rsidR="00C4540F" w:rsidRDefault="00C4540F" w:rsidP="00571BEF"/>
    <w:p w14:paraId="02D50714" w14:textId="417D417D" w:rsidR="00C4540F" w:rsidRDefault="00C4540F" w:rsidP="00571BEF"/>
    <w:p w14:paraId="7D462D3A" w14:textId="08421298" w:rsidR="00C4540F" w:rsidRDefault="00C4540F" w:rsidP="00571BEF"/>
    <w:p w14:paraId="69D002E5" w14:textId="6C0BF570" w:rsidR="00C4540F" w:rsidRDefault="00C4540F" w:rsidP="00571BEF"/>
    <w:p w14:paraId="21D3B942" w14:textId="5276DE49" w:rsidR="00C4540F" w:rsidRDefault="00C4540F" w:rsidP="00571BEF"/>
    <w:p w14:paraId="353A7109" w14:textId="1E0F29EF" w:rsidR="00C4540F" w:rsidRDefault="00C4540F" w:rsidP="00571BEF"/>
    <w:p w14:paraId="46C86A20" w14:textId="119C1F3A" w:rsidR="00C4540F" w:rsidRDefault="00C4540F" w:rsidP="00571BEF"/>
    <w:p w14:paraId="2D66A021" w14:textId="5519E455" w:rsidR="00C4540F" w:rsidRDefault="00C4540F" w:rsidP="00571BEF"/>
    <w:p w14:paraId="5D59829E" w14:textId="4DF4DD43" w:rsidR="00C4540F" w:rsidRDefault="00C4540F" w:rsidP="00571BEF"/>
    <w:p w14:paraId="45D92277" w14:textId="360C01E1" w:rsidR="00C4540F" w:rsidRDefault="00C4540F" w:rsidP="00571BEF"/>
    <w:p w14:paraId="05B0D5A1" w14:textId="6C004080" w:rsidR="00C4540F" w:rsidRDefault="00C4540F" w:rsidP="00571BEF"/>
    <w:p w14:paraId="60B7657C" w14:textId="76BD30F7" w:rsidR="00C4540F" w:rsidRDefault="00C4540F" w:rsidP="00571BEF"/>
    <w:p w14:paraId="530C7BA6" w14:textId="20F07C54" w:rsidR="00C4540F" w:rsidRDefault="00C4540F" w:rsidP="00571BEF"/>
    <w:p w14:paraId="44DE6101" w14:textId="223C4FF0" w:rsidR="00C4540F" w:rsidRDefault="00C4540F" w:rsidP="00571BEF"/>
    <w:p w14:paraId="7ED3653A" w14:textId="0EDF675F" w:rsidR="00C4540F" w:rsidRDefault="00C4540F" w:rsidP="00571BEF"/>
    <w:p w14:paraId="2B8D6062" w14:textId="69B76445" w:rsidR="00C4540F" w:rsidRDefault="00C4540F" w:rsidP="00571BEF"/>
    <w:p w14:paraId="3B8E8EA6" w14:textId="67033923" w:rsidR="00C4540F" w:rsidRDefault="00C4540F" w:rsidP="00571BEF"/>
    <w:p w14:paraId="01B3F4D2" w14:textId="6FC3CE7D" w:rsidR="00C4540F" w:rsidRDefault="00C4540F" w:rsidP="00571BEF"/>
    <w:p w14:paraId="45D58613" w14:textId="2B8570A1" w:rsidR="00C4540F" w:rsidRDefault="00C4540F" w:rsidP="00571BEF"/>
    <w:p w14:paraId="393E8F47" w14:textId="300B78E0" w:rsidR="00C4540F" w:rsidRDefault="00C4540F" w:rsidP="00571BEF"/>
    <w:p w14:paraId="4328FA4C" w14:textId="1617160C" w:rsidR="00C4540F" w:rsidRDefault="00C4540F" w:rsidP="00571BEF"/>
    <w:p w14:paraId="0EB57512" w14:textId="6258FB8B" w:rsidR="00C4540F" w:rsidRDefault="00C4540F" w:rsidP="00571BEF"/>
    <w:p w14:paraId="0AB6F2B1" w14:textId="2789390F" w:rsidR="00C4540F" w:rsidRDefault="00C4540F" w:rsidP="00571BEF"/>
    <w:p w14:paraId="565EB63C" w14:textId="0A820812" w:rsidR="00C4540F" w:rsidRDefault="00C4540F" w:rsidP="00571BEF"/>
    <w:p w14:paraId="397C6013" w14:textId="737E81F4" w:rsidR="00C4540F" w:rsidRDefault="00C4540F" w:rsidP="00571BEF"/>
    <w:p w14:paraId="574C71AA" w14:textId="2AB162B2" w:rsidR="00C4540F" w:rsidRDefault="00C4540F" w:rsidP="00571BEF"/>
    <w:p w14:paraId="72241BA1" w14:textId="6E44EEF0" w:rsidR="00C4540F" w:rsidRDefault="00C4540F" w:rsidP="00571BEF"/>
    <w:p w14:paraId="658F6C57" w14:textId="4A3C28E3" w:rsidR="00C4540F" w:rsidRDefault="00C4540F" w:rsidP="00571BEF"/>
    <w:p w14:paraId="00F959CC" w14:textId="78F6859A" w:rsidR="00C4540F" w:rsidRDefault="00C4540F" w:rsidP="00571BEF"/>
    <w:p w14:paraId="24706261" w14:textId="067AE4CE" w:rsidR="00C4540F" w:rsidRDefault="00C4540F" w:rsidP="00571BEF"/>
    <w:p w14:paraId="33A863D7" w14:textId="77777777" w:rsidR="00C4540F" w:rsidRPr="00571BEF" w:rsidRDefault="00C4540F" w:rsidP="00571BEF"/>
    <w:p w14:paraId="662DB0F1" w14:textId="75F7E82E" w:rsidR="00EB5C0A" w:rsidRDefault="00EB5C0A" w:rsidP="00761A36">
      <w:pPr>
        <w:pStyle w:val="Heading2"/>
        <w:rPr>
          <w:rStyle w:val="Hyperlink"/>
        </w:rPr>
      </w:pPr>
      <w:r>
        <w:rPr>
          <w:rStyle w:val="Hyperlink"/>
        </w:rPr>
        <w:t>Ref.</w:t>
      </w:r>
    </w:p>
    <w:p w14:paraId="42932D96" w14:textId="3763F1A9" w:rsidR="00EB5C0A" w:rsidRPr="00EB5C0A" w:rsidRDefault="00EB5C0A" w:rsidP="00EB5C0A">
      <w:hyperlink r:id="rId57" w:history="1">
        <w:r>
          <w:rPr>
            <w:rStyle w:val="Hyperlink"/>
          </w:rPr>
          <w:t>https://www.edureka.co/blog/interview-questions/chef-interview-questions/</w:t>
        </w:r>
      </w:hyperlink>
    </w:p>
    <w:p w14:paraId="1B90604E" w14:textId="08F0F3DB" w:rsidR="00EB5C0A" w:rsidRDefault="00137F0B" w:rsidP="00DB7936">
      <w:pPr>
        <w:rPr>
          <w:rStyle w:val="Hyperlink"/>
        </w:rPr>
      </w:pPr>
      <w:hyperlink r:id="rId58" w:history="1">
        <w:r>
          <w:rPr>
            <w:rStyle w:val="Hyperlink"/>
          </w:rPr>
          <w:t>https://intellipaat.com/blog/interview-question/chef-interview-questions-answers/</w:t>
        </w:r>
      </w:hyperlink>
    </w:p>
    <w:p w14:paraId="2FEEE0B2" w14:textId="643F5266" w:rsidR="00B152AF" w:rsidRDefault="00137F0B" w:rsidP="00DB7936">
      <w:hyperlink r:id="rId59" w:history="1">
        <w:r>
          <w:rPr>
            <w:rStyle w:val="Hyperlink"/>
          </w:rPr>
          <w:t>https://codingcompiler.com/chef-interview-questions-answers/</w:t>
        </w:r>
      </w:hyperlink>
    </w:p>
    <w:p w14:paraId="6C49010C" w14:textId="04653E6B" w:rsidR="000C5DFC" w:rsidRDefault="000C5DFC" w:rsidP="00DB7936">
      <w:pPr>
        <w:rPr>
          <w:rStyle w:val="Hyperlink"/>
        </w:rPr>
      </w:pPr>
      <w:hyperlink r:id="rId60" w:history="1">
        <w:r>
          <w:rPr>
            <w:rStyle w:val="Hyperlink"/>
          </w:rPr>
          <w:t>https://www.janbasktraining.com/blog/chef-interview-questions/</w:t>
        </w:r>
      </w:hyperlink>
    </w:p>
    <w:p w14:paraId="74257658" w14:textId="7DBC45C2" w:rsidR="00B152AF" w:rsidRDefault="00B152AF" w:rsidP="00B152AF">
      <w:pPr>
        <w:pStyle w:val="Heading1"/>
      </w:pPr>
      <w:r>
        <w:t>Ref.</w:t>
      </w:r>
    </w:p>
    <w:p w14:paraId="3ACD263A" w14:textId="77777777" w:rsidR="00B152AF" w:rsidRPr="00B152AF" w:rsidRDefault="00B152AF" w:rsidP="00B152AF"/>
    <w:sectPr w:rsidR="00B152AF" w:rsidRPr="00B152AF">
      <w:footerReference w:type="default" r:id="rId61"/>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D29547" w14:textId="77777777" w:rsidR="000206A7" w:rsidRDefault="000206A7">
      <w:pPr>
        <w:spacing w:after="0" w:line="240" w:lineRule="auto"/>
      </w:pPr>
      <w:r>
        <w:separator/>
      </w:r>
    </w:p>
  </w:endnote>
  <w:endnote w:type="continuationSeparator" w:id="0">
    <w:p w14:paraId="6829234E" w14:textId="77777777" w:rsidR="000206A7" w:rsidRDefault="00020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4384718"/>
      <w:docPartObj>
        <w:docPartGallery w:val="Page Numbers (Bottom of Page)"/>
        <w:docPartUnique/>
      </w:docPartObj>
    </w:sdtPr>
    <w:sdtEndPr>
      <w:rPr>
        <w:color w:val="7F7F7F" w:themeColor="background1" w:themeShade="7F"/>
        <w:spacing w:val="60"/>
      </w:rPr>
    </w:sdtEndPr>
    <w:sdtContent>
      <w:p w14:paraId="53F65274" w14:textId="77777777" w:rsidR="00DC42F8" w:rsidRDefault="00DC42F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C210F">
          <w:rPr>
            <w:b/>
            <w:bCs/>
            <w:noProof/>
          </w:rPr>
          <w:t>224</w:t>
        </w:r>
        <w:r>
          <w:rPr>
            <w:b/>
            <w:bCs/>
            <w:noProof/>
          </w:rPr>
          <w:fldChar w:fldCharType="end"/>
        </w:r>
        <w:r>
          <w:rPr>
            <w:b/>
            <w:bCs/>
          </w:rPr>
          <w:t xml:space="preserve"> | </w:t>
        </w:r>
        <w:r>
          <w:rPr>
            <w:color w:val="7F7F7F" w:themeColor="background1" w:themeShade="7F"/>
            <w:spacing w:val="60"/>
          </w:rPr>
          <w:t>Page</w:t>
        </w:r>
      </w:p>
    </w:sdtContent>
  </w:sdt>
  <w:p w14:paraId="2BC61378" w14:textId="77777777" w:rsidR="00DC42F8" w:rsidRDefault="00DC4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874BCB" w14:textId="77777777" w:rsidR="000206A7" w:rsidRDefault="000206A7">
      <w:pPr>
        <w:spacing w:after="0" w:line="240" w:lineRule="auto"/>
      </w:pPr>
      <w:r>
        <w:separator/>
      </w:r>
    </w:p>
  </w:footnote>
  <w:footnote w:type="continuationSeparator" w:id="0">
    <w:p w14:paraId="0C2A2130" w14:textId="77777777" w:rsidR="000206A7" w:rsidRDefault="00020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872BB0"/>
    <w:multiLevelType w:val="multilevel"/>
    <w:tmpl w:val="78D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673DC"/>
    <w:multiLevelType w:val="multilevel"/>
    <w:tmpl w:val="339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4684"/>
    <w:multiLevelType w:val="multilevel"/>
    <w:tmpl w:val="0CE6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06931"/>
    <w:multiLevelType w:val="multilevel"/>
    <w:tmpl w:val="B808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D1154"/>
    <w:multiLevelType w:val="hybridMultilevel"/>
    <w:tmpl w:val="E848B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31E90"/>
    <w:multiLevelType w:val="multilevel"/>
    <w:tmpl w:val="7BE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72FC9"/>
    <w:multiLevelType w:val="hybridMultilevel"/>
    <w:tmpl w:val="D5AA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04D1E"/>
    <w:multiLevelType w:val="multilevel"/>
    <w:tmpl w:val="638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672C5"/>
    <w:multiLevelType w:val="multilevel"/>
    <w:tmpl w:val="8E8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087BB4"/>
    <w:multiLevelType w:val="multilevel"/>
    <w:tmpl w:val="F0D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A1418"/>
    <w:multiLevelType w:val="multilevel"/>
    <w:tmpl w:val="FF4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3069E"/>
    <w:multiLevelType w:val="multilevel"/>
    <w:tmpl w:val="2FFA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127A71"/>
    <w:multiLevelType w:val="multilevel"/>
    <w:tmpl w:val="1384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30A5C"/>
    <w:multiLevelType w:val="multilevel"/>
    <w:tmpl w:val="2E9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D0AE1"/>
    <w:multiLevelType w:val="multilevel"/>
    <w:tmpl w:val="2CE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956B9"/>
    <w:multiLevelType w:val="multilevel"/>
    <w:tmpl w:val="8A1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52934"/>
    <w:multiLevelType w:val="multilevel"/>
    <w:tmpl w:val="E0E0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AB06FB"/>
    <w:multiLevelType w:val="multilevel"/>
    <w:tmpl w:val="D4A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D4157"/>
    <w:multiLevelType w:val="multilevel"/>
    <w:tmpl w:val="F21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30DAA"/>
    <w:multiLevelType w:val="multilevel"/>
    <w:tmpl w:val="C24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242ACA"/>
    <w:multiLevelType w:val="multilevel"/>
    <w:tmpl w:val="781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452B9B"/>
    <w:multiLevelType w:val="multilevel"/>
    <w:tmpl w:val="0E4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EB5AE0"/>
    <w:multiLevelType w:val="multilevel"/>
    <w:tmpl w:val="F832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332468"/>
    <w:multiLevelType w:val="multilevel"/>
    <w:tmpl w:val="A400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322F28"/>
    <w:multiLevelType w:val="multilevel"/>
    <w:tmpl w:val="A2C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5FB5"/>
    <w:multiLevelType w:val="multilevel"/>
    <w:tmpl w:val="E03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570B9"/>
    <w:multiLevelType w:val="multilevel"/>
    <w:tmpl w:val="5C8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B4147A"/>
    <w:multiLevelType w:val="hybridMultilevel"/>
    <w:tmpl w:val="7A80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8A164F"/>
    <w:multiLevelType w:val="multilevel"/>
    <w:tmpl w:val="01A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A1F10"/>
    <w:multiLevelType w:val="multilevel"/>
    <w:tmpl w:val="E2A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E1773"/>
    <w:multiLevelType w:val="multilevel"/>
    <w:tmpl w:val="BB9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50F8D"/>
    <w:multiLevelType w:val="multilevel"/>
    <w:tmpl w:val="938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906E56"/>
    <w:multiLevelType w:val="multilevel"/>
    <w:tmpl w:val="339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81B3A"/>
    <w:multiLevelType w:val="multilevel"/>
    <w:tmpl w:val="6EA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3F515C"/>
    <w:multiLevelType w:val="multilevel"/>
    <w:tmpl w:val="0C4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E6340C"/>
    <w:multiLevelType w:val="multilevel"/>
    <w:tmpl w:val="C5A6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99543C"/>
    <w:multiLevelType w:val="multilevel"/>
    <w:tmpl w:val="B47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9476D"/>
    <w:multiLevelType w:val="multilevel"/>
    <w:tmpl w:val="D48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C6A32"/>
    <w:multiLevelType w:val="multilevel"/>
    <w:tmpl w:val="94F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B227C"/>
    <w:multiLevelType w:val="multilevel"/>
    <w:tmpl w:val="434A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3E31B8"/>
    <w:multiLevelType w:val="multilevel"/>
    <w:tmpl w:val="284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0C79CF"/>
    <w:multiLevelType w:val="multilevel"/>
    <w:tmpl w:val="94C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86D8E"/>
    <w:multiLevelType w:val="hybridMultilevel"/>
    <w:tmpl w:val="571068F6"/>
    <w:lvl w:ilvl="0" w:tplc="0FF2FCD6">
      <w:numFmt w:val="bullet"/>
      <w:lvlText w:val="-"/>
      <w:lvlJc w:val="left"/>
      <w:pPr>
        <w:ind w:left="812" w:hanging="238"/>
      </w:pPr>
      <w:rPr>
        <w:rFonts w:ascii="Arial Black" w:eastAsia="Arial Black" w:hAnsi="Arial Black" w:cs="Arial Black" w:hint="default"/>
        <w:w w:val="155"/>
        <w:sz w:val="23"/>
        <w:szCs w:val="23"/>
        <w:lang w:val="en-US" w:eastAsia="en-US" w:bidi="ar-SA"/>
      </w:rPr>
    </w:lvl>
    <w:lvl w:ilvl="1" w:tplc="6368E8AE">
      <w:numFmt w:val="bullet"/>
      <w:lvlText w:val="•"/>
      <w:lvlJc w:val="left"/>
      <w:pPr>
        <w:ind w:left="1780" w:hanging="238"/>
      </w:pPr>
      <w:rPr>
        <w:rFonts w:hint="default"/>
        <w:lang w:val="en-US" w:eastAsia="en-US" w:bidi="ar-SA"/>
      </w:rPr>
    </w:lvl>
    <w:lvl w:ilvl="2" w:tplc="17625276">
      <w:numFmt w:val="bullet"/>
      <w:lvlText w:val="•"/>
      <w:lvlJc w:val="left"/>
      <w:pPr>
        <w:ind w:left="2740" w:hanging="238"/>
      </w:pPr>
      <w:rPr>
        <w:rFonts w:hint="default"/>
        <w:lang w:val="en-US" w:eastAsia="en-US" w:bidi="ar-SA"/>
      </w:rPr>
    </w:lvl>
    <w:lvl w:ilvl="3" w:tplc="FE3CD186">
      <w:numFmt w:val="bullet"/>
      <w:lvlText w:val="•"/>
      <w:lvlJc w:val="left"/>
      <w:pPr>
        <w:ind w:left="3700" w:hanging="238"/>
      </w:pPr>
      <w:rPr>
        <w:rFonts w:hint="default"/>
        <w:lang w:val="en-US" w:eastAsia="en-US" w:bidi="ar-SA"/>
      </w:rPr>
    </w:lvl>
    <w:lvl w:ilvl="4" w:tplc="C3423AE2">
      <w:numFmt w:val="bullet"/>
      <w:lvlText w:val="•"/>
      <w:lvlJc w:val="left"/>
      <w:pPr>
        <w:ind w:left="4660" w:hanging="238"/>
      </w:pPr>
      <w:rPr>
        <w:rFonts w:hint="default"/>
        <w:lang w:val="en-US" w:eastAsia="en-US" w:bidi="ar-SA"/>
      </w:rPr>
    </w:lvl>
    <w:lvl w:ilvl="5" w:tplc="4D30911A">
      <w:numFmt w:val="bullet"/>
      <w:lvlText w:val="•"/>
      <w:lvlJc w:val="left"/>
      <w:pPr>
        <w:ind w:left="5620" w:hanging="238"/>
      </w:pPr>
      <w:rPr>
        <w:rFonts w:hint="default"/>
        <w:lang w:val="en-US" w:eastAsia="en-US" w:bidi="ar-SA"/>
      </w:rPr>
    </w:lvl>
    <w:lvl w:ilvl="6" w:tplc="2C90FC30">
      <w:numFmt w:val="bullet"/>
      <w:lvlText w:val="•"/>
      <w:lvlJc w:val="left"/>
      <w:pPr>
        <w:ind w:left="6580" w:hanging="238"/>
      </w:pPr>
      <w:rPr>
        <w:rFonts w:hint="default"/>
        <w:lang w:val="en-US" w:eastAsia="en-US" w:bidi="ar-SA"/>
      </w:rPr>
    </w:lvl>
    <w:lvl w:ilvl="7" w:tplc="63A06F62">
      <w:numFmt w:val="bullet"/>
      <w:lvlText w:val="•"/>
      <w:lvlJc w:val="left"/>
      <w:pPr>
        <w:ind w:left="7540" w:hanging="238"/>
      </w:pPr>
      <w:rPr>
        <w:rFonts w:hint="default"/>
        <w:lang w:val="en-US" w:eastAsia="en-US" w:bidi="ar-SA"/>
      </w:rPr>
    </w:lvl>
    <w:lvl w:ilvl="8" w:tplc="8FC863D2">
      <w:numFmt w:val="bullet"/>
      <w:lvlText w:val="•"/>
      <w:lvlJc w:val="left"/>
      <w:pPr>
        <w:ind w:left="8500" w:hanging="238"/>
      </w:pPr>
      <w:rPr>
        <w:rFonts w:hint="default"/>
        <w:lang w:val="en-US" w:eastAsia="en-US" w:bidi="ar-SA"/>
      </w:rPr>
    </w:lvl>
  </w:abstractNum>
  <w:abstractNum w:abstractNumId="45" w15:restartNumberingAfterBreak="0">
    <w:nsid w:val="62D95DA3"/>
    <w:multiLevelType w:val="multilevel"/>
    <w:tmpl w:val="0440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E75A32"/>
    <w:multiLevelType w:val="multilevel"/>
    <w:tmpl w:val="E9E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B5505"/>
    <w:multiLevelType w:val="multilevel"/>
    <w:tmpl w:val="F1E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9064E3"/>
    <w:multiLevelType w:val="multilevel"/>
    <w:tmpl w:val="4F5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C3981"/>
    <w:multiLevelType w:val="multilevel"/>
    <w:tmpl w:val="A93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F3F86"/>
    <w:multiLevelType w:val="multilevel"/>
    <w:tmpl w:val="582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E05C25"/>
    <w:multiLevelType w:val="multilevel"/>
    <w:tmpl w:val="9B9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245EC"/>
    <w:multiLevelType w:val="multilevel"/>
    <w:tmpl w:val="79B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B4A92"/>
    <w:multiLevelType w:val="multilevel"/>
    <w:tmpl w:val="07C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BF723A"/>
    <w:multiLevelType w:val="multilevel"/>
    <w:tmpl w:val="B65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832BEB"/>
    <w:multiLevelType w:val="multilevel"/>
    <w:tmpl w:val="2B5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E4244D"/>
    <w:multiLevelType w:val="multilevel"/>
    <w:tmpl w:val="D12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1"/>
  </w:num>
  <w:num w:numId="4">
    <w:abstractNumId w:val="50"/>
  </w:num>
  <w:num w:numId="5">
    <w:abstractNumId w:val="56"/>
  </w:num>
  <w:num w:numId="6">
    <w:abstractNumId w:val="7"/>
  </w:num>
  <w:num w:numId="7">
    <w:abstractNumId w:val="25"/>
  </w:num>
  <w:num w:numId="8">
    <w:abstractNumId w:val="28"/>
  </w:num>
  <w:num w:numId="9">
    <w:abstractNumId w:val="2"/>
  </w:num>
  <w:num w:numId="10">
    <w:abstractNumId w:val="41"/>
  </w:num>
  <w:num w:numId="11">
    <w:abstractNumId w:val="16"/>
  </w:num>
  <w:num w:numId="12">
    <w:abstractNumId w:val="48"/>
  </w:num>
  <w:num w:numId="13">
    <w:abstractNumId w:val="31"/>
  </w:num>
  <w:num w:numId="14">
    <w:abstractNumId w:val="32"/>
  </w:num>
  <w:num w:numId="15">
    <w:abstractNumId w:val="14"/>
  </w:num>
  <w:num w:numId="16">
    <w:abstractNumId w:val="52"/>
  </w:num>
  <w:num w:numId="17">
    <w:abstractNumId w:val="38"/>
  </w:num>
  <w:num w:numId="18">
    <w:abstractNumId w:val="30"/>
  </w:num>
  <w:num w:numId="19">
    <w:abstractNumId w:val="9"/>
  </w:num>
  <w:num w:numId="20">
    <w:abstractNumId w:val="46"/>
  </w:num>
  <w:num w:numId="21">
    <w:abstractNumId w:val="49"/>
  </w:num>
  <w:num w:numId="22">
    <w:abstractNumId w:val="12"/>
  </w:num>
  <w:num w:numId="23">
    <w:abstractNumId w:val="5"/>
  </w:num>
  <w:num w:numId="24">
    <w:abstractNumId w:val="44"/>
  </w:num>
  <w:num w:numId="25">
    <w:abstractNumId w:val="24"/>
  </w:num>
  <w:num w:numId="26">
    <w:abstractNumId w:val="10"/>
  </w:num>
  <w:num w:numId="27">
    <w:abstractNumId w:val="36"/>
  </w:num>
  <w:num w:numId="28">
    <w:abstractNumId w:val="22"/>
  </w:num>
  <w:num w:numId="29">
    <w:abstractNumId w:val="18"/>
  </w:num>
  <w:num w:numId="30">
    <w:abstractNumId w:val="47"/>
  </w:num>
  <w:num w:numId="31">
    <w:abstractNumId w:val="3"/>
  </w:num>
  <w:num w:numId="32">
    <w:abstractNumId w:val="39"/>
  </w:num>
  <w:num w:numId="33">
    <w:abstractNumId w:val="34"/>
  </w:num>
  <w:num w:numId="34">
    <w:abstractNumId w:val="15"/>
  </w:num>
  <w:num w:numId="35">
    <w:abstractNumId w:val="19"/>
  </w:num>
  <w:num w:numId="36">
    <w:abstractNumId w:val="45"/>
  </w:num>
  <w:num w:numId="37">
    <w:abstractNumId w:val="42"/>
  </w:num>
  <w:num w:numId="38">
    <w:abstractNumId w:val="35"/>
  </w:num>
  <w:num w:numId="39">
    <w:abstractNumId w:val="55"/>
  </w:num>
  <w:num w:numId="40">
    <w:abstractNumId w:val="13"/>
  </w:num>
  <w:num w:numId="41">
    <w:abstractNumId w:val="37"/>
  </w:num>
  <w:num w:numId="42">
    <w:abstractNumId w:val="21"/>
  </w:num>
  <w:num w:numId="43">
    <w:abstractNumId w:val="54"/>
  </w:num>
  <w:num w:numId="44">
    <w:abstractNumId w:val="11"/>
  </w:num>
  <w:num w:numId="45">
    <w:abstractNumId w:val="40"/>
  </w:num>
  <w:num w:numId="46">
    <w:abstractNumId w:val="29"/>
  </w:num>
  <w:num w:numId="47">
    <w:abstractNumId w:val="33"/>
  </w:num>
  <w:num w:numId="48">
    <w:abstractNumId w:val="4"/>
  </w:num>
  <w:num w:numId="49">
    <w:abstractNumId w:val="23"/>
  </w:num>
  <w:num w:numId="50">
    <w:abstractNumId w:val="26"/>
  </w:num>
  <w:num w:numId="51">
    <w:abstractNumId w:val="17"/>
  </w:num>
  <w:num w:numId="52">
    <w:abstractNumId w:val="20"/>
  </w:num>
  <w:num w:numId="53">
    <w:abstractNumId w:val="8"/>
  </w:num>
  <w:num w:numId="54">
    <w:abstractNumId w:val="6"/>
  </w:num>
  <w:num w:numId="55">
    <w:abstractNumId w:val="43"/>
  </w:num>
  <w:num w:numId="56">
    <w:abstractNumId w:val="53"/>
  </w:num>
  <w:num w:numId="57">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BF3"/>
    <w:rsid w:val="00000F9A"/>
    <w:rsid w:val="000011A5"/>
    <w:rsid w:val="000017F2"/>
    <w:rsid w:val="00002834"/>
    <w:rsid w:val="00002A4C"/>
    <w:rsid w:val="00003253"/>
    <w:rsid w:val="00004EDC"/>
    <w:rsid w:val="00005A15"/>
    <w:rsid w:val="00006E9E"/>
    <w:rsid w:val="000072C8"/>
    <w:rsid w:val="00007AF4"/>
    <w:rsid w:val="00012787"/>
    <w:rsid w:val="00012C4D"/>
    <w:rsid w:val="00012E6E"/>
    <w:rsid w:val="00012EE0"/>
    <w:rsid w:val="00013310"/>
    <w:rsid w:val="0001366D"/>
    <w:rsid w:val="000136DA"/>
    <w:rsid w:val="0001447B"/>
    <w:rsid w:val="00014AC5"/>
    <w:rsid w:val="00014D6F"/>
    <w:rsid w:val="00015219"/>
    <w:rsid w:val="0001554D"/>
    <w:rsid w:val="000156D2"/>
    <w:rsid w:val="00015D5E"/>
    <w:rsid w:val="00015DF8"/>
    <w:rsid w:val="0001602A"/>
    <w:rsid w:val="00016470"/>
    <w:rsid w:val="0001773F"/>
    <w:rsid w:val="00017B52"/>
    <w:rsid w:val="000205E9"/>
    <w:rsid w:val="000206A7"/>
    <w:rsid w:val="00020D6C"/>
    <w:rsid w:val="00021207"/>
    <w:rsid w:val="0002120A"/>
    <w:rsid w:val="000215C3"/>
    <w:rsid w:val="000220D6"/>
    <w:rsid w:val="000227FE"/>
    <w:rsid w:val="00022B07"/>
    <w:rsid w:val="0002307B"/>
    <w:rsid w:val="00023390"/>
    <w:rsid w:val="00023BC2"/>
    <w:rsid w:val="00024200"/>
    <w:rsid w:val="0002512F"/>
    <w:rsid w:val="0002515A"/>
    <w:rsid w:val="00025542"/>
    <w:rsid w:val="00025A42"/>
    <w:rsid w:val="00025D0C"/>
    <w:rsid w:val="00025D4A"/>
    <w:rsid w:val="00026E31"/>
    <w:rsid w:val="00030001"/>
    <w:rsid w:val="00031441"/>
    <w:rsid w:val="0003150E"/>
    <w:rsid w:val="00031B24"/>
    <w:rsid w:val="00031EFD"/>
    <w:rsid w:val="000324D1"/>
    <w:rsid w:val="000343E4"/>
    <w:rsid w:val="000369B9"/>
    <w:rsid w:val="0003706D"/>
    <w:rsid w:val="00037222"/>
    <w:rsid w:val="000409B1"/>
    <w:rsid w:val="000415EF"/>
    <w:rsid w:val="0004203F"/>
    <w:rsid w:val="0004214A"/>
    <w:rsid w:val="000423D0"/>
    <w:rsid w:val="000428C3"/>
    <w:rsid w:val="0004368B"/>
    <w:rsid w:val="000438B4"/>
    <w:rsid w:val="00043928"/>
    <w:rsid w:val="00044062"/>
    <w:rsid w:val="0004468D"/>
    <w:rsid w:val="00044CF0"/>
    <w:rsid w:val="00045A91"/>
    <w:rsid w:val="00045C5D"/>
    <w:rsid w:val="000462E6"/>
    <w:rsid w:val="000466A9"/>
    <w:rsid w:val="0004741A"/>
    <w:rsid w:val="00047816"/>
    <w:rsid w:val="00047B21"/>
    <w:rsid w:val="00047D3A"/>
    <w:rsid w:val="00050812"/>
    <w:rsid w:val="00050C86"/>
    <w:rsid w:val="0005299A"/>
    <w:rsid w:val="00052F71"/>
    <w:rsid w:val="00053735"/>
    <w:rsid w:val="00054570"/>
    <w:rsid w:val="00054731"/>
    <w:rsid w:val="0005549B"/>
    <w:rsid w:val="000554B1"/>
    <w:rsid w:val="00055C06"/>
    <w:rsid w:val="000560C1"/>
    <w:rsid w:val="0005639C"/>
    <w:rsid w:val="0005644D"/>
    <w:rsid w:val="00057E62"/>
    <w:rsid w:val="0006017B"/>
    <w:rsid w:val="00060657"/>
    <w:rsid w:val="0006084A"/>
    <w:rsid w:val="000611B1"/>
    <w:rsid w:val="00061850"/>
    <w:rsid w:val="00061A82"/>
    <w:rsid w:val="00061CB4"/>
    <w:rsid w:val="0006261C"/>
    <w:rsid w:val="00063805"/>
    <w:rsid w:val="000639BE"/>
    <w:rsid w:val="000647EF"/>
    <w:rsid w:val="00064B7E"/>
    <w:rsid w:val="00065271"/>
    <w:rsid w:val="00065A30"/>
    <w:rsid w:val="000660A6"/>
    <w:rsid w:val="00066708"/>
    <w:rsid w:val="0006733D"/>
    <w:rsid w:val="000676BD"/>
    <w:rsid w:val="00070A62"/>
    <w:rsid w:val="00070C90"/>
    <w:rsid w:val="00070CD9"/>
    <w:rsid w:val="00071574"/>
    <w:rsid w:val="00071CDE"/>
    <w:rsid w:val="00071EFF"/>
    <w:rsid w:val="000720C3"/>
    <w:rsid w:val="000740D2"/>
    <w:rsid w:val="00074D66"/>
    <w:rsid w:val="000752FD"/>
    <w:rsid w:val="000753D2"/>
    <w:rsid w:val="000760CF"/>
    <w:rsid w:val="000773CA"/>
    <w:rsid w:val="00077C4B"/>
    <w:rsid w:val="00077F72"/>
    <w:rsid w:val="00080297"/>
    <w:rsid w:val="00081064"/>
    <w:rsid w:val="00082B9D"/>
    <w:rsid w:val="0008360A"/>
    <w:rsid w:val="00084209"/>
    <w:rsid w:val="00085E23"/>
    <w:rsid w:val="0008688D"/>
    <w:rsid w:val="00087882"/>
    <w:rsid w:val="00092404"/>
    <w:rsid w:val="00092529"/>
    <w:rsid w:val="0009266D"/>
    <w:rsid w:val="00092C38"/>
    <w:rsid w:val="00094BEF"/>
    <w:rsid w:val="0009666A"/>
    <w:rsid w:val="000970DC"/>
    <w:rsid w:val="00097224"/>
    <w:rsid w:val="000973F5"/>
    <w:rsid w:val="000A02EE"/>
    <w:rsid w:val="000A12E2"/>
    <w:rsid w:val="000A1471"/>
    <w:rsid w:val="000A1EB9"/>
    <w:rsid w:val="000A2408"/>
    <w:rsid w:val="000A3B22"/>
    <w:rsid w:val="000A3ECF"/>
    <w:rsid w:val="000A3F83"/>
    <w:rsid w:val="000A4C5B"/>
    <w:rsid w:val="000A54A8"/>
    <w:rsid w:val="000A6751"/>
    <w:rsid w:val="000B043F"/>
    <w:rsid w:val="000B05FF"/>
    <w:rsid w:val="000B08E2"/>
    <w:rsid w:val="000B0A50"/>
    <w:rsid w:val="000B1826"/>
    <w:rsid w:val="000B23AF"/>
    <w:rsid w:val="000B259D"/>
    <w:rsid w:val="000B3725"/>
    <w:rsid w:val="000B45A0"/>
    <w:rsid w:val="000B6EDF"/>
    <w:rsid w:val="000B7F44"/>
    <w:rsid w:val="000C02A8"/>
    <w:rsid w:val="000C08BE"/>
    <w:rsid w:val="000C18F9"/>
    <w:rsid w:val="000C2315"/>
    <w:rsid w:val="000C24F4"/>
    <w:rsid w:val="000C284C"/>
    <w:rsid w:val="000C2AFA"/>
    <w:rsid w:val="000C321E"/>
    <w:rsid w:val="000C346B"/>
    <w:rsid w:val="000C4EBE"/>
    <w:rsid w:val="000C5DFC"/>
    <w:rsid w:val="000C624D"/>
    <w:rsid w:val="000C7F23"/>
    <w:rsid w:val="000D02CE"/>
    <w:rsid w:val="000D05E0"/>
    <w:rsid w:val="000D0B64"/>
    <w:rsid w:val="000D112D"/>
    <w:rsid w:val="000D1250"/>
    <w:rsid w:val="000D1D52"/>
    <w:rsid w:val="000D2801"/>
    <w:rsid w:val="000D3694"/>
    <w:rsid w:val="000D38B5"/>
    <w:rsid w:val="000D4418"/>
    <w:rsid w:val="000D44BD"/>
    <w:rsid w:val="000D5D94"/>
    <w:rsid w:val="000D66DE"/>
    <w:rsid w:val="000D72D6"/>
    <w:rsid w:val="000D7633"/>
    <w:rsid w:val="000D791E"/>
    <w:rsid w:val="000E1020"/>
    <w:rsid w:val="000E1981"/>
    <w:rsid w:val="000E2016"/>
    <w:rsid w:val="000E387F"/>
    <w:rsid w:val="000E3B12"/>
    <w:rsid w:val="000E443A"/>
    <w:rsid w:val="000E49D4"/>
    <w:rsid w:val="000E5C12"/>
    <w:rsid w:val="000E6187"/>
    <w:rsid w:val="000E6799"/>
    <w:rsid w:val="000E6944"/>
    <w:rsid w:val="000E6D47"/>
    <w:rsid w:val="000E707D"/>
    <w:rsid w:val="000F060E"/>
    <w:rsid w:val="000F0A75"/>
    <w:rsid w:val="000F0AB7"/>
    <w:rsid w:val="000F143F"/>
    <w:rsid w:val="000F15D6"/>
    <w:rsid w:val="000F1C78"/>
    <w:rsid w:val="000F2176"/>
    <w:rsid w:val="000F247A"/>
    <w:rsid w:val="000F2F25"/>
    <w:rsid w:val="000F3609"/>
    <w:rsid w:val="000F3829"/>
    <w:rsid w:val="000F387E"/>
    <w:rsid w:val="000F3CE2"/>
    <w:rsid w:val="000F3D7F"/>
    <w:rsid w:val="000F4476"/>
    <w:rsid w:val="000F5DDD"/>
    <w:rsid w:val="000F61A9"/>
    <w:rsid w:val="000F61CC"/>
    <w:rsid w:val="000F6536"/>
    <w:rsid w:val="000F6537"/>
    <w:rsid w:val="000F676E"/>
    <w:rsid w:val="000F7210"/>
    <w:rsid w:val="000F78F0"/>
    <w:rsid w:val="000F799C"/>
    <w:rsid w:val="001001D1"/>
    <w:rsid w:val="00100620"/>
    <w:rsid w:val="0010080E"/>
    <w:rsid w:val="001008B6"/>
    <w:rsid w:val="00100F5F"/>
    <w:rsid w:val="0010137C"/>
    <w:rsid w:val="00101C4F"/>
    <w:rsid w:val="00102072"/>
    <w:rsid w:val="00102E8D"/>
    <w:rsid w:val="0010380C"/>
    <w:rsid w:val="00103AFA"/>
    <w:rsid w:val="001042EF"/>
    <w:rsid w:val="00104AD4"/>
    <w:rsid w:val="00104BB8"/>
    <w:rsid w:val="00104EC9"/>
    <w:rsid w:val="00105258"/>
    <w:rsid w:val="00106755"/>
    <w:rsid w:val="001069B8"/>
    <w:rsid w:val="00107309"/>
    <w:rsid w:val="00110757"/>
    <w:rsid w:val="00111F10"/>
    <w:rsid w:val="001125B6"/>
    <w:rsid w:val="00112FB4"/>
    <w:rsid w:val="001132F7"/>
    <w:rsid w:val="00113926"/>
    <w:rsid w:val="00113935"/>
    <w:rsid w:val="00113F0F"/>
    <w:rsid w:val="00114849"/>
    <w:rsid w:val="0011669D"/>
    <w:rsid w:val="00116CBF"/>
    <w:rsid w:val="00117455"/>
    <w:rsid w:val="00120E4E"/>
    <w:rsid w:val="001214B3"/>
    <w:rsid w:val="00122679"/>
    <w:rsid w:val="001231B3"/>
    <w:rsid w:val="00123D66"/>
    <w:rsid w:val="00123FD3"/>
    <w:rsid w:val="00124E1A"/>
    <w:rsid w:val="00125923"/>
    <w:rsid w:val="00125A6B"/>
    <w:rsid w:val="001265F7"/>
    <w:rsid w:val="00126E1F"/>
    <w:rsid w:val="00126EFC"/>
    <w:rsid w:val="001271D0"/>
    <w:rsid w:val="00132CEB"/>
    <w:rsid w:val="001335F2"/>
    <w:rsid w:val="00133AF8"/>
    <w:rsid w:val="00134259"/>
    <w:rsid w:val="001360C1"/>
    <w:rsid w:val="00136AC5"/>
    <w:rsid w:val="00136B33"/>
    <w:rsid w:val="00136E09"/>
    <w:rsid w:val="0013766C"/>
    <w:rsid w:val="00137E20"/>
    <w:rsid w:val="00137F0B"/>
    <w:rsid w:val="00140583"/>
    <w:rsid w:val="00141C25"/>
    <w:rsid w:val="00141EF4"/>
    <w:rsid w:val="00142385"/>
    <w:rsid w:val="00142576"/>
    <w:rsid w:val="00143894"/>
    <w:rsid w:val="00144A32"/>
    <w:rsid w:val="00144FD1"/>
    <w:rsid w:val="0014596E"/>
    <w:rsid w:val="00146E6C"/>
    <w:rsid w:val="00147C77"/>
    <w:rsid w:val="00147CC9"/>
    <w:rsid w:val="00147E83"/>
    <w:rsid w:val="00150D2D"/>
    <w:rsid w:val="00152399"/>
    <w:rsid w:val="00152CE8"/>
    <w:rsid w:val="00153C26"/>
    <w:rsid w:val="0015423D"/>
    <w:rsid w:val="001546AD"/>
    <w:rsid w:val="00157280"/>
    <w:rsid w:val="00157456"/>
    <w:rsid w:val="00160241"/>
    <w:rsid w:val="001604A4"/>
    <w:rsid w:val="00163BF8"/>
    <w:rsid w:val="00164A77"/>
    <w:rsid w:val="00164B2A"/>
    <w:rsid w:val="00164F28"/>
    <w:rsid w:val="001657FA"/>
    <w:rsid w:val="00165C72"/>
    <w:rsid w:val="00166A64"/>
    <w:rsid w:val="0016758F"/>
    <w:rsid w:val="001675F8"/>
    <w:rsid w:val="00170E9C"/>
    <w:rsid w:val="00170F53"/>
    <w:rsid w:val="00171CF3"/>
    <w:rsid w:val="00172DF5"/>
    <w:rsid w:val="001759E9"/>
    <w:rsid w:val="0017625B"/>
    <w:rsid w:val="001769A6"/>
    <w:rsid w:val="00177D21"/>
    <w:rsid w:val="00180406"/>
    <w:rsid w:val="00180B6D"/>
    <w:rsid w:val="00182F78"/>
    <w:rsid w:val="00183765"/>
    <w:rsid w:val="00183EA7"/>
    <w:rsid w:val="0018440E"/>
    <w:rsid w:val="0018469A"/>
    <w:rsid w:val="001847D5"/>
    <w:rsid w:val="00184EE0"/>
    <w:rsid w:val="00184F11"/>
    <w:rsid w:val="00186203"/>
    <w:rsid w:val="001863CF"/>
    <w:rsid w:val="0018656D"/>
    <w:rsid w:val="00186CE2"/>
    <w:rsid w:val="00186D7C"/>
    <w:rsid w:val="00187BA7"/>
    <w:rsid w:val="00190368"/>
    <w:rsid w:val="00190439"/>
    <w:rsid w:val="00190606"/>
    <w:rsid w:val="00190717"/>
    <w:rsid w:val="00192638"/>
    <w:rsid w:val="0019503D"/>
    <w:rsid w:val="0019538A"/>
    <w:rsid w:val="0019570F"/>
    <w:rsid w:val="001969BE"/>
    <w:rsid w:val="00196F52"/>
    <w:rsid w:val="0019716C"/>
    <w:rsid w:val="001A07DA"/>
    <w:rsid w:val="001A141F"/>
    <w:rsid w:val="001A44AC"/>
    <w:rsid w:val="001A49F2"/>
    <w:rsid w:val="001A4FEC"/>
    <w:rsid w:val="001A5FEF"/>
    <w:rsid w:val="001A6371"/>
    <w:rsid w:val="001A690E"/>
    <w:rsid w:val="001A6C03"/>
    <w:rsid w:val="001A7CCF"/>
    <w:rsid w:val="001A7E11"/>
    <w:rsid w:val="001B0619"/>
    <w:rsid w:val="001B0C0D"/>
    <w:rsid w:val="001B165B"/>
    <w:rsid w:val="001B195B"/>
    <w:rsid w:val="001B2638"/>
    <w:rsid w:val="001B2729"/>
    <w:rsid w:val="001B30BA"/>
    <w:rsid w:val="001B3535"/>
    <w:rsid w:val="001B36F3"/>
    <w:rsid w:val="001B3A19"/>
    <w:rsid w:val="001B4384"/>
    <w:rsid w:val="001B5017"/>
    <w:rsid w:val="001B6527"/>
    <w:rsid w:val="001B696F"/>
    <w:rsid w:val="001B6FED"/>
    <w:rsid w:val="001B7504"/>
    <w:rsid w:val="001B7799"/>
    <w:rsid w:val="001B79AA"/>
    <w:rsid w:val="001B79BA"/>
    <w:rsid w:val="001C087E"/>
    <w:rsid w:val="001C0A56"/>
    <w:rsid w:val="001C0D90"/>
    <w:rsid w:val="001C0E4C"/>
    <w:rsid w:val="001C1520"/>
    <w:rsid w:val="001C1F1A"/>
    <w:rsid w:val="001C244B"/>
    <w:rsid w:val="001C2641"/>
    <w:rsid w:val="001C29B2"/>
    <w:rsid w:val="001C2CCF"/>
    <w:rsid w:val="001C34D2"/>
    <w:rsid w:val="001C3C9C"/>
    <w:rsid w:val="001C55C9"/>
    <w:rsid w:val="001C5E38"/>
    <w:rsid w:val="001C5ECA"/>
    <w:rsid w:val="001C6D56"/>
    <w:rsid w:val="001C6F11"/>
    <w:rsid w:val="001C7745"/>
    <w:rsid w:val="001C7CA5"/>
    <w:rsid w:val="001D0837"/>
    <w:rsid w:val="001D1F24"/>
    <w:rsid w:val="001D23C3"/>
    <w:rsid w:val="001D2E80"/>
    <w:rsid w:val="001D307F"/>
    <w:rsid w:val="001D3C79"/>
    <w:rsid w:val="001D43AD"/>
    <w:rsid w:val="001D4C1E"/>
    <w:rsid w:val="001D7295"/>
    <w:rsid w:val="001D7E70"/>
    <w:rsid w:val="001D7E8F"/>
    <w:rsid w:val="001E0719"/>
    <w:rsid w:val="001E1489"/>
    <w:rsid w:val="001E1636"/>
    <w:rsid w:val="001E1AF9"/>
    <w:rsid w:val="001E20AF"/>
    <w:rsid w:val="001E20B6"/>
    <w:rsid w:val="001E25CC"/>
    <w:rsid w:val="001E287B"/>
    <w:rsid w:val="001E2AD2"/>
    <w:rsid w:val="001E2C3C"/>
    <w:rsid w:val="001E36B0"/>
    <w:rsid w:val="001E39EC"/>
    <w:rsid w:val="001E3C26"/>
    <w:rsid w:val="001E420A"/>
    <w:rsid w:val="001E464D"/>
    <w:rsid w:val="001E4AE3"/>
    <w:rsid w:val="001E5726"/>
    <w:rsid w:val="001E6DF5"/>
    <w:rsid w:val="001F0ED9"/>
    <w:rsid w:val="001F1D32"/>
    <w:rsid w:val="001F215A"/>
    <w:rsid w:val="001F2D87"/>
    <w:rsid w:val="001F34E6"/>
    <w:rsid w:val="001F3965"/>
    <w:rsid w:val="001F3F7C"/>
    <w:rsid w:val="001F5D19"/>
    <w:rsid w:val="001F619A"/>
    <w:rsid w:val="001F65B6"/>
    <w:rsid w:val="001F6AE6"/>
    <w:rsid w:val="001F7605"/>
    <w:rsid w:val="001F773E"/>
    <w:rsid w:val="001F7D18"/>
    <w:rsid w:val="0020029B"/>
    <w:rsid w:val="00200566"/>
    <w:rsid w:val="00200584"/>
    <w:rsid w:val="002012E7"/>
    <w:rsid w:val="00201393"/>
    <w:rsid w:val="002016B6"/>
    <w:rsid w:val="002018EF"/>
    <w:rsid w:val="00201B7E"/>
    <w:rsid w:val="00201BAA"/>
    <w:rsid w:val="00201C0E"/>
    <w:rsid w:val="0020229B"/>
    <w:rsid w:val="002027D6"/>
    <w:rsid w:val="00202C93"/>
    <w:rsid w:val="00202F2C"/>
    <w:rsid w:val="00203721"/>
    <w:rsid w:val="0020474C"/>
    <w:rsid w:val="00204C99"/>
    <w:rsid w:val="002062A9"/>
    <w:rsid w:val="00206944"/>
    <w:rsid w:val="002075A6"/>
    <w:rsid w:val="002075D2"/>
    <w:rsid w:val="002076EE"/>
    <w:rsid w:val="00207A35"/>
    <w:rsid w:val="00212448"/>
    <w:rsid w:val="002139B6"/>
    <w:rsid w:val="00213FC2"/>
    <w:rsid w:val="002159CC"/>
    <w:rsid w:val="00215A8A"/>
    <w:rsid w:val="00215AE0"/>
    <w:rsid w:val="00215D12"/>
    <w:rsid w:val="00215F86"/>
    <w:rsid w:val="00216B70"/>
    <w:rsid w:val="00216C30"/>
    <w:rsid w:val="00217136"/>
    <w:rsid w:val="002176ED"/>
    <w:rsid w:val="0022091E"/>
    <w:rsid w:val="002218BB"/>
    <w:rsid w:val="00222074"/>
    <w:rsid w:val="002225DF"/>
    <w:rsid w:val="00224130"/>
    <w:rsid w:val="0022461B"/>
    <w:rsid w:val="00224C88"/>
    <w:rsid w:val="00225E05"/>
    <w:rsid w:val="00225FB8"/>
    <w:rsid w:val="00226685"/>
    <w:rsid w:val="002274B7"/>
    <w:rsid w:val="00227EBE"/>
    <w:rsid w:val="00227F93"/>
    <w:rsid w:val="00230582"/>
    <w:rsid w:val="00230A32"/>
    <w:rsid w:val="00230C5D"/>
    <w:rsid w:val="00230F53"/>
    <w:rsid w:val="0023105C"/>
    <w:rsid w:val="00231843"/>
    <w:rsid w:val="00231B0F"/>
    <w:rsid w:val="00231B89"/>
    <w:rsid w:val="00232381"/>
    <w:rsid w:val="00232626"/>
    <w:rsid w:val="00232DD1"/>
    <w:rsid w:val="00233EAD"/>
    <w:rsid w:val="00234398"/>
    <w:rsid w:val="00234B13"/>
    <w:rsid w:val="00234C3E"/>
    <w:rsid w:val="002351FE"/>
    <w:rsid w:val="00235717"/>
    <w:rsid w:val="00235A2F"/>
    <w:rsid w:val="00235B4B"/>
    <w:rsid w:val="00235E90"/>
    <w:rsid w:val="00235FB1"/>
    <w:rsid w:val="0023647F"/>
    <w:rsid w:val="00236F1F"/>
    <w:rsid w:val="00236F63"/>
    <w:rsid w:val="00236F7E"/>
    <w:rsid w:val="00237123"/>
    <w:rsid w:val="00241F38"/>
    <w:rsid w:val="00242A5C"/>
    <w:rsid w:val="00242BD3"/>
    <w:rsid w:val="00242DB9"/>
    <w:rsid w:val="00242EF0"/>
    <w:rsid w:val="002433EF"/>
    <w:rsid w:val="00243C42"/>
    <w:rsid w:val="002442FA"/>
    <w:rsid w:val="00244C7A"/>
    <w:rsid w:val="002451D7"/>
    <w:rsid w:val="00245932"/>
    <w:rsid w:val="0024693A"/>
    <w:rsid w:val="00246CEC"/>
    <w:rsid w:val="00246E1A"/>
    <w:rsid w:val="00247B95"/>
    <w:rsid w:val="00250CB1"/>
    <w:rsid w:val="002514F9"/>
    <w:rsid w:val="00251CEA"/>
    <w:rsid w:val="00251E7C"/>
    <w:rsid w:val="00252098"/>
    <w:rsid w:val="00252C41"/>
    <w:rsid w:val="00252DE7"/>
    <w:rsid w:val="00252E6F"/>
    <w:rsid w:val="00253AAB"/>
    <w:rsid w:val="00253B9A"/>
    <w:rsid w:val="002541DA"/>
    <w:rsid w:val="002545AB"/>
    <w:rsid w:val="002545D6"/>
    <w:rsid w:val="00254E5B"/>
    <w:rsid w:val="002558E9"/>
    <w:rsid w:val="0025610D"/>
    <w:rsid w:val="0025698E"/>
    <w:rsid w:val="00256A79"/>
    <w:rsid w:val="002572E1"/>
    <w:rsid w:val="00260819"/>
    <w:rsid w:val="00261531"/>
    <w:rsid w:val="00261EEF"/>
    <w:rsid w:val="002632A9"/>
    <w:rsid w:val="002641D4"/>
    <w:rsid w:val="00264D56"/>
    <w:rsid w:val="00264DDA"/>
    <w:rsid w:val="002654E4"/>
    <w:rsid w:val="00266C07"/>
    <w:rsid w:val="00266ECE"/>
    <w:rsid w:val="00270776"/>
    <w:rsid w:val="002717EB"/>
    <w:rsid w:val="00271824"/>
    <w:rsid w:val="00271947"/>
    <w:rsid w:val="00271E24"/>
    <w:rsid w:val="0027253F"/>
    <w:rsid w:val="0027293A"/>
    <w:rsid w:val="0027362B"/>
    <w:rsid w:val="002743AF"/>
    <w:rsid w:val="0027492F"/>
    <w:rsid w:val="00275489"/>
    <w:rsid w:val="002760D0"/>
    <w:rsid w:val="002766E4"/>
    <w:rsid w:val="00277B17"/>
    <w:rsid w:val="00280509"/>
    <w:rsid w:val="0028156D"/>
    <w:rsid w:val="00281C0B"/>
    <w:rsid w:val="00281CD8"/>
    <w:rsid w:val="00282708"/>
    <w:rsid w:val="00282AA6"/>
    <w:rsid w:val="0028368F"/>
    <w:rsid w:val="00284368"/>
    <w:rsid w:val="002859C1"/>
    <w:rsid w:val="00285A25"/>
    <w:rsid w:val="00286983"/>
    <w:rsid w:val="002871D1"/>
    <w:rsid w:val="002878D0"/>
    <w:rsid w:val="00287AE1"/>
    <w:rsid w:val="00287D39"/>
    <w:rsid w:val="00291429"/>
    <w:rsid w:val="00291457"/>
    <w:rsid w:val="00291D39"/>
    <w:rsid w:val="00292345"/>
    <w:rsid w:val="00292CB2"/>
    <w:rsid w:val="00292E79"/>
    <w:rsid w:val="00294AFC"/>
    <w:rsid w:val="0029545E"/>
    <w:rsid w:val="00295585"/>
    <w:rsid w:val="00295DCB"/>
    <w:rsid w:val="0029626D"/>
    <w:rsid w:val="00297081"/>
    <w:rsid w:val="00297368"/>
    <w:rsid w:val="002974B6"/>
    <w:rsid w:val="002975A3"/>
    <w:rsid w:val="002A0233"/>
    <w:rsid w:val="002A02EF"/>
    <w:rsid w:val="002A09BD"/>
    <w:rsid w:val="002A1EC9"/>
    <w:rsid w:val="002A2651"/>
    <w:rsid w:val="002A3740"/>
    <w:rsid w:val="002A3C26"/>
    <w:rsid w:val="002A41C8"/>
    <w:rsid w:val="002A4625"/>
    <w:rsid w:val="002A4907"/>
    <w:rsid w:val="002A63D9"/>
    <w:rsid w:val="002A78F0"/>
    <w:rsid w:val="002B082C"/>
    <w:rsid w:val="002B1D24"/>
    <w:rsid w:val="002B2844"/>
    <w:rsid w:val="002B3338"/>
    <w:rsid w:val="002B36CD"/>
    <w:rsid w:val="002B3A44"/>
    <w:rsid w:val="002B3AB9"/>
    <w:rsid w:val="002B48F5"/>
    <w:rsid w:val="002B4AE9"/>
    <w:rsid w:val="002B5B36"/>
    <w:rsid w:val="002B5BF5"/>
    <w:rsid w:val="002B5F8C"/>
    <w:rsid w:val="002B6C7E"/>
    <w:rsid w:val="002B7764"/>
    <w:rsid w:val="002C03D9"/>
    <w:rsid w:val="002C1573"/>
    <w:rsid w:val="002C1D2F"/>
    <w:rsid w:val="002C1E7A"/>
    <w:rsid w:val="002C21C8"/>
    <w:rsid w:val="002C2D51"/>
    <w:rsid w:val="002C2F0E"/>
    <w:rsid w:val="002C3135"/>
    <w:rsid w:val="002C356F"/>
    <w:rsid w:val="002C362B"/>
    <w:rsid w:val="002C4308"/>
    <w:rsid w:val="002C4DD6"/>
    <w:rsid w:val="002C623F"/>
    <w:rsid w:val="002D240D"/>
    <w:rsid w:val="002D2649"/>
    <w:rsid w:val="002D2745"/>
    <w:rsid w:val="002D2DFA"/>
    <w:rsid w:val="002D6A91"/>
    <w:rsid w:val="002D76DB"/>
    <w:rsid w:val="002E098E"/>
    <w:rsid w:val="002E19F9"/>
    <w:rsid w:val="002E1EF0"/>
    <w:rsid w:val="002E28EB"/>
    <w:rsid w:val="002E2BE3"/>
    <w:rsid w:val="002E494C"/>
    <w:rsid w:val="002E4A47"/>
    <w:rsid w:val="002E57A7"/>
    <w:rsid w:val="002E6CEA"/>
    <w:rsid w:val="002E7123"/>
    <w:rsid w:val="002E7BA4"/>
    <w:rsid w:val="002E7E45"/>
    <w:rsid w:val="002F0080"/>
    <w:rsid w:val="002F0ABF"/>
    <w:rsid w:val="002F11AF"/>
    <w:rsid w:val="002F1ABB"/>
    <w:rsid w:val="002F1B09"/>
    <w:rsid w:val="002F1C01"/>
    <w:rsid w:val="002F292C"/>
    <w:rsid w:val="002F321A"/>
    <w:rsid w:val="002F49E2"/>
    <w:rsid w:val="002F4ACB"/>
    <w:rsid w:val="002F4E9B"/>
    <w:rsid w:val="002F5E0D"/>
    <w:rsid w:val="002F6B3B"/>
    <w:rsid w:val="002F771F"/>
    <w:rsid w:val="002F781B"/>
    <w:rsid w:val="00300553"/>
    <w:rsid w:val="00300CB6"/>
    <w:rsid w:val="00301578"/>
    <w:rsid w:val="00302722"/>
    <w:rsid w:val="00302FF0"/>
    <w:rsid w:val="00303B64"/>
    <w:rsid w:val="00304BE4"/>
    <w:rsid w:val="00306176"/>
    <w:rsid w:val="0030688D"/>
    <w:rsid w:val="00307134"/>
    <w:rsid w:val="003078C0"/>
    <w:rsid w:val="00307A1C"/>
    <w:rsid w:val="00307E10"/>
    <w:rsid w:val="00310969"/>
    <w:rsid w:val="00310AE8"/>
    <w:rsid w:val="003116C0"/>
    <w:rsid w:val="00312B8A"/>
    <w:rsid w:val="00312E67"/>
    <w:rsid w:val="003135B6"/>
    <w:rsid w:val="00313CA8"/>
    <w:rsid w:val="003144A7"/>
    <w:rsid w:val="003160AB"/>
    <w:rsid w:val="0031708A"/>
    <w:rsid w:val="003179F3"/>
    <w:rsid w:val="00317EAB"/>
    <w:rsid w:val="0032047F"/>
    <w:rsid w:val="003220E7"/>
    <w:rsid w:val="00322A73"/>
    <w:rsid w:val="00323076"/>
    <w:rsid w:val="0032363C"/>
    <w:rsid w:val="0032465A"/>
    <w:rsid w:val="00324F3E"/>
    <w:rsid w:val="003250B8"/>
    <w:rsid w:val="00325410"/>
    <w:rsid w:val="0032547D"/>
    <w:rsid w:val="003256B2"/>
    <w:rsid w:val="003266E2"/>
    <w:rsid w:val="00327911"/>
    <w:rsid w:val="00327C37"/>
    <w:rsid w:val="00327ECF"/>
    <w:rsid w:val="00330372"/>
    <w:rsid w:val="003308C3"/>
    <w:rsid w:val="003311C0"/>
    <w:rsid w:val="00332991"/>
    <w:rsid w:val="00333218"/>
    <w:rsid w:val="00333400"/>
    <w:rsid w:val="003339AA"/>
    <w:rsid w:val="00334D09"/>
    <w:rsid w:val="003351A8"/>
    <w:rsid w:val="003351CB"/>
    <w:rsid w:val="0033555B"/>
    <w:rsid w:val="0033581A"/>
    <w:rsid w:val="00336830"/>
    <w:rsid w:val="00336BA5"/>
    <w:rsid w:val="003374FB"/>
    <w:rsid w:val="00337A07"/>
    <w:rsid w:val="00337C91"/>
    <w:rsid w:val="00341214"/>
    <w:rsid w:val="00341916"/>
    <w:rsid w:val="003419B6"/>
    <w:rsid w:val="00341C0C"/>
    <w:rsid w:val="003425F0"/>
    <w:rsid w:val="00342F31"/>
    <w:rsid w:val="003431BC"/>
    <w:rsid w:val="00344042"/>
    <w:rsid w:val="00344CD0"/>
    <w:rsid w:val="00344F10"/>
    <w:rsid w:val="0034542E"/>
    <w:rsid w:val="00345EE0"/>
    <w:rsid w:val="00347221"/>
    <w:rsid w:val="00352534"/>
    <w:rsid w:val="00354989"/>
    <w:rsid w:val="00354C27"/>
    <w:rsid w:val="0035502C"/>
    <w:rsid w:val="0035716A"/>
    <w:rsid w:val="00357CAD"/>
    <w:rsid w:val="0036112C"/>
    <w:rsid w:val="00361503"/>
    <w:rsid w:val="00361654"/>
    <w:rsid w:val="003625BA"/>
    <w:rsid w:val="003626C8"/>
    <w:rsid w:val="00362A29"/>
    <w:rsid w:val="00363561"/>
    <w:rsid w:val="0036437E"/>
    <w:rsid w:val="003645D0"/>
    <w:rsid w:val="00365663"/>
    <w:rsid w:val="00365896"/>
    <w:rsid w:val="00365B29"/>
    <w:rsid w:val="00366D61"/>
    <w:rsid w:val="00367E24"/>
    <w:rsid w:val="00370666"/>
    <w:rsid w:val="00370846"/>
    <w:rsid w:val="00370A54"/>
    <w:rsid w:val="003738B6"/>
    <w:rsid w:val="00373914"/>
    <w:rsid w:val="00374AA3"/>
    <w:rsid w:val="00374AD6"/>
    <w:rsid w:val="00374B27"/>
    <w:rsid w:val="00374BCC"/>
    <w:rsid w:val="00376348"/>
    <w:rsid w:val="00376C72"/>
    <w:rsid w:val="00377964"/>
    <w:rsid w:val="00380429"/>
    <w:rsid w:val="003806C3"/>
    <w:rsid w:val="0038095B"/>
    <w:rsid w:val="00380F6A"/>
    <w:rsid w:val="00381E35"/>
    <w:rsid w:val="00381E9E"/>
    <w:rsid w:val="00382D93"/>
    <w:rsid w:val="00383CF9"/>
    <w:rsid w:val="0038420C"/>
    <w:rsid w:val="0038421B"/>
    <w:rsid w:val="00384427"/>
    <w:rsid w:val="00384E5F"/>
    <w:rsid w:val="00385D48"/>
    <w:rsid w:val="00386466"/>
    <w:rsid w:val="00386838"/>
    <w:rsid w:val="0038731D"/>
    <w:rsid w:val="00387915"/>
    <w:rsid w:val="00390B92"/>
    <w:rsid w:val="00390F67"/>
    <w:rsid w:val="003925A6"/>
    <w:rsid w:val="003926C6"/>
    <w:rsid w:val="0039332B"/>
    <w:rsid w:val="00393763"/>
    <w:rsid w:val="003942D5"/>
    <w:rsid w:val="00394C2C"/>
    <w:rsid w:val="00394EEA"/>
    <w:rsid w:val="00395731"/>
    <w:rsid w:val="00395A96"/>
    <w:rsid w:val="00396784"/>
    <w:rsid w:val="003975C3"/>
    <w:rsid w:val="003975CD"/>
    <w:rsid w:val="003977AD"/>
    <w:rsid w:val="00397D88"/>
    <w:rsid w:val="003A0695"/>
    <w:rsid w:val="003A211B"/>
    <w:rsid w:val="003A2F3D"/>
    <w:rsid w:val="003A446D"/>
    <w:rsid w:val="003A49D6"/>
    <w:rsid w:val="003A4A9F"/>
    <w:rsid w:val="003A4F15"/>
    <w:rsid w:val="003A4FA8"/>
    <w:rsid w:val="003A5CA3"/>
    <w:rsid w:val="003A6552"/>
    <w:rsid w:val="003A6AE6"/>
    <w:rsid w:val="003A6B9E"/>
    <w:rsid w:val="003A7531"/>
    <w:rsid w:val="003A7A75"/>
    <w:rsid w:val="003A7EA8"/>
    <w:rsid w:val="003B10D8"/>
    <w:rsid w:val="003B1334"/>
    <w:rsid w:val="003B3258"/>
    <w:rsid w:val="003B3453"/>
    <w:rsid w:val="003B3693"/>
    <w:rsid w:val="003B4065"/>
    <w:rsid w:val="003B487C"/>
    <w:rsid w:val="003B49AA"/>
    <w:rsid w:val="003B4A64"/>
    <w:rsid w:val="003B583A"/>
    <w:rsid w:val="003B661C"/>
    <w:rsid w:val="003C00AF"/>
    <w:rsid w:val="003C0FD5"/>
    <w:rsid w:val="003C10F9"/>
    <w:rsid w:val="003C186E"/>
    <w:rsid w:val="003C1DC3"/>
    <w:rsid w:val="003C1EA8"/>
    <w:rsid w:val="003C210F"/>
    <w:rsid w:val="003C2454"/>
    <w:rsid w:val="003C2CED"/>
    <w:rsid w:val="003C3630"/>
    <w:rsid w:val="003C380B"/>
    <w:rsid w:val="003C3BA7"/>
    <w:rsid w:val="003C3BCD"/>
    <w:rsid w:val="003C3D7A"/>
    <w:rsid w:val="003C5A08"/>
    <w:rsid w:val="003C6227"/>
    <w:rsid w:val="003C7394"/>
    <w:rsid w:val="003D0A4D"/>
    <w:rsid w:val="003D21D8"/>
    <w:rsid w:val="003D4AD7"/>
    <w:rsid w:val="003D4D3B"/>
    <w:rsid w:val="003D59D2"/>
    <w:rsid w:val="003D5D56"/>
    <w:rsid w:val="003D746E"/>
    <w:rsid w:val="003D74AC"/>
    <w:rsid w:val="003E0460"/>
    <w:rsid w:val="003E1865"/>
    <w:rsid w:val="003E1A46"/>
    <w:rsid w:val="003E4501"/>
    <w:rsid w:val="003E51AF"/>
    <w:rsid w:val="003E5AA1"/>
    <w:rsid w:val="003E6873"/>
    <w:rsid w:val="003E7823"/>
    <w:rsid w:val="003F130F"/>
    <w:rsid w:val="003F15D4"/>
    <w:rsid w:val="003F372E"/>
    <w:rsid w:val="003F37CC"/>
    <w:rsid w:val="003F49DF"/>
    <w:rsid w:val="003F4ADC"/>
    <w:rsid w:val="003F517F"/>
    <w:rsid w:val="003F5471"/>
    <w:rsid w:val="003F5776"/>
    <w:rsid w:val="003F585E"/>
    <w:rsid w:val="003F5B75"/>
    <w:rsid w:val="003F7336"/>
    <w:rsid w:val="003F7671"/>
    <w:rsid w:val="004000E3"/>
    <w:rsid w:val="00401278"/>
    <w:rsid w:val="00401975"/>
    <w:rsid w:val="00401D7B"/>
    <w:rsid w:val="00401E8B"/>
    <w:rsid w:val="0040216D"/>
    <w:rsid w:val="0040290F"/>
    <w:rsid w:val="00403999"/>
    <w:rsid w:val="00403D1E"/>
    <w:rsid w:val="0040432E"/>
    <w:rsid w:val="00404BD0"/>
    <w:rsid w:val="00405073"/>
    <w:rsid w:val="00405515"/>
    <w:rsid w:val="00405BB6"/>
    <w:rsid w:val="00405BCF"/>
    <w:rsid w:val="004063B2"/>
    <w:rsid w:val="00406661"/>
    <w:rsid w:val="00406A17"/>
    <w:rsid w:val="00406CE8"/>
    <w:rsid w:val="0040786C"/>
    <w:rsid w:val="00410462"/>
    <w:rsid w:val="0041080E"/>
    <w:rsid w:val="00410BD0"/>
    <w:rsid w:val="00410F59"/>
    <w:rsid w:val="00412DF0"/>
    <w:rsid w:val="0041307A"/>
    <w:rsid w:val="004130CD"/>
    <w:rsid w:val="0041366B"/>
    <w:rsid w:val="00413947"/>
    <w:rsid w:val="00413BF5"/>
    <w:rsid w:val="00413D3C"/>
    <w:rsid w:val="00414D61"/>
    <w:rsid w:val="00414E27"/>
    <w:rsid w:val="004178DE"/>
    <w:rsid w:val="00417AA6"/>
    <w:rsid w:val="00421B60"/>
    <w:rsid w:val="004224D6"/>
    <w:rsid w:val="004231D6"/>
    <w:rsid w:val="00425BDB"/>
    <w:rsid w:val="004263A5"/>
    <w:rsid w:val="004264FA"/>
    <w:rsid w:val="004265D3"/>
    <w:rsid w:val="00426836"/>
    <w:rsid w:val="00426AA8"/>
    <w:rsid w:val="00426D7E"/>
    <w:rsid w:val="00426E8A"/>
    <w:rsid w:val="00427A36"/>
    <w:rsid w:val="00427D32"/>
    <w:rsid w:val="004302D7"/>
    <w:rsid w:val="00430E06"/>
    <w:rsid w:val="0043205C"/>
    <w:rsid w:val="00433CF1"/>
    <w:rsid w:val="00434951"/>
    <w:rsid w:val="00435230"/>
    <w:rsid w:val="00436996"/>
    <w:rsid w:val="00437EFA"/>
    <w:rsid w:val="00440566"/>
    <w:rsid w:val="0044076C"/>
    <w:rsid w:val="0044084A"/>
    <w:rsid w:val="00440BE3"/>
    <w:rsid w:val="00440EA4"/>
    <w:rsid w:val="00441D40"/>
    <w:rsid w:val="0044205D"/>
    <w:rsid w:val="004428D2"/>
    <w:rsid w:val="004428E7"/>
    <w:rsid w:val="00442F35"/>
    <w:rsid w:val="00443E75"/>
    <w:rsid w:val="00444072"/>
    <w:rsid w:val="00444E70"/>
    <w:rsid w:val="0044562B"/>
    <w:rsid w:val="00446645"/>
    <w:rsid w:val="0044702B"/>
    <w:rsid w:val="004477B6"/>
    <w:rsid w:val="0045007E"/>
    <w:rsid w:val="00451826"/>
    <w:rsid w:val="00451E30"/>
    <w:rsid w:val="00454573"/>
    <w:rsid w:val="00455705"/>
    <w:rsid w:val="004574A6"/>
    <w:rsid w:val="00457572"/>
    <w:rsid w:val="00457DEB"/>
    <w:rsid w:val="0046046F"/>
    <w:rsid w:val="004615B3"/>
    <w:rsid w:val="00461A3A"/>
    <w:rsid w:val="00461F94"/>
    <w:rsid w:val="00462959"/>
    <w:rsid w:val="00463F3E"/>
    <w:rsid w:val="00464007"/>
    <w:rsid w:val="004641E8"/>
    <w:rsid w:val="00464907"/>
    <w:rsid w:val="00465797"/>
    <w:rsid w:val="00466B5F"/>
    <w:rsid w:val="00467ABC"/>
    <w:rsid w:val="004705E1"/>
    <w:rsid w:val="00470D80"/>
    <w:rsid w:val="00471413"/>
    <w:rsid w:val="00472078"/>
    <w:rsid w:val="004727BD"/>
    <w:rsid w:val="00472A11"/>
    <w:rsid w:val="00472A95"/>
    <w:rsid w:val="00474513"/>
    <w:rsid w:val="00476010"/>
    <w:rsid w:val="0047616C"/>
    <w:rsid w:val="00476F86"/>
    <w:rsid w:val="00477CCA"/>
    <w:rsid w:val="00477CE3"/>
    <w:rsid w:val="00482D5F"/>
    <w:rsid w:val="00483594"/>
    <w:rsid w:val="0048442E"/>
    <w:rsid w:val="004848F5"/>
    <w:rsid w:val="00484A9D"/>
    <w:rsid w:val="00485A41"/>
    <w:rsid w:val="00487520"/>
    <w:rsid w:val="0049001E"/>
    <w:rsid w:val="00491474"/>
    <w:rsid w:val="00491D54"/>
    <w:rsid w:val="0049214B"/>
    <w:rsid w:val="00492D66"/>
    <w:rsid w:val="00494F14"/>
    <w:rsid w:val="00495D09"/>
    <w:rsid w:val="00496987"/>
    <w:rsid w:val="00496CA5"/>
    <w:rsid w:val="004A1206"/>
    <w:rsid w:val="004A1A68"/>
    <w:rsid w:val="004A28C5"/>
    <w:rsid w:val="004A2FE0"/>
    <w:rsid w:val="004A34EC"/>
    <w:rsid w:val="004A3AFF"/>
    <w:rsid w:val="004A4020"/>
    <w:rsid w:val="004A4333"/>
    <w:rsid w:val="004A4705"/>
    <w:rsid w:val="004A4AD4"/>
    <w:rsid w:val="004A4AF1"/>
    <w:rsid w:val="004A4CF7"/>
    <w:rsid w:val="004A4F03"/>
    <w:rsid w:val="004A5602"/>
    <w:rsid w:val="004A5D4D"/>
    <w:rsid w:val="004A72DC"/>
    <w:rsid w:val="004B0001"/>
    <w:rsid w:val="004B08D6"/>
    <w:rsid w:val="004B2B03"/>
    <w:rsid w:val="004B3E62"/>
    <w:rsid w:val="004B438F"/>
    <w:rsid w:val="004B46D0"/>
    <w:rsid w:val="004B47C1"/>
    <w:rsid w:val="004B4BA9"/>
    <w:rsid w:val="004B4D68"/>
    <w:rsid w:val="004B543C"/>
    <w:rsid w:val="004B5FF5"/>
    <w:rsid w:val="004B61AD"/>
    <w:rsid w:val="004B6858"/>
    <w:rsid w:val="004B6972"/>
    <w:rsid w:val="004C0700"/>
    <w:rsid w:val="004C0D8D"/>
    <w:rsid w:val="004C14C6"/>
    <w:rsid w:val="004C1AC9"/>
    <w:rsid w:val="004C22A1"/>
    <w:rsid w:val="004C26A6"/>
    <w:rsid w:val="004C652F"/>
    <w:rsid w:val="004C6904"/>
    <w:rsid w:val="004C6D2A"/>
    <w:rsid w:val="004C6EBF"/>
    <w:rsid w:val="004C77C0"/>
    <w:rsid w:val="004D0819"/>
    <w:rsid w:val="004D1133"/>
    <w:rsid w:val="004D14D1"/>
    <w:rsid w:val="004D1634"/>
    <w:rsid w:val="004D19E6"/>
    <w:rsid w:val="004D2213"/>
    <w:rsid w:val="004D2459"/>
    <w:rsid w:val="004D25E0"/>
    <w:rsid w:val="004D2983"/>
    <w:rsid w:val="004D3930"/>
    <w:rsid w:val="004D4218"/>
    <w:rsid w:val="004D47D4"/>
    <w:rsid w:val="004D51AC"/>
    <w:rsid w:val="004D5546"/>
    <w:rsid w:val="004D5E1E"/>
    <w:rsid w:val="004D64B6"/>
    <w:rsid w:val="004D699C"/>
    <w:rsid w:val="004D72B4"/>
    <w:rsid w:val="004E03BB"/>
    <w:rsid w:val="004E08D4"/>
    <w:rsid w:val="004E1A40"/>
    <w:rsid w:val="004E1FBE"/>
    <w:rsid w:val="004E1FE6"/>
    <w:rsid w:val="004E23A7"/>
    <w:rsid w:val="004E35D4"/>
    <w:rsid w:val="004E3992"/>
    <w:rsid w:val="004E48A0"/>
    <w:rsid w:val="004E4EAB"/>
    <w:rsid w:val="004E5521"/>
    <w:rsid w:val="004E5527"/>
    <w:rsid w:val="004E627E"/>
    <w:rsid w:val="004E65CF"/>
    <w:rsid w:val="004E66DE"/>
    <w:rsid w:val="004E729E"/>
    <w:rsid w:val="004E7358"/>
    <w:rsid w:val="004F02D2"/>
    <w:rsid w:val="004F0627"/>
    <w:rsid w:val="004F08F8"/>
    <w:rsid w:val="004F0B49"/>
    <w:rsid w:val="004F2531"/>
    <w:rsid w:val="004F2713"/>
    <w:rsid w:val="004F2EB4"/>
    <w:rsid w:val="004F4345"/>
    <w:rsid w:val="004F441C"/>
    <w:rsid w:val="004F4502"/>
    <w:rsid w:val="004F4C2D"/>
    <w:rsid w:val="004F4FBF"/>
    <w:rsid w:val="004F5190"/>
    <w:rsid w:val="004F5BB6"/>
    <w:rsid w:val="004F7257"/>
    <w:rsid w:val="004F7775"/>
    <w:rsid w:val="00500689"/>
    <w:rsid w:val="00502318"/>
    <w:rsid w:val="005030E8"/>
    <w:rsid w:val="00503E7B"/>
    <w:rsid w:val="00504664"/>
    <w:rsid w:val="00504A41"/>
    <w:rsid w:val="00504D57"/>
    <w:rsid w:val="00505C86"/>
    <w:rsid w:val="00506148"/>
    <w:rsid w:val="005072EC"/>
    <w:rsid w:val="005075F7"/>
    <w:rsid w:val="00507FDC"/>
    <w:rsid w:val="005108D1"/>
    <w:rsid w:val="005109BF"/>
    <w:rsid w:val="00510C2B"/>
    <w:rsid w:val="005110C7"/>
    <w:rsid w:val="005111EA"/>
    <w:rsid w:val="00511C1E"/>
    <w:rsid w:val="00511D87"/>
    <w:rsid w:val="00513552"/>
    <w:rsid w:val="00513DF7"/>
    <w:rsid w:val="00514D21"/>
    <w:rsid w:val="00515DB5"/>
    <w:rsid w:val="00516131"/>
    <w:rsid w:val="00516B79"/>
    <w:rsid w:val="00517014"/>
    <w:rsid w:val="00517BB5"/>
    <w:rsid w:val="00517ECE"/>
    <w:rsid w:val="005201E7"/>
    <w:rsid w:val="005204CE"/>
    <w:rsid w:val="00520C84"/>
    <w:rsid w:val="00520DB9"/>
    <w:rsid w:val="00521392"/>
    <w:rsid w:val="00521409"/>
    <w:rsid w:val="00521F6D"/>
    <w:rsid w:val="00522355"/>
    <w:rsid w:val="005224A5"/>
    <w:rsid w:val="0052311E"/>
    <w:rsid w:val="005234C7"/>
    <w:rsid w:val="0052375A"/>
    <w:rsid w:val="005239E2"/>
    <w:rsid w:val="00523E05"/>
    <w:rsid w:val="0052453C"/>
    <w:rsid w:val="00524BBE"/>
    <w:rsid w:val="00524C75"/>
    <w:rsid w:val="00525B5E"/>
    <w:rsid w:val="00526A5D"/>
    <w:rsid w:val="00526C5F"/>
    <w:rsid w:val="00530076"/>
    <w:rsid w:val="005300EF"/>
    <w:rsid w:val="00530B44"/>
    <w:rsid w:val="00531AD8"/>
    <w:rsid w:val="00532016"/>
    <w:rsid w:val="00533172"/>
    <w:rsid w:val="005336EF"/>
    <w:rsid w:val="00534916"/>
    <w:rsid w:val="00534C8E"/>
    <w:rsid w:val="00536032"/>
    <w:rsid w:val="0054069D"/>
    <w:rsid w:val="00540AE9"/>
    <w:rsid w:val="00541739"/>
    <w:rsid w:val="005420F0"/>
    <w:rsid w:val="0054221E"/>
    <w:rsid w:val="005425C7"/>
    <w:rsid w:val="0054401D"/>
    <w:rsid w:val="00545583"/>
    <w:rsid w:val="005455C3"/>
    <w:rsid w:val="00545868"/>
    <w:rsid w:val="00546059"/>
    <w:rsid w:val="00550791"/>
    <w:rsid w:val="00550F41"/>
    <w:rsid w:val="00551FC7"/>
    <w:rsid w:val="00552DDB"/>
    <w:rsid w:val="0055342E"/>
    <w:rsid w:val="00553631"/>
    <w:rsid w:val="00554F0C"/>
    <w:rsid w:val="00555C8B"/>
    <w:rsid w:val="0055768D"/>
    <w:rsid w:val="005609F2"/>
    <w:rsid w:val="00561C30"/>
    <w:rsid w:val="00561FA8"/>
    <w:rsid w:val="00561FE3"/>
    <w:rsid w:val="005635D6"/>
    <w:rsid w:val="005638A3"/>
    <w:rsid w:val="005639D5"/>
    <w:rsid w:val="0056413A"/>
    <w:rsid w:val="00564550"/>
    <w:rsid w:val="0056508F"/>
    <w:rsid w:val="00566183"/>
    <w:rsid w:val="00566DFD"/>
    <w:rsid w:val="00567841"/>
    <w:rsid w:val="00567854"/>
    <w:rsid w:val="00567872"/>
    <w:rsid w:val="0056791A"/>
    <w:rsid w:val="005702C4"/>
    <w:rsid w:val="005713F2"/>
    <w:rsid w:val="00571895"/>
    <w:rsid w:val="00571BEF"/>
    <w:rsid w:val="005722F0"/>
    <w:rsid w:val="00572343"/>
    <w:rsid w:val="00572450"/>
    <w:rsid w:val="0057329B"/>
    <w:rsid w:val="00573E97"/>
    <w:rsid w:val="0057429C"/>
    <w:rsid w:val="005747D2"/>
    <w:rsid w:val="00575F61"/>
    <w:rsid w:val="00575F68"/>
    <w:rsid w:val="00575F6D"/>
    <w:rsid w:val="00577920"/>
    <w:rsid w:val="0057796E"/>
    <w:rsid w:val="00580F3C"/>
    <w:rsid w:val="00580F7C"/>
    <w:rsid w:val="0058139C"/>
    <w:rsid w:val="00581E05"/>
    <w:rsid w:val="005825D5"/>
    <w:rsid w:val="00582FF6"/>
    <w:rsid w:val="00583ABC"/>
    <w:rsid w:val="00583AE8"/>
    <w:rsid w:val="00583B45"/>
    <w:rsid w:val="00583FCA"/>
    <w:rsid w:val="00584F54"/>
    <w:rsid w:val="00585A78"/>
    <w:rsid w:val="005877B5"/>
    <w:rsid w:val="00587FFB"/>
    <w:rsid w:val="00590586"/>
    <w:rsid w:val="0059134A"/>
    <w:rsid w:val="005914F8"/>
    <w:rsid w:val="005917F4"/>
    <w:rsid w:val="00591B81"/>
    <w:rsid w:val="00592532"/>
    <w:rsid w:val="00592620"/>
    <w:rsid w:val="00593098"/>
    <w:rsid w:val="00593868"/>
    <w:rsid w:val="00593EED"/>
    <w:rsid w:val="00593FA0"/>
    <w:rsid w:val="00594B76"/>
    <w:rsid w:val="005972D5"/>
    <w:rsid w:val="005A0DFE"/>
    <w:rsid w:val="005A14C3"/>
    <w:rsid w:val="005A1733"/>
    <w:rsid w:val="005A27DB"/>
    <w:rsid w:val="005A4053"/>
    <w:rsid w:val="005A4946"/>
    <w:rsid w:val="005A5C0E"/>
    <w:rsid w:val="005A5C8A"/>
    <w:rsid w:val="005A7999"/>
    <w:rsid w:val="005A79CB"/>
    <w:rsid w:val="005A7C8F"/>
    <w:rsid w:val="005B05D8"/>
    <w:rsid w:val="005B1223"/>
    <w:rsid w:val="005B1EAF"/>
    <w:rsid w:val="005B2BA4"/>
    <w:rsid w:val="005B32AA"/>
    <w:rsid w:val="005B331B"/>
    <w:rsid w:val="005B35DE"/>
    <w:rsid w:val="005B36B1"/>
    <w:rsid w:val="005B37C3"/>
    <w:rsid w:val="005B3AAE"/>
    <w:rsid w:val="005B43A2"/>
    <w:rsid w:val="005B493F"/>
    <w:rsid w:val="005B575E"/>
    <w:rsid w:val="005B5B75"/>
    <w:rsid w:val="005B679E"/>
    <w:rsid w:val="005B6811"/>
    <w:rsid w:val="005B6A93"/>
    <w:rsid w:val="005B7798"/>
    <w:rsid w:val="005B7E1A"/>
    <w:rsid w:val="005C01EE"/>
    <w:rsid w:val="005C158A"/>
    <w:rsid w:val="005C2317"/>
    <w:rsid w:val="005C2EC5"/>
    <w:rsid w:val="005C3166"/>
    <w:rsid w:val="005C435F"/>
    <w:rsid w:val="005C437D"/>
    <w:rsid w:val="005C50A6"/>
    <w:rsid w:val="005C533D"/>
    <w:rsid w:val="005C5F5F"/>
    <w:rsid w:val="005C64B4"/>
    <w:rsid w:val="005C66F1"/>
    <w:rsid w:val="005C75EE"/>
    <w:rsid w:val="005C7742"/>
    <w:rsid w:val="005D0119"/>
    <w:rsid w:val="005D0EC7"/>
    <w:rsid w:val="005D2782"/>
    <w:rsid w:val="005D318A"/>
    <w:rsid w:val="005D3249"/>
    <w:rsid w:val="005D3526"/>
    <w:rsid w:val="005D373C"/>
    <w:rsid w:val="005D5859"/>
    <w:rsid w:val="005D5C0F"/>
    <w:rsid w:val="005D60AE"/>
    <w:rsid w:val="005D641A"/>
    <w:rsid w:val="005D6F71"/>
    <w:rsid w:val="005D740A"/>
    <w:rsid w:val="005D7579"/>
    <w:rsid w:val="005D7945"/>
    <w:rsid w:val="005D79F6"/>
    <w:rsid w:val="005D7CE4"/>
    <w:rsid w:val="005E0718"/>
    <w:rsid w:val="005E0C34"/>
    <w:rsid w:val="005E293F"/>
    <w:rsid w:val="005E50A3"/>
    <w:rsid w:val="005E53A5"/>
    <w:rsid w:val="005E56E1"/>
    <w:rsid w:val="005E6457"/>
    <w:rsid w:val="005E74F2"/>
    <w:rsid w:val="005F06C5"/>
    <w:rsid w:val="005F0A00"/>
    <w:rsid w:val="005F0BD1"/>
    <w:rsid w:val="005F135F"/>
    <w:rsid w:val="005F1603"/>
    <w:rsid w:val="005F2884"/>
    <w:rsid w:val="005F2CFF"/>
    <w:rsid w:val="005F32EE"/>
    <w:rsid w:val="005F3ACF"/>
    <w:rsid w:val="005F3F90"/>
    <w:rsid w:val="005F3F97"/>
    <w:rsid w:val="005F40C5"/>
    <w:rsid w:val="005F461E"/>
    <w:rsid w:val="005F5A0D"/>
    <w:rsid w:val="005F5BD0"/>
    <w:rsid w:val="005F5F58"/>
    <w:rsid w:val="005F5F6B"/>
    <w:rsid w:val="005F6AD8"/>
    <w:rsid w:val="005F7186"/>
    <w:rsid w:val="00600C79"/>
    <w:rsid w:val="00601EF6"/>
    <w:rsid w:val="00601F5C"/>
    <w:rsid w:val="0060227F"/>
    <w:rsid w:val="00602B65"/>
    <w:rsid w:val="0060349F"/>
    <w:rsid w:val="00603707"/>
    <w:rsid w:val="00603D12"/>
    <w:rsid w:val="00604326"/>
    <w:rsid w:val="00604458"/>
    <w:rsid w:val="0060496F"/>
    <w:rsid w:val="00605023"/>
    <w:rsid w:val="00605704"/>
    <w:rsid w:val="00606896"/>
    <w:rsid w:val="00607FC3"/>
    <w:rsid w:val="006106D1"/>
    <w:rsid w:val="00610CD5"/>
    <w:rsid w:val="006110DC"/>
    <w:rsid w:val="00611DFB"/>
    <w:rsid w:val="0061202A"/>
    <w:rsid w:val="00612A11"/>
    <w:rsid w:val="00612DA0"/>
    <w:rsid w:val="00614003"/>
    <w:rsid w:val="006143B7"/>
    <w:rsid w:val="006144F4"/>
    <w:rsid w:val="0061458E"/>
    <w:rsid w:val="00614639"/>
    <w:rsid w:val="00614812"/>
    <w:rsid w:val="00614C5B"/>
    <w:rsid w:val="00615B15"/>
    <w:rsid w:val="00616174"/>
    <w:rsid w:val="006164EB"/>
    <w:rsid w:val="00617D55"/>
    <w:rsid w:val="00617EDE"/>
    <w:rsid w:val="00620580"/>
    <w:rsid w:val="00620AF8"/>
    <w:rsid w:val="00622062"/>
    <w:rsid w:val="00622838"/>
    <w:rsid w:val="00622ABA"/>
    <w:rsid w:val="00623C10"/>
    <w:rsid w:val="00623E2E"/>
    <w:rsid w:val="00624342"/>
    <w:rsid w:val="00625807"/>
    <w:rsid w:val="00625BB9"/>
    <w:rsid w:val="00625F5B"/>
    <w:rsid w:val="00626675"/>
    <w:rsid w:val="00626ECB"/>
    <w:rsid w:val="00626FD0"/>
    <w:rsid w:val="0062737C"/>
    <w:rsid w:val="0062756D"/>
    <w:rsid w:val="00631178"/>
    <w:rsid w:val="006326A9"/>
    <w:rsid w:val="00632AB9"/>
    <w:rsid w:val="00633A37"/>
    <w:rsid w:val="00633C02"/>
    <w:rsid w:val="00634403"/>
    <w:rsid w:val="006344BE"/>
    <w:rsid w:val="00634A11"/>
    <w:rsid w:val="00634C39"/>
    <w:rsid w:val="00635BAD"/>
    <w:rsid w:val="006378E0"/>
    <w:rsid w:val="00637B14"/>
    <w:rsid w:val="00637C16"/>
    <w:rsid w:val="0064076B"/>
    <w:rsid w:val="00641C3D"/>
    <w:rsid w:val="00642220"/>
    <w:rsid w:val="00642224"/>
    <w:rsid w:val="00642776"/>
    <w:rsid w:val="00642D2D"/>
    <w:rsid w:val="00642DDE"/>
    <w:rsid w:val="0064354A"/>
    <w:rsid w:val="00643B9D"/>
    <w:rsid w:val="0064417C"/>
    <w:rsid w:val="006449E9"/>
    <w:rsid w:val="00644D1C"/>
    <w:rsid w:val="00644DD6"/>
    <w:rsid w:val="00644E0F"/>
    <w:rsid w:val="00645CC1"/>
    <w:rsid w:val="00645EB2"/>
    <w:rsid w:val="00646174"/>
    <w:rsid w:val="006477E7"/>
    <w:rsid w:val="006506A6"/>
    <w:rsid w:val="00650DA2"/>
    <w:rsid w:val="00650F67"/>
    <w:rsid w:val="006512B6"/>
    <w:rsid w:val="00652288"/>
    <w:rsid w:val="00652E11"/>
    <w:rsid w:val="00653F27"/>
    <w:rsid w:val="00654502"/>
    <w:rsid w:val="00655786"/>
    <w:rsid w:val="00655EFC"/>
    <w:rsid w:val="006571F7"/>
    <w:rsid w:val="006579BA"/>
    <w:rsid w:val="00660420"/>
    <w:rsid w:val="00661242"/>
    <w:rsid w:val="00662CFF"/>
    <w:rsid w:val="00663F76"/>
    <w:rsid w:val="00664345"/>
    <w:rsid w:val="00664E7F"/>
    <w:rsid w:val="00665ADF"/>
    <w:rsid w:val="00666359"/>
    <w:rsid w:val="006666F4"/>
    <w:rsid w:val="0066675E"/>
    <w:rsid w:val="00666EAD"/>
    <w:rsid w:val="00667879"/>
    <w:rsid w:val="00667FAF"/>
    <w:rsid w:val="0067004A"/>
    <w:rsid w:val="006702B8"/>
    <w:rsid w:val="00670857"/>
    <w:rsid w:val="0067096F"/>
    <w:rsid w:val="006710CD"/>
    <w:rsid w:val="00672A45"/>
    <w:rsid w:val="00672C5C"/>
    <w:rsid w:val="00673F8A"/>
    <w:rsid w:val="00674D13"/>
    <w:rsid w:val="00675025"/>
    <w:rsid w:val="00675DAA"/>
    <w:rsid w:val="00676078"/>
    <w:rsid w:val="006763E8"/>
    <w:rsid w:val="006768B5"/>
    <w:rsid w:val="00676D09"/>
    <w:rsid w:val="00677092"/>
    <w:rsid w:val="00677A4E"/>
    <w:rsid w:val="00677FF8"/>
    <w:rsid w:val="006818DB"/>
    <w:rsid w:val="00681A6A"/>
    <w:rsid w:val="00681E04"/>
    <w:rsid w:val="00683169"/>
    <w:rsid w:val="006845E8"/>
    <w:rsid w:val="00684CEE"/>
    <w:rsid w:val="00684F5C"/>
    <w:rsid w:val="00685422"/>
    <w:rsid w:val="006854CB"/>
    <w:rsid w:val="00686DFC"/>
    <w:rsid w:val="00686EE2"/>
    <w:rsid w:val="0068724C"/>
    <w:rsid w:val="006872E8"/>
    <w:rsid w:val="00687BB7"/>
    <w:rsid w:val="00687DAA"/>
    <w:rsid w:val="00690256"/>
    <w:rsid w:val="00690476"/>
    <w:rsid w:val="0069088E"/>
    <w:rsid w:val="00690925"/>
    <w:rsid w:val="00690A20"/>
    <w:rsid w:val="00691543"/>
    <w:rsid w:val="00692238"/>
    <w:rsid w:val="006940FF"/>
    <w:rsid w:val="006945B0"/>
    <w:rsid w:val="0069507D"/>
    <w:rsid w:val="00695732"/>
    <w:rsid w:val="00695E2B"/>
    <w:rsid w:val="00696E31"/>
    <w:rsid w:val="00697A5C"/>
    <w:rsid w:val="006A056D"/>
    <w:rsid w:val="006A0B8E"/>
    <w:rsid w:val="006A0C9D"/>
    <w:rsid w:val="006A2658"/>
    <w:rsid w:val="006A291D"/>
    <w:rsid w:val="006A3990"/>
    <w:rsid w:val="006A3C76"/>
    <w:rsid w:val="006A5855"/>
    <w:rsid w:val="006A5B9B"/>
    <w:rsid w:val="006A6037"/>
    <w:rsid w:val="006A6C70"/>
    <w:rsid w:val="006A7273"/>
    <w:rsid w:val="006A7DA2"/>
    <w:rsid w:val="006B1D24"/>
    <w:rsid w:val="006B2060"/>
    <w:rsid w:val="006B2077"/>
    <w:rsid w:val="006B2113"/>
    <w:rsid w:val="006B30DA"/>
    <w:rsid w:val="006B32C6"/>
    <w:rsid w:val="006B36AF"/>
    <w:rsid w:val="006B36C1"/>
    <w:rsid w:val="006B3B1C"/>
    <w:rsid w:val="006B3D0E"/>
    <w:rsid w:val="006B3F1D"/>
    <w:rsid w:val="006B4336"/>
    <w:rsid w:val="006B4947"/>
    <w:rsid w:val="006B4E9D"/>
    <w:rsid w:val="006B581A"/>
    <w:rsid w:val="006B603D"/>
    <w:rsid w:val="006B68C9"/>
    <w:rsid w:val="006C11FB"/>
    <w:rsid w:val="006C158C"/>
    <w:rsid w:val="006C1A1F"/>
    <w:rsid w:val="006C1D07"/>
    <w:rsid w:val="006C217C"/>
    <w:rsid w:val="006C2771"/>
    <w:rsid w:val="006C2FF2"/>
    <w:rsid w:val="006C3250"/>
    <w:rsid w:val="006C3363"/>
    <w:rsid w:val="006C3FF8"/>
    <w:rsid w:val="006C4004"/>
    <w:rsid w:val="006C5595"/>
    <w:rsid w:val="006C7B25"/>
    <w:rsid w:val="006D0181"/>
    <w:rsid w:val="006D0BDE"/>
    <w:rsid w:val="006D12B6"/>
    <w:rsid w:val="006D2402"/>
    <w:rsid w:val="006D3626"/>
    <w:rsid w:val="006D3E42"/>
    <w:rsid w:val="006D4049"/>
    <w:rsid w:val="006D4693"/>
    <w:rsid w:val="006D6405"/>
    <w:rsid w:val="006D6803"/>
    <w:rsid w:val="006D6893"/>
    <w:rsid w:val="006D6CF2"/>
    <w:rsid w:val="006E13B7"/>
    <w:rsid w:val="006E13D7"/>
    <w:rsid w:val="006E1400"/>
    <w:rsid w:val="006E16A4"/>
    <w:rsid w:val="006E1819"/>
    <w:rsid w:val="006E1E8E"/>
    <w:rsid w:val="006E25CC"/>
    <w:rsid w:val="006E285A"/>
    <w:rsid w:val="006E3DF2"/>
    <w:rsid w:val="006E3ED7"/>
    <w:rsid w:val="006E4A9C"/>
    <w:rsid w:val="006E508F"/>
    <w:rsid w:val="006E5CAD"/>
    <w:rsid w:val="006E6DD8"/>
    <w:rsid w:val="006E733B"/>
    <w:rsid w:val="006E7E30"/>
    <w:rsid w:val="006F0E1B"/>
    <w:rsid w:val="006F1AF1"/>
    <w:rsid w:val="006F22A1"/>
    <w:rsid w:val="006F2930"/>
    <w:rsid w:val="006F432D"/>
    <w:rsid w:val="006F52FA"/>
    <w:rsid w:val="006F5498"/>
    <w:rsid w:val="006F6DB0"/>
    <w:rsid w:val="00700525"/>
    <w:rsid w:val="00700B5D"/>
    <w:rsid w:val="00700D81"/>
    <w:rsid w:val="0070266B"/>
    <w:rsid w:val="007038B7"/>
    <w:rsid w:val="00704128"/>
    <w:rsid w:val="007048A2"/>
    <w:rsid w:val="0070528D"/>
    <w:rsid w:val="00705BDC"/>
    <w:rsid w:val="00706EA1"/>
    <w:rsid w:val="007073E8"/>
    <w:rsid w:val="007101DB"/>
    <w:rsid w:val="00710FA2"/>
    <w:rsid w:val="007116C4"/>
    <w:rsid w:val="007117B3"/>
    <w:rsid w:val="007117D3"/>
    <w:rsid w:val="00714874"/>
    <w:rsid w:val="00714BB4"/>
    <w:rsid w:val="00714FC4"/>
    <w:rsid w:val="00715201"/>
    <w:rsid w:val="007152C5"/>
    <w:rsid w:val="00715CC6"/>
    <w:rsid w:val="0071774E"/>
    <w:rsid w:val="00720092"/>
    <w:rsid w:val="00720158"/>
    <w:rsid w:val="007204F4"/>
    <w:rsid w:val="0072151A"/>
    <w:rsid w:val="00721B71"/>
    <w:rsid w:val="00721E42"/>
    <w:rsid w:val="00722735"/>
    <w:rsid w:val="00722DBD"/>
    <w:rsid w:val="007238E0"/>
    <w:rsid w:val="00723AA3"/>
    <w:rsid w:val="00724F47"/>
    <w:rsid w:val="00726086"/>
    <w:rsid w:val="0072613D"/>
    <w:rsid w:val="00726D65"/>
    <w:rsid w:val="007272DE"/>
    <w:rsid w:val="0072735E"/>
    <w:rsid w:val="007273FF"/>
    <w:rsid w:val="00730E2B"/>
    <w:rsid w:val="00731FCE"/>
    <w:rsid w:val="00732DB7"/>
    <w:rsid w:val="00733340"/>
    <w:rsid w:val="00733930"/>
    <w:rsid w:val="0073399D"/>
    <w:rsid w:val="00733ADA"/>
    <w:rsid w:val="00734414"/>
    <w:rsid w:val="00734792"/>
    <w:rsid w:val="0073506D"/>
    <w:rsid w:val="00737483"/>
    <w:rsid w:val="00737AFC"/>
    <w:rsid w:val="00737E1D"/>
    <w:rsid w:val="00737EFE"/>
    <w:rsid w:val="00740205"/>
    <w:rsid w:val="00740712"/>
    <w:rsid w:val="00740AB5"/>
    <w:rsid w:val="00740E2B"/>
    <w:rsid w:val="00741317"/>
    <w:rsid w:val="007414AE"/>
    <w:rsid w:val="007414ED"/>
    <w:rsid w:val="0074226A"/>
    <w:rsid w:val="00742CA8"/>
    <w:rsid w:val="00744D6B"/>
    <w:rsid w:val="00744E6C"/>
    <w:rsid w:val="00744F42"/>
    <w:rsid w:val="0074555B"/>
    <w:rsid w:val="0074598A"/>
    <w:rsid w:val="00745DCC"/>
    <w:rsid w:val="00746807"/>
    <w:rsid w:val="0074760A"/>
    <w:rsid w:val="00750DC7"/>
    <w:rsid w:val="007531CC"/>
    <w:rsid w:val="00753549"/>
    <w:rsid w:val="007535C3"/>
    <w:rsid w:val="00754CFA"/>
    <w:rsid w:val="00754D09"/>
    <w:rsid w:val="007554F9"/>
    <w:rsid w:val="0075570E"/>
    <w:rsid w:val="00755EA6"/>
    <w:rsid w:val="007560F1"/>
    <w:rsid w:val="00756AFF"/>
    <w:rsid w:val="007571C0"/>
    <w:rsid w:val="00757769"/>
    <w:rsid w:val="00757B39"/>
    <w:rsid w:val="007602BA"/>
    <w:rsid w:val="00760905"/>
    <w:rsid w:val="007613EA"/>
    <w:rsid w:val="00761A36"/>
    <w:rsid w:val="007637E5"/>
    <w:rsid w:val="00763A03"/>
    <w:rsid w:val="00764247"/>
    <w:rsid w:val="00764A53"/>
    <w:rsid w:val="0076545C"/>
    <w:rsid w:val="00765B1C"/>
    <w:rsid w:val="007672E8"/>
    <w:rsid w:val="00767515"/>
    <w:rsid w:val="00772335"/>
    <w:rsid w:val="007729EA"/>
    <w:rsid w:val="00772C96"/>
    <w:rsid w:val="00772DE1"/>
    <w:rsid w:val="0077373E"/>
    <w:rsid w:val="00773A2D"/>
    <w:rsid w:val="00773C7E"/>
    <w:rsid w:val="00773F35"/>
    <w:rsid w:val="00774186"/>
    <w:rsid w:val="00775162"/>
    <w:rsid w:val="00780988"/>
    <w:rsid w:val="00781850"/>
    <w:rsid w:val="007820F0"/>
    <w:rsid w:val="007823FA"/>
    <w:rsid w:val="00782A5C"/>
    <w:rsid w:val="00782ED8"/>
    <w:rsid w:val="007839E5"/>
    <w:rsid w:val="00784C60"/>
    <w:rsid w:val="00785CC5"/>
    <w:rsid w:val="00786046"/>
    <w:rsid w:val="007865B1"/>
    <w:rsid w:val="007868AC"/>
    <w:rsid w:val="00786E52"/>
    <w:rsid w:val="00786F90"/>
    <w:rsid w:val="00787109"/>
    <w:rsid w:val="007877A8"/>
    <w:rsid w:val="00787D74"/>
    <w:rsid w:val="00787FE1"/>
    <w:rsid w:val="00791166"/>
    <w:rsid w:val="00791625"/>
    <w:rsid w:val="00791BA0"/>
    <w:rsid w:val="00791C66"/>
    <w:rsid w:val="00792616"/>
    <w:rsid w:val="0079271D"/>
    <w:rsid w:val="00792B67"/>
    <w:rsid w:val="00792E77"/>
    <w:rsid w:val="00793844"/>
    <w:rsid w:val="007939CB"/>
    <w:rsid w:val="007946ED"/>
    <w:rsid w:val="0079519A"/>
    <w:rsid w:val="00795536"/>
    <w:rsid w:val="0079747E"/>
    <w:rsid w:val="007974BB"/>
    <w:rsid w:val="007975B6"/>
    <w:rsid w:val="007A204E"/>
    <w:rsid w:val="007A25B3"/>
    <w:rsid w:val="007A2657"/>
    <w:rsid w:val="007A3170"/>
    <w:rsid w:val="007A3629"/>
    <w:rsid w:val="007A46F4"/>
    <w:rsid w:val="007A475F"/>
    <w:rsid w:val="007A5F8B"/>
    <w:rsid w:val="007A628C"/>
    <w:rsid w:val="007A69CB"/>
    <w:rsid w:val="007A6CCC"/>
    <w:rsid w:val="007B0162"/>
    <w:rsid w:val="007B0C8E"/>
    <w:rsid w:val="007B0E0D"/>
    <w:rsid w:val="007B36CD"/>
    <w:rsid w:val="007B3935"/>
    <w:rsid w:val="007B4208"/>
    <w:rsid w:val="007B52B6"/>
    <w:rsid w:val="007B5FAA"/>
    <w:rsid w:val="007B6132"/>
    <w:rsid w:val="007B63EE"/>
    <w:rsid w:val="007B6BBB"/>
    <w:rsid w:val="007B6C0E"/>
    <w:rsid w:val="007B6F16"/>
    <w:rsid w:val="007B7022"/>
    <w:rsid w:val="007B70C8"/>
    <w:rsid w:val="007B773B"/>
    <w:rsid w:val="007B7B95"/>
    <w:rsid w:val="007C0F40"/>
    <w:rsid w:val="007C26FB"/>
    <w:rsid w:val="007C407C"/>
    <w:rsid w:val="007C49B1"/>
    <w:rsid w:val="007C4BCD"/>
    <w:rsid w:val="007C566C"/>
    <w:rsid w:val="007C5B40"/>
    <w:rsid w:val="007C6955"/>
    <w:rsid w:val="007C7B0B"/>
    <w:rsid w:val="007C7DA3"/>
    <w:rsid w:val="007D007D"/>
    <w:rsid w:val="007D077F"/>
    <w:rsid w:val="007D0847"/>
    <w:rsid w:val="007D0ADE"/>
    <w:rsid w:val="007D1051"/>
    <w:rsid w:val="007D1431"/>
    <w:rsid w:val="007D2364"/>
    <w:rsid w:val="007D268D"/>
    <w:rsid w:val="007D288C"/>
    <w:rsid w:val="007D2EA2"/>
    <w:rsid w:val="007D5341"/>
    <w:rsid w:val="007D57D1"/>
    <w:rsid w:val="007D5E64"/>
    <w:rsid w:val="007D6485"/>
    <w:rsid w:val="007D72B6"/>
    <w:rsid w:val="007E016F"/>
    <w:rsid w:val="007E01CC"/>
    <w:rsid w:val="007E023F"/>
    <w:rsid w:val="007E2507"/>
    <w:rsid w:val="007E2728"/>
    <w:rsid w:val="007E29BE"/>
    <w:rsid w:val="007E2F0A"/>
    <w:rsid w:val="007E30E6"/>
    <w:rsid w:val="007E3C02"/>
    <w:rsid w:val="007E47BF"/>
    <w:rsid w:val="007E4E5F"/>
    <w:rsid w:val="007E56E2"/>
    <w:rsid w:val="007E6555"/>
    <w:rsid w:val="007E67E3"/>
    <w:rsid w:val="007E6A0A"/>
    <w:rsid w:val="007E6BA1"/>
    <w:rsid w:val="007E767D"/>
    <w:rsid w:val="007F1C2A"/>
    <w:rsid w:val="007F32C1"/>
    <w:rsid w:val="007F359A"/>
    <w:rsid w:val="007F3A18"/>
    <w:rsid w:val="007F3C38"/>
    <w:rsid w:val="007F5826"/>
    <w:rsid w:val="007F62A6"/>
    <w:rsid w:val="007F79FA"/>
    <w:rsid w:val="0080032D"/>
    <w:rsid w:val="00801107"/>
    <w:rsid w:val="0080213C"/>
    <w:rsid w:val="00803386"/>
    <w:rsid w:val="00803960"/>
    <w:rsid w:val="00803BE5"/>
    <w:rsid w:val="008042B2"/>
    <w:rsid w:val="00805385"/>
    <w:rsid w:val="00805412"/>
    <w:rsid w:val="00805472"/>
    <w:rsid w:val="00805D8C"/>
    <w:rsid w:val="00805F32"/>
    <w:rsid w:val="00806727"/>
    <w:rsid w:val="008067CF"/>
    <w:rsid w:val="0080760D"/>
    <w:rsid w:val="00810339"/>
    <w:rsid w:val="00810B38"/>
    <w:rsid w:val="00810EE0"/>
    <w:rsid w:val="0081154B"/>
    <w:rsid w:val="00812004"/>
    <w:rsid w:val="008128F0"/>
    <w:rsid w:val="00812D1D"/>
    <w:rsid w:val="00813440"/>
    <w:rsid w:val="00813600"/>
    <w:rsid w:val="008149CE"/>
    <w:rsid w:val="0081596E"/>
    <w:rsid w:val="00815B75"/>
    <w:rsid w:val="008164FF"/>
    <w:rsid w:val="0081665A"/>
    <w:rsid w:val="00816677"/>
    <w:rsid w:val="00820483"/>
    <w:rsid w:val="0082051D"/>
    <w:rsid w:val="008205AA"/>
    <w:rsid w:val="008206A9"/>
    <w:rsid w:val="00821727"/>
    <w:rsid w:val="00821C3D"/>
    <w:rsid w:val="00821C56"/>
    <w:rsid w:val="00822720"/>
    <w:rsid w:val="00822E0C"/>
    <w:rsid w:val="00823ABF"/>
    <w:rsid w:val="00823C36"/>
    <w:rsid w:val="00824462"/>
    <w:rsid w:val="00824AF1"/>
    <w:rsid w:val="00825D5E"/>
    <w:rsid w:val="00826A97"/>
    <w:rsid w:val="00827A07"/>
    <w:rsid w:val="00827AD5"/>
    <w:rsid w:val="00827CF6"/>
    <w:rsid w:val="00830126"/>
    <w:rsid w:val="00830484"/>
    <w:rsid w:val="00831A9B"/>
    <w:rsid w:val="00832631"/>
    <w:rsid w:val="00832836"/>
    <w:rsid w:val="0083290D"/>
    <w:rsid w:val="00833B82"/>
    <w:rsid w:val="00834502"/>
    <w:rsid w:val="00834E33"/>
    <w:rsid w:val="008351B6"/>
    <w:rsid w:val="008366F6"/>
    <w:rsid w:val="00836ABC"/>
    <w:rsid w:val="00837000"/>
    <w:rsid w:val="008370D7"/>
    <w:rsid w:val="008402F7"/>
    <w:rsid w:val="00840BED"/>
    <w:rsid w:val="0084236C"/>
    <w:rsid w:val="0084367B"/>
    <w:rsid w:val="00843777"/>
    <w:rsid w:val="00843902"/>
    <w:rsid w:val="00843B68"/>
    <w:rsid w:val="0084474A"/>
    <w:rsid w:val="00844A17"/>
    <w:rsid w:val="008458EF"/>
    <w:rsid w:val="00845957"/>
    <w:rsid w:val="00846D69"/>
    <w:rsid w:val="00847700"/>
    <w:rsid w:val="00847839"/>
    <w:rsid w:val="00847B11"/>
    <w:rsid w:val="0085041D"/>
    <w:rsid w:val="00850617"/>
    <w:rsid w:val="008507EE"/>
    <w:rsid w:val="00850985"/>
    <w:rsid w:val="00851888"/>
    <w:rsid w:val="00852B58"/>
    <w:rsid w:val="008534E0"/>
    <w:rsid w:val="008534F9"/>
    <w:rsid w:val="008539B4"/>
    <w:rsid w:val="008540E0"/>
    <w:rsid w:val="00854C57"/>
    <w:rsid w:val="0085693F"/>
    <w:rsid w:val="00857219"/>
    <w:rsid w:val="008578C3"/>
    <w:rsid w:val="008579E0"/>
    <w:rsid w:val="00857F17"/>
    <w:rsid w:val="008607A8"/>
    <w:rsid w:val="00860E92"/>
    <w:rsid w:val="00861828"/>
    <w:rsid w:val="00862C27"/>
    <w:rsid w:val="00862C4A"/>
    <w:rsid w:val="00862C60"/>
    <w:rsid w:val="00862CE4"/>
    <w:rsid w:val="008630AB"/>
    <w:rsid w:val="00864663"/>
    <w:rsid w:val="0086648C"/>
    <w:rsid w:val="008678C4"/>
    <w:rsid w:val="00867BCF"/>
    <w:rsid w:val="00870600"/>
    <w:rsid w:val="00870A13"/>
    <w:rsid w:val="008710B7"/>
    <w:rsid w:val="00871D5A"/>
    <w:rsid w:val="0087247F"/>
    <w:rsid w:val="00873DEC"/>
    <w:rsid w:val="008750D3"/>
    <w:rsid w:val="00875343"/>
    <w:rsid w:val="00877A29"/>
    <w:rsid w:val="008801D9"/>
    <w:rsid w:val="008802E4"/>
    <w:rsid w:val="00881493"/>
    <w:rsid w:val="00881532"/>
    <w:rsid w:val="0088198E"/>
    <w:rsid w:val="00881DDC"/>
    <w:rsid w:val="00881E9C"/>
    <w:rsid w:val="00882653"/>
    <w:rsid w:val="00883F8F"/>
    <w:rsid w:val="008845AC"/>
    <w:rsid w:val="00884802"/>
    <w:rsid w:val="008848E6"/>
    <w:rsid w:val="0088705E"/>
    <w:rsid w:val="008870E4"/>
    <w:rsid w:val="00887BF6"/>
    <w:rsid w:val="00890724"/>
    <w:rsid w:val="0089100F"/>
    <w:rsid w:val="00891323"/>
    <w:rsid w:val="00891CEF"/>
    <w:rsid w:val="00891EBE"/>
    <w:rsid w:val="00892760"/>
    <w:rsid w:val="00893300"/>
    <w:rsid w:val="00893D8D"/>
    <w:rsid w:val="0089448E"/>
    <w:rsid w:val="008945CD"/>
    <w:rsid w:val="008947DD"/>
    <w:rsid w:val="00894E8E"/>
    <w:rsid w:val="00895997"/>
    <w:rsid w:val="0089685F"/>
    <w:rsid w:val="00896B95"/>
    <w:rsid w:val="00896F79"/>
    <w:rsid w:val="00897D61"/>
    <w:rsid w:val="00897DB8"/>
    <w:rsid w:val="008A034F"/>
    <w:rsid w:val="008A047D"/>
    <w:rsid w:val="008A07F6"/>
    <w:rsid w:val="008A0A3F"/>
    <w:rsid w:val="008A1574"/>
    <w:rsid w:val="008A1577"/>
    <w:rsid w:val="008A182C"/>
    <w:rsid w:val="008A2582"/>
    <w:rsid w:val="008A2889"/>
    <w:rsid w:val="008A45A7"/>
    <w:rsid w:val="008A4B8B"/>
    <w:rsid w:val="008A5734"/>
    <w:rsid w:val="008A5C21"/>
    <w:rsid w:val="008A5E01"/>
    <w:rsid w:val="008A5F4F"/>
    <w:rsid w:val="008A6320"/>
    <w:rsid w:val="008A7920"/>
    <w:rsid w:val="008A7EE4"/>
    <w:rsid w:val="008B008F"/>
    <w:rsid w:val="008B0345"/>
    <w:rsid w:val="008B1D9A"/>
    <w:rsid w:val="008B1E17"/>
    <w:rsid w:val="008B39E8"/>
    <w:rsid w:val="008B4641"/>
    <w:rsid w:val="008B475D"/>
    <w:rsid w:val="008B7D52"/>
    <w:rsid w:val="008B7D8E"/>
    <w:rsid w:val="008C1057"/>
    <w:rsid w:val="008C1890"/>
    <w:rsid w:val="008C3C47"/>
    <w:rsid w:val="008C3E9E"/>
    <w:rsid w:val="008C52DD"/>
    <w:rsid w:val="008C5A0F"/>
    <w:rsid w:val="008C5B3B"/>
    <w:rsid w:val="008C69BF"/>
    <w:rsid w:val="008C6EF1"/>
    <w:rsid w:val="008C7458"/>
    <w:rsid w:val="008C7807"/>
    <w:rsid w:val="008D034F"/>
    <w:rsid w:val="008D0850"/>
    <w:rsid w:val="008D0891"/>
    <w:rsid w:val="008D11E8"/>
    <w:rsid w:val="008D12A6"/>
    <w:rsid w:val="008D14E7"/>
    <w:rsid w:val="008D2AEA"/>
    <w:rsid w:val="008D2B65"/>
    <w:rsid w:val="008D3200"/>
    <w:rsid w:val="008D3877"/>
    <w:rsid w:val="008D3AFE"/>
    <w:rsid w:val="008D3D37"/>
    <w:rsid w:val="008D3EBE"/>
    <w:rsid w:val="008D4F28"/>
    <w:rsid w:val="008D56EB"/>
    <w:rsid w:val="008D5931"/>
    <w:rsid w:val="008D5D97"/>
    <w:rsid w:val="008D6987"/>
    <w:rsid w:val="008D7339"/>
    <w:rsid w:val="008D7A6D"/>
    <w:rsid w:val="008E0D09"/>
    <w:rsid w:val="008E2C95"/>
    <w:rsid w:val="008E32A6"/>
    <w:rsid w:val="008E4F96"/>
    <w:rsid w:val="008E62FD"/>
    <w:rsid w:val="008E7C33"/>
    <w:rsid w:val="008F0002"/>
    <w:rsid w:val="008F04AF"/>
    <w:rsid w:val="008F1070"/>
    <w:rsid w:val="008F123D"/>
    <w:rsid w:val="008F25CC"/>
    <w:rsid w:val="008F25D0"/>
    <w:rsid w:val="008F2643"/>
    <w:rsid w:val="008F319C"/>
    <w:rsid w:val="008F3CC7"/>
    <w:rsid w:val="008F445B"/>
    <w:rsid w:val="008F4F58"/>
    <w:rsid w:val="008F4F67"/>
    <w:rsid w:val="008F50A6"/>
    <w:rsid w:val="008F5ADA"/>
    <w:rsid w:val="008F5DA7"/>
    <w:rsid w:val="008F62E1"/>
    <w:rsid w:val="008F6ECD"/>
    <w:rsid w:val="008F75A9"/>
    <w:rsid w:val="008F7625"/>
    <w:rsid w:val="008F773D"/>
    <w:rsid w:val="008F7801"/>
    <w:rsid w:val="008F7D09"/>
    <w:rsid w:val="00900039"/>
    <w:rsid w:val="00900B71"/>
    <w:rsid w:val="009014B8"/>
    <w:rsid w:val="00902540"/>
    <w:rsid w:val="00902853"/>
    <w:rsid w:val="0090296E"/>
    <w:rsid w:val="00903149"/>
    <w:rsid w:val="00903A08"/>
    <w:rsid w:val="00903CFF"/>
    <w:rsid w:val="00903F4A"/>
    <w:rsid w:val="00904833"/>
    <w:rsid w:val="0090499B"/>
    <w:rsid w:val="00907CE2"/>
    <w:rsid w:val="00910545"/>
    <w:rsid w:val="00910677"/>
    <w:rsid w:val="0091087E"/>
    <w:rsid w:val="009116C8"/>
    <w:rsid w:val="009119DC"/>
    <w:rsid w:val="00911BB7"/>
    <w:rsid w:val="00911DC0"/>
    <w:rsid w:val="009121A5"/>
    <w:rsid w:val="00912D3F"/>
    <w:rsid w:val="00912E47"/>
    <w:rsid w:val="00913378"/>
    <w:rsid w:val="009137F4"/>
    <w:rsid w:val="00913C3C"/>
    <w:rsid w:val="0091410B"/>
    <w:rsid w:val="00914962"/>
    <w:rsid w:val="009149EA"/>
    <w:rsid w:val="00915987"/>
    <w:rsid w:val="0091630C"/>
    <w:rsid w:val="0091683A"/>
    <w:rsid w:val="00916906"/>
    <w:rsid w:val="009171AA"/>
    <w:rsid w:val="0091795A"/>
    <w:rsid w:val="009179B5"/>
    <w:rsid w:val="00917C7F"/>
    <w:rsid w:val="009202E8"/>
    <w:rsid w:val="009203DD"/>
    <w:rsid w:val="00920661"/>
    <w:rsid w:val="00920B21"/>
    <w:rsid w:val="0092147B"/>
    <w:rsid w:val="00921945"/>
    <w:rsid w:val="00922465"/>
    <w:rsid w:val="00922C36"/>
    <w:rsid w:val="00922E7A"/>
    <w:rsid w:val="0092325F"/>
    <w:rsid w:val="00923D92"/>
    <w:rsid w:val="00924844"/>
    <w:rsid w:val="009263A2"/>
    <w:rsid w:val="009279AD"/>
    <w:rsid w:val="00930205"/>
    <w:rsid w:val="00930795"/>
    <w:rsid w:val="0093109A"/>
    <w:rsid w:val="009311FB"/>
    <w:rsid w:val="00931470"/>
    <w:rsid w:val="00931F00"/>
    <w:rsid w:val="00932D2F"/>
    <w:rsid w:val="009335B9"/>
    <w:rsid w:val="0093439D"/>
    <w:rsid w:val="00934F42"/>
    <w:rsid w:val="0093560B"/>
    <w:rsid w:val="009373DC"/>
    <w:rsid w:val="00940602"/>
    <w:rsid w:val="00941977"/>
    <w:rsid w:val="0094258B"/>
    <w:rsid w:val="00943176"/>
    <w:rsid w:val="009431E2"/>
    <w:rsid w:val="00943749"/>
    <w:rsid w:val="00944252"/>
    <w:rsid w:val="00945BBC"/>
    <w:rsid w:val="00945D7A"/>
    <w:rsid w:val="00947072"/>
    <w:rsid w:val="009477CD"/>
    <w:rsid w:val="00947A3B"/>
    <w:rsid w:val="00950353"/>
    <w:rsid w:val="00950844"/>
    <w:rsid w:val="00951086"/>
    <w:rsid w:val="00951A8C"/>
    <w:rsid w:val="00952831"/>
    <w:rsid w:val="00952EE4"/>
    <w:rsid w:val="00953AD0"/>
    <w:rsid w:val="00953B8F"/>
    <w:rsid w:val="00955088"/>
    <w:rsid w:val="009550A3"/>
    <w:rsid w:val="00955B09"/>
    <w:rsid w:val="009560DC"/>
    <w:rsid w:val="009565AC"/>
    <w:rsid w:val="00956680"/>
    <w:rsid w:val="009569FA"/>
    <w:rsid w:val="00956A7C"/>
    <w:rsid w:val="0095755E"/>
    <w:rsid w:val="00957FFB"/>
    <w:rsid w:val="009603EB"/>
    <w:rsid w:val="00961DCB"/>
    <w:rsid w:val="0096315A"/>
    <w:rsid w:val="00963734"/>
    <w:rsid w:val="00964198"/>
    <w:rsid w:val="00964915"/>
    <w:rsid w:val="00964FC4"/>
    <w:rsid w:val="00965DB6"/>
    <w:rsid w:val="009666FE"/>
    <w:rsid w:val="00966DD8"/>
    <w:rsid w:val="00966FA3"/>
    <w:rsid w:val="009676E2"/>
    <w:rsid w:val="00967DBB"/>
    <w:rsid w:val="00967E19"/>
    <w:rsid w:val="0097235B"/>
    <w:rsid w:val="00972923"/>
    <w:rsid w:val="0097404D"/>
    <w:rsid w:val="00976C9B"/>
    <w:rsid w:val="00977087"/>
    <w:rsid w:val="00977391"/>
    <w:rsid w:val="00977709"/>
    <w:rsid w:val="0098006E"/>
    <w:rsid w:val="00980A60"/>
    <w:rsid w:val="00981B02"/>
    <w:rsid w:val="00981CCB"/>
    <w:rsid w:val="00983A9D"/>
    <w:rsid w:val="00983C6C"/>
    <w:rsid w:val="00983CFE"/>
    <w:rsid w:val="00984D9A"/>
    <w:rsid w:val="00985520"/>
    <w:rsid w:val="00985948"/>
    <w:rsid w:val="00986E1E"/>
    <w:rsid w:val="009878F3"/>
    <w:rsid w:val="00990002"/>
    <w:rsid w:val="009902CC"/>
    <w:rsid w:val="009909A8"/>
    <w:rsid w:val="00990A0C"/>
    <w:rsid w:val="00990B0C"/>
    <w:rsid w:val="009911E2"/>
    <w:rsid w:val="00992CD4"/>
    <w:rsid w:val="00993B0F"/>
    <w:rsid w:val="009948B5"/>
    <w:rsid w:val="00995046"/>
    <w:rsid w:val="00995C4C"/>
    <w:rsid w:val="00996E30"/>
    <w:rsid w:val="00997CF8"/>
    <w:rsid w:val="009A0794"/>
    <w:rsid w:val="009A0B40"/>
    <w:rsid w:val="009A0E42"/>
    <w:rsid w:val="009A194F"/>
    <w:rsid w:val="009A2466"/>
    <w:rsid w:val="009A25A7"/>
    <w:rsid w:val="009A2E9A"/>
    <w:rsid w:val="009A35B6"/>
    <w:rsid w:val="009A4343"/>
    <w:rsid w:val="009A5960"/>
    <w:rsid w:val="009A5FA2"/>
    <w:rsid w:val="009A7702"/>
    <w:rsid w:val="009A7716"/>
    <w:rsid w:val="009A7BDE"/>
    <w:rsid w:val="009B1311"/>
    <w:rsid w:val="009B1A6C"/>
    <w:rsid w:val="009B1DEA"/>
    <w:rsid w:val="009B2677"/>
    <w:rsid w:val="009B2D9B"/>
    <w:rsid w:val="009B4B6F"/>
    <w:rsid w:val="009B4FBF"/>
    <w:rsid w:val="009B5747"/>
    <w:rsid w:val="009B62EB"/>
    <w:rsid w:val="009B6619"/>
    <w:rsid w:val="009B77A3"/>
    <w:rsid w:val="009B7A6C"/>
    <w:rsid w:val="009C07AE"/>
    <w:rsid w:val="009C262F"/>
    <w:rsid w:val="009C6002"/>
    <w:rsid w:val="009C627D"/>
    <w:rsid w:val="009C63BB"/>
    <w:rsid w:val="009C7F35"/>
    <w:rsid w:val="009C7F43"/>
    <w:rsid w:val="009D0241"/>
    <w:rsid w:val="009D065F"/>
    <w:rsid w:val="009D0679"/>
    <w:rsid w:val="009D0923"/>
    <w:rsid w:val="009D10C6"/>
    <w:rsid w:val="009D1C01"/>
    <w:rsid w:val="009D234C"/>
    <w:rsid w:val="009D248E"/>
    <w:rsid w:val="009D2FEF"/>
    <w:rsid w:val="009D3539"/>
    <w:rsid w:val="009D3DF8"/>
    <w:rsid w:val="009D40B6"/>
    <w:rsid w:val="009D43BF"/>
    <w:rsid w:val="009D47B9"/>
    <w:rsid w:val="009D48B3"/>
    <w:rsid w:val="009D5949"/>
    <w:rsid w:val="009D67D5"/>
    <w:rsid w:val="009D6911"/>
    <w:rsid w:val="009D79B6"/>
    <w:rsid w:val="009E004E"/>
    <w:rsid w:val="009E0937"/>
    <w:rsid w:val="009E1AE3"/>
    <w:rsid w:val="009E1B4C"/>
    <w:rsid w:val="009E1F89"/>
    <w:rsid w:val="009E27C5"/>
    <w:rsid w:val="009E2B6E"/>
    <w:rsid w:val="009E3F04"/>
    <w:rsid w:val="009E4931"/>
    <w:rsid w:val="009E5533"/>
    <w:rsid w:val="009E55AA"/>
    <w:rsid w:val="009E5A4F"/>
    <w:rsid w:val="009E654D"/>
    <w:rsid w:val="009E7B22"/>
    <w:rsid w:val="009F0191"/>
    <w:rsid w:val="009F07AA"/>
    <w:rsid w:val="009F07CA"/>
    <w:rsid w:val="009F0995"/>
    <w:rsid w:val="009F16F4"/>
    <w:rsid w:val="009F2DBA"/>
    <w:rsid w:val="009F3165"/>
    <w:rsid w:val="009F33AF"/>
    <w:rsid w:val="009F52AA"/>
    <w:rsid w:val="009F657B"/>
    <w:rsid w:val="009F6BCE"/>
    <w:rsid w:val="009F7CCF"/>
    <w:rsid w:val="00A00611"/>
    <w:rsid w:val="00A00716"/>
    <w:rsid w:val="00A00D7C"/>
    <w:rsid w:val="00A023D0"/>
    <w:rsid w:val="00A030E0"/>
    <w:rsid w:val="00A0379E"/>
    <w:rsid w:val="00A04DC7"/>
    <w:rsid w:val="00A055AA"/>
    <w:rsid w:val="00A05BA2"/>
    <w:rsid w:val="00A06A0F"/>
    <w:rsid w:val="00A06F85"/>
    <w:rsid w:val="00A07590"/>
    <w:rsid w:val="00A07CD5"/>
    <w:rsid w:val="00A105A0"/>
    <w:rsid w:val="00A11083"/>
    <w:rsid w:val="00A111D3"/>
    <w:rsid w:val="00A11720"/>
    <w:rsid w:val="00A11976"/>
    <w:rsid w:val="00A12BB8"/>
    <w:rsid w:val="00A135AC"/>
    <w:rsid w:val="00A13660"/>
    <w:rsid w:val="00A1378A"/>
    <w:rsid w:val="00A13815"/>
    <w:rsid w:val="00A14527"/>
    <w:rsid w:val="00A15CCF"/>
    <w:rsid w:val="00A15EE6"/>
    <w:rsid w:val="00A1616F"/>
    <w:rsid w:val="00A16486"/>
    <w:rsid w:val="00A1658E"/>
    <w:rsid w:val="00A17E65"/>
    <w:rsid w:val="00A202EA"/>
    <w:rsid w:val="00A205BC"/>
    <w:rsid w:val="00A211DC"/>
    <w:rsid w:val="00A21216"/>
    <w:rsid w:val="00A21505"/>
    <w:rsid w:val="00A21721"/>
    <w:rsid w:val="00A24224"/>
    <w:rsid w:val="00A246E0"/>
    <w:rsid w:val="00A24A6D"/>
    <w:rsid w:val="00A25375"/>
    <w:rsid w:val="00A262B3"/>
    <w:rsid w:val="00A264B1"/>
    <w:rsid w:val="00A264E5"/>
    <w:rsid w:val="00A26646"/>
    <w:rsid w:val="00A27375"/>
    <w:rsid w:val="00A27E07"/>
    <w:rsid w:val="00A3028A"/>
    <w:rsid w:val="00A304B8"/>
    <w:rsid w:val="00A31156"/>
    <w:rsid w:val="00A3327E"/>
    <w:rsid w:val="00A35B9E"/>
    <w:rsid w:val="00A4121D"/>
    <w:rsid w:val="00A42283"/>
    <w:rsid w:val="00A425D5"/>
    <w:rsid w:val="00A42EE1"/>
    <w:rsid w:val="00A432B4"/>
    <w:rsid w:val="00A436BC"/>
    <w:rsid w:val="00A438B9"/>
    <w:rsid w:val="00A444D8"/>
    <w:rsid w:val="00A44BF2"/>
    <w:rsid w:val="00A44C26"/>
    <w:rsid w:val="00A4660A"/>
    <w:rsid w:val="00A46647"/>
    <w:rsid w:val="00A467B5"/>
    <w:rsid w:val="00A46AAF"/>
    <w:rsid w:val="00A46B29"/>
    <w:rsid w:val="00A46D69"/>
    <w:rsid w:val="00A46EC4"/>
    <w:rsid w:val="00A474A4"/>
    <w:rsid w:val="00A47E11"/>
    <w:rsid w:val="00A51E51"/>
    <w:rsid w:val="00A52282"/>
    <w:rsid w:val="00A527BC"/>
    <w:rsid w:val="00A52C0A"/>
    <w:rsid w:val="00A5303E"/>
    <w:rsid w:val="00A53E9C"/>
    <w:rsid w:val="00A54024"/>
    <w:rsid w:val="00A54948"/>
    <w:rsid w:val="00A54BEA"/>
    <w:rsid w:val="00A55210"/>
    <w:rsid w:val="00A555B9"/>
    <w:rsid w:val="00A55B4A"/>
    <w:rsid w:val="00A55C77"/>
    <w:rsid w:val="00A55D65"/>
    <w:rsid w:val="00A55EEE"/>
    <w:rsid w:val="00A57C4D"/>
    <w:rsid w:val="00A60971"/>
    <w:rsid w:val="00A60AD7"/>
    <w:rsid w:val="00A61C19"/>
    <w:rsid w:val="00A62AD6"/>
    <w:rsid w:val="00A62CA5"/>
    <w:rsid w:val="00A633A7"/>
    <w:rsid w:val="00A63A63"/>
    <w:rsid w:val="00A63A7F"/>
    <w:rsid w:val="00A646D5"/>
    <w:rsid w:val="00A6508E"/>
    <w:rsid w:val="00A6541A"/>
    <w:rsid w:val="00A654FE"/>
    <w:rsid w:val="00A65604"/>
    <w:rsid w:val="00A665B7"/>
    <w:rsid w:val="00A67649"/>
    <w:rsid w:val="00A67CE3"/>
    <w:rsid w:val="00A713BA"/>
    <w:rsid w:val="00A71C6C"/>
    <w:rsid w:val="00A723DF"/>
    <w:rsid w:val="00A72AD2"/>
    <w:rsid w:val="00A73569"/>
    <w:rsid w:val="00A749A8"/>
    <w:rsid w:val="00A749D9"/>
    <w:rsid w:val="00A75776"/>
    <w:rsid w:val="00A75DEC"/>
    <w:rsid w:val="00A7789A"/>
    <w:rsid w:val="00A77FB2"/>
    <w:rsid w:val="00A80D52"/>
    <w:rsid w:val="00A81FAF"/>
    <w:rsid w:val="00A827DF"/>
    <w:rsid w:val="00A84D2A"/>
    <w:rsid w:val="00A86B0E"/>
    <w:rsid w:val="00A86ECD"/>
    <w:rsid w:val="00A8703A"/>
    <w:rsid w:val="00A92D60"/>
    <w:rsid w:val="00A92DC1"/>
    <w:rsid w:val="00A92F48"/>
    <w:rsid w:val="00A930AA"/>
    <w:rsid w:val="00A94700"/>
    <w:rsid w:val="00A95651"/>
    <w:rsid w:val="00A9565F"/>
    <w:rsid w:val="00A957A5"/>
    <w:rsid w:val="00A96CE3"/>
    <w:rsid w:val="00A9777A"/>
    <w:rsid w:val="00AA04E8"/>
    <w:rsid w:val="00AA0BE9"/>
    <w:rsid w:val="00AA11BA"/>
    <w:rsid w:val="00AA14A7"/>
    <w:rsid w:val="00AA28AF"/>
    <w:rsid w:val="00AA35DD"/>
    <w:rsid w:val="00AA4B52"/>
    <w:rsid w:val="00AA5246"/>
    <w:rsid w:val="00AA5CAA"/>
    <w:rsid w:val="00AA7836"/>
    <w:rsid w:val="00AA7B92"/>
    <w:rsid w:val="00AA7F43"/>
    <w:rsid w:val="00AA7F8D"/>
    <w:rsid w:val="00AB0B52"/>
    <w:rsid w:val="00AB1BCA"/>
    <w:rsid w:val="00AB2C02"/>
    <w:rsid w:val="00AB3080"/>
    <w:rsid w:val="00AB337B"/>
    <w:rsid w:val="00AB3471"/>
    <w:rsid w:val="00AB49BB"/>
    <w:rsid w:val="00AB4D90"/>
    <w:rsid w:val="00AB56E0"/>
    <w:rsid w:val="00AB58AD"/>
    <w:rsid w:val="00AB6455"/>
    <w:rsid w:val="00AB6974"/>
    <w:rsid w:val="00AB724D"/>
    <w:rsid w:val="00AB7818"/>
    <w:rsid w:val="00AC0EE7"/>
    <w:rsid w:val="00AC223F"/>
    <w:rsid w:val="00AC2615"/>
    <w:rsid w:val="00AC2FCC"/>
    <w:rsid w:val="00AC31AA"/>
    <w:rsid w:val="00AC33C9"/>
    <w:rsid w:val="00AC3A44"/>
    <w:rsid w:val="00AC3FC2"/>
    <w:rsid w:val="00AC4029"/>
    <w:rsid w:val="00AC614E"/>
    <w:rsid w:val="00AC63EB"/>
    <w:rsid w:val="00AC77A5"/>
    <w:rsid w:val="00AC7A5F"/>
    <w:rsid w:val="00AC7DD5"/>
    <w:rsid w:val="00AD0C65"/>
    <w:rsid w:val="00AD11B5"/>
    <w:rsid w:val="00AD1264"/>
    <w:rsid w:val="00AD2E53"/>
    <w:rsid w:val="00AD4443"/>
    <w:rsid w:val="00AD46DB"/>
    <w:rsid w:val="00AD4E3B"/>
    <w:rsid w:val="00AD591C"/>
    <w:rsid w:val="00AD6204"/>
    <w:rsid w:val="00AD65F4"/>
    <w:rsid w:val="00AD70E4"/>
    <w:rsid w:val="00AD76D3"/>
    <w:rsid w:val="00AD778D"/>
    <w:rsid w:val="00AE05E3"/>
    <w:rsid w:val="00AE065F"/>
    <w:rsid w:val="00AE0694"/>
    <w:rsid w:val="00AE093F"/>
    <w:rsid w:val="00AE112B"/>
    <w:rsid w:val="00AE192E"/>
    <w:rsid w:val="00AE2979"/>
    <w:rsid w:val="00AE2E16"/>
    <w:rsid w:val="00AE37E9"/>
    <w:rsid w:val="00AE3A38"/>
    <w:rsid w:val="00AE3DAD"/>
    <w:rsid w:val="00AE5068"/>
    <w:rsid w:val="00AE5810"/>
    <w:rsid w:val="00AE5B89"/>
    <w:rsid w:val="00AE6126"/>
    <w:rsid w:val="00AE63C7"/>
    <w:rsid w:val="00AE65AB"/>
    <w:rsid w:val="00AE69AB"/>
    <w:rsid w:val="00AE6EC3"/>
    <w:rsid w:val="00AE6F51"/>
    <w:rsid w:val="00AF03BB"/>
    <w:rsid w:val="00AF14F8"/>
    <w:rsid w:val="00AF229D"/>
    <w:rsid w:val="00AF262D"/>
    <w:rsid w:val="00AF29EF"/>
    <w:rsid w:val="00AF312B"/>
    <w:rsid w:val="00AF3232"/>
    <w:rsid w:val="00AF3B71"/>
    <w:rsid w:val="00AF43FF"/>
    <w:rsid w:val="00AF4F78"/>
    <w:rsid w:val="00AF53FA"/>
    <w:rsid w:val="00AF6433"/>
    <w:rsid w:val="00AF660C"/>
    <w:rsid w:val="00AF6D13"/>
    <w:rsid w:val="00AF7646"/>
    <w:rsid w:val="00B00871"/>
    <w:rsid w:val="00B01546"/>
    <w:rsid w:val="00B016D0"/>
    <w:rsid w:val="00B026AB"/>
    <w:rsid w:val="00B02B2E"/>
    <w:rsid w:val="00B03354"/>
    <w:rsid w:val="00B03862"/>
    <w:rsid w:val="00B0392A"/>
    <w:rsid w:val="00B04448"/>
    <w:rsid w:val="00B044E0"/>
    <w:rsid w:val="00B04953"/>
    <w:rsid w:val="00B04A30"/>
    <w:rsid w:val="00B05EAD"/>
    <w:rsid w:val="00B061A4"/>
    <w:rsid w:val="00B1008E"/>
    <w:rsid w:val="00B10AFA"/>
    <w:rsid w:val="00B10F3E"/>
    <w:rsid w:val="00B11751"/>
    <w:rsid w:val="00B120B5"/>
    <w:rsid w:val="00B12173"/>
    <w:rsid w:val="00B1242C"/>
    <w:rsid w:val="00B14C9E"/>
    <w:rsid w:val="00B152AF"/>
    <w:rsid w:val="00B160F4"/>
    <w:rsid w:val="00B16563"/>
    <w:rsid w:val="00B1680F"/>
    <w:rsid w:val="00B16EF3"/>
    <w:rsid w:val="00B17890"/>
    <w:rsid w:val="00B20034"/>
    <w:rsid w:val="00B2084F"/>
    <w:rsid w:val="00B20AD6"/>
    <w:rsid w:val="00B2146B"/>
    <w:rsid w:val="00B23652"/>
    <w:rsid w:val="00B23CF7"/>
    <w:rsid w:val="00B24FED"/>
    <w:rsid w:val="00B25EC5"/>
    <w:rsid w:val="00B2601B"/>
    <w:rsid w:val="00B26F5F"/>
    <w:rsid w:val="00B270D7"/>
    <w:rsid w:val="00B275EB"/>
    <w:rsid w:val="00B277AE"/>
    <w:rsid w:val="00B27ADE"/>
    <w:rsid w:val="00B27C90"/>
    <w:rsid w:val="00B30796"/>
    <w:rsid w:val="00B3116E"/>
    <w:rsid w:val="00B317FB"/>
    <w:rsid w:val="00B31E36"/>
    <w:rsid w:val="00B32121"/>
    <w:rsid w:val="00B326FF"/>
    <w:rsid w:val="00B328E2"/>
    <w:rsid w:val="00B33F8D"/>
    <w:rsid w:val="00B35114"/>
    <w:rsid w:val="00B375D4"/>
    <w:rsid w:val="00B379BD"/>
    <w:rsid w:val="00B37E5A"/>
    <w:rsid w:val="00B37F96"/>
    <w:rsid w:val="00B40292"/>
    <w:rsid w:val="00B4031D"/>
    <w:rsid w:val="00B4133F"/>
    <w:rsid w:val="00B41491"/>
    <w:rsid w:val="00B4188F"/>
    <w:rsid w:val="00B430DC"/>
    <w:rsid w:val="00B453FF"/>
    <w:rsid w:val="00B45624"/>
    <w:rsid w:val="00B4660E"/>
    <w:rsid w:val="00B466B3"/>
    <w:rsid w:val="00B46803"/>
    <w:rsid w:val="00B50DE5"/>
    <w:rsid w:val="00B511FB"/>
    <w:rsid w:val="00B5134D"/>
    <w:rsid w:val="00B5309B"/>
    <w:rsid w:val="00B532F2"/>
    <w:rsid w:val="00B53BF1"/>
    <w:rsid w:val="00B53C99"/>
    <w:rsid w:val="00B54E9A"/>
    <w:rsid w:val="00B552F2"/>
    <w:rsid w:val="00B553EF"/>
    <w:rsid w:val="00B557AF"/>
    <w:rsid w:val="00B56741"/>
    <w:rsid w:val="00B56B2A"/>
    <w:rsid w:val="00B6063C"/>
    <w:rsid w:val="00B626AF"/>
    <w:rsid w:val="00B62A33"/>
    <w:rsid w:val="00B63BF5"/>
    <w:rsid w:val="00B641FB"/>
    <w:rsid w:val="00B64323"/>
    <w:rsid w:val="00B64B35"/>
    <w:rsid w:val="00B65A83"/>
    <w:rsid w:val="00B65E89"/>
    <w:rsid w:val="00B663C2"/>
    <w:rsid w:val="00B6681A"/>
    <w:rsid w:val="00B66BD3"/>
    <w:rsid w:val="00B66DAF"/>
    <w:rsid w:val="00B67565"/>
    <w:rsid w:val="00B6776C"/>
    <w:rsid w:val="00B70491"/>
    <w:rsid w:val="00B7120C"/>
    <w:rsid w:val="00B7161A"/>
    <w:rsid w:val="00B724D5"/>
    <w:rsid w:val="00B72FE2"/>
    <w:rsid w:val="00B73107"/>
    <w:rsid w:val="00B734B5"/>
    <w:rsid w:val="00B7355E"/>
    <w:rsid w:val="00B737BD"/>
    <w:rsid w:val="00B73CDD"/>
    <w:rsid w:val="00B73D94"/>
    <w:rsid w:val="00B73F70"/>
    <w:rsid w:val="00B7437F"/>
    <w:rsid w:val="00B7443E"/>
    <w:rsid w:val="00B75320"/>
    <w:rsid w:val="00B7606F"/>
    <w:rsid w:val="00B762BB"/>
    <w:rsid w:val="00B7649F"/>
    <w:rsid w:val="00B767AE"/>
    <w:rsid w:val="00B76CF7"/>
    <w:rsid w:val="00B7777F"/>
    <w:rsid w:val="00B7794A"/>
    <w:rsid w:val="00B77F58"/>
    <w:rsid w:val="00B80439"/>
    <w:rsid w:val="00B806E8"/>
    <w:rsid w:val="00B8093A"/>
    <w:rsid w:val="00B80FD2"/>
    <w:rsid w:val="00B814AD"/>
    <w:rsid w:val="00B81776"/>
    <w:rsid w:val="00B81C53"/>
    <w:rsid w:val="00B81D61"/>
    <w:rsid w:val="00B82454"/>
    <w:rsid w:val="00B8316F"/>
    <w:rsid w:val="00B83AFE"/>
    <w:rsid w:val="00B83DF6"/>
    <w:rsid w:val="00B83E5D"/>
    <w:rsid w:val="00B83EB9"/>
    <w:rsid w:val="00B8487B"/>
    <w:rsid w:val="00B849B5"/>
    <w:rsid w:val="00B84C78"/>
    <w:rsid w:val="00B85261"/>
    <w:rsid w:val="00B86F6D"/>
    <w:rsid w:val="00B87B5E"/>
    <w:rsid w:val="00B87E41"/>
    <w:rsid w:val="00B90105"/>
    <w:rsid w:val="00B910EF"/>
    <w:rsid w:val="00B9156B"/>
    <w:rsid w:val="00B91B34"/>
    <w:rsid w:val="00B922AB"/>
    <w:rsid w:val="00B9230E"/>
    <w:rsid w:val="00B92B1B"/>
    <w:rsid w:val="00B93465"/>
    <w:rsid w:val="00B94311"/>
    <w:rsid w:val="00B94596"/>
    <w:rsid w:val="00B94C35"/>
    <w:rsid w:val="00B95750"/>
    <w:rsid w:val="00B95F65"/>
    <w:rsid w:val="00B963D7"/>
    <w:rsid w:val="00B96818"/>
    <w:rsid w:val="00BA0339"/>
    <w:rsid w:val="00BA0A65"/>
    <w:rsid w:val="00BA112B"/>
    <w:rsid w:val="00BA2566"/>
    <w:rsid w:val="00BA2B38"/>
    <w:rsid w:val="00BA2CD1"/>
    <w:rsid w:val="00BA549C"/>
    <w:rsid w:val="00BA5F02"/>
    <w:rsid w:val="00BA5F9B"/>
    <w:rsid w:val="00BA633A"/>
    <w:rsid w:val="00BA67FC"/>
    <w:rsid w:val="00BA6D0F"/>
    <w:rsid w:val="00BB0923"/>
    <w:rsid w:val="00BB265B"/>
    <w:rsid w:val="00BB3176"/>
    <w:rsid w:val="00BB37BE"/>
    <w:rsid w:val="00BB4B98"/>
    <w:rsid w:val="00BB5304"/>
    <w:rsid w:val="00BB62B2"/>
    <w:rsid w:val="00BB6EF2"/>
    <w:rsid w:val="00BB79E6"/>
    <w:rsid w:val="00BC1A33"/>
    <w:rsid w:val="00BC1AB8"/>
    <w:rsid w:val="00BC228A"/>
    <w:rsid w:val="00BC3296"/>
    <w:rsid w:val="00BC3A39"/>
    <w:rsid w:val="00BC3C5B"/>
    <w:rsid w:val="00BC3F46"/>
    <w:rsid w:val="00BC46E8"/>
    <w:rsid w:val="00BC4C92"/>
    <w:rsid w:val="00BC4EF8"/>
    <w:rsid w:val="00BC4F21"/>
    <w:rsid w:val="00BC63D9"/>
    <w:rsid w:val="00BC7244"/>
    <w:rsid w:val="00BC778F"/>
    <w:rsid w:val="00BD00FA"/>
    <w:rsid w:val="00BD0D97"/>
    <w:rsid w:val="00BD112F"/>
    <w:rsid w:val="00BD11F1"/>
    <w:rsid w:val="00BD1D1B"/>
    <w:rsid w:val="00BD1F85"/>
    <w:rsid w:val="00BD270B"/>
    <w:rsid w:val="00BD2F11"/>
    <w:rsid w:val="00BD348E"/>
    <w:rsid w:val="00BD37CB"/>
    <w:rsid w:val="00BD380A"/>
    <w:rsid w:val="00BD3D2E"/>
    <w:rsid w:val="00BD3FDA"/>
    <w:rsid w:val="00BD42DC"/>
    <w:rsid w:val="00BD4BF0"/>
    <w:rsid w:val="00BD6359"/>
    <w:rsid w:val="00BD6E12"/>
    <w:rsid w:val="00BD7255"/>
    <w:rsid w:val="00BD76F5"/>
    <w:rsid w:val="00BE0308"/>
    <w:rsid w:val="00BE1980"/>
    <w:rsid w:val="00BE1DBC"/>
    <w:rsid w:val="00BE31DC"/>
    <w:rsid w:val="00BE3ACA"/>
    <w:rsid w:val="00BE41DD"/>
    <w:rsid w:val="00BE49B1"/>
    <w:rsid w:val="00BE5821"/>
    <w:rsid w:val="00BE58A4"/>
    <w:rsid w:val="00BE6087"/>
    <w:rsid w:val="00BE6BDE"/>
    <w:rsid w:val="00BE6F2D"/>
    <w:rsid w:val="00BE7E2F"/>
    <w:rsid w:val="00BE7F31"/>
    <w:rsid w:val="00BF0683"/>
    <w:rsid w:val="00BF0699"/>
    <w:rsid w:val="00BF096E"/>
    <w:rsid w:val="00BF0D80"/>
    <w:rsid w:val="00BF0ED2"/>
    <w:rsid w:val="00BF1310"/>
    <w:rsid w:val="00BF1823"/>
    <w:rsid w:val="00BF208A"/>
    <w:rsid w:val="00BF228C"/>
    <w:rsid w:val="00BF3676"/>
    <w:rsid w:val="00BF3DB8"/>
    <w:rsid w:val="00BF436E"/>
    <w:rsid w:val="00BF4395"/>
    <w:rsid w:val="00BF45F9"/>
    <w:rsid w:val="00BF4B7A"/>
    <w:rsid w:val="00BF53B1"/>
    <w:rsid w:val="00BF56D1"/>
    <w:rsid w:val="00BF59E1"/>
    <w:rsid w:val="00BF718D"/>
    <w:rsid w:val="00BF7AF8"/>
    <w:rsid w:val="00BF7C3B"/>
    <w:rsid w:val="00C0287E"/>
    <w:rsid w:val="00C028E9"/>
    <w:rsid w:val="00C03260"/>
    <w:rsid w:val="00C03796"/>
    <w:rsid w:val="00C03BF0"/>
    <w:rsid w:val="00C0419D"/>
    <w:rsid w:val="00C045CE"/>
    <w:rsid w:val="00C06499"/>
    <w:rsid w:val="00C104B0"/>
    <w:rsid w:val="00C11E0B"/>
    <w:rsid w:val="00C12096"/>
    <w:rsid w:val="00C1363E"/>
    <w:rsid w:val="00C138E4"/>
    <w:rsid w:val="00C14B1F"/>
    <w:rsid w:val="00C153D7"/>
    <w:rsid w:val="00C157FE"/>
    <w:rsid w:val="00C15BB4"/>
    <w:rsid w:val="00C16A0A"/>
    <w:rsid w:val="00C16C66"/>
    <w:rsid w:val="00C16F77"/>
    <w:rsid w:val="00C170A2"/>
    <w:rsid w:val="00C20278"/>
    <w:rsid w:val="00C205AA"/>
    <w:rsid w:val="00C20649"/>
    <w:rsid w:val="00C21C36"/>
    <w:rsid w:val="00C22283"/>
    <w:rsid w:val="00C22463"/>
    <w:rsid w:val="00C22498"/>
    <w:rsid w:val="00C22DC1"/>
    <w:rsid w:val="00C232EE"/>
    <w:rsid w:val="00C23761"/>
    <w:rsid w:val="00C23ACF"/>
    <w:rsid w:val="00C23AFA"/>
    <w:rsid w:val="00C23F62"/>
    <w:rsid w:val="00C2541C"/>
    <w:rsid w:val="00C26629"/>
    <w:rsid w:val="00C26978"/>
    <w:rsid w:val="00C27248"/>
    <w:rsid w:val="00C273A2"/>
    <w:rsid w:val="00C27F20"/>
    <w:rsid w:val="00C27FE0"/>
    <w:rsid w:val="00C310B0"/>
    <w:rsid w:val="00C32447"/>
    <w:rsid w:val="00C32904"/>
    <w:rsid w:val="00C32940"/>
    <w:rsid w:val="00C32A82"/>
    <w:rsid w:val="00C3305C"/>
    <w:rsid w:val="00C33E99"/>
    <w:rsid w:val="00C3402E"/>
    <w:rsid w:val="00C34340"/>
    <w:rsid w:val="00C346BC"/>
    <w:rsid w:val="00C34DEC"/>
    <w:rsid w:val="00C35ADB"/>
    <w:rsid w:val="00C3646F"/>
    <w:rsid w:val="00C364AF"/>
    <w:rsid w:val="00C375AF"/>
    <w:rsid w:val="00C3780D"/>
    <w:rsid w:val="00C37D5E"/>
    <w:rsid w:val="00C40B42"/>
    <w:rsid w:val="00C4134B"/>
    <w:rsid w:val="00C42CAF"/>
    <w:rsid w:val="00C44EA1"/>
    <w:rsid w:val="00C451A5"/>
    <w:rsid w:val="00C45335"/>
    <w:rsid w:val="00C4540F"/>
    <w:rsid w:val="00C45C2B"/>
    <w:rsid w:val="00C4643F"/>
    <w:rsid w:val="00C46B5C"/>
    <w:rsid w:val="00C47104"/>
    <w:rsid w:val="00C47356"/>
    <w:rsid w:val="00C474CF"/>
    <w:rsid w:val="00C47665"/>
    <w:rsid w:val="00C50014"/>
    <w:rsid w:val="00C509DC"/>
    <w:rsid w:val="00C50DA0"/>
    <w:rsid w:val="00C50DEE"/>
    <w:rsid w:val="00C50E0F"/>
    <w:rsid w:val="00C51147"/>
    <w:rsid w:val="00C5284D"/>
    <w:rsid w:val="00C541CE"/>
    <w:rsid w:val="00C54976"/>
    <w:rsid w:val="00C55338"/>
    <w:rsid w:val="00C561A2"/>
    <w:rsid w:val="00C562C8"/>
    <w:rsid w:val="00C566B2"/>
    <w:rsid w:val="00C5676E"/>
    <w:rsid w:val="00C574DC"/>
    <w:rsid w:val="00C6024B"/>
    <w:rsid w:val="00C60347"/>
    <w:rsid w:val="00C60750"/>
    <w:rsid w:val="00C6142E"/>
    <w:rsid w:val="00C61B05"/>
    <w:rsid w:val="00C61C94"/>
    <w:rsid w:val="00C622D1"/>
    <w:rsid w:val="00C62958"/>
    <w:rsid w:val="00C62C22"/>
    <w:rsid w:val="00C63008"/>
    <w:rsid w:val="00C63C11"/>
    <w:rsid w:val="00C63CB6"/>
    <w:rsid w:val="00C65322"/>
    <w:rsid w:val="00C65908"/>
    <w:rsid w:val="00C65974"/>
    <w:rsid w:val="00C6617F"/>
    <w:rsid w:val="00C6626A"/>
    <w:rsid w:val="00C66B4A"/>
    <w:rsid w:val="00C67353"/>
    <w:rsid w:val="00C674D2"/>
    <w:rsid w:val="00C70A51"/>
    <w:rsid w:val="00C71E40"/>
    <w:rsid w:val="00C71E6A"/>
    <w:rsid w:val="00C71FBB"/>
    <w:rsid w:val="00C7224C"/>
    <w:rsid w:val="00C73211"/>
    <w:rsid w:val="00C75051"/>
    <w:rsid w:val="00C75348"/>
    <w:rsid w:val="00C7538C"/>
    <w:rsid w:val="00C75438"/>
    <w:rsid w:val="00C75D8A"/>
    <w:rsid w:val="00C7700F"/>
    <w:rsid w:val="00C7735A"/>
    <w:rsid w:val="00C7757F"/>
    <w:rsid w:val="00C80D7B"/>
    <w:rsid w:val="00C81102"/>
    <w:rsid w:val="00C81F32"/>
    <w:rsid w:val="00C8253C"/>
    <w:rsid w:val="00C84623"/>
    <w:rsid w:val="00C84664"/>
    <w:rsid w:val="00C85273"/>
    <w:rsid w:val="00C86380"/>
    <w:rsid w:val="00C868A2"/>
    <w:rsid w:val="00C869FD"/>
    <w:rsid w:val="00C901FE"/>
    <w:rsid w:val="00C9028D"/>
    <w:rsid w:val="00C91118"/>
    <w:rsid w:val="00C916D7"/>
    <w:rsid w:val="00C91EC0"/>
    <w:rsid w:val="00C93F3C"/>
    <w:rsid w:val="00C94300"/>
    <w:rsid w:val="00C962C7"/>
    <w:rsid w:val="00C975E4"/>
    <w:rsid w:val="00C97856"/>
    <w:rsid w:val="00CA000B"/>
    <w:rsid w:val="00CA033E"/>
    <w:rsid w:val="00CA0B88"/>
    <w:rsid w:val="00CA1553"/>
    <w:rsid w:val="00CA1706"/>
    <w:rsid w:val="00CA1BAE"/>
    <w:rsid w:val="00CA2D4D"/>
    <w:rsid w:val="00CA3824"/>
    <w:rsid w:val="00CA38B5"/>
    <w:rsid w:val="00CA4F71"/>
    <w:rsid w:val="00CA5712"/>
    <w:rsid w:val="00CA5A6B"/>
    <w:rsid w:val="00CA5FCF"/>
    <w:rsid w:val="00CA64BA"/>
    <w:rsid w:val="00CA64E3"/>
    <w:rsid w:val="00CA6C3D"/>
    <w:rsid w:val="00CA71D0"/>
    <w:rsid w:val="00CA7463"/>
    <w:rsid w:val="00CA790C"/>
    <w:rsid w:val="00CB1563"/>
    <w:rsid w:val="00CB17BA"/>
    <w:rsid w:val="00CB2A17"/>
    <w:rsid w:val="00CB30F4"/>
    <w:rsid w:val="00CB351A"/>
    <w:rsid w:val="00CB3EA5"/>
    <w:rsid w:val="00CB409B"/>
    <w:rsid w:val="00CB456F"/>
    <w:rsid w:val="00CB45A9"/>
    <w:rsid w:val="00CB48A7"/>
    <w:rsid w:val="00CB4DB5"/>
    <w:rsid w:val="00CB5344"/>
    <w:rsid w:val="00CB5735"/>
    <w:rsid w:val="00CB636A"/>
    <w:rsid w:val="00CB7929"/>
    <w:rsid w:val="00CB7DE9"/>
    <w:rsid w:val="00CB7F3B"/>
    <w:rsid w:val="00CC0C2C"/>
    <w:rsid w:val="00CC1BC0"/>
    <w:rsid w:val="00CC1CFF"/>
    <w:rsid w:val="00CC2ED0"/>
    <w:rsid w:val="00CC3228"/>
    <w:rsid w:val="00CC33E6"/>
    <w:rsid w:val="00CC3F9E"/>
    <w:rsid w:val="00CC5CF4"/>
    <w:rsid w:val="00CC6085"/>
    <w:rsid w:val="00CC6724"/>
    <w:rsid w:val="00CC7C45"/>
    <w:rsid w:val="00CD058F"/>
    <w:rsid w:val="00CD0D09"/>
    <w:rsid w:val="00CD1608"/>
    <w:rsid w:val="00CD3B25"/>
    <w:rsid w:val="00CD4773"/>
    <w:rsid w:val="00CD4F38"/>
    <w:rsid w:val="00CD614F"/>
    <w:rsid w:val="00CD6350"/>
    <w:rsid w:val="00CD64CE"/>
    <w:rsid w:val="00CD7C89"/>
    <w:rsid w:val="00CE04EA"/>
    <w:rsid w:val="00CE1309"/>
    <w:rsid w:val="00CE14EC"/>
    <w:rsid w:val="00CE2A33"/>
    <w:rsid w:val="00CE2FCF"/>
    <w:rsid w:val="00CE2FD4"/>
    <w:rsid w:val="00CE3A85"/>
    <w:rsid w:val="00CE4B20"/>
    <w:rsid w:val="00CE4FED"/>
    <w:rsid w:val="00CE560A"/>
    <w:rsid w:val="00CE5814"/>
    <w:rsid w:val="00CE6504"/>
    <w:rsid w:val="00CE7269"/>
    <w:rsid w:val="00CE7F8C"/>
    <w:rsid w:val="00CF06A4"/>
    <w:rsid w:val="00CF0BB0"/>
    <w:rsid w:val="00CF1E6A"/>
    <w:rsid w:val="00CF2325"/>
    <w:rsid w:val="00CF280D"/>
    <w:rsid w:val="00CF2EE7"/>
    <w:rsid w:val="00CF342E"/>
    <w:rsid w:val="00CF3B82"/>
    <w:rsid w:val="00CF3DC4"/>
    <w:rsid w:val="00CF4255"/>
    <w:rsid w:val="00CF45C2"/>
    <w:rsid w:val="00CF4E25"/>
    <w:rsid w:val="00CF4E66"/>
    <w:rsid w:val="00CF4F15"/>
    <w:rsid w:val="00CF5030"/>
    <w:rsid w:val="00CF625B"/>
    <w:rsid w:val="00CF66E8"/>
    <w:rsid w:val="00CF7830"/>
    <w:rsid w:val="00D00020"/>
    <w:rsid w:val="00D00317"/>
    <w:rsid w:val="00D00403"/>
    <w:rsid w:val="00D00C83"/>
    <w:rsid w:val="00D012D0"/>
    <w:rsid w:val="00D02315"/>
    <w:rsid w:val="00D031D2"/>
    <w:rsid w:val="00D0334E"/>
    <w:rsid w:val="00D034D7"/>
    <w:rsid w:val="00D03A55"/>
    <w:rsid w:val="00D04851"/>
    <w:rsid w:val="00D048EB"/>
    <w:rsid w:val="00D04F59"/>
    <w:rsid w:val="00D0511D"/>
    <w:rsid w:val="00D05934"/>
    <w:rsid w:val="00D05AD3"/>
    <w:rsid w:val="00D05C80"/>
    <w:rsid w:val="00D0622B"/>
    <w:rsid w:val="00D067A9"/>
    <w:rsid w:val="00D06A22"/>
    <w:rsid w:val="00D073EC"/>
    <w:rsid w:val="00D07843"/>
    <w:rsid w:val="00D10ACF"/>
    <w:rsid w:val="00D10DDE"/>
    <w:rsid w:val="00D117DA"/>
    <w:rsid w:val="00D12A1B"/>
    <w:rsid w:val="00D1303B"/>
    <w:rsid w:val="00D13E8E"/>
    <w:rsid w:val="00D13EBA"/>
    <w:rsid w:val="00D14CB6"/>
    <w:rsid w:val="00D14EA2"/>
    <w:rsid w:val="00D15538"/>
    <w:rsid w:val="00D16AF7"/>
    <w:rsid w:val="00D1736F"/>
    <w:rsid w:val="00D20C04"/>
    <w:rsid w:val="00D2103C"/>
    <w:rsid w:val="00D21FB1"/>
    <w:rsid w:val="00D227E6"/>
    <w:rsid w:val="00D22A8B"/>
    <w:rsid w:val="00D22AF4"/>
    <w:rsid w:val="00D22BC2"/>
    <w:rsid w:val="00D23818"/>
    <w:rsid w:val="00D2609E"/>
    <w:rsid w:val="00D270E2"/>
    <w:rsid w:val="00D2721A"/>
    <w:rsid w:val="00D27C31"/>
    <w:rsid w:val="00D309E7"/>
    <w:rsid w:val="00D31830"/>
    <w:rsid w:val="00D32291"/>
    <w:rsid w:val="00D32332"/>
    <w:rsid w:val="00D323A1"/>
    <w:rsid w:val="00D33BE4"/>
    <w:rsid w:val="00D33EDD"/>
    <w:rsid w:val="00D35509"/>
    <w:rsid w:val="00D35C47"/>
    <w:rsid w:val="00D35E5A"/>
    <w:rsid w:val="00D361B7"/>
    <w:rsid w:val="00D369D0"/>
    <w:rsid w:val="00D37108"/>
    <w:rsid w:val="00D379E6"/>
    <w:rsid w:val="00D401D9"/>
    <w:rsid w:val="00D408F7"/>
    <w:rsid w:val="00D41380"/>
    <w:rsid w:val="00D4138F"/>
    <w:rsid w:val="00D413A1"/>
    <w:rsid w:val="00D4180E"/>
    <w:rsid w:val="00D4195A"/>
    <w:rsid w:val="00D4231F"/>
    <w:rsid w:val="00D42345"/>
    <w:rsid w:val="00D433BB"/>
    <w:rsid w:val="00D43639"/>
    <w:rsid w:val="00D446BF"/>
    <w:rsid w:val="00D45553"/>
    <w:rsid w:val="00D4577A"/>
    <w:rsid w:val="00D46549"/>
    <w:rsid w:val="00D501C8"/>
    <w:rsid w:val="00D50CC7"/>
    <w:rsid w:val="00D515A5"/>
    <w:rsid w:val="00D528BE"/>
    <w:rsid w:val="00D52A95"/>
    <w:rsid w:val="00D53298"/>
    <w:rsid w:val="00D5334C"/>
    <w:rsid w:val="00D534CB"/>
    <w:rsid w:val="00D534D3"/>
    <w:rsid w:val="00D556E0"/>
    <w:rsid w:val="00D55788"/>
    <w:rsid w:val="00D57A13"/>
    <w:rsid w:val="00D57B08"/>
    <w:rsid w:val="00D57F6C"/>
    <w:rsid w:val="00D61F46"/>
    <w:rsid w:val="00D62669"/>
    <w:rsid w:val="00D62D0D"/>
    <w:rsid w:val="00D638D5"/>
    <w:rsid w:val="00D638FF"/>
    <w:rsid w:val="00D63BA5"/>
    <w:rsid w:val="00D63CC2"/>
    <w:rsid w:val="00D65C7C"/>
    <w:rsid w:val="00D65F3F"/>
    <w:rsid w:val="00D66BDE"/>
    <w:rsid w:val="00D7203C"/>
    <w:rsid w:val="00D7390B"/>
    <w:rsid w:val="00D73AB7"/>
    <w:rsid w:val="00D73B1A"/>
    <w:rsid w:val="00D73E96"/>
    <w:rsid w:val="00D742A3"/>
    <w:rsid w:val="00D74BB6"/>
    <w:rsid w:val="00D7595C"/>
    <w:rsid w:val="00D75D41"/>
    <w:rsid w:val="00D7607E"/>
    <w:rsid w:val="00D766F1"/>
    <w:rsid w:val="00D77829"/>
    <w:rsid w:val="00D80E04"/>
    <w:rsid w:val="00D81070"/>
    <w:rsid w:val="00D81172"/>
    <w:rsid w:val="00D8119E"/>
    <w:rsid w:val="00D81474"/>
    <w:rsid w:val="00D81486"/>
    <w:rsid w:val="00D8219F"/>
    <w:rsid w:val="00D82404"/>
    <w:rsid w:val="00D826E7"/>
    <w:rsid w:val="00D82B2F"/>
    <w:rsid w:val="00D82E4E"/>
    <w:rsid w:val="00D83032"/>
    <w:rsid w:val="00D86091"/>
    <w:rsid w:val="00D8659F"/>
    <w:rsid w:val="00D86671"/>
    <w:rsid w:val="00D8668B"/>
    <w:rsid w:val="00D90B03"/>
    <w:rsid w:val="00D91BA2"/>
    <w:rsid w:val="00D9204F"/>
    <w:rsid w:val="00D92ACD"/>
    <w:rsid w:val="00D92B31"/>
    <w:rsid w:val="00D933A3"/>
    <w:rsid w:val="00D93F72"/>
    <w:rsid w:val="00D93FAC"/>
    <w:rsid w:val="00D94780"/>
    <w:rsid w:val="00D948A8"/>
    <w:rsid w:val="00D949CC"/>
    <w:rsid w:val="00D960D2"/>
    <w:rsid w:val="00D965E4"/>
    <w:rsid w:val="00D96675"/>
    <w:rsid w:val="00D96FE4"/>
    <w:rsid w:val="00DA1301"/>
    <w:rsid w:val="00DA174A"/>
    <w:rsid w:val="00DA17FD"/>
    <w:rsid w:val="00DA1F65"/>
    <w:rsid w:val="00DA2172"/>
    <w:rsid w:val="00DA2788"/>
    <w:rsid w:val="00DA2FD1"/>
    <w:rsid w:val="00DA3B45"/>
    <w:rsid w:val="00DA43D1"/>
    <w:rsid w:val="00DA4432"/>
    <w:rsid w:val="00DA4EB0"/>
    <w:rsid w:val="00DA5CC3"/>
    <w:rsid w:val="00DA5D70"/>
    <w:rsid w:val="00DA6211"/>
    <w:rsid w:val="00DA7027"/>
    <w:rsid w:val="00DA7265"/>
    <w:rsid w:val="00DB01B9"/>
    <w:rsid w:val="00DB1582"/>
    <w:rsid w:val="00DB1624"/>
    <w:rsid w:val="00DB2925"/>
    <w:rsid w:val="00DB3498"/>
    <w:rsid w:val="00DB3FB9"/>
    <w:rsid w:val="00DB4530"/>
    <w:rsid w:val="00DB5CC7"/>
    <w:rsid w:val="00DB602A"/>
    <w:rsid w:val="00DB6924"/>
    <w:rsid w:val="00DB7875"/>
    <w:rsid w:val="00DB7936"/>
    <w:rsid w:val="00DC05E4"/>
    <w:rsid w:val="00DC0FC4"/>
    <w:rsid w:val="00DC27C2"/>
    <w:rsid w:val="00DC283B"/>
    <w:rsid w:val="00DC3FBD"/>
    <w:rsid w:val="00DC42F8"/>
    <w:rsid w:val="00DC5D9C"/>
    <w:rsid w:val="00DC5F72"/>
    <w:rsid w:val="00DC6249"/>
    <w:rsid w:val="00DC7763"/>
    <w:rsid w:val="00DC7DA9"/>
    <w:rsid w:val="00DD00B8"/>
    <w:rsid w:val="00DD052C"/>
    <w:rsid w:val="00DD0BDF"/>
    <w:rsid w:val="00DD161F"/>
    <w:rsid w:val="00DD1ACC"/>
    <w:rsid w:val="00DD23E4"/>
    <w:rsid w:val="00DD23F7"/>
    <w:rsid w:val="00DD2995"/>
    <w:rsid w:val="00DD33DB"/>
    <w:rsid w:val="00DD3508"/>
    <w:rsid w:val="00DD3FE7"/>
    <w:rsid w:val="00DD445F"/>
    <w:rsid w:val="00DD4D4E"/>
    <w:rsid w:val="00DD5CA0"/>
    <w:rsid w:val="00DD63A4"/>
    <w:rsid w:val="00DD6E77"/>
    <w:rsid w:val="00DD6FDF"/>
    <w:rsid w:val="00DD7290"/>
    <w:rsid w:val="00DD7307"/>
    <w:rsid w:val="00DE0511"/>
    <w:rsid w:val="00DE194B"/>
    <w:rsid w:val="00DE295C"/>
    <w:rsid w:val="00DE2DB4"/>
    <w:rsid w:val="00DE3EA3"/>
    <w:rsid w:val="00DE40C4"/>
    <w:rsid w:val="00DE433E"/>
    <w:rsid w:val="00DE4774"/>
    <w:rsid w:val="00DE4D8E"/>
    <w:rsid w:val="00DE5960"/>
    <w:rsid w:val="00DE6826"/>
    <w:rsid w:val="00DE759D"/>
    <w:rsid w:val="00DE7AB6"/>
    <w:rsid w:val="00DF06A4"/>
    <w:rsid w:val="00DF0A83"/>
    <w:rsid w:val="00DF2609"/>
    <w:rsid w:val="00DF2AA9"/>
    <w:rsid w:val="00DF2FFE"/>
    <w:rsid w:val="00DF3DF9"/>
    <w:rsid w:val="00DF5427"/>
    <w:rsid w:val="00DF5F7C"/>
    <w:rsid w:val="00DF7A14"/>
    <w:rsid w:val="00E01A99"/>
    <w:rsid w:val="00E020E1"/>
    <w:rsid w:val="00E025C0"/>
    <w:rsid w:val="00E0379E"/>
    <w:rsid w:val="00E03EC2"/>
    <w:rsid w:val="00E03F76"/>
    <w:rsid w:val="00E043A6"/>
    <w:rsid w:val="00E0463D"/>
    <w:rsid w:val="00E05247"/>
    <w:rsid w:val="00E0592B"/>
    <w:rsid w:val="00E05A37"/>
    <w:rsid w:val="00E05B47"/>
    <w:rsid w:val="00E062BA"/>
    <w:rsid w:val="00E06DA8"/>
    <w:rsid w:val="00E10CB4"/>
    <w:rsid w:val="00E11578"/>
    <w:rsid w:val="00E1195D"/>
    <w:rsid w:val="00E11C3C"/>
    <w:rsid w:val="00E12CCC"/>
    <w:rsid w:val="00E137E6"/>
    <w:rsid w:val="00E13BF7"/>
    <w:rsid w:val="00E14AE3"/>
    <w:rsid w:val="00E15CC0"/>
    <w:rsid w:val="00E165BE"/>
    <w:rsid w:val="00E166AF"/>
    <w:rsid w:val="00E16B23"/>
    <w:rsid w:val="00E16D31"/>
    <w:rsid w:val="00E21E23"/>
    <w:rsid w:val="00E23459"/>
    <w:rsid w:val="00E24C58"/>
    <w:rsid w:val="00E25075"/>
    <w:rsid w:val="00E25869"/>
    <w:rsid w:val="00E25EA4"/>
    <w:rsid w:val="00E2757E"/>
    <w:rsid w:val="00E3022B"/>
    <w:rsid w:val="00E30473"/>
    <w:rsid w:val="00E3060B"/>
    <w:rsid w:val="00E30F45"/>
    <w:rsid w:val="00E31C85"/>
    <w:rsid w:val="00E3367A"/>
    <w:rsid w:val="00E34164"/>
    <w:rsid w:val="00E348B6"/>
    <w:rsid w:val="00E34BA8"/>
    <w:rsid w:val="00E3556E"/>
    <w:rsid w:val="00E3575B"/>
    <w:rsid w:val="00E35965"/>
    <w:rsid w:val="00E35AF8"/>
    <w:rsid w:val="00E36A06"/>
    <w:rsid w:val="00E3736A"/>
    <w:rsid w:val="00E37EEC"/>
    <w:rsid w:val="00E37FA8"/>
    <w:rsid w:val="00E40ED4"/>
    <w:rsid w:val="00E4130C"/>
    <w:rsid w:val="00E41A3A"/>
    <w:rsid w:val="00E41A6E"/>
    <w:rsid w:val="00E41B4C"/>
    <w:rsid w:val="00E42BE7"/>
    <w:rsid w:val="00E42FB4"/>
    <w:rsid w:val="00E436D8"/>
    <w:rsid w:val="00E43C30"/>
    <w:rsid w:val="00E44302"/>
    <w:rsid w:val="00E44550"/>
    <w:rsid w:val="00E455A3"/>
    <w:rsid w:val="00E45665"/>
    <w:rsid w:val="00E45914"/>
    <w:rsid w:val="00E45979"/>
    <w:rsid w:val="00E4606C"/>
    <w:rsid w:val="00E46270"/>
    <w:rsid w:val="00E4680C"/>
    <w:rsid w:val="00E50B39"/>
    <w:rsid w:val="00E5190A"/>
    <w:rsid w:val="00E523AE"/>
    <w:rsid w:val="00E53E91"/>
    <w:rsid w:val="00E546A8"/>
    <w:rsid w:val="00E54902"/>
    <w:rsid w:val="00E54978"/>
    <w:rsid w:val="00E559BB"/>
    <w:rsid w:val="00E55CC7"/>
    <w:rsid w:val="00E56128"/>
    <w:rsid w:val="00E56387"/>
    <w:rsid w:val="00E56415"/>
    <w:rsid w:val="00E57336"/>
    <w:rsid w:val="00E5752F"/>
    <w:rsid w:val="00E57796"/>
    <w:rsid w:val="00E578E1"/>
    <w:rsid w:val="00E57B79"/>
    <w:rsid w:val="00E57DC9"/>
    <w:rsid w:val="00E57EB0"/>
    <w:rsid w:val="00E605C7"/>
    <w:rsid w:val="00E605D9"/>
    <w:rsid w:val="00E6131E"/>
    <w:rsid w:val="00E6136F"/>
    <w:rsid w:val="00E61663"/>
    <w:rsid w:val="00E61D97"/>
    <w:rsid w:val="00E62651"/>
    <w:rsid w:val="00E6294A"/>
    <w:rsid w:val="00E62E7B"/>
    <w:rsid w:val="00E641C6"/>
    <w:rsid w:val="00E64950"/>
    <w:rsid w:val="00E663A1"/>
    <w:rsid w:val="00E66429"/>
    <w:rsid w:val="00E67184"/>
    <w:rsid w:val="00E67B36"/>
    <w:rsid w:val="00E7004E"/>
    <w:rsid w:val="00E70D37"/>
    <w:rsid w:val="00E70EDE"/>
    <w:rsid w:val="00E71884"/>
    <w:rsid w:val="00E71B8B"/>
    <w:rsid w:val="00E72805"/>
    <w:rsid w:val="00E72B36"/>
    <w:rsid w:val="00E72E29"/>
    <w:rsid w:val="00E72FDE"/>
    <w:rsid w:val="00E73017"/>
    <w:rsid w:val="00E7347C"/>
    <w:rsid w:val="00E7449E"/>
    <w:rsid w:val="00E74731"/>
    <w:rsid w:val="00E74904"/>
    <w:rsid w:val="00E751C2"/>
    <w:rsid w:val="00E75EF7"/>
    <w:rsid w:val="00E761B5"/>
    <w:rsid w:val="00E76F6D"/>
    <w:rsid w:val="00E772F0"/>
    <w:rsid w:val="00E77FD3"/>
    <w:rsid w:val="00E80631"/>
    <w:rsid w:val="00E80E3E"/>
    <w:rsid w:val="00E81BF7"/>
    <w:rsid w:val="00E81E12"/>
    <w:rsid w:val="00E826BB"/>
    <w:rsid w:val="00E82F1F"/>
    <w:rsid w:val="00E846F1"/>
    <w:rsid w:val="00E84730"/>
    <w:rsid w:val="00E84F91"/>
    <w:rsid w:val="00E85F4A"/>
    <w:rsid w:val="00E86517"/>
    <w:rsid w:val="00E86AD4"/>
    <w:rsid w:val="00E8758D"/>
    <w:rsid w:val="00E87B2E"/>
    <w:rsid w:val="00E87F5A"/>
    <w:rsid w:val="00E9095F"/>
    <w:rsid w:val="00E92BBF"/>
    <w:rsid w:val="00E933E5"/>
    <w:rsid w:val="00E93887"/>
    <w:rsid w:val="00E94B06"/>
    <w:rsid w:val="00E94B88"/>
    <w:rsid w:val="00E94D53"/>
    <w:rsid w:val="00E95649"/>
    <w:rsid w:val="00E965DC"/>
    <w:rsid w:val="00E968F6"/>
    <w:rsid w:val="00E96EB2"/>
    <w:rsid w:val="00E976B1"/>
    <w:rsid w:val="00E9799B"/>
    <w:rsid w:val="00E97FCD"/>
    <w:rsid w:val="00EA117D"/>
    <w:rsid w:val="00EA1568"/>
    <w:rsid w:val="00EA27A6"/>
    <w:rsid w:val="00EA4B6C"/>
    <w:rsid w:val="00EA519D"/>
    <w:rsid w:val="00EA5947"/>
    <w:rsid w:val="00EA5AA6"/>
    <w:rsid w:val="00EA6E59"/>
    <w:rsid w:val="00EA709C"/>
    <w:rsid w:val="00EA74B0"/>
    <w:rsid w:val="00EB0872"/>
    <w:rsid w:val="00EB0877"/>
    <w:rsid w:val="00EB0CA8"/>
    <w:rsid w:val="00EB1F76"/>
    <w:rsid w:val="00EB214A"/>
    <w:rsid w:val="00EB2188"/>
    <w:rsid w:val="00EB3611"/>
    <w:rsid w:val="00EB3C5F"/>
    <w:rsid w:val="00EB4BE2"/>
    <w:rsid w:val="00EB523F"/>
    <w:rsid w:val="00EB5469"/>
    <w:rsid w:val="00EB5C0A"/>
    <w:rsid w:val="00EB5E85"/>
    <w:rsid w:val="00EB6AEB"/>
    <w:rsid w:val="00EB6D6C"/>
    <w:rsid w:val="00EB72A8"/>
    <w:rsid w:val="00EB73DE"/>
    <w:rsid w:val="00EC0490"/>
    <w:rsid w:val="00EC0B30"/>
    <w:rsid w:val="00EC143B"/>
    <w:rsid w:val="00EC18FE"/>
    <w:rsid w:val="00EC1C36"/>
    <w:rsid w:val="00EC2ABA"/>
    <w:rsid w:val="00EC3189"/>
    <w:rsid w:val="00EC33AE"/>
    <w:rsid w:val="00EC553A"/>
    <w:rsid w:val="00EC56CA"/>
    <w:rsid w:val="00EC5800"/>
    <w:rsid w:val="00EC5AB7"/>
    <w:rsid w:val="00EC674E"/>
    <w:rsid w:val="00EC6F6D"/>
    <w:rsid w:val="00EC78F4"/>
    <w:rsid w:val="00ED06EB"/>
    <w:rsid w:val="00ED071A"/>
    <w:rsid w:val="00ED0F18"/>
    <w:rsid w:val="00ED122A"/>
    <w:rsid w:val="00ED1299"/>
    <w:rsid w:val="00ED1681"/>
    <w:rsid w:val="00ED1A4D"/>
    <w:rsid w:val="00ED1EA3"/>
    <w:rsid w:val="00ED31EB"/>
    <w:rsid w:val="00ED362C"/>
    <w:rsid w:val="00ED3AD8"/>
    <w:rsid w:val="00ED4733"/>
    <w:rsid w:val="00ED55D3"/>
    <w:rsid w:val="00ED6023"/>
    <w:rsid w:val="00ED6EEA"/>
    <w:rsid w:val="00ED7D9E"/>
    <w:rsid w:val="00ED7F9D"/>
    <w:rsid w:val="00EE0886"/>
    <w:rsid w:val="00EE0B98"/>
    <w:rsid w:val="00EE167F"/>
    <w:rsid w:val="00EE1781"/>
    <w:rsid w:val="00EE17B4"/>
    <w:rsid w:val="00EE2851"/>
    <w:rsid w:val="00EE345E"/>
    <w:rsid w:val="00EE4035"/>
    <w:rsid w:val="00EE40C2"/>
    <w:rsid w:val="00EE4D24"/>
    <w:rsid w:val="00EE56DA"/>
    <w:rsid w:val="00EE5C9E"/>
    <w:rsid w:val="00EE6BAB"/>
    <w:rsid w:val="00EE6DFD"/>
    <w:rsid w:val="00EE7258"/>
    <w:rsid w:val="00EF1F04"/>
    <w:rsid w:val="00EF3313"/>
    <w:rsid w:val="00EF404A"/>
    <w:rsid w:val="00EF4412"/>
    <w:rsid w:val="00EF4D5A"/>
    <w:rsid w:val="00EF5AB2"/>
    <w:rsid w:val="00EF5BFE"/>
    <w:rsid w:val="00EF5D0C"/>
    <w:rsid w:val="00EF67EA"/>
    <w:rsid w:val="00EF7AFF"/>
    <w:rsid w:val="00EF7DB0"/>
    <w:rsid w:val="00EF7DE9"/>
    <w:rsid w:val="00EF7FD0"/>
    <w:rsid w:val="00F00269"/>
    <w:rsid w:val="00F00709"/>
    <w:rsid w:val="00F00B18"/>
    <w:rsid w:val="00F00E53"/>
    <w:rsid w:val="00F02AE4"/>
    <w:rsid w:val="00F031A9"/>
    <w:rsid w:val="00F0346C"/>
    <w:rsid w:val="00F0410E"/>
    <w:rsid w:val="00F05AF6"/>
    <w:rsid w:val="00F05C6B"/>
    <w:rsid w:val="00F066F9"/>
    <w:rsid w:val="00F0760E"/>
    <w:rsid w:val="00F1004E"/>
    <w:rsid w:val="00F103C4"/>
    <w:rsid w:val="00F12465"/>
    <w:rsid w:val="00F12626"/>
    <w:rsid w:val="00F134A9"/>
    <w:rsid w:val="00F139D5"/>
    <w:rsid w:val="00F1415C"/>
    <w:rsid w:val="00F144EB"/>
    <w:rsid w:val="00F14FF6"/>
    <w:rsid w:val="00F16AC0"/>
    <w:rsid w:val="00F175A5"/>
    <w:rsid w:val="00F2114C"/>
    <w:rsid w:val="00F214B6"/>
    <w:rsid w:val="00F218AC"/>
    <w:rsid w:val="00F21A6A"/>
    <w:rsid w:val="00F21ADD"/>
    <w:rsid w:val="00F22293"/>
    <w:rsid w:val="00F233B1"/>
    <w:rsid w:val="00F23A9C"/>
    <w:rsid w:val="00F24CD3"/>
    <w:rsid w:val="00F25274"/>
    <w:rsid w:val="00F27551"/>
    <w:rsid w:val="00F27EA5"/>
    <w:rsid w:val="00F3037C"/>
    <w:rsid w:val="00F30946"/>
    <w:rsid w:val="00F314D6"/>
    <w:rsid w:val="00F31759"/>
    <w:rsid w:val="00F3253D"/>
    <w:rsid w:val="00F33A8B"/>
    <w:rsid w:val="00F3457E"/>
    <w:rsid w:val="00F34EB0"/>
    <w:rsid w:val="00F351BB"/>
    <w:rsid w:val="00F35B66"/>
    <w:rsid w:val="00F36D30"/>
    <w:rsid w:val="00F376A4"/>
    <w:rsid w:val="00F40981"/>
    <w:rsid w:val="00F41D31"/>
    <w:rsid w:val="00F420EA"/>
    <w:rsid w:val="00F43258"/>
    <w:rsid w:val="00F43A34"/>
    <w:rsid w:val="00F43B75"/>
    <w:rsid w:val="00F43F14"/>
    <w:rsid w:val="00F43FEF"/>
    <w:rsid w:val="00F45105"/>
    <w:rsid w:val="00F45331"/>
    <w:rsid w:val="00F467EF"/>
    <w:rsid w:val="00F4682A"/>
    <w:rsid w:val="00F4688D"/>
    <w:rsid w:val="00F47979"/>
    <w:rsid w:val="00F47D27"/>
    <w:rsid w:val="00F50BC7"/>
    <w:rsid w:val="00F51E21"/>
    <w:rsid w:val="00F525E9"/>
    <w:rsid w:val="00F52B5F"/>
    <w:rsid w:val="00F52F80"/>
    <w:rsid w:val="00F5434E"/>
    <w:rsid w:val="00F54ED5"/>
    <w:rsid w:val="00F57006"/>
    <w:rsid w:val="00F57152"/>
    <w:rsid w:val="00F57A6C"/>
    <w:rsid w:val="00F61568"/>
    <w:rsid w:val="00F61FBF"/>
    <w:rsid w:val="00F62360"/>
    <w:rsid w:val="00F637F6"/>
    <w:rsid w:val="00F64F28"/>
    <w:rsid w:val="00F65066"/>
    <w:rsid w:val="00F6511D"/>
    <w:rsid w:val="00F6615D"/>
    <w:rsid w:val="00F6639D"/>
    <w:rsid w:val="00F66A13"/>
    <w:rsid w:val="00F671B5"/>
    <w:rsid w:val="00F67505"/>
    <w:rsid w:val="00F67991"/>
    <w:rsid w:val="00F70402"/>
    <w:rsid w:val="00F70730"/>
    <w:rsid w:val="00F71419"/>
    <w:rsid w:val="00F71B34"/>
    <w:rsid w:val="00F71C31"/>
    <w:rsid w:val="00F72FCE"/>
    <w:rsid w:val="00F73595"/>
    <w:rsid w:val="00F73828"/>
    <w:rsid w:val="00F743C6"/>
    <w:rsid w:val="00F74800"/>
    <w:rsid w:val="00F76297"/>
    <w:rsid w:val="00F765AD"/>
    <w:rsid w:val="00F76D85"/>
    <w:rsid w:val="00F76E56"/>
    <w:rsid w:val="00F772A3"/>
    <w:rsid w:val="00F7785C"/>
    <w:rsid w:val="00F77C86"/>
    <w:rsid w:val="00F810C1"/>
    <w:rsid w:val="00F81386"/>
    <w:rsid w:val="00F82118"/>
    <w:rsid w:val="00F828AE"/>
    <w:rsid w:val="00F83BF5"/>
    <w:rsid w:val="00F83C03"/>
    <w:rsid w:val="00F84062"/>
    <w:rsid w:val="00F858F0"/>
    <w:rsid w:val="00F862FF"/>
    <w:rsid w:val="00F86C4B"/>
    <w:rsid w:val="00F871A9"/>
    <w:rsid w:val="00F905D5"/>
    <w:rsid w:val="00F90D7A"/>
    <w:rsid w:val="00F9104D"/>
    <w:rsid w:val="00F915C2"/>
    <w:rsid w:val="00F92700"/>
    <w:rsid w:val="00F92BA5"/>
    <w:rsid w:val="00F93419"/>
    <w:rsid w:val="00F9420F"/>
    <w:rsid w:val="00F95738"/>
    <w:rsid w:val="00F95E95"/>
    <w:rsid w:val="00F96044"/>
    <w:rsid w:val="00F961E0"/>
    <w:rsid w:val="00F96B42"/>
    <w:rsid w:val="00FA028B"/>
    <w:rsid w:val="00FA0E22"/>
    <w:rsid w:val="00FA17F9"/>
    <w:rsid w:val="00FA2BD1"/>
    <w:rsid w:val="00FA391E"/>
    <w:rsid w:val="00FA591D"/>
    <w:rsid w:val="00FA5B2F"/>
    <w:rsid w:val="00FA6825"/>
    <w:rsid w:val="00FA6EC6"/>
    <w:rsid w:val="00FA7F24"/>
    <w:rsid w:val="00FB065E"/>
    <w:rsid w:val="00FB0A53"/>
    <w:rsid w:val="00FB111F"/>
    <w:rsid w:val="00FB12EB"/>
    <w:rsid w:val="00FB2349"/>
    <w:rsid w:val="00FB3158"/>
    <w:rsid w:val="00FB3196"/>
    <w:rsid w:val="00FB3379"/>
    <w:rsid w:val="00FB458E"/>
    <w:rsid w:val="00FB533A"/>
    <w:rsid w:val="00FB5727"/>
    <w:rsid w:val="00FB7857"/>
    <w:rsid w:val="00FC0021"/>
    <w:rsid w:val="00FC01BD"/>
    <w:rsid w:val="00FC075A"/>
    <w:rsid w:val="00FC1152"/>
    <w:rsid w:val="00FC1340"/>
    <w:rsid w:val="00FC1AC1"/>
    <w:rsid w:val="00FC2E97"/>
    <w:rsid w:val="00FC367C"/>
    <w:rsid w:val="00FC43F8"/>
    <w:rsid w:val="00FC47A7"/>
    <w:rsid w:val="00FC4A11"/>
    <w:rsid w:val="00FC524D"/>
    <w:rsid w:val="00FC5EF8"/>
    <w:rsid w:val="00FC65D3"/>
    <w:rsid w:val="00FC669D"/>
    <w:rsid w:val="00FC7376"/>
    <w:rsid w:val="00FC7837"/>
    <w:rsid w:val="00FC7E29"/>
    <w:rsid w:val="00FC7E98"/>
    <w:rsid w:val="00FD253A"/>
    <w:rsid w:val="00FD3490"/>
    <w:rsid w:val="00FD4DEF"/>
    <w:rsid w:val="00FD59CB"/>
    <w:rsid w:val="00FD6156"/>
    <w:rsid w:val="00FD62B7"/>
    <w:rsid w:val="00FD64FD"/>
    <w:rsid w:val="00FD74CA"/>
    <w:rsid w:val="00FE0475"/>
    <w:rsid w:val="00FE0C55"/>
    <w:rsid w:val="00FE0D6C"/>
    <w:rsid w:val="00FE0FB6"/>
    <w:rsid w:val="00FE1204"/>
    <w:rsid w:val="00FE1C26"/>
    <w:rsid w:val="00FE1C67"/>
    <w:rsid w:val="00FE22A4"/>
    <w:rsid w:val="00FE2BB2"/>
    <w:rsid w:val="00FE4306"/>
    <w:rsid w:val="00FE50F4"/>
    <w:rsid w:val="00FE588B"/>
    <w:rsid w:val="00FE60FB"/>
    <w:rsid w:val="00FE771C"/>
    <w:rsid w:val="00FE7921"/>
    <w:rsid w:val="00FE7FDF"/>
    <w:rsid w:val="00FF02C1"/>
    <w:rsid w:val="00FF0A28"/>
    <w:rsid w:val="00FF0A7F"/>
    <w:rsid w:val="00FF0F61"/>
    <w:rsid w:val="00FF34DC"/>
    <w:rsid w:val="00FF3A9E"/>
    <w:rsid w:val="00FF568B"/>
    <w:rsid w:val="00FF5822"/>
    <w:rsid w:val="00FF5A18"/>
    <w:rsid w:val="00FF73B0"/>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5E9C08"/>
  <w15:chartTrackingRefBased/>
  <w15:docId w15:val="{A6E7AF85-A756-440D-B783-6704D73D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4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B044E0"/>
    <w:pPr>
      <w:keepNext/>
      <w:keepLines/>
      <w:pBdr>
        <w:top w:val="single" w:sz="18" w:space="1" w:color="002060" w:shadow="1"/>
        <w:left w:val="single" w:sz="18" w:space="4" w:color="002060" w:shadow="1"/>
        <w:bottom w:val="single" w:sz="18" w:space="1" w:color="002060" w:shadow="1"/>
        <w:right w:val="single" w:sz="18" w:space="4" w:color="002060" w:shadow="1"/>
      </w:pBdr>
      <w:shd w:val="solid" w:color="002060" w:fill="auto"/>
      <w:spacing w:before="120" w:after="120" w:line="240" w:lineRule="auto"/>
      <w:outlineLvl w:val="1"/>
    </w:pPr>
    <w:rPr>
      <w:rFonts w:asciiTheme="majorHAnsi" w:hAnsiTheme="majorHAnsi"/>
      <w:bCs/>
      <w:color w:val="FFFFFF" w:themeColor="background1"/>
      <w:sz w:val="28"/>
      <w:szCs w:val="26"/>
    </w:rPr>
  </w:style>
  <w:style w:type="paragraph" w:styleId="Heading3">
    <w:name w:val="heading 3"/>
    <w:basedOn w:val="Normal"/>
    <w:next w:val="Normal"/>
    <w:link w:val="Heading3Char"/>
    <w:autoRedefine/>
    <w:uiPriority w:val="2"/>
    <w:unhideWhenUsed/>
    <w:qFormat/>
    <w:rsid w:val="00BF228C"/>
    <w:pPr>
      <w:keepNext/>
      <w:keepLines/>
      <w:pBdr>
        <w:top w:val="single" w:sz="2" w:space="1" w:color="008080"/>
        <w:left w:val="single" w:sz="2" w:space="4" w:color="008080"/>
        <w:bottom w:val="single" w:sz="2" w:space="1" w:color="008080"/>
        <w:right w:val="single" w:sz="2" w:space="4" w:color="008080"/>
      </w:pBdr>
      <w:shd w:val="solid" w:color="008080" w:fill="008080"/>
      <w:spacing w:before="360" w:after="120" w:line="240" w:lineRule="auto"/>
      <w:outlineLvl w:val="2"/>
    </w:pPr>
    <w:rPr>
      <w:bCs/>
      <w:iCs/>
      <w:color w:val="FFFFFF" w:themeColor="background1"/>
      <w:sz w:val="22"/>
      <w:szCs w:val="24"/>
    </w:rPr>
  </w:style>
  <w:style w:type="paragraph" w:styleId="Heading4">
    <w:name w:val="heading 4"/>
    <w:basedOn w:val="ListBullet"/>
    <w:next w:val="Normal"/>
    <w:link w:val="Heading4Char"/>
    <w:uiPriority w:val="2"/>
    <w:unhideWhenUsed/>
    <w:qFormat/>
    <w:rsid w:val="0064417C"/>
    <w:pPr>
      <w:keepNext/>
      <w:keepLines/>
      <w:numPr>
        <w:numId w:val="0"/>
      </w:numPr>
      <w:spacing w:before="240" w:after="120"/>
      <w:outlineLvl w:val="3"/>
    </w:pPr>
    <w:rPr>
      <w:rFonts w:ascii="Rockwell" w:eastAsiaTheme="majorEastAsia" w:hAnsi="Rockwell" w:cstheme="majorBidi"/>
      <w:b/>
      <w:color w:val="C00000"/>
      <w:sz w:val="22"/>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B044E0"/>
    <w:rPr>
      <w:rFonts w:asciiTheme="majorHAnsi" w:hAnsiTheme="majorHAnsi"/>
      <w:bCs/>
      <w:color w:val="FFFFFF" w:themeColor="background1"/>
      <w:sz w:val="28"/>
      <w:szCs w:val="26"/>
      <w:shd w:val="solid" w:color="002060" w:fill="auto"/>
    </w:rPr>
  </w:style>
  <w:style w:type="character" w:customStyle="1" w:styleId="Heading3Char">
    <w:name w:val="Heading 3 Char"/>
    <w:basedOn w:val="DefaultParagraphFont"/>
    <w:link w:val="Heading3"/>
    <w:uiPriority w:val="2"/>
    <w:rsid w:val="00BF228C"/>
    <w:rPr>
      <w:rFonts w:ascii="Segoe UI" w:hAnsi="Segoe UI"/>
      <w:bCs/>
      <w:iCs/>
      <w:color w:val="FFFFFF" w:themeColor="background1"/>
      <w:sz w:val="22"/>
      <w:szCs w:val="24"/>
      <w:shd w:val="solid" w:color="008080" w:fill="008080"/>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64417C"/>
    <w:rPr>
      <w:rFonts w:ascii="Rockwell" w:eastAsiaTheme="majorEastAsia" w:hAnsi="Rockwell" w:cstheme="majorBidi"/>
      <w:b/>
      <w:color w:val="C0000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061850"/>
    <w:pPr>
      <w:pBdr>
        <w:top w:val="single" w:sz="8" w:space="1" w:color="auto"/>
        <w:left w:val="single" w:sz="8" w:space="4" w:color="auto"/>
        <w:bottom w:val="single" w:sz="8" w:space="1" w:color="auto"/>
        <w:right w:val="single" w:sz="8" w:space="4" w:color="auto"/>
      </w:pBdr>
      <w:shd w:val="solid" w:color="F2F2F2" w:themeColor="background1" w:themeShade="F2" w:fill="808080" w:themeFill="background1" w:themeFillShade="80"/>
      <w:spacing w:after="0" w:line="240" w:lineRule="auto"/>
    </w:pPr>
    <w:rPr>
      <w:rFonts w:ascii="Consolas" w:hAnsi="Consolas" w:cs="Consolas"/>
      <w:color w:val="auto"/>
    </w:rPr>
  </w:style>
  <w:style w:type="character" w:customStyle="1" w:styleId="OutputChar">
    <w:name w:val="Output Char"/>
    <w:basedOn w:val="DefaultParagraphFont"/>
    <w:link w:val="Output"/>
    <w:rsid w:val="00061850"/>
    <w:rPr>
      <w:rFonts w:ascii="Consolas" w:hAnsi="Consolas" w:cs="Consolas"/>
      <w:color w:val="auto"/>
      <w:shd w:val="solid" w:color="F2F2F2" w:themeColor="background1" w:themeShade="F2" w:fill="808080" w:themeFill="background1" w:themeFillShade="80"/>
    </w:rPr>
  </w:style>
  <w:style w:type="paragraph" w:customStyle="1" w:styleId="Howitworks">
    <w:name w:val="Howitworks"/>
    <w:basedOn w:val="Normal"/>
    <w:link w:val="HowitworksChar"/>
    <w:qFormat/>
    <w:rsid w:val="000676BD"/>
    <w:pPr>
      <w:pBdr>
        <w:top w:val="single" w:sz="4" w:space="1" w:color="46A28D" w:shadow="1"/>
        <w:left w:val="single" w:sz="4" w:space="4" w:color="46A28D" w:shadow="1"/>
        <w:bottom w:val="single" w:sz="4" w:space="1" w:color="46A28D" w:shadow="1"/>
        <w:right w:val="single" w:sz="4" w:space="4" w:color="46A28D" w:shadow="1"/>
      </w:pBdr>
      <w:shd w:val="solid" w:color="46A28D" w:fill="46A28D"/>
      <w:spacing w:line="240" w:lineRule="auto"/>
      <w:jc w:val="center"/>
    </w:pPr>
    <w:rPr>
      <w:b/>
      <w:color w:val="FFFFFF" w:themeColor="background1"/>
      <w:sz w:val="24"/>
      <w14:props3d w14:extrusionH="0" w14:contourW="0" w14:prstMaterial="warmMatte">
        <w14:bevelB w14:w="38100" w14:h="38100" w14:prst="angle"/>
      </w14:props3d>
    </w:rPr>
  </w:style>
  <w:style w:type="character" w:customStyle="1" w:styleId="HowitworksChar">
    <w:name w:val="Howitworks Char"/>
    <w:basedOn w:val="OutputChar"/>
    <w:link w:val="Howitworks"/>
    <w:rsid w:val="000676BD"/>
    <w:rPr>
      <w:rFonts w:ascii="Rockwell" w:hAnsi="Rockwell" w:cs="Consolas"/>
      <w:b w:val="0"/>
      <w:color w:val="FFFFFF" w:themeColor="background1"/>
      <w:sz w:val="24"/>
      <w:shd w:val="solid" w:color="46A28D" w:fill="46A28D"/>
      <w14:props3d w14:extrusionH="0" w14:contourW="0" w14:prstMaterial="warmMatte">
        <w14:bevelB w14:w="38100" w14:h="38100" w14:prst="angle"/>
      </w14:props3d>
    </w:rPr>
  </w:style>
  <w:style w:type="paragraph" w:customStyle="1" w:styleId="Qsns">
    <w:name w:val="Qsns"/>
    <w:basedOn w:val="Howitworks"/>
    <w:link w:val="QsnsChar"/>
    <w:qFormat/>
    <w:rsid w:val="001001D1"/>
    <w:pPr>
      <w:pBdr>
        <w:top w:val="single" w:sz="4" w:space="1" w:color="auto" w:shadow="1"/>
        <w:left w:val="single" w:sz="4" w:space="4" w:color="auto" w:shadow="1"/>
        <w:bottom w:val="single" w:sz="4" w:space="1" w:color="auto" w:shadow="1"/>
        <w:right w:val="single" w:sz="4" w:space="4" w:color="auto" w:shadow="1"/>
      </w:pBdr>
      <w:shd w:val="solid" w:color="7030A0" w:fill="7030A0"/>
      <w:spacing w:before="120"/>
      <w:jc w:val="left"/>
    </w:pPr>
    <w:rPr>
      <w:rFonts w:ascii="Consolas" w:hAnsi="Consolas"/>
      <w:b w:val="0"/>
      <w:sz w:val="20"/>
    </w:rPr>
  </w:style>
  <w:style w:type="character" w:customStyle="1" w:styleId="QsnsChar">
    <w:name w:val="Qsns Char"/>
    <w:basedOn w:val="DefaultParagraphFont"/>
    <w:link w:val="Qsns"/>
    <w:rsid w:val="001001D1"/>
    <w:rPr>
      <w:rFonts w:ascii="Consolas" w:hAnsi="Consolas"/>
      <w:color w:val="FFFFFF" w:themeColor="background1"/>
      <w:shd w:val="solid" w:color="7030A0" w:fill="7030A0"/>
      <w14:props3d w14:extrusionH="0" w14:contourW="0" w14:prstMaterial="warmMatte">
        <w14:bevelB w14:w="38100" w14:h="38100" w14:prst="angle"/>
      </w14:props3d>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UnresolvedMention1">
    <w:name w:val="Unresolved Mention1"/>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rsid w:val="00B910EF"/>
    <w:pPr>
      <w:spacing w:before="0" w:after="0"/>
    </w:pPr>
    <w:rPr>
      <w:rFonts w:ascii="Rockwell" w:hAnsi="Rockwell"/>
      <w:color w:val="388077"/>
    </w:rPr>
  </w:style>
  <w:style w:type="character" w:customStyle="1" w:styleId="Heading3Char0">
    <w:name w:val="Heading3 Char"/>
    <w:basedOn w:val="Heading3Char"/>
    <w:link w:val="Heading30"/>
    <w:rsid w:val="00B910EF"/>
    <w:rPr>
      <w:rFonts w:ascii="Rockwell" w:hAnsi="Rockwell"/>
      <w:b w:val="0"/>
      <w:bCs/>
      <w:iCs/>
      <w:color w:val="388077"/>
      <w:sz w:val="22"/>
      <w:szCs w:val="24"/>
      <w:u w:val="single"/>
      <w:shd w:val="solid" w:color="008080" w:fill="008080"/>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styleId="HTMLTypewriter">
    <w:name w:val="HTML Typewriter"/>
    <w:basedOn w:val="DefaultParagraphFont"/>
    <w:uiPriority w:val="99"/>
    <w:semiHidden/>
    <w:unhideWhenUsed/>
    <w:rsid w:val="006C7B25"/>
    <w:rPr>
      <w:rFonts w:ascii="Courier New" w:eastAsia="Times New Roman" w:hAnsi="Courier New" w:cs="Courier New"/>
      <w:sz w:val="20"/>
      <w:szCs w:val="20"/>
    </w:rPr>
  </w:style>
  <w:style w:type="character" w:customStyle="1" w:styleId="crayon-st">
    <w:name w:val="crayon-st"/>
    <w:basedOn w:val="DefaultParagraphFont"/>
    <w:rsid w:val="006C7B25"/>
  </w:style>
  <w:style w:type="character" w:customStyle="1" w:styleId="crayon-o">
    <w:name w:val="crayon-o"/>
    <w:basedOn w:val="DefaultParagraphFont"/>
    <w:rsid w:val="006C7B25"/>
  </w:style>
  <w:style w:type="character" w:customStyle="1" w:styleId="crayon-i">
    <w:name w:val="crayon-i"/>
    <w:basedOn w:val="DefaultParagraphFont"/>
    <w:rsid w:val="006C7B25"/>
  </w:style>
  <w:style w:type="paragraph" w:customStyle="1" w:styleId="syntax">
    <w:name w:val="syntax"/>
    <w:basedOn w:val="Normal"/>
    <w:link w:val="syntaxChar"/>
    <w:rsid w:val="00C2541C"/>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C2541C"/>
    <w:rPr>
      <w:rFonts w:ascii="Rockwell" w:hAnsi="Rockwell" w:cs="Consolas"/>
      <w:b w:val="0"/>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sql1-reservedword1">
    <w:name w:val="sql1-reservedword1"/>
    <w:basedOn w:val="DefaultParagraphFont"/>
    <w:rsid w:val="00C2541C"/>
    <w:rPr>
      <w:b/>
      <w:bCs/>
      <w:color w:val="0000FF"/>
    </w:rPr>
  </w:style>
  <w:style w:type="character" w:customStyle="1" w:styleId="sql1-space">
    <w:name w:val="sql1-space"/>
    <w:basedOn w:val="DefaultParagraphFont"/>
    <w:rsid w:val="00C2541C"/>
  </w:style>
  <w:style w:type="character" w:customStyle="1" w:styleId="sql1-delimitedidentifier1">
    <w:name w:val="sql1-delimitedidentifier1"/>
    <w:basedOn w:val="DefaultParagraphFont"/>
    <w:rsid w:val="00C2541C"/>
    <w:rPr>
      <w:color w:val="808000"/>
    </w:rPr>
  </w:style>
  <w:style w:type="character" w:customStyle="1" w:styleId="sql1-symbol1">
    <w:name w:val="sql1-symbol1"/>
    <w:basedOn w:val="DefaultParagraphFont"/>
    <w:rsid w:val="00C2541C"/>
    <w:rPr>
      <w:color w:val="0000FF"/>
    </w:rPr>
  </w:style>
  <w:style w:type="character" w:customStyle="1" w:styleId="sql1-datatype1">
    <w:name w:val="sql1-datatype1"/>
    <w:basedOn w:val="DefaultParagraphFont"/>
    <w:rsid w:val="00C2541C"/>
    <w:rPr>
      <w:b/>
      <w:bCs/>
      <w:color w:val="800000"/>
    </w:rPr>
  </w:style>
  <w:style w:type="character" w:customStyle="1" w:styleId="sql1-string1">
    <w:name w:val="sql1-string1"/>
    <w:basedOn w:val="DefaultParagraphFont"/>
    <w:rsid w:val="00C2541C"/>
    <w:rPr>
      <w:color w:val="008000"/>
    </w:rPr>
  </w:style>
  <w:style w:type="character" w:customStyle="1" w:styleId="sql1-function1">
    <w:name w:val="sql1-function1"/>
    <w:basedOn w:val="DefaultParagraphFont"/>
    <w:rsid w:val="00C2541C"/>
    <w:rPr>
      <w:b/>
      <w:bCs/>
      <w:color w:val="000080"/>
    </w:rPr>
  </w:style>
  <w:style w:type="character" w:customStyle="1" w:styleId="sql1-number1">
    <w:name w:val="sql1-number1"/>
    <w:basedOn w:val="DefaultParagraphFont"/>
    <w:rsid w:val="00C2541C"/>
    <w:rPr>
      <w:color w:val="800080"/>
    </w:rPr>
  </w:style>
  <w:style w:type="character" w:customStyle="1" w:styleId="sql1-identifier1">
    <w:name w:val="sql1-identifier1"/>
    <w:basedOn w:val="DefaultParagraphFont"/>
    <w:rsid w:val="00C2541C"/>
    <w:rPr>
      <w:color w:val="808000"/>
    </w:rPr>
  </w:style>
  <w:style w:type="character" w:customStyle="1" w:styleId="sql1-tablename1">
    <w:name w:val="sql1-tablename1"/>
    <w:basedOn w:val="DefaultParagraphFont"/>
    <w:rsid w:val="00C2541C"/>
    <w:rPr>
      <w:color w:val="FF00FF"/>
    </w:rPr>
  </w:style>
  <w:style w:type="character" w:customStyle="1" w:styleId="str">
    <w:name w:val="str"/>
    <w:basedOn w:val="DefaultParagraphFont"/>
    <w:rsid w:val="00C2541C"/>
  </w:style>
  <w:style w:type="character" w:customStyle="1" w:styleId="lit">
    <w:name w:val="lit"/>
    <w:basedOn w:val="DefaultParagraphFont"/>
    <w:rsid w:val="00C2541C"/>
  </w:style>
  <w:style w:type="character" w:customStyle="1" w:styleId="string2">
    <w:name w:val="string2"/>
    <w:basedOn w:val="DefaultParagraphFont"/>
    <w:rsid w:val="00C2541C"/>
    <w:rPr>
      <w:color w:val="0000FF"/>
      <w:bdr w:val="none" w:sz="0" w:space="0" w:color="auto" w:frame="1"/>
    </w:rPr>
  </w:style>
  <w:style w:type="character" w:customStyle="1" w:styleId="tag">
    <w:name w:val="tag"/>
    <w:basedOn w:val="DefaultParagraphFont"/>
    <w:rsid w:val="00C2541C"/>
  </w:style>
  <w:style w:type="character" w:customStyle="1" w:styleId="tag-name">
    <w:name w:val="tag-name"/>
    <w:basedOn w:val="DefaultParagraphFont"/>
    <w:rsid w:val="00C2541C"/>
  </w:style>
  <w:style w:type="character" w:customStyle="1" w:styleId="comments">
    <w:name w:val="comments"/>
    <w:basedOn w:val="DefaultParagraphFont"/>
    <w:rsid w:val="00C2541C"/>
  </w:style>
  <w:style w:type="character" w:customStyle="1" w:styleId="attribute">
    <w:name w:val="attribute"/>
    <w:basedOn w:val="DefaultParagraphFont"/>
    <w:rsid w:val="00C2541C"/>
  </w:style>
  <w:style w:type="character" w:customStyle="1" w:styleId="attribute-value">
    <w:name w:val="attribute-value"/>
    <w:basedOn w:val="DefaultParagraphFont"/>
    <w:rsid w:val="00C2541C"/>
  </w:style>
  <w:style w:type="character" w:customStyle="1" w:styleId="crayon-r">
    <w:name w:val="crayon-r"/>
    <w:basedOn w:val="DefaultParagraphFont"/>
    <w:rsid w:val="00C2541C"/>
  </w:style>
  <w:style w:type="character" w:customStyle="1" w:styleId="CommentTextChar">
    <w:name w:val="Comment Text Char"/>
    <w:basedOn w:val="DefaultParagraphFont"/>
    <w:link w:val="CommentText"/>
    <w:uiPriority w:val="99"/>
    <w:semiHidden/>
    <w:rsid w:val="00C2541C"/>
    <w:rPr>
      <w:rFonts w:ascii="Verdana" w:hAnsi="Verdana"/>
      <w:color w:val="000000" w:themeColor="text1"/>
    </w:rPr>
  </w:style>
  <w:style w:type="paragraph" w:styleId="CommentText">
    <w:name w:val="annotation text"/>
    <w:basedOn w:val="Normal"/>
    <w:link w:val="CommentTextChar"/>
    <w:uiPriority w:val="99"/>
    <w:semiHidden/>
    <w:unhideWhenUsed/>
    <w:rsid w:val="00C2541C"/>
    <w:pPr>
      <w:spacing w:line="240" w:lineRule="auto"/>
    </w:pPr>
    <w:rPr>
      <w:rFonts w:ascii="Verdana" w:hAnsi="Verdana"/>
    </w:rPr>
  </w:style>
  <w:style w:type="character" w:customStyle="1" w:styleId="CommentTextChar1">
    <w:name w:val="Comment Text Char1"/>
    <w:basedOn w:val="DefaultParagraphFont"/>
    <w:uiPriority w:val="99"/>
    <w:semiHidden/>
    <w:rsid w:val="00C2541C"/>
    <w:rPr>
      <w:rFonts w:ascii="Rockwell" w:hAnsi="Rockwell"/>
      <w:color w:val="000000" w:themeColor="text1"/>
    </w:rPr>
  </w:style>
  <w:style w:type="character" w:customStyle="1" w:styleId="CommentSubjectChar">
    <w:name w:val="Comment Subject Char"/>
    <w:basedOn w:val="CommentTextChar"/>
    <w:link w:val="CommentSubject"/>
    <w:uiPriority w:val="99"/>
    <w:semiHidden/>
    <w:rsid w:val="00C2541C"/>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C2541C"/>
    <w:rPr>
      <w:b/>
      <w:bCs/>
    </w:rPr>
  </w:style>
  <w:style w:type="character" w:customStyle="1" w:styleId="CommentSubjectChar1">
    <w:name w:val="Comment Subject Char1"/>
    <w:basedOn w:val="CommentTextChar1"/>
    <w:uiPriority w:val="99"/>
    <w:semiHidden/>
    <w:rsid w:val="00C2541C"/>
    <w:rPr>
      <w:rFonts w:ascii="Rockwell" w:hAnsi="Rockwell"/>
      <w:b/>
      <w:bCs/>
      <w:color w:val="000000" w:themeColor="text1"/>
    </w:rPr>
  </w:style>
  <w:style w:type="character" w:customStyle="1" w:styleId="atn">
    <w:name w:val="atn"/>
    <w:basedOn w:val="DefaultParagraphFont"/>
    <w:rsid w:val="00C2541C"/>
  </w:style>
  <w:style w:type="character" w:customStyle="1" w:styleId="atv">
    <w:name w:val="atv"/>
    <w:basedOn w:val="DefaultParagraphFont"/>
    <w:rsid w:val="00C2541C"/>
  </w:style>
  <w:style w:type="paragraph" w:styleId="Caption">
    <w:name w:val="caption"/>
    <w:basedOn w:val="Normal"/>
    <w:next w:val="Normal"/>
    <w:uiPriority w:val="35"/>
    <w:unhideWhenUsed/>
    <w:qFormat/>
    <w:rsid w:val="00C2541C"/>
    <w:pPr>
      <w:spacing w:line="240" w:lineRule="auto"/>
    </w:pPr>
    <w:rPr>
      <w:i/>
      <w:iCs/>
      <w:color w:val="4C483D" w:themeColor="text2"/>
      <w:sz w:val="18"/>
      <w:szCs w:val="18"/>
    </w:rPr>
  </w:style>
  <w:style w:type="character" w:customStyle="1" w:styleId="block">
    <w:name w:val="block"/>
    <w:basedOn w:val="DefaultParagraphFont"/>
    <w:rsid w:val="00C2541C"/>
  </w:style>
  <w:style w:type="character" w:customStyle="1" w:styleId="code">
    <w:name w:val="code"/>
    <w:basedOn w:val="DefaultParagraphFont"/>
    <w:rsid w:val="00C2541C"/>
  </w:style>
  <w:style w:type="character" w:customStyle="1" w:styleId="tooltip">
    <w:name w:val="tooltip"/>
    <w:basedOn w:val="DefaultParagraphFont"/>
    <w:rsid w:val="00C2541C"/>
  </w:style>
  <w:style w:type="character" w:customStyle="1" w:styleId="note">
    <w:name w:val="note"/>
    <w:basedOn w:val="DefaultParagraphFont"/>
    <w:rsid w:val="00C2541C"/>
  </w:style>
  <w:style w:type="character" w:customStyle="1" w:styleId="ansidef">
    <w:name w:val="ansidef"/>
    <w:basedOn w:val="DefaultParagraphFont"/>
    <w:rsid w:val="00C2541C"/>
  </w:style>
  <w:style w:type="character" w:customStyle="1" w:styleId="ansi9">
    <w:name w:val="ansi9"/>
    <w:basedOn w:val="DefaultParagraphFont"/>
    <w:rsid w:val="00C2541C"/>
  </w:style>
  <w:style w:type="character" w:customStyle="1" w:styleId="UnresolvedMention11">
    <w:name w:val="Unresolved Mention11"/>
    <w:basedOn w:val="DefaultParagraphFont"/>
    <w:uiPriority w:val="99"/>
    <w:semiHidden/>
    <w:unhideWhenUsed/>
    <w:rsid w:val="00C2541C"/>
    <w:rPr>
      <w:color w:val="808080"/>
      <w:shd w:val="clear" w:color="auto" w:fill="E6E6E6"/>
    </w:rPr>
  </w:style>
  <w:style w:type="paragraph" w:customStyle="1" w:styleId="center">
    <w:name w:val="center"/>
    <w:basedOn w:val="Normal"/>
    <w:rsid w:val="00C2541C"/>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C2541C"/>
  </w:style>
  <w:style w:type="paragraph" w:customStyle="1" w:styleId="Default">
    <w:name w:val="Default"/>
    <w:rsid w:val="00C2541C"/>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C2541C"/>
    <w:rPr>
      <w:color w:val="808080"/>
      <w:shd w:val="clear" w:color="auto" w:fill="E6E6E6"/>
    </w:rPr>
  </w:style>
  <w:style w:type="character" w:customStyle="1" w:styleId="cm-keyword">
    <w:name w:val="cm-keyword"/>
    <w:basedOn w:val="DefaultParagraphFont"/>
    <w:rsid w:val="00C2541C"/>
  </w:style>
  <w:style w:type="character" w:customStyle="1" w:styleId="cm-variable">
    <w:name w:val="cm-variable"/>
    <w:basedOn w:val="DefaultParagraphFont"/>
    <w:rsid w:val="00C2541C"/>
  </w:style>
  <w:style w:type="character" w:customStyle="1" w:styleId="cm-operator">
    <w:name w:val="cm-operator"/>
    <w:basedOn w:val="DefaultParagraphFont"/>
    <w:rsid w:val="00C2541C"/>
  </w:style>
  <w:style w:type="character" w:customStyle="1" w:styleId="crayon-cn">
    <w:name w:val="crayon-cn"/>
    <w:basedOn w:val="DefaultParagraphFont"/>
    <w:rsid w:val="00C2541C"/>
  </w:style>
  <w:style w:type="character" w:customStyle="1" w:styleId="crayon-c">
    <w:name w:val="crayon-c"/>
    <w:basedOn w:val="DefaultParagraphFont"/>
    <w:rsid w:val="00C2541C"/>
  </w:style>
  <w:style w:type="character" w:customStyle="1" w:styleId="cm-comment">
    <w:name w:val="cm-comment"/>
    <w:basedOn w:val="DefaultParagraphFont"/>
    <w:rsid w:val="00C2541C"/>
  </w:style>
  <w:style w:type="character" w:customStyle="1" w:styleId="cm-number">
    <w:name w:val="cm-number"/>
    <w:basedOn w:val="DefaultParagraphFont"/>
    <w:rsid w:val="00C2541C"/>
  </w:style>
  <w:style w:type="character" w:customStyle="1" w:styleId="cm-type">
    <w:name w:val="cm-type"/>
    <w:basedOn w:val="DefaultParagraphFont"/>
    <w:rsid w:val="00C2541C"/>
  </w:style>
  <w:style w:type="character" w:customStyle="1" w:styleId="UnresolvedMention3">
    <w:name w:val="Unresolved Mention3"/>
    <w:basedOn w:val="DefaultParagraphFont"/>
    <w:uiPriority w:val="99"/>
    <w:semiHidden/>
    <w:unhideWhenUsed/>
    <w:rsid w:val="00310969"/>
    <w:rPr>
      <w:color w:val="808080"/>
      <w:shd w:val="clear" w:color="auto" w:fill="E6E6E6"/>
    </w:rPr>
  </w:style>
  <w:style w:type="character" w:customStyle="1" w:styleId="hljs-string">
    <w:name w:val="hljs-string"/>
    <w:basedOn w:val="DefaultParagraphFont"/>
    <w:rsid w:val="001C7745"/>
  </w:style>
  <w:style w:type="character" w:customStyle="1" w:styleId="hljs-number">
    <w:name w:val="hljs-number"/>
    <w:basedOn w:val="DefaultParagraphFont"/>
    <w:rsid w:val="001C7745"/>
  </w:style>
  <w:style w:type="character" w:styleId="UnresolvedMention">
    <w:name w:val="Unresolved Mention"/>
    <w:basedOn w:val="DefaultParagraphFont"/>
    <w:uiPriority w:val="99"/>
    <w:semiHidden/>
    <w:unhideWhenUsed/>
    <w:rsid w:val="00002834"/>
    <w:rPr>
      <w:color w:val="605E5C"/>
      <w:shd w:val="clear" w:color="auto" w:fill="E1DFDD"/>
    </w:rPr>
  </w:style>
  <w:style w:type="character" w:customStyle="1" w:styleId="topcom">
    <w:name w:val="topcom"/>
    <w:basedOn w:val="DefaultParagraphFont"/>
    <w:rsid w:val="00224C88"/>
  </w:style>
  <w:style w:type="character" w:customStyle="1" w:styleId="c">
    <w:name w:val="c"/>
    <w:basedOn w:val="DefaultParagraphFont"/>
    <w:rsid w:val="00126E1F"/>
  </w:style>
  <w:style w:type="character" w:customStyle="1" w:styleId="nb">
    <w:name w:val="nb"/>
    <w:basedOn w:val="DefaultParagraphFont"/>
    <w:rsid w:val="00126E1F"/>
  </w:style>
  <w:style w:type="character" w:customStyle="1" w:styleId="nt">
    <w:name w:val="nt"/>
    <w:basedOn w:val="DefaultParagraphFont"/>
    <w:rsid w:val="00126E1F"/>
  </w:style>
  <w:style w:type="paragraph" w:customStyle="1" w:styleId="mx-imgborder">
    <w:name w:val="mx-imgborder"/>
    <w:basedOn w:val="Normal"/>
    <w:rsid w:val="009B4B6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k">
    <w:name w:val="k"/>
    <w:basedOn w:val="DefaultParagraphFont"/>
    <w:rsid w:val="00E54902"/>
  </w:style>
  <w:style w:type="character" w:customStyle="1" w:styleId="nv">
    <w:name w:val="nv"/>
    <w:basedOn w:val="DefaultParagraphFont"/>
    <w:rsid w:val="00E54902"/>
  </w:style>
  <w:style w:type="character" w:customStyle="1" w:styleId="p">
    <w:name w:val="p"/>
    <w:basedOn w:val="DefaultParagraphFont"/>
    <w:rsid w:val="00E54902"/>
  </w:style>
  <w:style w:type="character" w:customStyle="1" w:styleId="s2">
    <w:name w:val="s2"/>
    <w:basedOn w:val="DefaultParagraphFont"/>
    <w:rsid w:val="00E54902"/>
  </w:style>
  <w:style w:type="paragraph" w:styleId="BodyText">
    <w:name w:val="Body Text"/>
    <w:basedOn w:val="Normal"/>
    <w:link w:val="BodyTextChar"/>
    <w:uiPriority w:val="1"/>
    <w:qFormat/>
    <w:rsid w:val="00252DE7"/>
    <w:pPr>
      <w:widowControl w:val="0"/>
      <w:autoSpaceDE w:val="0"/>
      <w:autoSpaceDN w:val="0"/>
      <w:spacing w:after="0" w:line="281" w:lineRule="exact"/>
      <w:ind w:left="100"/>
    </w:pPr>
    <w:rPr>
      <w:rFonts w:eastAsia="Arial Black" w:cs="Arial Black"/>
      <w:color w:val="auto"/>
      <w:sz w:val="23"/>
      <w:szCs w:val="23"/>
      <w:lang w:eastAsia="en-US"/>
    </w:rPr>
  </w:style>
  <w:style w:type="character" w:customStyle="1" w:styleId="BodyTextChar">
    <w:name w:val="Body Text Char"/>
    <w:basedOn w:val="DefaultParagraphFont"/>
    <w:link w:val="BodyText"/>
    <w:uiPriority w:val="1"/>
    <w:rsid w:val="00252DE7"/>
    <w:rPr>
      <w:rFonts w:ascii="Segoe UI" w:eastAsia="Arial Black" w:hAnsi="Segoe UI" w:cs="Arial Black"/>
      <w:color w:val="auto"/>
      <w:sz w:val="23"/>
      <w:szCs w:val="2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7756722">
      <w:bodyDiv w:val="1"/>
      <w:marLeft w:val="0"/>
      <w:marRight w:val="0"/>
      <w:marTop w:val="0"/>
      <w:marBottom w:val="0"/>
      <w:divBdr>
        <w:top w:val="none" w:sz="0" w:space="0" w:color="auto"/>
        <w:left w:val="none" w:sz="0" w:space="0" w:color="auto"/>
        <w:bottom w:val="none" w:sz="0" w:space="0" w:color="auto"/>
        <w:right w:val="none" w:sz="0" w:space="0" w:color="auto"/>
      </w:divBdr>
      <w:divsChild>
        <w:div w:id="1818958570">
          <w:marLeft w:val="0"/>
          <w:marRight w:val="0"/>
          <w:marTop w:val="0"/>
          <w:marBottom w:val="0"/>
          <w:divBdr>
            <w:top w:val="none" w:sz="0" w:space="0" w:color="auto"/>
            <w:left w:val="none" w:sz="0" w:space="0" w:color="auto"/>
            <w:bottom w:val="none" w:sz="0" w:space="0" w:color="auto"/>
            <w:right w:val="none" w:sz="0" w:space="0" w:color="auto"/>
          </w:divBdr>
          <w:divsChild>
            <w:div w:id="9483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0204711">
      <w:bodyDiv w:val="1"/>
      <w:marLeft w:val="0"/>
      <w:marRight w:val="0"/>
      <w:marTop w:val="0"/>
      <w:marBottom w:val="0"/>
      <w:divBdr>
        <w:top w:val="none" w:sz="0" w:space="0" w:color="auto"/>
        <w:left w:val="none" w:sz="0" w:space="0" w:color="auto"/>
        <w:bottom w:val="none" w:sz="0" w:space="0" w:color="auto"/>
        <w:right w:val="none" w:sz="0" w:space="0" w:color="auto"/>
      </w:divBdr>
    </w:div>
    <w:div w:id="23288693">
      <w:bodyDiv w:val="1"/>
      <w:marLeft w:val="0"/>
      <w:marRight w:val="0"/>
      <w:marTop w:val="0"/>
      <w:marBottom w:val="0"/>
      <w:divBdr>
        <w:top w:val="none" w:sz="0" w:space="0" w:color="auto"/>
        <w:left w:val="none" w:sz="0" w:space="0" w:color="auto"/>
        <w:bottom w:val="none" w:sz="0" w:space="0" w:color="auto"/>
        <w:right w:val="none" w:sz="0" w:space="0" w:color="auto"/>
      </w:divBdr>
    </w:div>
    <w:div w:id="24793814">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5397861">
      <w:bodyDiv w:val="1"/>
      <w:marLeft w:val="0"/>
      <w:marRight w:val="0"/>
      <w:marTop w:val="0"/>
      <w:marBottom w:val="0"/>
      <w:divBdr>
        <w:top w:val="none" w:sz="0" w:space="0" w:color="auto"/>
        <w:left w:val="none" w:sz="0" w:space="0" w:color="auto"/>
        <w:bottom w:val="none" w:sz="0" w:space="0" w:color="auto"/>
        <w:right w:val="none" w:sz="0" w:space="0" w:color="auto"/>
      </w:divBdr>
    </w:div>
    <w:div w:id="38013434">
      <w:bodyDiv w:val="1"/>
      <w:marLeft w:val="0"/>
      <w:marRight w:val="0"/>
      <w:marTop w:val="0"/>
      <w:marBottom w:val="0"/>
      <w:divBdr>
        <w:top w:val="none" w:sz="0" w:space="0" w:color="auto"/>
        <w:left w:val="none" w:sz="0" w:space="0" w:color="auto"/>
        <w:bottom w:val="none" w:sz="0" w:space="0" w:color="auto"/>
        <w:right w:val="none" w:sz="0" w:space="0" w:color="auto"/>
      </w:divBdr>
    </w:div>
    <w:div w:id="41179640">
      <w:bodyDiv w:val="1"/>
      <w:marLeft w:val="0"/>
      <w:marRight w:val="0"/>
      <w:marTop w:val="0"/>
      <w:marBottom w:val="0"/>
      <w:divBdr>
        <w:top w:val="none" w:sz="0" w:space="0" w:color="auto"/>
        <w:left w:val="none" w:sz="0" w:space="0" w:color="auto"/>
        <w:bottom w:val="none" w:sz="0" w:space="0" w:color="auto"/>
        <w:right w:val="none" w:sz="0" w:space="0" w:color="auto"/>
      </w:divBdr>
    </w:div>
    <w:div w:id="4209986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524391">
      <w:bodyDiv w:val="1"/>
      <w:marLeft w:val="0"/>
      <w:marRight w:val="0"/>
      <w:marTop w:val="0"/>
      <w:marBottom w:val="0"/>
      <w:divBdr>
        <w:top w:val="none" w:sz="0" w:space="0" w:color="auto"/>
        <w:left w:val="none" w:sz="0" w:space="0" w:color="auto"/>
        <w:bottom w:val="none" w:sz="0" w:space="0" w:color="auto"/>
        <w:right w:val="none" w:sz="0" w:space="0" w:color="auto"/>
      </w:divBdr>
    </w:div>
    <w:div w:id="4503043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0158748">
      <w:bodyDiv w:val="1"/>
      <w:marLeft w:val="0"/>
      <w:marRight w:val="0"/>
      <w:marTop w:val="0"/>
      <w:marBottom w:val="0"/>
      <w:divBdr>
        <w:top w:val="none" w:sz="0" w:space="0" w:color="auto"/>
        <w:left w:val="none" w:sz="0" w:space="0" w:color="auto"/>
        <w:bottom w:val="none" w:sz="0" w:space="0" w:color="auto"/>
        <w:right w:val="none" w:sz="0" w:space="0" w:color="auto"/>
      </w:divBdr>
    </w:div>
    <w:div w:id="58133769">
      <w:bodyDiv w:val="1"/>
      <w:marLeft w:val="0"/>
      <w:marRight w:val="0"/>
      <w:marTop w:val="0"/>
      <w:marBottom w:val="0"/>
      <w:divBdr>
        <w:top w:val="none" w:sz="0" w:space="0" w:color="auto"/>
        <w:left w:val="none" w:sz="0" w:space="0" w:color="auto"/>
        <w:bottom w:val="none" w:sz="0" w:space="0" w:color="auto"/>
        <w:right w:val="none" w:sz="0" w:space="0" w:color="auto"/>
      </w:divBdr>
    </w:div>
    <w:div w:id="58596895">
      <w:bodyDiv w:val="1"/>
      <w:marLeft w:val="0"/>
      <w:marRight w:val="0"/>
      <w:marTop w:val="0"/>
      <w:marBottom w:val="0"/>
      <w:divBdr>
        <w:top w:val="none" w:sz="0" w:space="0" w:color="auto"/>
        <w:left w:val="none" w:sz="0" w:space="0" w:color="auto"/>
        <w:bottom w:val="none" w:sz="0" w:space="0" w:color="auto"/>
        <w:right w:val="none" w:sz="0" w:space="0" w:color="auto"/>
      </w:divBdr>
    </w:div>
    <w:div w:id="61760741">
      <w:bodyDiv w:val="1"/>
      <w:marLeft w:val="0"/>
      <w:marRight w:val="0"/>
      <w:marTop w:val="0"/>
      <w:marBottom w:val="0"/>
      <w:divBdr>
        <w:top w:val="none" w:sz="0" w:space="0" w:color="auto"/>
        <w:left w:val="none" w:sz="0" w:space="0" w:color="auto"/>
        <w:bottom w:val="none" w:sz="0" w:space="0" w:color="auto"/>
        <w:right w:val="none" w:sz="0" w:space="0" w:color="auto"/>
      </w:divBdr>
    </w:div>
    <w:div w:id="65224053">
      <w:bodyDiv w:val="1"/>
      <w:marLeft w:val="0"/>
      <w:marRight w:val="0"/>
      <w:marTop w:val="0"/>
      <w:marBottom w:val="0"/>
      <w:divBdr>
        <w:top w:val="none" w:sz="0" w:space="0" w:color="auto"/>
        <w:left w:val="none" w:sz="0" w:space="0" w:color="auto"/>
        <w:bottom w:val="none" w:sz="0" w:space="0" w:color="auto"/>
        <w:right w:val="none" w:sz="0" w:space="0" w:color="auto"/>
      </w:divBdr>
    </w:div>
    <w:div w:id="67118242">
      <w:bodyDiv w:val="1"/>
      <w:marLeft w:val="0"/>
      <w:marRight w:val="0"/>
      <w:marTop w:val="0"/>
      <w:marBottom w:val="0"/>
      <w:divBdr>
        <w:top w:val="none" w:sz="0" w:space="0" w:color="auto"/>
        <w:left w:val="none" w:sz="0" w:space="0" w:color="auto"/>
        <w:bottom w:val="none" w:sz="0" w:space="0" w:color="auto"/>
        <w:right w:val="none" w:sz="0" w:space="0" w:color="auto"/>
      </w:divBdr>
      <w:divsChild>
        <w:div w:id="1540438165">
          <w:marLeft w:val="0"/>
          <w:marRight w:val="0"/>
          <w:marTop w:val="240"/>
          <w:marBottom w:val="240"/>
          <w:divBdr>
            <w:top w:val="none" w:sz="0" w:space="0" w:color="auto"/>
            <w:left w:val="none" w:sz="0" w:space="0" w:color="auto"/>
            <w:bottom w:val="none" w:sz="0" w:space="0" w:color="auto"/>
            <w:right w:val="none" w:sz="0" w:space="0" w:color="auto"/>
          </w:divBdr>
        </w:div>
        <w:div w:id="520439873">
          <w:marLeft w:val="0"/>
          <w:marRight w:val="0"/>
          <w:marTop w:val="0"/>
          <w:marBottom w:val="0"/>
          <w:divBdr>
            <w:top w:val="none" w:sz="0" w:space="0" w:color="auto"/>
            <w:left w:val="none" w:sz="0" w:space="0" w:color="auto"/>
            <w:bottom w:val="none" w:sz="0" w:space="0" w:color="auto"/>
            <w:right w:val="none" w:sz="0" w:space="0" w:color="auto"/>
          </w:divBdr>
        </w:div>
      </w:divsChild>
    </w:div>
    <w:div w:id="67923765">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7413538">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7892686">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7458259">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1993344">
      <w:bodyDiv w:val="1"/>
      <w:marLeft w:val="0"/>
      <w:marRight w:val="0"/>
      <w:marTop w:val="0"/>
      <w:marBottom w:val="0"/>
      <w:divBdr>
        <w:top w:val="none" w:sz="0" w:space="0" w:color="auto"/>
        <w:left w:val="none" w:sz="0" w:space="0" w:color="auto"/>
        <w:bottom w:val="none" w:sz="0" w:space="0" w:color="auto"/>
        <w:right w:val="none" w:sz="0" w:space="0" w:color="auto"/>
      </w:divBdr>
    </w:div>
    <w:div w:id="108547029">
      <w:bodyDiv w:val="1"/>
      <w:marLeft w:val="0"/>
      <w:marRight w:val="0"/>
      <w:marTop w:val="0"/>
      <w:marBottom w:val="0"/>
      <w:divBdr>
        <w:top w:val="none" w:sz="0" w:space="0" w:color="auto"/>
        <w:left w:val="none" w:sz="0" w:space="0" w:color="auto"/>
        <w:bottom w:val="none" w:sz="0" w:space="0" w:color="auto"/>
        <w:right w:val="none" w:sz="0" w:space="0" w:color="auto"/>
      </w:divBdr>
    </w:div>
    <w:div w:id="108938571">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012867">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1753753">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18925">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6220659">
      <w:bodyDiv w:val="1"/>
      <w:marLeft w:val="0"/>
      <w:marRight w:val="0"/>
      <w:marTop w:val="0"/>
      <w:marBottom w:val="0"/>
      <w:divBdr>
        <w:top w:val="none" w:sz="0" w:space="0" w:color="auto"/>
        <w:left w:val="none" w:sz="0" w:space="0" w:color="auto"/>
        <w:bottom w:val="none" w:sz="0" w:space="0" w:color="auto"/>
        <w:right w:val="none" w:sz="0" w:space="0" w:color="auto"/>
      </w:divBdr>
      <w:divsChild>
        <w:div w:id="1921282393">
          <w:marLeft w:val="0"/>
          <w:marRight w:val="0"/>
          <w:marTop w:val="300"/>
          <w:marBottom w:val="300"/>
          <w:divBdr>
            <w:top w:val="single" w:sz="6" w:space="23" w:color="DDDDDD"/>
            <w:left w:val="none" w:sz="0" w:space="0" w:color="auto"/>
            <w:bottom w:val="single" w:sz="6" w:space="23" w:color="DDDDDD"/>
            <w:right w:val="none" w:sz="0" w:space="0" w:color="auto"/>
          </w:divBdr>
        </w:div>
      </w:divsChild>
    </w:div>
    <w:div w:id="117457283">
      <w:bodyDiv w:val="1"/>
      <w:marLeft w:val="0"/>
      <w:marRight w:val="0"/>
      <w:marTop w:val="0"/>
      <w:marBottom w:val="0"/>
      <w:divBdr>
        <w:top w:val="none" w:sz="0" w:space="0" w:color="auto"/>
        <w:left w:val="none" w:sz="0" w:space="0" w:color="auto"/>
        <w:bottom w:val="none" w:sz="0" w:space="0" w:color="auto"/>
        <w:right w:val="none" w:sz="0" w:space="0" w:color="auto"/>
      </w:divBdr>
      <w:divsChild>
        <w:div w:id="226427656">
          <w:marLeft w:val="0"/>
          <w:marRight w:val="0"/>
          <w:marTop w:val="240"/>
          <w:marBottom w:val="240"/>
          <w:divBdr>
            <w:top w:val="none" w:sz="0" w:space="0" w:color="auto"/>
            <w:left w:val="none" w:sz="0" w:space="0" w:color="auto"/>
            <w:bottom w:val="none" w:sz="0" w:space="0" w:color="auto"/>
            <w:right w:val="none" w:sz="0" w:space="0" w:color="auto"/>
          </w:divBdr>
        </w:div>
        <w:div w:id="1494180688">
          <w:marLeft w:val="0"/>
          <w:marRight w:val="0"/>
          <w:marTop w:val="0"/>
          <w:marBottom w:val="0"/>
          <w:divBdr>
            <w:top w:val="none" w:sz="0" w:space="0" w:color="auto"/>
            <w:left w:val="none" w:sz="0" w:space="0" w:color="auto"/>
            <w:bottom w:val="none" w:sz="0" w:space="0" w:color="auto"/>
            <w:right w:val="none" w:sz="0" w:space="0" w:color="auto"/>
          </w:divBdr>
        </w:div>
      </w:divsChild>
    </w:div>
    <w:div w:id="118378346">
      <w:bodyDiv w:val="1"/>
      <w:marLeft w:val="0"/>
      <w:marRight w:val="0"/>
      <w:marTop w:val="0"/>
      <w:marBottom w:val="0"/>
      <w:divBdr>
        <w:top w:val="none" w:sz="0" w:space="0" w:color="auto"/>
        <w:left w:val="none" w:sz="0" w:space="0" w:color="auto"/>
        <w:bottom w:val="none" w:sz="0" w:space="0" w:color="auto"/>
        <w:right w:val="none" w:sz="0" w:space="0" w:color="auto"/>
      </w:divBdr>
    </w:div>
    <w:div w:id="119030689">
      <w:bodyDiv w:val="1"/>
      <w:marLeft w:val="0"/>
      <w:marRight w:val="0"/>
      <w:marTop w:val="0"/>
      <w:marBottom w:val="0"/>
      <w:divBdr>
        <w:top w:val="none" w:sz="0" w:space="0" w:color="auto"/>
        <w:left w:val="none" w:sz="0" w:space="0" w:color="auto"/>
        <w:bottom w:val="none" w:sz="0" w:space="0" w:color="auto"/>
        <w:right w:val="none" w:sz="0" w:space="0" w:color="auto"/>
      </w:divBdr>
    </w:div>
    <w:div w:id="119152855">
      <w:bodyDiv w:val="1"/>
      <w:marLeft w:val="0"/>
      <w:marRight w:val="0"/>
      <w:marTop w:val="0"/>
      <w:marBottom w:val="0"/>
      <w:divBdr>
        <w:top w:val="none" w:sz="0" w:space="0" w:color="auto"/>
        <w:left w:val="none" w:sz="0" w:space="0" w:color="auto"/>
        <w:bottom w:val="none" w:sz="0" w:space="0" w:color="auto"/>
        <w:right w:val="none" w:sz="0" w:space="0" w:color="auto"/>
      </w:divBdr>
      <w:divsChild>
        <w:div w:id="226887887">
          <w:marLeft w:val="0"/>
          <w:marRight w:val="0"/>
          <w:marTop w:val="0"/>
          <w:marBottom w:val="0"/>
          <w:divBdr>
            <w:top w:val="none" w:sz="0" w:space="0" w:color="auto"/>
            <w:left w:val="none" w:sz="0" w:space="0" w:color="auto"/>
            <w:bottom w:val="none" w:sz="0" w:space="0" w:color="auto"/>
            <w:right w:val="none" w:sz="0" w:space="0" w:color="auto"/>
          </w:divBdr>
        </w:div>
        <w:div w:id="776606505">
          <w:marLeft w:val="0"/>
          <w:marRight w:val="0"/>
          <w:marTop w:val="0"/>
          <w:marBottom w:val="0"/>
          <w:divBdr>
            <w:top w:val="none" w:sz="0" w:space="0" w:color="auto"/>
            <w:left w:val="none" w:sz="0" w:space="0" w:color="auto"/>
            <w:bottom w:val="none" w:sz="0" w:space="0" w:color="auto"/>
            <w:right w:val="none" w:sz="0" w:space="0" w:color="auto"/>
          </w:divBdr>
          <w:divsChild>
            <w:div w:id="295182997">
              <w:marLeft w:val="0"/>
              <w:marRight w:val="0"/>
              <w:marTop w:val="0"/>
              <w:marBottom w:val="0"/>
              <w:divBdr>
                <w:top w:val="none" w:sz="0" w:space="0" w:color="auto"/>
                <w:left w:val="none" w:sz="0" w:space="0" w:color="auto"/>
                <w:bottom w:val="none" w:sz="0" w:space="0" w:color="auto"/>
                <w:right w:val="none" w:sz="0" w:space="0" w:color="auto"/>
              </w:divBdr>
              <w:divsChild>
                <w:div w:id="367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6000">
      <w:bodyDiv w:val="1"/>
      <w:marLeft w:val="0"/>
      <w:marRight w:val="0"/>
      <w:marTop w:val="0"/>
      <w:marBottom w:val="0"/>
      <w:divBdr>
        <w:top w:val="none" w:sz="0" w:space="0" w:color="auto"/>
        <w:left w:val="none" w:sz="0" w:space="0" w:color="auto"/>
        <w:bottom w:val="none" w:sz="0" w:space="0" w:color="auto"/>
        <w:right w:val="none" w:sz="0" w:space="0" w:color="auto"/>
      </w:divBdr>
    </w:div>
    <w:div w:id="124010543">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777215">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342087">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61431705">
      <w:bodyDiv w:val="1"/>
      <w:marLeft w:val="0"/>
      <w:marRight w:val="0"/>
      <w:marTop w:val="0"/>
      <w:marBottom w:val="0"/>
      <w:divBdr>
        <w:top w:val="none" w:sz="0" w:space="0" w:color="auto"/>
        <w:left w:val="none" w:sz="0" w:space="0" w:color="auto"/>
        <w:bottom w:val="none" w:sz="0" w:space="0" w:color="auto"/>
        <w:right w:val="none" w:sz="0" w:space="0" w:color="auto"/>
      </w:divBdr>
    </w:div>
    <w:div w:id="162820494">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2546">
      <w:bodyDiv w:val="1"/>
      <w:marLeft w:val="0"/>
      <w:marRight w:val="0"/>
      <w:marTop w:val="0"/>
      <w:marBottom w:val="0"/>
      <w:divBdr>
        <w:top w:val="none" w:sz="0" w:space="0" w:color="auto"/>
        <w:left w:val="none" w:sz="0" w:space="0" w:color="auto"/>
        <w:bottom w:val="none" w:sz="0" w:space="0" w:color="auto"/>
        <w:right w:val="none" w:sz="0" w:space="0" w:color="auto"/>
      </w:divBdr>
    </w:div>
    <w:div w:id="164786639">
      <w:bodyDiv w:val="1"/>
      <w:marLeft w:val="0"/>
      <w:marRight w:val="0"/>
      <w:marTop w:val="0"/>
      <w:marBottom w:val="0"/>
      <w:divBdr>
        <w:top w:val="none" w:sz="0" w:space="0" w:color="auto"/>
        <w:left w:val="none" w:sz="0" w:space="0" w:color="auto"/>
        <w:bottom w:val="none" w:sz="0" w:space="0" w:color="auto"/>
        <w:right w:val="none" w:sz="0" w:space="0" w:color="auto"/>
      </w:divBdr>
    </w:div>
    <w:div w:id="172766176">
      <w:bodyDiv w:val="1"/>
      <w:marLeft w:val="0"/>
      <w:marRight w:val="0"/>
      <w:marTop w:val="0"/>
      <w:marBottom w:val="0"/>
      <w:divBdr>
        <w:top w:val="none" w:sz="0" w:space="0" w:color="auto"/>
        <w:left w:val="none" w:sz="0" w:space="0" w:color="auto"/>
        <w:bottom w:val="none" w:sz="0" w:space="0" w:color="auto"/>
        <w:right w:val="none" w:sz="0" w:space="0" w:color="auto"/>
      </w:divBdr>
    </w:div>
    <w:div w:id="172770752">
      <w:bodyDiv w:val="1"/>
      <w:marLeft w:val="0"/>
      <w:marRight w:val="0"/>
      <w:marTop w:val="0"/>
      <w:marBottom w:val="0"/>
      <w:divBdr>
        <w:top w:val="none" w:sz="0" w:space="0" w:color="auto"/>
        <w:left w:val="none" w:sz="0" w:space="0" w:color="auto"/>
        <w:bottom w:val="none" w:sz="0" w:space="0" w:color="auto"/>
        <w:right w:val="none" w:sz="0" w:space="0" w:color="auto"/>
      </w:divBdr>
      <w:divsChild>
        <w:div w:id="1794906868">
          <w:marLeft w:val="0"/>
          <w:marRight w:val="0"/>
          <w:marTop w:val="0"/>
          <w:marBottom w:val="0"/>
          <w:divBdr>
            <w:top w:val="none" w:sz="0" w:space="0" w:color="auto"/>
            <w:left w:val="none" w:sz="0" w:space="0" w:color="auto"/>
            <w:bottom w:val="none" w:sz="0" w:space="0" w:color="auto"/>
            <w:right w:val="none" w:sz="0" w:space="0" w:color="auto"/>
          </w:divBdr>
        </w:div>
      </w:divsChild>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4002960">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78277319">
      <w:bodyDiv w:val="1"/>
      <w:marLeft w:val="0"/>
      <w:marRight w:val="0"/>
      <w:marTop w:val="0"/>
      <w:marBottom w:val="0"/>
      <w:divBdr>
        <w:top w:val="none" w:sz="0" w:space="0" w:color="auto"/>
        <w:left w:val="none" w:sz="0" w:space="0" w:color="auto"/>
        <w:bottom w:val="none" w:sz="0" w:space="0" w:color="auto"/>
        <w:right w:val="none" w:sz="0" w:space="0" w:color="auto"/>
      </w:divBdr>
    </w:div>
    <w:div w:id="180632058">
      <w:bodyDiv w:val="1"/>
      <w:marLeft w:val="0"/>
      <w:marRight w:val="0"/>
      <w:marTop w:val="0"/>
      <w:marBottom w:val="0"/>
      <w:divBdr>
        <w:top w:val="none" w:sz="0" w:space="0" w:color="auto"/>
        <w:left w:val="none" w:sz="0" w:space="0" w:color="auto"/>
        <w:bottom w:val="none" w:sz="0" w:space="0" w:color="auto"/>
        <w:right w:val="none" w:sz="0" w:space="0" w:color="auto"/>
      </w:divBdr>
      <w:divsChild>
        <w:div w:id="835530689">
          <w:marLeft w:val="0"/>
          <w:marRight w:val="0"/>
          <w:marTop w:val="0"/>
          <w:marBottom w:val="0"/>
          <w:divBdr>
            <w:top w:val="none" w:sz="0" w:space="0" w:color="auto"/>
            <w:left w:val="none" w:sz="0" w:space="0" w:color="auto"/>
            <w:bottom w:val="none" w:sz="0" w:space="0" w:color="auto"/>
            <w:right w:val="none" w:sz="0" w:space="0" w:color="auto"/>
          </w:divBdr>
        </w:div>
        <w:div w:id="966277085">
          <w:marLeft w:val="0"/>
          <w:marRight w:val="0"/>
          <w:marTop w:val="0"/>
          <w:marBottom w:val="0"/>
          <w:divBdr>
            <w:top w:val="none" w:sz="0" w:space="0" w:color="auto"/>
            <w:left w:val="none" w:sz="0" w:space="0" w:color="auto"/>
            <w:bottom w:val="none" w:sz="0" w:space="0" w:color="auto"/>
            <w:right w:val="none" w:sz="0" w:space="0" w:color="auto"/>
          </w:divBdr>
        </w:div>
      </w:divsChild>
    </w:div>
    <w:div w:id="184367461">
      <w:bodyDiv w:val="1"/>
      <w:marLeft w:val="0"/>
      <w:marRight w:val="0"/>
      <w:marTop w:val="0"/>
      <w:marBottom w:val="0"/>
      <w:divBdr>
        <w:top w:val="none" w:sz="0" w:space="0" w:color="auto"/>
        <w:left w:val="none" w:sz="0" w:space="0" w:color="auto"/>
        <w:bottom w:val="none" w:sz="0" w:space="0" w:color="auto"/>
        <w:right w:val="none" w:sz="0" w:space="0" w:color="auto"/>
      </w:divBdr>
    </w:div>
    <w:div w:id="185796314">
      <w:bodyDiv w:val="1"/>
      <w:marLeft w:val="0"/>
      <w:marRight w:val="0"/>
      <w:marTop w:val="0"/>
      <w:marBottom w:val="0"/>
      <w:divBdr>
        <w:top w:val="none" w:sz="0" w:space="0" w:color="auto"/>
        <w:left w:val="none" w:sz="0" w:space="0" w:color="auto"/>
        <w:bottom w:val="none" w:sz="0" w:space="0" w:color="auto"/>
        <w:right w:val="none" w:sz="0" w:space="0" w:color="auto"/>
      </w:divBdr>
    </w:div>
    <w:div w:id="186721234">
      <w:bodyDiv w:val="1"/>
      <w:marLeft w:val="0"/>
      <w:marRight w:val="0"/>
      <w:marTop w:val="0"/>
      <w:marBottom w:val="0"/>
      <w:divBdr>
        <w:top w:val="none" w:sz="0" w:space="0" w:color="auto"/>
        <w:left w:val="none" w:sz="0" w:space="0" w:color="auto"/>
        <w:bottom w:val="none" w:sz="0" w:space="0" w:color="auto"/>
        <w:right w:val="none" w:sz="0" w:space="0" w:color="auto"/>
      </w:divBdr>
    </w:div>
    <w:div w:id="186991578">
      <w:bodyDiv w:val="1"/>
      <w:marLeft w:val="0"/>
      <w:marRight w:val="0"/>
      <w:marTop w:val="0"/>
      <w:marBottom w:val="0"/>
      <w:divBdr>
        <w:top w:val="none" w:sz="0" w:space="0" w:color="auto"/>
        <w:left w:val="none" w:sz="0" w:space="0" w:color="auto"/>
        <w:bottom w:val="none" w:sz="0" w:space="0" w:color="auto"/>
        <w:right w:val="none" w:sz="0" w:space="0" w:color="auto"/>
      </w:divBdr>
      <w:divsChild>
        <w:div w:id="569313744">
          <w:marLeft w:val="0"/>
          <w:marRight w:val="0"/>
          <w:marTop w:val="0"/>
          <w:marBottom w:val="0"/>
          <w:divBdr>
            <w:top w:val="none" w:sz="0" w:space="0" w:color="auto"/>
            <w:left w:val="none" w:sz="0" w:space="0" w:color="auto"/>
            <w:bottom w:val="none" w:sz="0" w:space="0" w:color="auto"/>
            <w:right w:val="none" w:sz="0" w:space="0" w:color="auto"/>
          </w:divBdr>
        </w:div>
      </w:divsChild>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0725099">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00485133">
      <w:bodyDiv w:val="1"/>
      <w:marLeft w:val="0"/>
      <w:marRight w:val="0"/>
      <w:marTop w:val="0"/>
      <w:marBottom w:val="0"/>
      <w:divBdr>
        <w:top w:val="none" w:sz="0" w:space="0" w:color="auto"/>
        <w:left w:val="none" w:sz="0" w:space="0" w:color="auto"/>
        <w:bottom w:val="none" w:sz="0" w:space="0" w:color="auto"/>
        <w:right w:val="none" w:sz="0" w:space="0" w:color="auto"/>
      </w:divBdr>
    </w:div>
    <w:div w:id="205028191">
      <w:bodyDiv w:val="1"/>
      <w:marLeft w:val="0"/>
      <w:marRight w:val="0"/>
      <w:marTop w:val="0"/>
      <w:marBottom w:val="0"/>
      <w:divBdr>
        <w:top w:val="none" w:sz="0" w:space="0" w:color="auto"/>
        <w:left w:val="none" w:sz="0" w:space="0" w:color="auto"/>
        <w:bottom w:val="none" w:sz="0" w:space="0" w:color="auto"/>
        <w:right w:val="none" w:sz="0" w:space="0" w:color="auto"/>
      </w:divBdr>
    </w:div>
    <w:div w:id="206794823">
      <w:bodyDiv w:val="1"/>
      <w:marLeft w:val="0"/>
      <w:marRight w:val="0"/>
      <w:marTop w:val="0"/>
      <w:marBottom w:val="0"/>
      <w:divBdr>
        <w:top w:val="none" w:sz="0" w:space="0" w:color="auto"/>
        <w:left w:val="none" w:sz="0" w:space="0" w:color="auto"/>
        <w:bottom w:val="none" w:sz="0" w:space="0" w:color="auto"/>
        <w:right w:val="none" w:sz="0" w:space="0" w:color="auto"/>
      </w:divBdr>
    </w:div>
    <w:div w:id="215434743">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6645696">
      <w:bodyDiv w:val="1"/>
      <w:marLeft w:val="0"/>
      <w:marRight w:val="0"/>
      <w:marTop w:val="0"/>
      <w:marBottom w:val="0"/>
      <w:divBdr>
        <w:top w:val="none" w:sz="0" w:space="0" w:color="auto"/>
        <w:left w:val="none" w:sz="0" w:space="0" w:color="auto"/>
        <w:bottom w:val="none" w:sz="0" w:space="0" w:color="auto"/>
        <w:right w:val="none" w:sz="0" w:space="0" w:color="auto"/>
      </w:divBdr>
    </w:div>
    <w:div w:id="230621774">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4971486">
      <w:bodyDiv w:val="1"/>
      <w:marLeft w:val="0"/>
      <w:marRight w:val="0"/>
      <w:marTop w:val="0"/>
      <w:marBottom w:val="0"/>
      <w:divBdr>
        <w:top w:val="none" w:sz="0" w:space="0" w:color="auto"/>
        <w:left w:val="none" w:sz="0" w:space="0" w:color="auto"/>
        <w:bottom w:val="none" w:sz="0" w:space="0" w:color="auto"/>
        <w:right w:val="none" w:sz="0" w:space="0" w:color="auto"/>
      </w:divBdr>
    </w:div>
    <w:div w:id="235289694">
      <w:bodyDiv w:val="1"/>
      <w:marLeft w:val="0"/>
      <w:marRight w:val="0"/>
      <w:marTop w:val="0"/>
      <w:marBottom w:val="0"/>
      <w:divBdr>
        <w:top w:val="none" w:sz="0" w:space="0" w:color="auto"/>
        <w:left w:val="none" w:sz="0" w:space="0" w:color="auto"/>
        <w:bottom w:val="none" w:sz="0" w:space="0" w:color="auto"/>
        <w:right w:val="none" w:sz="0" w:space="0" w:color="auto"/>
      </w:divBdr>
    </w:div>
    <w:div w:id="237058062">
      <w:bodyDiv w:val="1"/>
      <w:marLeft w:val="0"/>
      <w:marRight w:val="0"/>
      <w:marTop w:val="0"/>
      <w:marBottom w:val="0"/>
      <w:divBdr>
        <w:top w:val="none" w:sz="0" w:space="0" w:color="auto"/>
        <w:left w:val="none" w:sz="0" w:space="0" w:color="auto"/>
        <w:bottom w:val="none" w:sz="0" w:space="0" w:color="auto"/>
        <w:right w:val="none" w:sz="0" w:space="0" w:color="auto"/>
      </w:divBdr>
    </w:div>
    <w:div w:id="238755363">
      <w:bodyDiv w:val="1"/>
      <w:marLeft w:val="0"/>
      <w:marRight w:val="0"/>
      <w:marTop w:val="0"/>
      <w:marBottom w:val="0"/>
      <w:divBdr>
        <w:top w:val="none" w:sz="0" w:space="0" w:color="auto"/>
        <w:left w:val="none" w:sz="0" w:space="0" w:color="auto"/>
        <w:bottom w:val="none" w:sz="0" w:space="0" w:color="auto"/>
        <w:right w:val="none" w:sz="0" w:space="0" w:color="auto"/>
      </w:divBdr>
    </w:div>
    <w:div w:id="243032996">
      <w:bodyDiv w:val="1"/>
      <w:marLeft w:val="0"/>
      <w:marRight w:val="0"/>
      <w:marTop w:val="0"/>
      <w:marBottom w:val="0"/>
      <w:divBdr>
        <w:top w:val="none" w:sz="0" w:space="0" w:color="auto"/>
        <w:left w:val="none" w:sz="0" w:space="0" w:color="auto"/>
        <w:bottom w:val="none" w:sz="0" w:space="0" w:color="auto"/>
        <w:right w:val="none" w:sz="0" w:space="0" w:color="auto"/>
      </w:divBdr>
    </w:div>
    <w:div w:id="243413334">
      <w:bodyDiv w:val="1"/>
      <w:marLeft w:val="0"/>
      <w:marRight w:val="0"/>
      <w:marTop w:val="0"/>
      <w:marBottom w:val="0"/>
      <w:divBdr>
        <w:top w:val="none" w:sz="0" w:space="0" w:color="auto"/>
        <w:left w:val="none" w:sz="0" w:space="0" w:color="auto"/>
        <w:bottom w:val="none" w:sz="0" w:space="0" w:color="auto"/>
        <w:right w:val="none" w:sz="0" w:space="0" w:color="auto"/>
      </w:divBdr>
    </w:div>
    <w:div w:id="245919639">
      <w:bodyDiv w:val="1"/>
      <w:marLeft w:val="0"/>
      <w:marRight w:val="0"/>
      <w:marTop w:val="0"/>
      <w:marBottom w:val="0"/>
      <w:divBdr>
        <w:top w:val="none" w:sz="0" w:space="0" w:color="auto"/>
        <w:left w:val="none" w:sz="0" w:space="0" w:color="auto"/>
        <w:bottom w:val="none" w:sz="0" w:space="0" w:color="auto"/>
        <w:right w:val="none" w:sz="0" w:space="0" w:color="auto"/>
      </w:divBdr>
    </w:div>
    <w:div w:id="251743667">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5526927">
      <w:bodyDiv w:val="1"/>
      <w:marLeft w:val="0"/>
      <w:marRight w:val="0"/>
      <w:marTop w:val="0"/>
      <w:marBottom w:val="0"/>
      <w:divBdr>
        <w:top w:val="none" w:sz="0" w:space="0" w:color="auto"/>
        <w:left w:val="none" w:sz="0" w:space="0" w:color="auto"/>
        <w:bottom w:val="none" w:sz="0" w:space="0" w:color="auto"/>
        <w:right w:val="none" w:sz="0" w:space="0" w:color="auto"/>
      </w:divBdr>
    </w:div>
    <w:div w:id="256211923">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2882701">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8074303">
      <w:bodyDiv w:val="1"/>
      <w:marLeft w:val="0"/>
      <w:marRight w:val="0"/>
      <w:marTop w:val="0"/>
      <w:marBottom w:val="0"/>
      <w:divBdr>
        <w:top w:val="none" w:sz="0" w:space="0" w:color="auto"/>
        <w:left w:val="none" w:sz="0" w:space="0" w:color="auto"/>
        <w:bottom w:val="none" w:sz="0" w:space="0" w:color="auto"/>
        <w:right w:val="none" w:sz="0" w:space="0" w:color="auto"/>
      </w:divBdr>
    </w:div>
    <w:div w:id="279924196">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1616551">
      <w:bodyDiv w:val="1"/>
      <w:marLeft w:val="0"/>
      <w:marRight w:val="0"/>
      <w:marTop w:val="0"/>
      <w:marBottom w:val="0"/>
      <w:divBdr>
        <w:top w:val="none" w:sz="0" w:space="0" w:color="auto"/>
        <w:left w:val="none" w:sz="0" w:space="0" w:color="auto"/>
        <w:bottom w:val="none" w:sz="0" w:space="0" w:color="auto"/>
        <w:right w:val="none" w:sz="0" w:space="0" w:color="auto"/>
      </w:divBdr>
    </w:div>
    <w:div w:id="285506785">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3024056">
      <w:bodyDiv w:val="1"/>
      <w:marLeft w:val="0"/>
      <w:marRight w:val="0"/>
      <w:marTop w:val="0"/>
      <w:marBottom w:val="0"/>
      <w:divBdr>
        <w:top w:val="none" w:sz="0" w:space="0" w:color="auto"/>
        <w:left w:val="none" w:sz="0" w:space="0" w:color="auto"/>
        <w:bottom w:val="none" w:sz="0" w:space="0" w:color="auto"/>
        <w:right w:val="none" w:sz="0" w:space="0" w:color="auto"/>
      </w:divBdr>
      <w:divsChild>
        <w:div w:id="718628224">
          <w:marLeft w:val="0"/>
          <w:marRight w:val="0"/>
          <w:marTop w:val="0"/>
          <w:marBottom w:val="0"/>
          <w:divBdr>
            <w:top w:val="none" w:sz="0" w:space="0" w:color="auto"/>
            <w:left w:val="none" w:sz="0" w:space="0" w:color="auto"/>
            <w:bottom w:val="none" w:sz="0" w:space="0" w:color="auto"/>
            <w:right w:val="none" w:sz="0" w:space="0" w:color="auto"/>
          </w:divBdr>
          <w:divsChild>
            <w:div w:id="504637867">
              <w:marLeft w:val="0"/>
              <w:marRight w:val="0"/>
              <w:marTop w:val="0"/>
              <w:marBottom w:val="0"/>
              <w:divBdr>
                <w:top w:val="none" w:sz="0" w:space="0" w:color="auto"/>
                <w:left w:val="none" w:sz="0" w:space="0" w:color="auto"/>
                <w:bottom w:val="none" w:sz="0" w:space="0" w:color="auto"/>
                <w:right w:val="none" w:sz="0" w:space="0" w:color="auto"/>
              </w:divBdr>
            </w:div>
            <w:div w:id="2098670238">
              <w:marLeft w:val="0"/>
              <w:marRight w:val="0"/>
              <w:marTop w:val="0"/>
              <w:marBottom w:val="0"/>
              <w:divBdr>
                <w:top w:val="none" w:sz="0" w:space="0" w:color="auto"/>
                <w:left w:val="none" w:sz="0" w:space="0" w:color="auto"/>
                <w:bottom w:val="none" w:sz="0" w:space="0" w:color="auto"/>
                <w:right w:val="none" w:sz="0" w:space="0" w:color="auto"/>
              </w:divBdr>
              <w:divsChild>
                <w:div w:id="7310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1735781">
      <w:bodyDiv w:val="1"/>
      <w:marLeft w:val="0"/>
      <w:marRight w:val="0"/>
      <w:marTop w:val="0"/>
      <w:marBottom w:val="0"/>
      <w:divBdr>
        <w:top w:val="none" w:sz="0" w:space="0" w:color="auto"/>
        <w:left w:val="none" w:sz="0" w:space="0" w:color="auto"/>
        <w:bottom w:val="none" w:sz="0" w:space="0" w:color="auto"/>
        <w:right w:val="none" w:sz="0" w:space="0" w:color="auto"/>
      </w:divBdr>
    </w:div>
    <w:div w:id="316156648">
      <w:bodyDiv w:val="1"/>
      <w:marLeft w:val="0"/>
      <w:marRight w:val="0"/>
      <w:marTop w:val="0"/>
      <w:marBottom w:val="0"/>
      <w:divBdr>
        <w:top w:val="none" w:sz="0" w:space="0" w:color="auto"/>
        <w:left w:val="none" w:sz="0" w:space="0" w:color="auto"/>
        <w:bottom w:val="none" w:sz="0" w:space="0" w:color="auto"/>
        <w:right w:val="none" w:sz="0" w:space="0" w:color="auto"/>
      </w:divBdr>
    </w:div>
    <w:div w:id="320237898">
      <w:bodyDiv w:val="1"/>
      <w:marLeft w:val="0"/>
      <w:marRight w:val="0"/>
      <w:marTop w:val="0"/>
      <w:marBottom w:val="0"/>
      <w:divBdr>
        <w:top w:val="none" w:sz="0" w:space="0" w:color="auto"/>
        <w:left w:val="none" w:sz="0" w:space="0" w:color="auto"/>
        <w:bottom w:val="none" w:sz="0" w:space="0" w:color="auto"/>
        <w:right w:val="none" w:sz="0" w:space="0" w:color="auto"/>
      </w:divBdr>
    </w:div>
    <w:div w:id="32035500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3896132">
      <w:bodyDiv w:val="1"/>
      <w:marLeft w:val="0"/>
      <w:marRight w:val="0"/>
      <w:marTop w:val="0"/>
      <w:marBottom w:val="0"/>
      <w:divBdr>
        <w:top w:val="none" w:sz="0" w:space="0" w:color="auto"/>
        <w:left w:val="none" w:sz="0" w:space="0" w:color="auto"/>
        <w:bottom w:val="none" w:sz="0" w:space="0" w:color="auto"/>
        <w:right w:val="none" w:sz="0" w:space="0" w:color="auto"/>
      </w:divBdr>
      <w:divsChild>
        <w:div w:id="579675523">
          <w:marLeft w:val="450"/>
          <w:marRight w:val="450"/>
          <w:marTop w:val="0"/>
          <w:marBottom w:val="0"/>
          <w:divBdr>
            <w:top w:val="none" w:sz="0" w:space="0" w:color="auto"/>
            <w:left w:val="none" w:sz="0" w:space="0" w:color="auto"/>
            <w:bottom w:val="none" w:sz="0" w:space="0" w:color="auto"/>
            <w:right w:val="none" w:sz="0" w:space="0" w:color="auto"/>
          </w:divBdr>
        </w:div>
      </w:divsChild>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7490607">
      <w:bodyDiv w:val="1"/>
      <w:marLeft w:val="0"/>
      <w:marRight w:val="0"/>
      <w:marTop w:val="0"/>
      <w:marBottom w:val="0"/>
      <w:divBdr>
        <w:top w:val="none" w:sz="0" w:space="0" w:color="auto"/>
        <w:left w:val="none" w:sz="0" w:space="0" w:color="auto"/>
        <w:bottom w:val="none" w:sz="0" w:space="0" w:color="auto"/>
        <w:right w:val="none" w:sz="0" w:space="0" w:color="auto"/>
      </w:divBdr>
    </w:div>
    <w:div w:id="330640078">
      <w:bodyDiv w:val="1"/>
      <w:marLeft w:val="0"/>
      <w:marRight w:val="0"/>
      <w:marTop w:val="0"/>
      <w:marBottom w:val="0"/>
      <w:divBdr>
        <w:top w:val="none" w:sz="0" w:space="0" w:color="auto"/>
        <w:left w:val="none" w:sz="0" w:space="0" w:color="auto"/>
        <w:bottom w:val="none" w:sz="0" w:space="0" w:color="auto"/>
        <w:right w:val="none" w:sz="0" w:space="0" w:color="auto"/>
      </w:divBdr>
    </w:div>
    <w:div w:id="332998746">
      <w:bodyDiv w:val="1"/>
      <w:marLeft w:val="0"/>
      <w:marRight w:val="0"/>
      <w:marTop w:val="0"/>
      <w:marBottom w:val="0"/>
      <w:divBdr>
        <w:top w:val="none" w:sz="0" w:space="0" w:color="auto"/>
        <w:left w:val="none" w:sz="0" w:space="0" w:color="auto"/>
        <w:bottom w:val="none" w:sz="0" w:space="0" w:color="auto"/>
        <w:right w:val="none" w:sz="0" w:space="0" w:color="auto"/>
      </w:divBdr>
      <w:divsChild>
        <w:div w:id="697703667">
          <w:marLeft w:val="0"/>
          <w:marRight w:val="0"/>
          <w:marTop w:val="0"/>
          <w:marBottom w:val="0"/>
          <w:divBdr>
            <w:top w:val="none" w:sz="0" w:space="0" w:color="auto"/>
            <w:left w:val="none" w:sz="0" w:space="0" w:color="auto"/>
            <w:bottom w:val="none" w:sz="0" w:space="0" w:color="auto"/>
            <w:right w:val="none" w:sz="0" w:space="0" w:color="auto"/>
          </w:divBdr>
          <w:divsChild>
            <w:div w:id="12213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9830">
      <w:bodyDiv w:val="1"/>
      <w:marLeft w:val="0"/>
      <w:marRight w:val="0"/>
      <w:marTop w:val="0"/>
      <w:marBottom w:val="0"/>
      <w:divBdr>
        <w:top w:val="none" w:sz="0" w:space="0" w:color="auto"/>
        <w:left w:val="none" w:sz="0" w:space="0" w:color="auto"/>
        <w:bottom w:val="none" w:sz="0" w:space="0" w:color="auto"/>
        <w:right w:val="none" w:sz="0" w:space="0" w:color="auto"/>
      </w:divBdr>
    </w:div>
    <w:div w:id="335499900">
      <w:bodyDiv w:val="1"/>
      <w:marLeft w:val="0"/>
      <w:marRight w:val="0"/>
      <w:marTop w:val="0"/>
      <w:marBottom w:val="0"/>
      <w:divBdr>
        <w:top w:val="none" w:sz="0" w:space="0" w:color="auto"/>
        <w:left w:val="none" w:sz="0" w:space="0" w:color="auto"/>
        <w:bottom w:val="none" w:sz="0" w:space="0" w:color="auto"/>
        <w:right w:val="none" w:sz="0" w:space="0" w:color="auto"/>
      </w:divBdr>
    </w:div>
    <w:div w:id="336006488">
      <w:bodyDiv w:val="1"/>
      <w:marLeft w:val="0"/>
      <w:marRight w:val="0"/>
      <w:marTop w:val="0"/>
      <w:marBottom w:val="0"/>
      <w:divBdr>
        <w:top w:val="none" w:sz="0" w:space="0" w:color="auto"/>
        <w:left w:val="none" w:sz="0" w:space="0" w:color="auto"/>
        <w:bottom w:val="none" w:sz="0" w:space="0" w:color="auto"/>
        <w:right w:val="none" w:sz="0" w:space="0" w:color="auto"/>
      </w:divBdr>
    </w:div>
    <w:div w:id="338894135">
      <w:bodyDiv w:val="1"/>
      <w:marLeft w:val="0"/>
      <w:marRight w:val="0"/>
      <w:marTop w:val="0"/>
      <w:marBottom w:val="0"/>
      <w:divBdr>
        <w:top w:val="none" w:sz="0" w:space="0" w:color="auto"/>
        <w:left w:val="none" w:sz="0" w:space="0" w:color="auto"/>
        <w:bottom w:val="none" w:sz="0" w:space="0" w:color="auto"/>
        <w:right w:val="none" w:sz="0" w:space="0" w:color="auto"/>
      </w:divBdr>
    </w:div>
    <w:div w:id="340543863">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558665">
      <w:bodyDiv w:val="1"/>
      <w:marLeft w:val="0"/>
      <w:marRight w:val="0"/>
      <w:marTop w:val="0"/>
      <w:marBottom w:val="0"/>
      <w:divBdr>
        <w:top w:val="none" w:sz="0" w:space="0" w:color="auto"/>
        <w:left w:val="none" w:sz="0" w:space="0" w:color="auto"/>
        <w:bottom w:val="none" w:sz="0" w:space="0" w:color="auto"/>
        <w:right w:val="none" w:sz="0" w:space="0" w:color="auto"/>
      </w:divBdr>
    </w:div>
    <w:div w:id="347559973">
      <w:bodyDiv w:val="1"/>
      <w:marLeft w:val="0"/>
      <w:marRight w:val="0"/>
      <w:marTop w:val="0"/>
      <w:marBottom w:val="0"/>
      <w:divBdr>
        <w:top w:val="none" w:sz="0" w:space="0" w:color="auto"/>
        <w:left w:val="none" w:sz="0" w:space="0" w:color="auto"/>
        <w:bottom w:val="none" w:sz="0" w:space="0" w:color="auto"/>
        <w:right w:val="none" w:sz="0" w:space="0" w:color="auto"/>
      </w:divBdr>
    </w:div>
    <w:div w:id="349573661">
      <w:bodyDiv w:val="1"/>
      <w:marLeft w:val="0"/>
      <w:marRight w:val="0"/>
      <w:marTop w:val="0"/>
      <w:marBottom w:val="0"/>
      <w:divBdr>
        <w:top w:val="none" w:sz="0" w:space="0" w:color="auto"/>
        <w:left w:val="none" w:sz="0" w:space="0" w:color="auto"/>
        <w:bottom w:val="none" w:sz="0" w:space="0" w:color="auto"/>
        <w:right w:val="none" w:sz="0" w:space="0" w:color="auto"/>
      </w:divBdr>
    </w:div>
    <w:div w:id="350305665">
      <w:bodyDiv w:val="1"/>
      <w:marLeft w:val="0"/>
      <w:marRight w:val="0"/>
      <w:marTop w:val="0"/>
      <w:marBottom w:val="0"/>
      <w:divBdr>
        <w:top w:val="none" w:sz="0" w:space="0" w:color="auto"/>
        <w:left w:val="none" w:sz="0" w:space="0" w:color="auto"/>
        <w:bottom w:val="none" w:sz="0" w:space="0" w:color="auto"/>
        <w:right w:val="none" w:sz="0" w:space="0" w:color="auto"/>
      </w:divBdr>
    </w:div>
    <w:div w:id="351342089">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2638516">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5642667">
      <w:bodyDiv w:val="1"/>
      <w:marLeft w:val="0"/>
      <w:marRight w:val="0"/>
      <w:marTop w:val="0"/>
      <w:marBottom w:val="0"/>
      <w:divBdr>
        <w:top w:val="none" w:sz="0" w:space="0" w:color="auto"/>
        <w:left w:val="none" w:sz="0" w:space="0" w:color="auto"/>
        <w:bottom w:val="none" w:sz="0" w:space="0" w:color="auto"/>
        <w:right w:val="none" w:sz="0" w:space="0" w:color="auto"/>
      </w:divBdr>
    </w:div>
    <w:div w:id="366834582">
      <w:bodyDiv w:val="1"/>
      <w:marLeft w:val="0"/>
      <w:marRight w:val="0"/>
      <w:marTop w:val="0"/>
      <w:marBottom w:val="0"/>
      <w:divBdr>
        <w:top w:val="none" w:sz="0" w:space="0" w:color="auto"/>
        <w:left w:val="none" w:sz="0" w:space="0" w:color="auto"/>
        <w:bottom w:val="none" w:sz="0" w:space="0" w:color="auto"/>
        <w:right w:val="none" w:sz="0" w:space="0" w:color="auto"/>
      </w:divBdr>
    </w:div>
    <w:div w:id="368994141">
      <w:bodyDiv w:val="1"/>
      <w:marLeft w:val="0"/>
      <w:marRight w:val="0"/>
      <w:marTop w:val="0"/>
      <w:marBottom w:val="0"/>
      <w:divBdr>
        <w:top w:val="none" w:sz="0" w:space="0" w:color="auto"/>
        <w:left w:val="none" w:sz="0" w:space="0" w:color="auto"/>
        <w:bottom w:val="none" w:sz="0" w:space="0" w:color="auto"/>
        <w:right w:val="none" w:sz="0" w:space="0" w:color="auto"/>
      </w:divBdr>
    </w:div>
    <w:div w:id="371073219">
      <w:bodyDiv w:val="1"/>
      <w:marLeft w:val="0"/>
      <w:marRight w:val="0"/>
      <w:marTop w:val="0"/>
      <w:marBottom w:val="0"/>
      <w:divBdr>
        <w:top w:val="none" w:sz="0" w:space="0" w:color="auto"/>
        <w:left w:val="none" w:sz="0" w:space="0" w:color="auto"/>
        <w:bottom w:val="none" w:sz="0" w:space="0" w:color="auto"/>
        <w:right w:val="none" w:sz="0" w:space="0" w:color="auto"/>
      </w:divBdr>
    </w:div>
    <w:div w:id="372732014">
      <w:bodyDiv w:val="1"/>
      <w:marLeft w:val="0"/>
      <w:marRight w:val="0"/>
      <w:marTop w:val="0"/>
      <w:marBottom w:val="0"/>
      <w:divBdr>
        <w:top w:val="none" w:sz="0" w:space="0" w:color="auto"/>
        <w:left w:val="none" w:sz="0" w:space="0" w:color="auto"/>
        <w:bottom w:val="none" w:sz="0" w:space="0" w:color="auto"/>
        <w:right w:val="none" w:sz="0" w:space="0" w:color="auto"/>
      </w:divBdr>
      <w:divsChild>
        <w:div w:id="233704473">
          <w:marLeft w:val="0"/>
          <w:marRight w:val="0"/>
          <w:marTop w:val="0"/>
          <w:marBottom w:val="0"/>
          <w:divBdr>
            <w:top w:val="none" w:sz="0" w:space="0" w:color="auto"/>
            <w:left w:val="none" w:sz="0" w:space="0" w:color="auto"/>
            <w:bottom w:val="none" w:sz="0" w:space="0" w:color="auto"/>
            <w:right w:val="none" w:sz="0" w:space="0" w:color="auto"/>
          </w:divBdr>
          <w:divsChild>
            <w:div w:id="1965886575">
              <w:marLeft w:val="0"/>
              <w:marRight w:val="0"/>
              <w:marTop w:val="0"/>
              <w:marBottom w:val="0"/>
              <w:divBdr>
                <w:top w:val="none" w:sz="0" w:space="0" w:color="auto"/>
                <w:left w:val="none" w:sz="0" w:space="0" w:color="auto"/>
                <w:bottom w:val="none" w:sz="0" w:space="0" w:color="auto"/>
                <w:right w:val="none" w:sz="0" w:space="0" w:color="auto"/>
              </w:divBdr>
            </w:div>
          </w:divsChild>
        </w:div>
        <w:div w:id="1366325620">
          <w:marLeft w:val="0"/>
          <w:marRight w:val="0"/>
          <w:marTop w:val="0"/>
          <w:marBottom w:val="0"/>
          <w:divBdr>
            <w:top w:val="none" w:sz="0" w:space="0" w:color="auto"/>
            <w:left w:val="none" w:sz="0" w:space="0" w:color="auto"/>
            <w:bottom w:val="none" w:sz="0" w:space="0" w:color="auto"/>
            <w:right w:val="none" w:sz="0" w:space="0" w:color="auto"/>
          </w:divBdr>
          <w:divsChild>
            <w:div w:id="2135514257">
              <w:marLeft w:val="0"/>
              <w:marRight w:val="0"/>
              <w:marTop w:val="0"/>
              <w:marBottom w:val="0"/>
              <w:divBdr>
                <w:top w:val="none" w:sz="0" w:space="0" w:color="auto"/>
                <w:left w:val="none" w:sz="0" w:space="0" w:color="auto"/>
                <w:bottom w:val="none" w:sz="0" w:space="0" w:color="auto"/>
                <w:right w:val="none" w:sz="0" w:space="0" w:color="auto"/>
              </w:divBdr>
              <w:divsChild>
                <w:div w:id="616722158">
                  <w:marLeft w:val="0"/>
                  <w:marRight w:val="0"/>
                  <w:marTop w:val="0"/>
                  <w:marBottom w:val="0"/>
                  <w:divBdr>
                    <w:top w:val="none" w:sz="0" w:space="0" w:color="auto"/>
                    <w:left w:val="none" w:sz="0" w:space="0" w:color="auto"/>
                    <w:bottom w:val="none" w:sz="0" w:space="0" w:color="auto"/>
                    <w:right w:val="none" w:sz="0" w:space="0" w:color="auto"/>
                  </w:divBdr>
                </w:div>
                <w:div w:id="12362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3332549">
      <w:bodyDiv w:val="1"/>
      <w:marLeft w:val="0"/>
      <w:marRight w:val="0"/>
      <w:marTop w:val="0"/>
      <w:marBottom w:val="0"/>
      <w:divBdr>
        <w:top w:val="none" w:sz="0" w:space="0" w:color="auto"/>
        <w:left w:val="none" w:sz="0" w:space="0" w:color="auto"/>
        <w:bottom w:val="none" w:sz="0" w:space="0" w:color="auto"/>
        <w:right w:val="none" w:sz="0" w:space="0" w:color="auto"/>
      </w:divBdr>
    </w:div>
    <w:div w:id="384642478">
      <w:bodyDiv w:val="1"/>
      <w:marLeft w:val="0"/>
      <w:marRight w:val="0"/>
      <w:marTop w:val="0"/>
      <w:marBottom w:val="0"/>
      <w:divBdr>
        <w:top w:val="none" w:sz="0" w:space="0" w:color="auto"/>
        <w:left w:val="none" w:sz="0" w:space="0" w:color="auto"/>
        <w:bottom w:val="none" w:sz="0" w:space="0" w:color="auto"/>
        <w:right w:val="none" w:sz="0" w:space="0" w:color="auto"/>
      </w:divBdr>
    </w:div>
    <w:div w:id="387656972">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8989936">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2869840">
      <w:bodyDiv w:val="1"/>
      <w:marLeft w:val="0"/>
      <w:marRight w:val="0"/>
      <w:marTop w:val="0"/>
      <w:marBottom w:val="0"/>
      <w:divBdr>
        <w:top w:val="none" w:sz="0" w:space="0" w:color="auto"/>
        <w:left w:val="none" w:sz="0" w:space="0" w:color="auto"/>
        <w:bottom w:val="none" w:sz="0" w:space="0" w:color="auto"/>
        <w:right w:val="none" w:sz="0" w:space="0" w:color="auto"/>
      </w:divBdr>
    </w:div>
    <w:div w:id="403066034">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153765">
      <w:bodyDiv w:val="1"/>
      <w:marLeft w:val="0"/>
      <w:marRight w:val="0"/>
      <w:marTop w:val="0"/>
      <w:marBottom w:val="0"/>
      <w:divBdr>
        <w:top w:val="none" w:sz="0" w:space="0" w:color="auto"/>
        <w:left w:val="none" w:sz="0" w:space="0" w:color="auto"/>
        <w:bottom w:val="none" w:sz="0" w:space="0" w:color="auto"/>
        <w:right w:val="none" w:sz="0" w:space="0" w:color="auto"/>
      </w:divBdr>
    </w:div>
    <w:div w:id="406152226">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1008122">
      <w:bodyDiv w:val="1"/>
      <w:marLeft w:val="0"/>
      <w:marRight w:val="0"/>
      <w:marTop w:val="0"/>
      <w:marBottom w:val="0"/>
      <w:divBdr>
        <w:top w:val="none" w:sz="0" w:space="0" w:color="auto"/>
        <w:left w:val="none" w:sz="0" w:space="0" w:color="auto"/>
        <w:bottom w:val="none" w:sz="0" w:space="0" w:color="auto"/>
        <w:right w:val="none" w:sz="0" w:space="0" w:color="auto"/>
      </w:divBdr>
    </w:div>
    <w:div w:id="414205694">
      <w:bodyDiv w:val="1"/>
      <w:marLeft w:val="0"/>
      <w:marRight w:val="0"/>
      <w:marTop w:val="0"/>
      <w:marBottom w:val="0"/>
      <w:divBdr>
        <w:top w:val="none" w:sz="0" w:space="0" w:color="auto"/>
        <w:left w:val="none" w:sz="0" w:space="0" w:color="auto"/>
        <w:bottom w:val="none" w:sz="0" w:space="0" w:color="auto"/>
        <w:right w:val="none" w:sz="0" w:space="0" w:color="auto"/>
      </w:divBdr>
      <w:divsChild>
        <w:div w:id="351424291">
          <w:marLeft w:val="450"/>
          <w:marRight w:val="450"/>
          <w:marTop w:val="0"/>
          <w:marBottom w:val="0"/>
          <w:divBdr>
            <w:top w:val="none" w:sz="0" w:space="0" w:color="auto"/>
            <w:left w:val="none" w:sz="0" w:space="0" w:color="auto"/>
            <w:bottom w:val="none" w:sz="0" w:space="0" w:color="auto"/>
            <w:right w:val="none" w:sz="0" w:space="0" w:color="auto"/>
          </w:divBdr>
        </w:div>
        <w:div w:id="971398288">
          <w:marLeft w:val="450"/>
          <w:marRight w:val="450"/>
          <w:marTop w:val="0"/>
          <w:marBottom w:val="0"/>
          <w:divBdr>
            <w:top w:val="none" w:sz="0" w:space="0" w:color="auto"/>
            <w:left w:val="none" w:sz="0" w:space="0" w:color="auto"/>
            <w:bottom w:val="none" w:sz="0" w:space="0" w:color="auto"/>
            <w:right w:val="none" w:sz="0" w:space="0" w:color="auto"/>
          </w:divBdr>
        </w:div>
      </w:divsChild>
    </w:div>
    <w:div w:id="418793178">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0878479">
      <w:bodyDiv w:val="1"/>
      <w:marLeft w:val="0"/>
      <w:marRight w:val="0"/>
      <w:marTop w:val="0"/>
      <w:marBottom w:val="0"/>
      <w:divBdr>
        <w:top w:val="none" w:sz="0" w:space="0" w:color="auto"/>
        <w:left w:val="none" w:sz="0" w:space="0" w:color="auto"/>
        <w:bottom w:val="none" w:sz="0" w:space="0" w:color="auto"/>
        <w:right w:val="none" w:sz="0" w:space="0" w:color="auto"/>
      </w:divBdr>
    </w:div>
    <w:div w:id="4210725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9741414">
      <w:bodyDiv w:val="1"/>
      <w:marLeft w:val="0"/>
      <w:marRight w:val="0"/>
      <w:marTop w:val="0"/>
      <w:marBottom w:val="0"/>
      <w:divBdr>
        <w:top w:val="none" w:sz="0" w:space="0" w:color="auto"/>
        <w:left w:val="none" w:sz="0" w:space="0" w:color="auto"/>
        <w:bottom w:val="none" w:sz="0" w:space="0" w:color="auto"/>
        <w:right w:val="none" w:sz="0" w:space="0" w:color="auto"/>
      </w:divBdr>
    </w:div>
    <w:div w:id="435178633">
      <w:bodyDiv w:val="1"/>
      <w:marLeft w:val="0"/>
      <w:marRight w:val="0"/>
      <w:marTop w:val="0"/>
      <w:marBottom w:val="0"/>
      <w:divBdr>
        <w:top w:val="none" w:sz="0" w:space="0" w:color="auto"/>
        <w:left w:val="none" w:sz="0" w:space="0" w:color="auto"/>
        <w:bottom w:val="none" w:sz="0" w:space="0" w:color="auto"/>
        <w:right w:val="none" w:sz="0" w:space="0" w:color="auto"/>
      </w:divBdr>
    </w:div>
    <w:div w:id="435440793">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38069363">
      <w:bodyDiv w:val="1"/>
      <w:marLeft w:val="0"/>
      <w:marRight w:val="0"/>
      <w:marTop w:val="0"/>
      <w:marBottom w:val="0"/>
      <w:divBdr>
        <w:top w:val="none" w:sz="0" w:space="0" w:color="auto"/>
        <w:left w:val="none" w:sz="0" w:space="0" w:color="auto"/>
        <w:bottom w:val="none" w:sz="0" w:space="0" w:color="auto"/>
        <w:right w:val="none" w:sz="0" w:space="0" w:color="auto"/>
      </w:divBdr>
      <w:divsChild>
        <w:div w:id="1423720713">
          <w:marLeft w:val="0"/>
          <w:marRight w:val="0"/>
          <w:marTop w:val="0"/>
          <w:marBottom w:val="0"/>
          <w:divBdr>
            <w:top w:val="none" w:sz="0" w:space="0" w:color="auto"/>
            <w:left w:val="none" w:sz="0" w:space="0" w:color="auto"/>
            <w:bottom w:val="none" w:sz="0" w:space="0" w:color="auto"/>
            <w:right w:val="none" w:sz="0" w:space="0" w:color="auto"/>
          </w:divBdr>
          <w:divsChild>
            <w:div w:id="11694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8441">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3810605">
      <w:bodyDiv w:val="1"/>
      <w:marLeft w:val="0"/>
      <w:marRight w:val="0"/>
      <w:marTop w:val="0"/>
      <w:marBottom w:val="0"/>
      <w:divBdr>
        <w:top w:val="none" w:sz="0" w:space="0" w:color="auto"/>
        <w:left w:val="none" w:sz="0" w:space="0" w:color="auto"/>
        <w:bottom w:val="none" w:sz="0" w:space="0" w:color="auto"/>
        <w:right w:val="none" w:sz="0" w:space="0" w:color="auto"/>
      </w:divBdr>
    </w:div>
    <w:div w:id="446782354">
      <w:bodyDiv w:val="1"/>
      <w:marLeft w:val="0"/>
      <w:marRight w:val="0"/>
      <w:marTop w:val="0"/>
      <w:marBottom w:val="0"/>
      <w:divBdr>
        <w:top w:val="none" w:sz="0" w:space="0" w:color="auto"/>
        <w:left w:val="none" w:sz="0" w:space="0" w:color="auto"/>
        <w:bottom w:val="none" w:sz="0" w:space="0" w:color="auto"/>
        <w:right w:val="none" w:sz="0" w:space="0" w:color="auto"/>
      </w:divBdr>
      <w:divsChild>
        <w:div w:id="2130657021">
          <w:marLeft w:val="0"/>
          <w:marRight w:val="0"/>
          <w:marTop w:val="240"/>
          <w:marBottom w:val="240"/>
          <w:divBdr>
            <w:top w:val="none" w:sz="0" w:space="0" w:color="auto"/>
            <w:left w:val="none" w:sz="0" w:space="0" w:color="auto"/>
            <w:bottom w:val="none" w:sz="0" w:space="0" w:color="auto"/>
            <w:right w:val="none" w:sz="0" w:space="0" w:color="auto"/>
          </w:divBdr>
        </w:div>
        <w:div w:id="2098937484">
          <w:marLeft w:val="0"/>
          <w:marRight w:val="0"/>
          <w:marTop w:val="0"/>
          <w:marBottom w:val="0"/>
          <w:divBdr>
            <w:top w:val="none" w:sz="0" w:space="0" w:color="auto"/>
            <w:left w:val="none" w:sz="0" w:space="0" w:color="auto"/>
            <w:bottom w:val="none" w:sz="0" w:space="0" w:color="auto"/>
            <w:right w:val="none" w:sz="0" w:space="0" w:color="auto"/>
          </w:divBdr>
        </w:div>
      </w:divsChild>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59570450">
      <w:bodyDiv w:val="1"/>
      <w:marLeft w:val="0"/>
      <w:marRight w:val="0"/>
      <w:marTop w:val="0"/>
      <w:marBottom w:val="0"/>
      <w:divBdr>
        <w:top w:val="none" w:sz="0" w:space="0" w:color="auto"/>
        <w:left w:val="none" w:sz="0" w:space="0" w:color="auto"/>
        <w:bottom w:val="none" w:sz="0" w:space="0" w:color="auto"/>
        <w:right w:val="none" w:sz="0" w:space="0" w:color="auto"/>
      </w:divBdr>
    </w:div>
    <w:div w:id="459610309">
      <w:bodyDiv w:val="1"/>
      <w:marLeft w:val="0"/>
      <w:marRight w:val="0"/>
      <w:marTop w:val="0"/>
      <w:marBottom w:val="0"/>
      <w:divBdr>
        <w:top w:val="none" w:sz="0" w:space="0" w:color="auto"/>
        <w:left w:val="none" w:sz="0" w:space="0" w:color="auto"/>
        <w:bottom w:val="none" w:sz="0" w:space="0" w:color="auto"/>
        <w:right w:val="none" w:sz="0" w:space="0" w:color="auto"/>
      </w:divBdr>
    </w:div>
    <w:div w:id="46269806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4543455">
      <w:bodyDiv w:val="1"/>
      <w:marLeft w:val="0"/>
      <w:marRight w:val="0"/>
      <w:marTop w:val="0"/>
      <w:marBottom w:val="0"/>
      <w:divBdr>
        <w:top w:val="none" w:sz="0" w:space="0" w:color="auto"/>
        <w:left w:val="none" w:sz="0" w:space="0" w:color="auto"/>
        <w:bottom w:val="none" w:sz="0" w:space="0" w:color="auto"/>
        <w:right w:val="none" w:sz="0" w:space="0" w:color="auto"/>
      </w:divBdr>
    </w:div>
    <w:div w:id="466750798">
      <w:bodyDiv w:val="1"/>
      <w:marLeft w:val="0"/>
      <w:marRight w:val="0"/>
      <w:marTop w:val="0"/>
      <w:marBottom w:val="0"/>
      <w:divBdr>
        <w:top w:val="none" w:sz="0" w:space="0" w:color="auto"/>
        <w:left w:val="none" w:sz="0" w:space="0" w:color="auto"/>
        <w:bottom w:val="none" w:sz="0" w:space="0" w:color="auto"/>
        <w:right w:val="none" w:sz="0" w:space="0" w:color="auto"/>
      </w:divBdr>
      <w:divsChild>
        <w:div w:id="451825063">
          <w:marLeft w:val="0"/>
          <w:marRight w:val="0"/>
          <w:marTop w:val="0"/>
          <w:marBottom w:val="0"/>
          <w:divBdr>
            <w:top w:val="none" w:sz="0" w:space="0" w:color="auto"/>
            <w:left w:val="none" w:sz="0" w:space="0" w:color="auto"/>
            <w:bottom w:val="none" w:sz="0" w:space="0" w:color="auto"/>
            <w:right w:val="none" w:sz="0" w:space="0" w:color="auto"/>
          </w:divBdr>
          <w:divsChild>
            <w:div w:id="524442104">
              <w:marLeft w:val="0"/>
              <w:marRight w:val="0"/>
              <w:marTop w:val="0"/>
              <w:marBottom w:val="0"/>
              <w:divBdr>
                <w:top w:val="none" w:sz="0" w:space="0" w:color="auto"/>
                <w:left w:val="none" w:sz="0" w:space="0" w:color="auto"/>
                <w:bottom w:val="none" w:sz="0" w:space="0" w:color="auto"/>
                <w:right w:val="none" w:sz="0" w:space="0" w:color="auto"/>
              </w:divBdr>
              <w:divsChild>
                <w:div w:id="1370758564">
                  <w:marLeft w:val="0"/>
                  <w:marRight w:val="0"/>
                  <w:marTop w:val="0"/>
                  <w:marBottom w:val="0"/>
                  <w:divBdr>
                    <w:top w:val="none" w:sz="0" w:space="0" w:color="auto"/>
                    <w:left w:val="none" w:sz="0" w:space="0" w:color="auto"/>
                    <w:bottom w:val="none" w:sz="0" w:space="0" w:color="auto"/>
                    <w:right w:val="none" w:sz="0" w:space="0" w:color="auto"/>
                  </w:divBdr>
                  <w:divsChild>
                    <w:div w:id="45104761">
                      <w:marLeft w:val="0"/>
                      <w:marRight w:val="0"/>
                      <w:marTop w:val="0"/>
                      <w:marBottom w:val="0"/>
                      <w:divBdr>
                        <w:top w:val="none" w:sz="0" w:space="0" w:color="auto"/>
                        <w:left w:val="none" w:sz="0" w:space="0" w:color="auto"/>
                        <w:bottom w:val="none" w:sz="0" w:space="0" w:color="auto"/>
                        <w:right w:val="none" w:sz="0" w:space="0" w:color="auto"/>
                      </w:divBdr>
                      <w:divsChild>
                        <w:div w:id="102580649">
                          <w:marLeft w:val="0"/>
                          <w:marRight w:val="0"/>
                          <w:marTop w:val="0"/>
                          <w:marBottom w:val="0"/>
                          <w:divBdr>
                            <w:top w:val="none" w:sz="0" w:space="0" w:color="auto"/>
                            <w:left w:val="none" w:sz="0" w:space="0" w:color="auto"/>
                            <w:bottom w:val="none" w:sz="0" w:space="0" w:color="auto"/>
                            <w:right w:val="none" w:sz="0" w:space="0" w:color="auto"/>
                          </w:divBdr>
                          <w:divsChild>
                            <w:div w:id="290283867">
                              <w:marLeft w:val="60"/>
                              <w:marRight w:val="60"/>
                              <w:marTop w:val="0"/>
                              <w:marBottom w:val="0"/>
                              <w:divBdr>
                                <w:top w:val="none" w:sz="0" w:space="0" w:color="auto"/>
                                <w:left w:val="none" w:sz="0" w:space="0" w:color="auto"/>
                                <w:bottom w:val="none" w:sz="0" w:space="0" w:color="auto"/>
                                <w:right w:val="none" w:sz="0" w:space="0" w:color="auto"/>
                              </w:divBdr>
                            </w:div>
                            <w:div w:id="1209492764">
                              <w:marLeft w:val="0"/>
                              <w:marRight w:val="0"/>
                              <w:marTop w:val="0"/>
                              <w:marBottom w:val="0"/>
                              <w:divBdr>
                                <w:top w:val="none" w:sz="0" w:space="0" w:color="auto"/>
                                <w:left w:val="none" w:sz="0" w:space="0" w:color="auto"/>
                                <w:bottom w:val="none" w:sz="0" w:space="0" w:color="auto"/>
                                <w:right w:val="none" w:sz="0" w:space="0" w:color="auto"/>
                              </w:divBdr>
                              <w:divsChild>
                                <w:div w:id="1092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795">
                          <w:marLeft w:val="0"/>
                          <w:marRight w:val="0"/>
                          <w:marTop w:val="0"/>
                          <w:marBottom w:val="0"/>
                          <w:divBdr>
                            <w:top w:val="none" w:sz="0" w:space="0" w:color="auto"/>
                            <w:left w:val="none" w:sz="0" w:space="0" w:color="auto"/>
                            <w:bottom w:val="none" w:sz="0" w:space="0" w:color="auto"/>
                            <w:right w:val="none" w:sz="0" w:space="0" w:color="auto"/>
                          </w:divBdr>
                        </w:div>
                      </w:divsChild>
                    </w:div>
                    <w:div w:id="9678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56749">
          <w:marLeft w:val="0"/>
          <w:marRight w:val="0"/>
          <w:marTop w:val="0"/>
          <w:marBottom w:val="0"/>
          <w:divBdr>
            <w:top w:val="none" w:sz="0" w:space="0" w:color="auto"/>
            <w:left w:val="none" w:sz="0" w:space="0" w:color="auto"/>
            <w:bottom w:val="none" w:sz="0" w:space="0" w:color="auto"/>
            <w:right w:val="none" w:sz="0" w:space="0" w:color="auto"/>
          </w:divBdr>
          <w:divsChild>
            <w:div w:id="681855619">
              <w:marLeft w:val="0"/>
              <w:marRight w:val="0"/>
              <w:marTop w:val="0"/>
              <w:marBottom w:val="0"/>
              <w:divBdr>
                <w:top w:val="none" w:sz="0" w:space="0" w:color="auto"/>
                <w:left w:val="none" w:sz="0" w:space="0" w:color="auto"/>
                <w:bottom w:val="none" w:sz="0" w:space="0" w:color="auto"/>
                <w:right w:val="none" w:sz="0" w:space="0" w:color="auto"/>
              </w:divBdr>
            </w:div>
            <w:div w:id="1872258054">
              <w:marLeft w:val="0"/>
              <w:marRight w:val="0"/>
              <w:marTop w:val="0"/>
              <w:marBottom w:val="0"/>
              <w:divBdr>
                <w:top w:val="none" w:sz="0" w:space="0" w:color="auto"/>
                <w:left w:val="none" w:sz="0" w:space="0" w:color="auto"/>
                <w:bottom w:val="none" w:sz="0" w:space="0" w:color="auto"/>
                <w:right w:val="none" w:sz="0" w:space="0" w:color="auto"/>
              </w:divBdr>
              <w:divsChild>
                <w:div w:id="17320264">
                  <w:marLeft w:val="0"/>
                  <w:marRight w:val="0"/>
                  <w:marTop w:val="0"/>
                  <w:marBottom w:val="0"/>
                  <w:divBdr>
                    <w:top w:val="none" w:sz="0" w:space="0" w:color="auto"/>
                    <w:left w:val="none" w:sz="0" w:space="0" w:color="auto"/>
                    <w:bottom w:val="none" w:sz="0" w:space="0" w:color="auto"/>
                    <w:right w:val="none" w:sz="0" w:space="0" w:color="auto"/>
                  </w:divBdr>
                  <w:divsChild>
                    <w:div w:id="179201708">
                      <w:marLeft w:val="0"/>
                      <w:marRight w:val="0"/>
                      <w:marTop w:val="0"/>
                      <w:marBottom w:val="0"/>
                      <w:divBdr>
                        <w:top w:val="none" w:sz="0" w:space="0" w:color="auto"/>
                        <w:left w:val="none" w:sz="0" w:space="0" w:color="auto"/>
                        <w:bottom w:val="none" w:sz="0" w:space="0" w:color="auto"/>
                        <w:right w:val="none" w:sz="0" w:space="0" w:color="auto"/>
                      </w:divBdr>
                      <w:divsChild>
                        <w:div w:id="1433741151">
                          <w:marLeft w:val="0"/>
                          <w:marRight w:val="0"/>
                          <w:marTop w:val="0"/>
                          <w:marBottom w:val="0"/>
                          <w:divBdr>
                            <w:top w:val="none" w:sz="0" w:space="0" w:color="auto"/>
                            <w:left w:val="none" w:sz="0" w:space="0" w:color="auto"/>
                            <w:bottom w:val="none" w:sz="0" w:space="0" w:color="auto"/>
                            <w:right w:val="none" w:sz="0" w:space="0" w:color="auto"/>
                          </w:divBdr>
                          <w:divsChild>
                            <w:div w:id="677393427">
                              <w:marLeft w:val="0"/>
                              <w:marRight w:val="0"/>
                              <w:marTop w:val="0"/>
                              <w:marBottom w:val="0"/>
                              <w:divBdr>
                                <w:top w:val="none" w:sz="0" w:space="0" w:color="auto"/>
                                <w:left w:val="none" w:sz="0" w:space="0" w:color="auto"/>
                                <w:bottom w:val="none" w:sz="0" w:space="0" w:color="auto"/>
                                <w:right w:val="none" w:sz="0" w:space="0" w:color="auto"/>
                              </w:divBdr>
                              <w:divsChild>
                                <w:div w:id="1680736460">
                                  <w:marLeft w:val="0"/>
                                  <w:marRight w:val="0"/>
                                  <w:marTop w:val="0"/>
                                  <w:marBottom w:val="0"/>
                                  <w:divBdr>
                                    <w:top w:val="none" w:sz="0" w:space="0" w:color="auto"/>
                                    <w:left w:val="none" w:sz="0" w:space="0" w:color="auto"/>
                                    <w:bottom w:val="none" w:sz="0" w:space="0" w:color="auto"/>
                                    <w:right w:val="none" w:sz="0" w:space="0" w:color="auto"/>
                                  </w:divBdr>
                                </w:div>
                              </w:divsChild>
                            </w:div>
                            <w:div w:id="1720665519">
                              <w:marLeft w:val="60"/>
                              <w:marRight w:val="60"/>
                              <w:marTop w:val="0"/>
                              <w:marBottom w:val="0"/>
                              <w:divBdr>
                                <w:top w:val="none" w:sz="0" w:space="0" w:color="auto"/>
                                <w:left w:val="none" w:sz="0" w:space="0" w:color="auto"/>
                                <w:bottom w:val="none" w:sz="0" w:space="0" w:color="auto"/>
                                <w:right w:val="none" w:sz="0" w:space="0" w:color="auto"/>
                              </w:divBdr>
                            </w:div>
                          </w:divsChild>
                        </w:div>
                        <w:div w:id="1750273185">
                          <w:marLeft w:val="0"/>
                          <w:marRight w:val="0"/>
                          <w:marTop w:val="0"/>
                          <w:marBottom w:val="0"/>
                          <w:divBdr>
                            <w:top w:val="none" w:sz="0" w:space="0" w:color="auto"/>
                            <w:left w:val="none" w:sz="0" w:space="0" w:color="auto"/>
                            <w:bottom w:val="none" w:sz="0" w:space="0" w:color="auto"/>
                            <w:right w:val="none" w:sz="0" w:space="0" w:color="auto"/>
                          </w:divBdr>
                        </w:div>
                      </w:divsChild>
                    </w:div>
                    <w:div w:id="4545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214064">
      <w:bodyDiv w:val="1"/>
      <w:marLeft w:val="0"/>
      <w:marRight w:val="0"/>
      <w:marTop w:val="0"/>
      <w:marBottom w:val="0"/>
      <w:divBdr>
        <w:top w:val="none" w:sz="0" w:space="0" w:color="auto"/>
        <w:left w:val="none" w:sz="0" w:space="0" w:color="auto"/>
        <w:bottom w:val="none" w:sz="0" w:space="0" w:color="auto"/>
        <w:right w:val="none" w:sz="0" w:space="0" w:color="auto"/>
      </w:divBdr>
      <w:divsChild>
        <w:div w:id="2116439917">
          <w:marLeft w:val="0"/>
          <w:marRight w:val="0"/>
          <w:marTop w:val="0"/>
          <w:marBottom w:val="0"/>
          <w:divBdr>
            <w:top w:val="none" w:sz="0" w:space="0" w:color="auto"/>
            <w:left w:val="none" w:sz="0" w:space="0" w:color="auto"/>
            <w:bottom w:val="none" w:sz="0" w:space="0" w:color="auto"/>
            <w:right w:val="none" w:sz="0" w:space="0" w:color="auto"/>
          </w:divBdr>
          <w:divsChild>
            <w:div w:id="20178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1116843">
      <w:bodyDiv w:val="1"/>
      <w:marLeft w:val="0"/>
      <w:marRight w:val="0"/>
      <w:marTop w:val="0"/>
      <w:marBottom w:val="0"/>
      <w:divBdr>
        <w:top w:val="none" w:sz="0" w:space="0" w:color="auto"/>
        <w:left w:val="none" w:sz="0" w:space="0" w:color="auto"/>
        <w:bottom w:val="none" w:sz="0" w:space="0" w:color="auto"/>
        <w:right w:val="none" w:sz="0" w:space="0" w:color="auto"/>
      </w:divBdr>
    </w:div>
    <w:div w:id="483355987">
      <w:bodyDiv w:val="1"/>
      <w:marLeft w:val="0"/>
      <w:marRight w:val="0"/>
      <w:marTop w:val="0"/>
      <w:marBottom w:val="0"/>
      <w:divBdr>
        <w:top w:val="none" w:sz="0" w:space="0" w:color="auto"/>
        <w:left w:val="none" w:sz="0" w:space="0" w:color="auto"/>
        <w:bottom w:val="none" w:sz="0" w:space="0" w:color="auto"/>
        <w:right w:val="none" w:sz="0" w:space="0" w:color="auto"/>
      </w:divBdr>
    </w:div>
    <w:div w:id="483472229">
      <w:bodyDiv w:val="1"/>
      <w:marLeft w:val="0"/>
      <w:marRight w:val="0"/>
      <w:marTop w:val="0"/>
      <w:marBottom w:val="0"/>
      <w:divBdr>
        <w:top w:val="none" w:sz="0" w:space="0" w:color="auto"/>
        <w:left w:val="none" w:sz="0" w:space="0" w:color="auto"/>
        <w:bottom w:val="none" w:sz="0" w:space="0" w:color="auto"/>
        <w:right w:val="none" w:sz="0" w:space="0" w:color="auto"/>
      </w:divBdr>
    </w:div>
    <w:div w:id="48663094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498740669">
      <w:bodyDiv w:val="1"/>
      <w:marLeft w:val="0"/>
      <w:marRight w:val="0"/>
      <w:marTop w:val="0"/>
      <w:marBottom w:val="0"/>
      <w:divBdr>
        <w:top w:val="none" w:sz="0" w:space="0" w:color="auto"/>
        <w:left w:val="none" w:sz="0" w:space="0" w:color="auto"/>
        <w:bottom w:val="none" w:sz="0" w:space="0" w:color="auto"/>
        <w:right w:val="none" w:sz="0" w:space="0" w:color="auto"/>
      </w:divBdr>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667210">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09563938">
      <w:bodyDiv w:val="1"/>
      <w:marLeft w:val="0"/>
      <w:marRight w:val="0"/>
      <w:marTop w:val="0"/>
      <w:marBottom w:val="0"/>
      <w:divBdr>
        <w:top w:val="none" w:sz="0" w:space="0" w:color="auto"/>
        <w:left w:val="none" w:sz="0" w:space="0" w:color="auto"/>
        <w:bottom w:val="none" w:sz="0" w:space="0" w:color="auto"/>
        <w:right w:val="none" w:sz="0" w:space="0" w:color="auto"/>
      </w:divBdr>
    </w:div>
    <w:div w:id="513761647">
      <w:bodyDiv w:val="1"/>
      <w:marLeft w:val="0"/>
      <w:marRight w:val="0"/>
      <w:marTop w:val="0"/>
      <w:marBottom w:val="0"/>
      <w:divBdr>
        <w:top w:val="none" w:sz="0" w:space="0" w:color="auto"/>
        <w:left w:val="none" w:sz="0" w:space="0" w:color="auto"/>
        <w:bottom w:val="none" w:sz="0" w:space="0" w:color="auto"/>
        <w:right w:val="none" w:sz="0" w:space="0" w:color="auto"/>
      </w:divBdr>
    </w:div>
    <w:div w:id="526871635">
      <w:bodyDiv w:val="1"/>
      <w:marLeft w:val="0"/>
      <w:marRight w:val="0"/>
      <w:marTop w:val="0"/>
      <w:marBottom w:val="0"/>
      <w:divBdr>
        <w:top w:val="none" w:sz="0" w:space="0" w:color="auto"/>
        <w:left w:val="none" w:sz="0" w:space="0" w:color="auto"/>
        <w:bottom w:val="none" w:sz="0" w:space="0" w:color="auto"/>
        <w:right w:val="none" w:sz="0" w:space="0" w:color="auto"/>
      </w:divBdr>
    </w:div>
    <w:div w:id="528490261">
      <w:bodyDiv w:val="1"/>
      <w:marLeft w:val="0"/>
      <w:marRight w:val="0"/>
      <w:marTop w:val="0"/>
      <w:marBottom w:val="0"/>
      <w:divBdr>
        <w:top w:val="none" w:sz="0" w:space="0" w:color="auto"/>
        <w:left w:val="none" w:sz="0" w:space="0" w:color="auto"/>
        <w:bottom w:val="none" w:sz="0" w:space="0" w:color="auto"/>
        <w:right w:val="none" w:sz="0" w:space="0" w:color="auto"/>
      </w:divBdr>
      <w:divsChild>
        <w:div w:id="359355399">
          <w:marLeft w:val="0"/>
          <w:marRight w:val="0"/>
          <w:marTop w:val="300"/>
          <w:marBottom w:val="300"/>
          <w:divBdr>
            <w:top w:val="single" w:sz="6" w:space="23" w:color="DDDDDD"/>
            <w:left w:val="none" w:sz="0" w:space="0" w:color="auto"/>
            <w:bottom w:val="single" w:sz="6" w:space="23" w:color="DDDDDD"/>
            <w:right w:val="none" w:sz="0" w:space="0" w:color="auto"/>
          </w:divBdr>
        </w:div>
      </w:divsChild>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3739858">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1400545">
      <w:bodyDiv w:val="1"/>
      <w:marLeft w:val="0"/>
      <w:marRight w:val="0"/>
      <w:marTop w:val="0"/>
      <w:marBottom w:val="0"/>
      <w:divBdr>
        <w:top w:val="none" w:sz="0" w:space="0" w:color="auto"/>
        <w:left w:val="none" w:sz="0" w:space="0" w:color="auto"/>
        <w:bottom w:val="none" w:sz="0" w:space="0" w:color="auto"/>
        <w:right w:val="none" w:sz="0" w:space="0" w:color="auto"/>
      </w:divBdr>
      <w:divsChild>
        <w:div w:id="2087337275">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0188529">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1334750">
      <w:bodyDiv w:val="1"/>
      <w:marLeft w:val="0"/>
      <w:marRight w:val="0"/>
      <w:marTop w:val="0"/>
      <w:marBottom w:val="0"/>
      <w:divBdr>
        <w:top w:val="none" w:sz="0" w:space="0" w:color="auto"/>
        <w:left w:val="none" w:sz="0" w:space="0" w:color="auto"/>
        <w:bottom w:val="none" w:sz="0" w:space="0" w:color="auto"/>
        <w:right w:val="none" w:sz="0" w:space="0" w:color="auto"/>
      </w:divBdr>
    </w:div>
    <w:div w:id="561986379">
      <w:bodyDiv w:val="1"/>
      <w:marLeft w:val="0"/>
      <w:marRight w:val="0"/>
      <w:marTop w:val="0"/>
      <w:marBottom w:val="0"/>
      <w:divBdr>
        <w:top w:val="none" w:sz="0" w:space="0" w:color="auto"/>
        <w:left w:val="none" w:sz="0" w:space="0" w:color="auto"/>
        <w:bottom w:val="none" w:sz="0" w:space="0" w:color="auto"/>
        <w:right w:val="none" w:sz="0" w:space="0" w:color="auto"/>
      </w:divBdr>
    </w:div>
    <w:div w:id="562376996">
      <w:bodyDiv w:val="1"/>
      <w:marLeft w:val="0"/>
      <w:marRight w:val="0"/>
      <w:marTop w:val="0"/>
      <w:marBottom w:val="0"/>
      <w:divBdr>
        <w:top w:val="none" w:sz="0" w:space="0" w:color="auto"/>
        <w:left w:val="none" w:sz="0" w:space="0" w:color="auto"/>
        <w:bottom w:val="none" w:sz="0" w:space="0" w:color="auto"/>
        <w:right w:val="none" w:sz="0" w:space="0" w:color="auto"/>
      </w:divBdr>
    </w:div>
    <w:div w:id="563104734">
      <w:bodyDiv w:val="1"/>
      <w:marLeft w:val="0"/>
      <w:marRight w:val="0"/>
      <w:marTop w:val="0"/>
      <w:marBottom w:val="0"/>
      <w:divBdr>
        <w:top w:val="none" w:sz="0" w:space="0" w:color="auto"/>
        <w:left w:val="none" w:sz="0" w:space="0" w:color="auto"/>
        <w:bottom w:val="none" w:sz="0" w:space="0" w:color="auto"/>
        <w:right w:val="none" w:sz="0" w:space="0" w:color="auto"/>
      </w:divBdr>
      <w:divsChild>
        <w:div w:id="1685201897">
          <w:marLeft w:val="0"/>
          <w:marRight w:val="0"/>
          <w:marTop w:val="0"/>
          <w:marBottom w:val="0"/>
          <w:divBdr>
            <w:top w:val="none" w:sz="0" w:space="0" w:color="auto"/>
            <w:left w:val="none" w:sz="0" w:space="0" w:color="auto"/>
            <w:bottom w:val="none" w:sz="0" w:space="0" w:color="auto"/>
            <w:right w:val="none" w:sz="0" w:space="0" w:color="auto"/>
          </w:divBdr>
        </w:div>
      </w:divsChild>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
    <w:div w:id="575475029">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8446437">
      <w:bodyDiv w:val="1"/>
      <w:marLeft w:val="0"/>
      <w:marRight w:val="0"/>
      <w:marTop w:val="0"/>
      <w:marBottom w:val="0"/>
      <w:divBdr>
        <w:top w:val="none" w:sz="0" w:space="0" w:color="auto"/>
        <w:left w:val="none" w:sz="0" w:space="0" w:color="auto"/>
        <w:bottom w:val="none" w:sz="0" w:space="0" w:color="auto"/>
        <w:right w:val="none" w:sz="0" w:space="0" w:color="auto"/>
      </w:divBdr>
    </w:div>
    <w:div w:id="579557381">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1843209">
      <w:bodyDiv w:val="1"/>
      <w:marLeft w:val="0"/>
      <w:marRight w:val="0"/>
      <w:marTop w:val="0"/>
      <w:marBottom w:val="0"/>
      <w:divBdr>
        <w:top w:val="none" w:sz="0" w:space="0" w:color="auto"/>
        <w:left w:val="none" w:sz="0" w:space="0" w:color="auto"/>
        <w:bottom w:val="none" w:sz="0" w:space="0" w:color="auto"/>
        <w:right w:val="none" w:sz="0" w:space="0" w:color="auto"/>
      </w:divBdr>
    </w:div>
    <w:div w:id="605431163">
      <w:bodyDiv w:val="1"/>
      <w:marLeft w:val="0"/>
      <w:marRight w:val="0"/>
      <w:marTop w:val="0"/>
      <w:marBottom w:val="0"/>
      <w:divBdr>
        <w:top w:val="none" w:sz="0" w:space="0" w:color="auto"/>
        <w:left w:val="none" w:sz="0" w:space="0" w:color="auto"/>
        <w:bottom w:val="none" w:sz="0" w:space="0" w:color="auto"/>
        <w:right w:val="none" w:sz="0" w:space="0" w:color="auto"/>
      </w:divBdr>
    </w:div>
    <w:div w:id="60562581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2447058">
      <w:bodyDiv w:val="1"/>
      <w:marLeft w:val="0"/>
      <w:marRight w:val="0"/>
      <w:marTop w:val="0"/>
      <w:marBottom w:val="0"/>
      <w:divBdr>
        <w:top w:val="none" w:sz="0" w:space="0" w:color="auto"/>
        <w:left w:val="none" w:sz="0" w:space="0" w:color="auto"/>
        <w:bottom w:val="none" w:sz="0" w:space="0" w:color="auto"/>
        <w:right w:val="none" w:sz="0" w:space="0" w:color="auto"/>
      </w:divBdr>
    </w:div>
    <w:div w:id="613172660">
      <w:bodyDiv w:val="1"/>
      <w:marLeft w:val="0"/>
      <w:marRight w:val="0"/>
      <w:marTop w:val="0"/>
      <w:marBottom w:val="0"/>
      <w:divBdr>
        <w:top w:val="none" w:sz="0" w:space="0" w:color="auto"/>
        <w:left w:val="none" w:sz="0" w:space="0" w:color="auto"/>
        <w:bottom w:val="none" w:sz="0" w:space="0" w:color="auto"/>
        <w:right w:val="none" w:sz="0" w:space="0" w:color="auto"/>
      </w:divBdr>
    </w:div>
    <w:div w:id="622157585">
      <w:bodyDiv w:val="1"/>
      <w:marLeft w:val="0"/>
      <w:marRight w:val="0"/>
      <w:marTop w:val="0"/>
      <w:marBottom w:val="0"/>
      <w:divBdr>
        <w:top w:val="none" w:sz="0" w:space="0" w:color="auto"/>
        <w:left w:val="none" w:sz="0" w:space="0" w:color="auto"/>
        <w:bottom w:val="none" w:sz="0" w:space="0" w:color="auto"/>
        <w:right w:val="none" w:sz="0" w:space="0" w:color="auto"/>
      </w:divBdr>
      <w:divsChild>
        <w:div w:id="681516308">
          <w:marLeft w:val="0"/>
          <w:marRight w:val="0"/>
          <w:marTop w:val="0"/>
          <w:marBottom w:val="0"/>
          <w:divBdr>
            <w:top w:val="none" w:sz="0" w:space="0" w:color="auto"/>
            <w:left w:val="none" w:sz="0" w:space="0" w:color="auto"/>
            <w:bottom w:val="none" w:sz="0" w:space="0" w:color="auto"/>
            <w:right w:val="none" w:sz="0" w:space="0" w:color="auto"/>
          </w:divBdr>
          <w:divsChild>
            <w:div w:id="691958573">
              <w:marLeft w:val="0"/>
              <w:marRight w:val="0"/>
              <w:marTop w:val="0"/>
              <w:marBottom w:val="0"/>
              <w:divBdr>
                <w:top w:val="single" w:sz="6" w:space="0" w:color="D5DBDB"/>
                <w:left w:val="none" w:sz="0" w:space="0" w:color="D5DBDB"/>
                <w:bottom w:val="none" w:sz="0" w:space="0" w:color="D5DBDB"/>
                <w:right w:val="none" w:sz="0" w:space="0" w:color="D5DBDB"/>
              </w:divBdr>
            </w:div>
          </w:divsChild>
        </w:div>
      </w:divsChild>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35531990">
      <w:bodyDiv w:val="1"/>
      <w:marLeft w:val="0"/>
      <w:marRight w:val="0"/>
      <w:marTop w:val="0"/>
      <w:marBottom w:val="0"/>
      <w:divBdr>
        <w:top w:val="none" w:sz="0" w:space="0" w:color="auto"/>
        <w:left w:val="none" w:sz="0" w:space="0" w:color="auto"/>
        <w:bottom w:val="none" w:sz="0" w:space="0" w:color="auto"/>
        <w:right w:val="none" w:sz="0" w:space="0" w:color="auto"/>
      </w:divBdr>
    </w:div>
    <w:div w:id="638073633">
      <w:bodyDiv w:val="1"/>
      <w:marLeft w:val="0"/>
      <w:marRight w:val="0"/>
      <w:marTop w:val="0"/>
      <w:marBottom w:val="0"/>
      <w:divBdr>
        <w:top w:val="none" w:sz="0" w:space="0" w:color="auto"/>
        <w:left w:val="none" w:sz="0" w:space="0" w:color="auto"/>
        <w:bottom w:val="none" w:sz="0" w:space="0" w:color="auto"/>
        <w:right w:val="none" w:sz="0" w:space="0" w:color="auto"/>
      </w:divBdr>
      <w:divsChild>
        <w:div w:id="1212886960">
          <w:marLeft w:val="0"/>
          <w:marRight w:val="0"/>
          <w:marTop w:val="0"/>
          <w:marBottom w:val="0"/>
          <w:divBdr>
            <w:top w:val="none" w:sz="0" w:space="0" w:color="auto"/>
            <w:left w:val="none" w:sz="0" w:space="0" w:color="auto"/>
            <w:bottom w:val="none" w:sz="0" w:space="0" w:color="auto"/>
            <w:right w:val="none" w:sz="0" w:space="0" w:color="auto"/>
          </w:divBdr>
          <w:divsChild>
            <w:div w:id="1716351514">
              <w:marLeft w:val="0"/>
              <w:marRight w:val="0"/>
              <w:marTop w:val="0"/>
              <w:marBottom w:val="0"/>
              <w:divBdr>
                <w:top w:val="none" w:sz="0" w:space="0" w:color="auto"/>
                <w:left w:val="none" w:sz="0" w:space="0" w:color="auto"/>
                <w:bottom w:val="none" w:sz="0" w:space="0" w:color="auto"/>
                <w:right w:val="none" w:sz="0" w:space="0" w:color="auto"/>
              </w:divBdr>
            </w:div>
            <w:div w:id="1988434477">
              <w:marLeft w:val="0"/>
              <w:marRight w:val="0"/>
              <w:marTop w:val="0"/>
              <w:marBottom w:val="0"/>
              <w:divBdr>
                <w:top w:val="none" w:sz="0" w:space="0" w:color="auto"/>
                <w:left w:val="none" w:sz="0" w:space="0" w:color="auto"/>
                <w:bottom w:val="none" w:sz="0" w:space="0" w:color="auto"/>
                <w:right w:val="none" w:sz="0" w:space="0" w:color="auto"/>
              </w:divBdr>
            </w:div>
            <w:div w:id="919827750">
              <w:marLeft w:val="0"/>
              <w:marRight w:val="0"/>
              <w:marTop w:val="0"/>
              <w:marBottom w:val="0"/>
              <w:divBdr>
                <w:top w:val="none" w:sz="0" w:space="0" w:color="auto"/>
                <w:left w:val="none" w:sz="0" w:space="0" w:color="auto"/>
                <w:bottom w:val="none" w:sz="0" w:space="0" w:color="auto"/>
                <w:right w:val="none" w:sz="0" w:space="0" w:color="auto"/>
              </w:divBdr>
            </w:div>
            <w:div w:id="1691950323">
              <w:marLeft w:val="0"/>
              <w:marRight w:val="0"/>
              <w:marTop w:val="0"/>
              <w:marBottom w:val="0"/>
              <w:divBdr>
                <w:top w:val="none" w:sz="0" w:space="0" w:color="auto"/>
                <w:left w:val="none" w:sz="0" w:space="0" w:color="auto"/>
                <w:bottom w:val="none" w:sz="0" w:space="0" w:color="auto"/>
                <w:right w:val="none" w:sz="0" w:space="0" w:color="auto"/>
              </w:divBdr>
              <w:divsChild>
                <w:div w:id="1856647065">
                  <w:marLeft w:val="0"/>
                  <w:marRight w:val="0"/>
                  <w:marTop w:val="0"/>
                  <w:marBottom w:val="0"/>
                  <w:divBdr>
                    <w:top w:val="none" w:sz="0" w:space="0" w:color="auto"/>
                    <w:left w:val="none" w:sz="0" w:space="0" w:color="auto"/>
                    <w:bottom w:val="none" w:sz="0" w:space="0" w:color="auto"/>
                    <w:right w:val="none" w:sz="0" w:space="0" w:color="auto"/>
                  </w:divBdr>
                </w:div>
                <w:div w:id="349914001">
                  <w:marLeft w:val="0"/>
                  <w:marRight w:val="0"/>
                  <w:marTop w:val="0"/>
                  <w:marBottom w:val="0"/>
                  <w:divBdr>
                    <w:top w:val="none" w:sz="0" w:space="0" w:color="auto"/>
                    <w:left w:val="none" w:sz="0" w:space="0" w:color="auto"/>
                    <w:bottom w:val="none" w:sz="0" w:space="0" w:color="auto"/>
                    <w:right w:val="none" w:sz="0" w:space="0" w:color="auto"/>
                  </w:divBdr>
                </w:div>
                <w:div w:id="6614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3188">
          <w:marLeft w:val="0"/>
          <w:marRight w:val="0"/>
          <w:marTop w:val="0"/>
          <w:marBottom w:val="0"/>
          <w:divBdr>
            <w:top w:val="none" w:sz="0" w:space="0" w:color="auto"/>
            <w:left w:val="none" w:sz="0" w:space="0" w:color="auto"/>
            <w:bottom w:val="none" w:sz="0" w:space="0" w:color="auto"/>
            <w:right w:val="none" w:sz="0" w:space="0" w:color="auto"/>
          </w:divBdr>
          <w:divsChild>
            <w:div w:id="214197585">
              <w:marLeft w:val="0"/>
              <w:marRight w:val="0"/>
              <w:marTop w:val="0"/>
              <w:marBottom w:val="0"/>
              <w:divBdr>
                <w:top w:val="none" w:sz="0" w:space="0" w:color="auto"/>
                <w:left w:val="none" w:sz="0" w:space="0" w:color="auto"/>
                <w:bottom w:val="none" w:sz="0" w:space="0" w:color="auto"/>
                <w:right w:val="none" w:sz="0" w:space="0" w:color="auto"/>
              </w:divBdr>
            </w:div>
            <w:div w:id="2061132193">
              <w:marLeft w:val="0"/>
              <w:marRight w:val="0"/>
              <w:marTop w:val="0"/>
              <w:marBottom w:val="0"/>
              <w:divBdr>
                <w:top w:val="none" w:sz="0" w:space="0" w:color="auto"/>
                <w:left w:val="none" w:sz="0" w:space="0" w:color="auto"/>
                <w:bottom w:val="none" w:sz="0" w:space="0" w:color="auto"/>
                <w:right w:val="none" w:sz="0" w:space="0" w:color="auto"/>
              </w:divBdr>
            </w:div>
            <w:div w:id="2078824380">
              <w:marLeft w:val="0"/>
              <w:marRight w:val="0"/>
              <w:marTop w:val="0"/>
              <w:marBottom w:val="0"/>
              <w:divBdr>
                <w:top w:val="none" w:sz="0" w:space="0" w:color="auto"/>
                <w:left w:val="none" w:sz="0" w:space="0" w:color="auto"/>
                <w:bottom w:val="none" w:sz="0" w:space="0" w:color="auto"/>
                <w:right w:val="none" w:sz="0" w:space="0" w:color="auto"/>
              </w:divBdr>
            </w:div>
            <w:div w:id="1651521904">
              <w:marLeft w:val="0"/>
              <w:marRight w:val="0"/>
              <w:marTop w:val="0"/>
              <w:marBottom w:val="0"/>
              <w:divBdr>
                <w:top w:val="none" w:sz="0" w:space="0" w:color="auto"/>
                <w:left w:val="none" w:sz="0" w:space="0" w:color="auto"/>
                <w:bottom w:val="none" w:sz="0" w:space="0" w:color="auto"/>
                <w:right w:val="none" w:sz="0" w:space="0" w:color="auto"/>
              </w:divBdr>
            </w:div>
            <w:div w:id="1242526252">
              <w:marLeft w:val="0"/>
              <w:marRight w:val="0"/>
              <w:marTop w:val="0"/>
              <w:marBottom w:val="0"/>
              <w:divBdr>
                <w:top w:val="none" w:sz="0" w:space="0" w:color="auto"/>
                <w:left w:val="none" w:sz="0" w:space="0" w:color="auto"/>
                <w:bottom w:val="none" w:sz="0" w:space="0" w:color="auto"/>
                <w:right w:val="none" w:sz="0" w:space="0" w:color="auto"/>
              </w:divBdr>
              <w:divsChild>
                <w:div w:id="562445883">
                  <w:marLeft w:val="0"/>
                  <w:marRight w:val="0"/>
                  <w:marTop w:val="0"/>
                  <w:marBottom w:val="0"/>
                  <w:divBdr>
                    <w:top w:val="none" w:sz="0" w:space="0" w:color="auto"/>
                    <w:left w:val="none" w:sz="0" w:space="0" w:color="auto"/>
                    <w:bottom w:val="none" w:sz="0" w:space="0" w:color="auto"/>
                    <w:right w:val="none" w:sz="0" w:space="0" w:color="auto"/>
                  </w:divBdr>
                </w:div>
                <w:div w:id="1900365366">
                  <w:marLeft w:val="0"/>
                  <w:marRight w:val="0"/>
                  <w:marTop w:val="0"/>
                  <w:marBottom w:val="0"/>
                  <w:divBdr>
                    <w:top w:val="none" w:sz="0" w:space="0" w:color="auto"/>
                    <w:left w:val="none" w:sz="0" w:space="0" w:color="auto"/>
                    <w:bottom w:val="none" w:sz="0" w:space="0" w:color="auto"/>
                    <w:right w:val="none" w:sz="0" w:space="0" w:color="auto"/>
                  </w:divBdr>
                </w:div>
                <w:div w:id="437143929">
                  <w:marLeft w:val="0"/>
                  <w:marRight w:val="0"/>
                  <w:marTop w:val="0"/>
                  <w:marBottom w:val="0"/>
                  <w:divBdr>
                    <w:top w:val="none" w:sz="0" w:space="0" w:color="auto"/>
                    <w:left w:val="none" w:sz="0" w:space="0" w:color="auto"/>
                    <w:bottom w:val="none" w:sz="0" w:space="0" w:color="auto"/>
                    <w:right w:val="none" w:sz="0" w:space="0" w:color="auto"/>
                  </w:divBdr>
                </w:div>
                <w:div w:id="11931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3485665">
      <w:bodyDiv w:val="1"/>
      <w:marLeft w:val="0"/>
      <w:marRight w:val="0"/>
      <w:marTop w:val="0"/>
      <w:marBottom w:val="0"/>
      <w:divBdr>
        <w:top w:val="none" w:sz="0" w:space="0" w:color="auto"/>
        <w:left w:val="none" w:sz="0" w:space="0" w:color="auto"/>
        <w:bottom w:val="none" w:sz="0" w:space="0" w:color="auto"/>
        <w:right w:val="none" w:sz="0" w:space="0" w:color="auto"/>
      </w:divBdr>
    </w:div>
    <w:div w:id="656031229">
      <w:bodyDiv w:val="1"/>
      <w:marLeft w:val="0"/>
      <w:marRight w:val="0"/>
      <w:marTop w:val="0"/>
      <w:marBottom w:val="0"/>
      <w:divBdr>
        <w:top w:val="none" w:sz="0" w:space="0" w:color="auto"/>
        <w:left w:val="none" w:sz="0" w:space="0" w:color="auto"/>
        <w:bottom w:val="none" w:sz="0" w:space="0" w:color="auto"/>
        <w:right w:val="none" w:sz="0" w:space="0" w:color="auto"/>
      </w:divBdr>
    </w:div>
    <w:div w:id="657418497">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1396940">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3165343">
      <w:bodyDiv w:val="1"/>
      <w:marLeft w:val="0"/>
      <w:marRight w:val="0"/>
      <w:marTop w:val="0"/>
      <w:marBottom w:val="0"/>
      <w:divBdr>
        <w:top w:val="none" w:sz="0" w:space="0" w:color="auto"/>
        <w:left w:val="none" w:sz="0" w:space="0" w:color="auto"/>
        <w:bottom w:val="none" w:sz="0" w:space="0" w:color="auto"/>
        <w:right w:val="none" w:sz="0" w:space="0" w:color="auto"/>
      </w:divBdr>
      <w:divsChild>
        <w:div w:id="506211102">
          <w:marLeft w:val="450"/>
          <w:marRight w:val="450"/>
          <w:marTop w:val="0"/>
          <w:marBottom w:val="0"/>
          <w:divBdr>
            <w:top w:val="none" w:sz="0" w:space="0" w:color="auto"/>
            <w:left w:val="none" w:sz="0" w:space="0" w:color="auto"/>
            <w:bottom w:val="none" w:sz="0" w:space="0" w:color="auto"/>
            <w:right w:val="none" w:sz="0" w:space="0" w:color="auto"/>
          </w:divBdr>
        </w:div>
        <w:div w:id="576132131">
          <w:marLeft w:val="450"/>
          <w:marRight w:val="450"/>
          <w:marTop w:val="0"/>
          <w:marBottom w:val="0"/>
          <w:divBdr>
            <w:top w:val="none" w:sz="0" w:space="0" w:color="auto"/>
            <w:left w:val="none" w:sz="0" w:space="0" w:color="auto"/>
            <w:bottom w:val="none" w:sz="0" w:space="0" w:color="auto"/>
            <w:right w:val="none" w:sz="0" w:space="0" w:color="auto"/>
          </w:divBdr>
        </w:div>
      </w:divsChild>
    </w:div>
    <w:div w:id="665477914">
      <w:bodyDiv w:val="1"/>
      <w:marLeft w:val="0"/>
      <w:marRight w:val="0"/>
      <w:marTop w:val="0"/>
      <w:marBottom w:val="0"/>
      <w:divBdr>
        <w:top w:val="none" w:sz="0" w:space="0" w:color="auto"/>
        <w:left w:val="none" w:sz="0" w:space="0" w:color="auto"/>
        <w:bottom w:val="none" w:sz="0" w:space="0" w:color="auto"/>
        <w:right w:val="none" w:sz="0" w:space="0" w:color="auto"/>
      </w:divBdr>
    </w:div>
    <w:div w:id="672024796">
      <w:bodyDiv w:val="1"/>
      <w:marLeft w:val="0"/>
      <w:marRight w:val="0"/>
      <w:marTop w:val="0"/>
      <w:marBottom w:val="0"/>
      <w:divBdr>
        <w:top w:val="none" w:sz="0" w:space="0" w:color="auto"/>
        <w:left w:val="none" w:sz="0" w:space="0" w:color="auto"/>
        <w:bottom w:val="none" w:sz="0" w:space="0" w:color="auto"/>
        <w:right w:val="none" w:sz="0" w:space="0" w:color="auto"/>
      </w:divBdr>
      <w:divsChild>
        <w:div w:id="169149551">
          <w:marLeft w:val="3000"/>
          <w:marRight w:val="0"/>
          <w:marTop w:val="0"/>
          <w:marBottom w:val="0"/>
          <w:divBdr>
            <w:top w:val="none" w:sz="0" w:space="0" w:color="auto"/>
            <w:left w:val="none" w:sz="0" w:space="0" w:color="auto"/>
            <w:bottom w:val="none" w:sz="0" w:space="0" w:color="auto"/>
            <w:right w:val="none" w:sz="0" w:space="0" w:color="auto"/>
          </w:divBdr>
        </w:div>
      </w:divsChild>
    </w:div>
    <w:div w:id="679048795">
      <w:bodyDiv w:val="1"/>
      <w:marLeft w:val="0"/>
      <w:marRight w:val="0"/>
      <w:marTop w:val="0"/>
      <w:marBottom w:val="0"/>
      <w:divBdr>
        <w:top w:val="none" w:sz="0" w:space="0" w:color="auto"/>
        <w:left w:val="none" w:sz="0" w:space="0" w:color="auto"/>
        <w:bottom w:val="none" w:sz="0" w:space="0" w:color="auto"/>
        <w:right w:val="none" w:sz="0" w:space="0" w:color="auto"/>
      </w:divBdr>
    </w:div>
    <w:div w:id="681735931">
      <w:bodyDiv w:val="1"/>
      <w:marLeft w:val="0"/>
      <w:marRight w:val="0"/>
      <w:marTop w:val="0"/>
      <w:marBottom w:val="0"/>
      <w:divBdr>
        <w:top w:val="none" w:sz="0" w:space="0" w:color="auto"/>
        <w:left w:val="none" w:sz="0" w:space="0" w:color="auto"/>
        <w:bottom w:val="none" w:sz="0" w:space="0" w:color="auto"/>
        <w:right w:val="none" w:sz="0" w:space="0" w:color="auto"/>
      </w:divBdr>
      <w:divsChild>
        <w:div w:id="1798405969">
          <w:marLeft w:val="0"/>
          <w:marRight w:val="0"/>
          <w:marTop w:val="240"/>
          <w:marBottom w:val="240"/>
          <w:divBdr>
            <w:top w:val="none" w:sz="0" w:space="0" w:color="auto"/>
            <w:left w:val="none" w:sz="0" w:space="0" w:color="auto"/>
            <w:bottom w:val="none" w:sz="0" w:space="0" w:color="auto"/>
            <w:right w:val="none" w:sz="0" w:space="0" w:color="auto"/>
          </w:divBdr>
        </w:div>
        <w:div w:id="1797144258">
          <w:marLeft w:val="0"/>
          <w:marRight w:val="0"/>
          <w:marTop w:val="0"/>
          <w:marBottom w:val="0"/>
          <w:divBdr>
            <w:top w:val="none" w:sz="0" w:space="0" w:color="auto"/>
            <w:left w:val="none" w:sz="0" w:space="0" w:color="auto"/>
            <w:bottom w:val="none" w:sz="0" w:space="0" w:color="auto"/>
            <w:right w:val="none" w:sz="0" w:space="0" w:color="auto"/>
          </w:divBdr>
        </w:div>
      </w:divsChild>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94235471">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706220568">
      <w:bodyDiv w:val="1"/>
      <w:marLeft w:val="0"/>
      <w:marRight w:val="0"/>
      <w:marTop w:val="0"/>
      <w:marBottom w:val="0"/>
      <w:divBdr>
        <w:top w:val="none" w:sz="0" w:space="0" w:color="auto"/>
        <w:left w:val="none" w:sz="0" w:space="0" w:color="auto"/>
        <w:bottom w:val="none" w:sz="0" w:space="0" w:color="auto"/>
        <w:right w:val="none" w:sz="0" w:space="0" w:color="auto"/>
      </w:divBdr>
    </w:div>
    <w:div w:id="708840691">
      <w:bodyDiv w:val="1"/>
      <w:marLeft w:val="0"/>
      <w:marRight w:val="0"/>
      <w:marTop w:val="0"/>
      <w:marBottom w:val="0"/>
      <w:divBdr>
        <w:top w:val="none" w:sz="0" w:space="0" w:color="auto"/>
        <w:left w:val="none" w:sz="0" w:space="0" w:color="auto"/>
        <w:bottom w:val="none" w:sz="0" w:space="0" w:color="auto"/>
        <w:right w:val="none" w:sz="0" w:space="0" w:color="auto"/>
      </w:divBdr>
      <w:divsChild>
        <w:div w:id="723913286">
          <w:marLeft w:val="0"/>
          <w:marRight w:val="0"/>
          <w:marTop w:val="90"/>
          <w:marBottom w:val="0"/>
          <w:divBdr>
            <w:top w:val="none" w:sz="0" w:space="0" w:color="auto"/>
            <w:left w:val="none" w:sz="0" w:space="0" w:color="auto"/>
            <w:bottom w:val="none" w:sz="0" w:space="0" w:color="auto"/>
            <w:right w:val="none" w:sz="0" w:space="0" w:color="auto"/>
          </w:divBdr>
          <w:divsChild>
            <w:div w:id="1917015284">
              <w:marLeft w:val="0"/>
              <w:marRight w:val="0"/>
              <w:marTop w:val="0"/>
              <w:marBottom w:val="420"/>
              <w:divBdr>
                <w:top w:val="none" w:sz="0" w:space="0" w:color="auto"/>
                <w:left w:val="none" w:sz="0" w:space="0" w:color="auto"/>
                <w:bottom w:val="none" w:sz="0" w:space="0" w:color="auto"/>
                <w:right w:val="none" w:sz="0" w:space="0" w:color="auto"/>
              </w:divBdr>
              <w:divsChild>
                <w:div w:id="373848059">
                  <w:marLeft w:val="0"/>
                  <w:marRight w:val="0"/>
                  <w:marTop w:val="0"/>
                  <w:marBottom w:val="0"/>
                  <w:divBdr>
                    <w:top w:val="none" w:sz="0" w:space="0" w:color="auto"/>
                    <w:left w:val="none" w:sz="0" w:space="0" w:color="auto"/>
                    <w:bottom w:val="none" w:sz="0" w:space="0" w:color="auto"/>
                    <w:right w:val="none" w:sz="0" w:space="0" w:color="auto"/>
                  </w:divBdr>
                  <w:divsChild>
                    <w:div w:id="1093669920">
                      <w:marLeft w:val="0"/>
                      <w:marRight w:val="0"/>
                      <w:marTop w:val="0"/>
                      <w:marBottom w:val="0"/>
                      <w:divBdr>
                        <w:top w:val="none" w:sz="0" w:space="0" w:color="auto"/>
                        <w:left w:val="none" w:sz="0" w:space="0" w:color="auto"/>
                        <w:bottom w:val="none" w:sz="0" w:space="0" w:color="auto"/>
                        <w:right w:val="none" w:sz="0" w:space="0" w:color="auto"/>
                      </w:divBdr>
                      <w:divsChild>
                        <w:div w:id="10140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768115">
      <w:bodyDiv w:val="1"/>
      <w:marLeft w:val="0"/>
      <w:marRight w:val="0"/>
      <w:marTop w:val="0"/>
      <w:marBottom w:val="0"/>
      <w:divBdr>
        <w:top w:val="none" w:sz="0" w:space="0" w:color="auto"/>
        <w:left w:val="none" w:sz="0" w:space="0" w:color="auto"/>
        <w:bottom w:val="none" w:sz="0" w:space="0" w:color="auto"/>
        <w:right w:val="none" w:sz="0" w:space="0" w:color="auto"/>
      </w:divBdr>
    </w:div>
    <w:div w:id="711462342">
      <w:bodyDiv w:val="1"/>
      <w:marLeft w:val="0"/>
      <w:marRight w:val="0"/>
      <w:marTop w:val="0"/>
      <w:marBottom w:val="0"/>
      <w:divBdr>
        <w:top w:val="none" w:sz="0" w:space="0" w:color="auto"/>
        <w:left w:val="none" w:sz="0" w:space="0" w:color="auto"/>
        <w:bottom w:val="none" w:sz="0" w:space="0" w:color="auto"/>
        <w:right w:val="none" w:sz="0" w:space="0" w:color="auto"/>
      </w:divBdr>
    </w:div>
    <w:div w:id="715276591">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089082">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017841">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326396">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49548576">
      <w:bodyDiv w:val="1"/>
      <w:marLeft w:val="0"/>
      <w:marRight w:val="0"/>
      <w:marTop w:val="0"/>
      <w:marBottom w:val="0"/>
      <w:divBdr>
        <w:top w:val="none" w:sz="0" w:space="0" w:color="auto"/>
        <w:left w:val="none" w:sz="0" w:space="0" w:color="auto"/>
        <w:bottom w:val="none" w:sz="0" w:space="0" w:color="auto"/>
        <w:right w:val="none" w:sz="0" w:space="0" w:color="auto"/>
      </w:divBdr>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106432204">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94302973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739982324">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15903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371266935">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979925027">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129329759">
                      <w:marLeft w:val="0"/>
                      <w:marRight w:val="0"/>
                      <w:marTop w:val="0"/>
                      <w:marBottom w:val="0"/>
                      <w:divBdr>
                        <w:top w:val="none" w:sz="0" w:space="0" w:color="auto"/>
                        <w:left w:val="none" w:sz="0" w:space="0" w:color="auto"/>
                        <w:bottom w:val="none" w:sz="0" w:space="0" w:color="auto"/>
                        <w:right w:val="none" w:sz="0" w:space="0" w:color="auto"/>
                      </w:divBdr>
                    </w:div>
                    <w:div w:id="268465677">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1219798">
      <w:bodyDiv w:val="1"/>
      <w:marLeft w:val="0"/>
      <w:marRight w:val="0"/>
      <w:marTop w:val="0"/>
      <w:marBottom w:val="0"/>
      <w:divBdr>
        <w:top w:val="none" w:sz="0" w:space="0" w:color="auto"/>
        <w:left w:val="none" w:sz="0" w:space="0" w:color="auto"/>
        <w:bottom w:val="none" w:sz="0" w:space="0" w:color="auto"/>
        <w:right w:val="none" w:sz="0" w:space="0" w:color="auto"/>
      </w:divBdr>
    </w:div>
    <w:div w:id="762141644">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0667092">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44169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070475">
      <w:bodyDiv w:val="1"/>
      <w:marLeft w:val="0"/>
      <w:marRight w:val="0"/>
      <w:marTop w:val="0"/>
      <w:marBottom w:val="0"/>
      <w:divBdr>
        <w:top w:val="none" w:sz="0" w:space="0" w:color="auto"/>
        <w:left w:val="none" w:sz="0" w:space="0" w:color="auto"/>
        <w:bottom w:val="none" w:sz="0" w:space="0" w:color="auto"/>
        <w:right w:val="none" w:sz="0" w:space="0" w:color="auto"/>
      </w:divBdr>
      <w:divsChild>
        <w:div w:id="677083162">
          <w:marLeft w:val="0"/>
          <w:marRight w:val="0"/>
          <w:marTop w:val="0"/>
          <w:marBottom w:val="0"/>
          <w:divBdr>
            <w:top w:val="none" w:sz="0" w:space="0" w:color="auto"/>
            <w:left w:val="none" w:sz="0" w:space="0" w:color="auto"/>
            <w:bottom w:val="none" w:sz="0" w:space="0" w:color="auto"/>
            <w:right w:val="none" w:sz="0" w:space="0" w:color="auto"/>
          </w:divBdr>
        </w:div>
        <w:div w:id="978803256">
          <w:marLeft w:val="0"/>
          <w:marRight w:val="0"/>
          <w:marTop w:val="0"/>
          <w:marBottom w:val="0"/>
          <w:divBdr>
            <w:top w:val="none" w:sz="0" w:space="0" w:color="auto"/>
            <w:left w:val="none" w:sz="0" w:space="0" w:color="auto"/>
            <w:bottom w:val="none" w:sz="0" w:space="0" w:color="auto"/>
            <w:right w:val="none" w:sz="0" w:space="0" w:color="auto"/>
          </w:divBdr>
        </w:div>
        <w:div w:id="982999198">
          <w:marLeft w:val="0"/>
          <w:marRight w:val="0"/>
          <w:marTop w:val="0"/>
          <w:marBottom w:val="0"/>
          <w:divBdr>
            <w:top w:val="none" w:sz="0" w:space="0" w:color="auto"/>
            <w:left w:val="none" w:sz="0" w:space="0" w:color="auto"/>
            <w:bottom w:val="none" w:sz="0" w:space="0" w:color="auto"/>
            <w:right w:val="none" w:sz="0" w:space="0" w:color="auto"/>
          </w:divBdr>
        </w:div>
        <w:div w:id="1411386937">
          <w:marLeft w:val="0"/>
          <w:marRight w:val="0"/>
          <w:marTop w:val="0"/>
          <w:marBottom w:val="0"/>
          <w:divBdr>
            <w:top w:val="none" w:sz="0" w:space="0" w:color="auto"/>
            <w:left w:val="none" w:sz="0" w:space="0" w:color="auto"/>
            <w:bottom w:val="none" w:sz="0" w:space="0" w:color="auto"/>
            <w:right w:val="none" w:sz="0" w:space="0" w:color="auto"/>
          </w:divBdr>
          <w:divsChild>
            <w:div w:id="602033770">
              <w:marLeft w:val="0"/>
              <w:marRight w:val="0"/>
              <w:marTop w:val="0"/>
              <w:marBottom w:val="0"/>
              <w:divBdr>
                <w:top w:val="none" w:sz="0" w:space="0" w:color="auto"/>
                <w:left w:val="none" w:sz="0" w:space="0" w:color="auto"/>
                <w:bottom w:val="none" w:sz="0" w:space="0" w:color="auto"/>
                <w:right w:val="none" w:sz="0" w:space="0" w:color="auto"/>
              </w:divBdr>
              <w:divsChild>
                <w:div w:id="2136681459">
                  <w:marLeft w:val="0"/>
                  <w:marRight w:val="0"/>
                  <w:marTop w:val="0"/>
                  <w:marBottom w:val="0"/>
                  <w:divBdr>
                    <w:top w:val="none" w:sz="0" w:space="0" w:color="auto"/>
                    <w:left w:val="none" w:sz="0" w:space="0" w:color="auto"/>
                    <w:bottom w:val="none" w:sz="0" w:space="0" w:color="auto"/>
                    <w:right w:val="none" w:sz="0" w:space="0" w:color="auto"/>
                  </w:divBdr>
                  <w:divsChild>
                    <w:div w:id="584610484">
                      <w:marLeft w:val="0"/>
                      <w:marRight w:val="0"/>
                      <w:marTop w:val="0"/>
                      <w:marBottom w:val="0"/>
                      <w:divBdr>
                        <w:top w:val="none" w:sz="0" w:space="0" w:color="auto"/>
                        <w:left w:val="none" w:sz="0" w:space="0" w:color="auto"/>
                        <w:bottom w:val="none" w:sz="0" w:space="0" w:color="auto"/>
                        <w:right w:val="none" w:sz="0" w:space="0" w:color="auto"/>
                      </w:divBdr>
                      <w:divsChild>
                        <w:div w:id="1276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71707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5052761">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2143406">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2282252">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1144241">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3790163">
      <w:bodyDiv w:val="1"/>
      <w:marLeft w:val="0"/>
      <w:marRight w:val="0"/>
      <w:marTop w:val="0"/>
      <w:marBottom w:val="0"/>
      <w:divBdr>
        <w:top w:val="none" w:sz="0" w:space="0" w:color="auto"/>
        <w:left w:val="none" w:sz="0" w:space="0" w:color="auto"/>
        <w:bottom w:val="none" w:sz="0" w:space="0" w:color="auto"/>
        <w:right w:val="none" w:sz="0" w:space="0" w:color="auto"/>
      </w:divBdr>
    </w:div>
    <w:div w:id="844515307">
      <w:bodyDiv w:val="1"/>
      <w:marLeft w:val="0"/>
      <w:marRight w:val="0"/>
      <w:marTop w:val="0"/>
      <w:marBottom w:val="0"/>
      <w:divBdr>
        <w:top w:val="none" w:sz="0" w:space="0" w:color="auto"/>
        <w:left w:val="none" w:sz="0" w:space="0" w:color="auto"/>
        <w:bottom w:val="none" w:sz="0" w:space="0" w:color="auto"/>
        <w:right w:val="none" w:sz="0" w:space="0" w:color="auto"/>
      </w:divBdr>
    </w:div>
    <w:div w:id="848177032">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118193">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57889437">
      <w:bodyDiv w:val="1"/>
      <w:marLeft w:val="0"/>
      <w:marRight w:val="0"/>
      <w:marTop w:val="0"/>
      <w:marBottom w:val="0"/>
      <w:divBdr>
        <w:top w:val="none" w:sz="0" w:space="0" w:color="auto"/>
        <w:left w:val="none" w:sz="0" w:space="0" w:color="auto"/>
        <w:bottom w:val="none" w:sz="0" w:space="0" w:color="auto"/>
        <w:right w:val="none" w:sz="0" w:space="0" w:color="auto"/>
      </w:divBdr>
    </w:div>
    <w:div w:id="861362575">
      <w:bodyDiv w:val="1"/>
      <w:marLeft w:val="0"/>
      <w:marRight w:val="0"/>
      <w:marTop w:val="0"/>
      <w:marBottom w:val="0"/>
      <w:divBdr>
        <w:top w:val="none" w:sz="0" w:space="0" w:color="auto"/>
        <w:left w:val="none" w:sz="0" w:space="0" w:color="auto"/>
        <w:bottom w:val="none" w:sz="0" w:space="0" w:color="auto"/>
        <w:right w:val="none" w:sz="0" w:space="0" w:color="auto"/>
      </w:divBdr>
      <w:divsChild>
        <w:div w:id="1702048542">
          <w:marLeft w:val="0"/>
          <w:marRight w:val="0"/>
          <w:marTop w:val="240"/>
          <w:marBottom w:val="240"/>
          <w:divBdr>
            <w:top w:val="none" w:sz="0" w:space="0" w:color="auto"/>
            <w:left w:val="none" w:sz="0" w:space="0" w:color="auto"/>
            <w:bottom w:val="none" w:sz="0" w:space="0" w:color="auto"/>
            <w:right w:val="none" w:sz="0" w:space="0" w:color="auto"/>
          </w:divBdr>
        </w:div>
        <w:div w:id="720905753">
          <w:marLeft w:val="0"/>
          <w:marRight w:val="0"/>
          <w:marTop w:val="0"/>
          <w:marBottom w:val="0"/>
          <w:divBdr>
            <w:top w:val="none" w:sz="0" w:space="0" w:color="auto"/>
            <w:left w:val="none" w:sz="0" w:space="0" w:color="auto"/>
            <w:bottom w:val="none" w:sz="0" w:space="0" w:color="auto"/>
            <w:right w:val="none" w:sz="0" w:space="0" w:color="auto"/>
          </w:divBdr>
        </w:div>
      </w:divsChild>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73273187">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5533116">
      <w:bodyDiv w:val="1"/>
      <w:marLeft w:val="0"/>
      <w:marRight w:val="0"/>
      <w:marTop w:val="0"/>
      <w:marBottom w:val="0"/>
      <w:divBdr>
        <w:top w:val="none" w:sz="0" w:space="0" w:color="auto"/>
        <w:left w:val="none" w:sz="0" w:space="0" w:color="auto"/>
        <w:bottom w:val="none" w:sz="0" w:space="0" w:color="auto"/>
        <w:right w:val="none" w:sz="0" w:space="0" w:color="auto"/>
      </w:divBdr>
    </w:div>
    <w:div w:id="888421369">
      <w:bodyDiv w:val="1"/>
      <w:marLeft w:val="0"/>
      <w:marRight w:val="0"/>
      <w:marTop w:val="0"/>
      <w:marBottom w:val="0"/>
      <w:divBdr>
        <w:top w:val="none" w:sz="0" w:space="0" w:color="auto"/>
        <w:left w:val="none" w:sz="0" w:space="0" w:color="auto"/>
        <w:bottom w:val="none" w:sz="0" w:space="0" w:color="auto"/>
        <w:right w:val="none" w:sz="0" w:space="0" w:color="auto"/>
      </w:divBdr>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890731580">
      <w:bodyDiv w:val="1"/>
      <w:marLeft w:val="0"/>
      <w:marRight w:val="0"/>
      <w:marTop w:val="0"/>
      <w:marBottom w:val="0"/>
      <w:divBdr>
        <w:top w:val="none" w:sz="0" w:space="0" w:color="auto"/>
        <w:left w:val="none" w:sz="0" w:space="0" w:color="auto"/>
        <w:bottom w:val="none" w:sz="0" w:space="0" w:color="auto"/>
        <w:right w:val="none" w:sz="0" w:space="0" w:color="auto"/>
      </w:divBdr>
    </w:div>
    <w:div w:id="891311844">
      <w:bodyDiv w:val="1"/>
      <w:marLeft w:val="0"/>
      <w:marRight w:val="0"/>
      <w:marTop w:val="0"/>
      <w:marBottom w:val="0"/>
      <w:divBdr>
        <w:top w:val="none" w:sz="0" w:space="0" w:color="auto"/>
        <w:left w:val="none" w:sz="0" w:space="0" w:color="auto"/>
        <w:bottom w:val="none" w:sz="0" w:space="0" w:color="auto"/>
        <w:right w:val="none" w:sz="0" w:space="0" w:color="auto"/>
      </w:divBdr>
      <w:divsChild>
        <w:div w:id="1197040712">
          <w:marLeft w:val="0"/>
          <w:marRight w:val="0"/>
          <w:marTop w:val="0"/>
          <w:marBottom w:val="0"/>
          <w:divBdr>
            <w:top w:val="none" w:sz="0" w:space="0" w:color="auto"/>
            <w:left w:val="none" w:sz="0" w:space="0" w:color="auto"/>
            <w:bottom w:val="none" w:sz="0" w:space="0" w:color="auto"/>
            <w:right w:val="none" w:sz="0" w:space="0" w:color="auto"/>
          </w:divBdr>
        </w:div>
        <w:div w:id="1267882886">
          <w:marLeft w:val="0"/>
          <w:marRight w:val="0"/>
          <w:marTop w:val="0"/>
          <w:marBottom w:val="0"/>
          <w:divBdr>
            <w:top w:val="none" w:sz="0" w:space="0" w:color="auto"/>
            <w:left w:val="none" w:sz="0" w:space="0" w:color="auto"/>
            <w:bottom w:val="none" w:sz="0" w:space="0" w:color="auto"/>
            <w:right w:val="none" w:sz="0" w:space="0" w:color="auto"/>
          </w:divBdr>
        </w:div>
      </w:divsChild>
    </w:div>
    <w:div w:id="903444669">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118098">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293700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33061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1647471">
      <w:bodyDiv w:val="1"/>
      <w:marLeft w:val="0"/>
      <w:marRight w:val="0"/>
      <w:marTop w:val="0"/>
      <w:marBottom w:val="0"/>
      <w:divBdr>
        <w:top w:val="none" w:sz="0" w:space="0" w:color="auto"/>
        <w:left w:val="none" w:sz="0" w:space="0" w:color="auto"/>
        <w:bottom w:val="none" w:sz="0" w:space="0" w:color="auto"/>
        <w:right w:val="none" w:sz="0" w:space="0" w:color="auto"/>
      </w:divBdr>
    </w:div>
    <w:div w:id="926767088">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512748">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4575555">
      <w:bodyDiv w:val="1"/>
      <w:marLeft w:val="0"/>
      <w:marRight w:val="0"/>
      <w:marTop w:val="0"/>
      <w:marBottom w:val="0"/>
      <w:divBdr>
        <w:top w:val="none" w:sz="0" w:space="0" w:color="auto"/>
        <w:left w:val="none" w:sz="0" w:space="0" w:color="auto"/>
        <w:bottom w:val="none" w:sz="0" w:space="0" w:color="auto"/>
        <w:right w:val="none" w:sz="0" w:space="0" w:color="auto"/>
      </w:divBdr>
    </w:div>
    <w:div w:id="948469513">
      <w:bodyDiv w:val="1"/>
      <w:marLeft w:val="0"/>
      <w:marRight w:val="0"/>
      <w:marTop w:val="0"/>
      <w:marBottom w:val="0"/>
      <w:divBdr>
        <w:top w:val="none" w:sz="0" w:space="0" w:color="auto"/>
        <w:left w:val="none" w:sz="0" w:space="0" w:color="auto"/>
        <w:bottom w:val="none" w:sz="0" w:space="0" w:color="auto"/>
        <w:right w:val="none" w:sz="0" w:space="0" w:color="auto"/>
      </w:divBdr>
      <w:divsChild>
        <w:div w:id="101649521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4363261">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419">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7199947">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9187197">
      <w:bodyDiv w:val="1"/>
      <w:marLeft w:val="0"/>
      <w:marRight w:val="0"/>
      <w:marTop w:val="0"/>
      <w:marBottom w:val="0"/>
      <w:divBdr>
        <w:top w:val="none" w:sz="0" w:space="0" w:color="auto"/>
        <w:left w:val="none" w:sz="0" w:space="0" w:color="auto"/>
        <w:bottom w:val="none" w:sz="0" w:space="0" w:color="auto"/>
        <w:right w:val="none" w:sz="0" w:space="0" w:color="auto"/>
      </w:divBdr>
    </w:div>
    <w:div w:id="980156847">
      <w:bodyDiv w:val="1"/>
      <w:marLeft w:val="0"/>
      <w:marRight w:val="0"/>
      <w:marTop w:val="0"/>
      <w:marBottom w:val="0"/>
      <w:divBdr>
        <w:top w:val="none" w:sz="0" w:space="0" w:color="auto"/>
        <w:left w:val="none" w:sz="0" w:space="0" w:color="auto"/>
        <w:bottom w:val="none" w:sz="0" w:space="0" w:color="auto"/>
        <w:right w:val="none" w:sz="0" w:space="0" w:color="auto"/>
      </w:divBdr>
      <w:divsChild>
        <w:div w:id="1250306235">
          <w:marLeft w:val="0"/>
          <w:marRight w:val="0"/>
          <w:marTop w:val="240"/>
          <w:marBottom w:val="240"/>
          <w:divBdr>
            <w:top w:val="none" w:sz="0" w:space="0" w:color="auto"/>
            <w:left w:val="none" w:sz="0" w:space="0" w:color="auto"/>
            <w:bottom w:val="none" w:sz="0" w:space="0" w:color="auto"/>
            <w:right w:val="none" w:sz="0" w:space="0" w:color="auto"/>
          </w:divBdr>
        </w:div>
        <w:div w:id="1529635735">
          <w:marLeft w:val="0"/>
          <w:marRight w:val="0"/>
          <w:marTop w:val="0"/>
          <w:marBottom w:val="0"/>
          <w:divBdr>
            <w:top w:val="none" w:sz="0" w:space="0" w:color="auto"/>
            <w:left w:val="none" w:sz="0" w:space="0" w:color="auto"/>
            <w:bottom w:val="none" w:sz="0" w:space="0" w:color="auto"/>
            <w:right w:val="none" w:sz="0" w:space="0" w:color="auto"/>
          </w:divBdr>
        </w:div>
      </w:divsChild>
    </w:div>
    <w:div w:id="982390394">
      <w:bodyDiv w:val="1"/>
      <w:marLeft w:val="0"/>
      <w:marRight w:val="0"/>
      <w:marTop w:val="0"/>
      <w:marBottom w:val="0"/>
      <w:divBdr>
        <w:top w:val="none" w:sz="0" w:space="0" w:color="auto"/>
        <w:left w:val="none" w:sz="0" w:space="0" w:color="auto"/>
        <w:bottom w:val="none" w:sz="0" w:space="0" w:color="auto"/>
        <w:right w:val="none" w:sz="0" w:space="0" w:color="auto"/>
      </w:divBdr>
      <w:divsChild>
        <w:div w:id="77890913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0062455">
      <w:bodyDiv w:val="1"/>
      <w:marLeft w:val="0"/>
      <w:marRight w:val="0"/>
      <w:marTop w:val="0"/>
      <w:marBottom w:val="0"/>
      <w:divBdr>
        <w:top w:val="none" w:sz="0" w:space="0" w:color="auto"/>
        <w:left w:val="none" w:sz="0" w:space="0" w:color="auto"/>
        <w:bottom w:val="none" w:sz="0" w:space="0" w:color="auto"/>
        <w:right w:val="none" w:sz="0" w:space="0" w:color="auto"/>
      </w:divBdr>
      <w:divsChild>
        <w:div w:id="1232932640">
          <w:marLeft w:val="0"/>
          <w:marRight w:val="0"/>
          <w:marTop w:val="0"/>
          <w:marBottom w:val="0"/>
          <w:divBdr>
            <w:top w:val="none" w:sz="0" w:space="0" w:color="auto"/>
            <w:left w:val="none" w:sz="0" w:space="0" w:color="auto"/>
            <w:bottom w:val="none" w:sz="0" w:space="0" w:color="auto"/>
            <w:right w:val="none" w:sz="0" w:space="0" w:color="auto"/>
          </w:divBdr>
        </w:div>
        <w:div w:id="1927223068">
          <w:marLeft w:val="0"/>
          <w:marRight w:val="0"/>
          <w:marTop w:val="0"/>
          <w:marBottom w:val="0"/>
          <w:divBdr>
            <w:top w:val="none" w:sz="0" w:space="0" w:color="auto"/>
            <w:left w:val="none" w:sz="0" w:space="0" w:color="auto"/>
            <w:bottom w:val="none" w:sz="0" w:space="0" w:color="auto"/>
            <w:right w:val="none" w:sz="0" w:space="0" w:color="auto"/>
          </w:divBdr>
          <w:divsChild>
            <w:div w:id="1291012367">
              <w:marLeft w:val="0"/>
              <w:marRight w:val="0"/>
              <w:marTop w:val="0"/>
              <w:marBottom w:val="0"/>
              <w:divBdr>
                <w:top w:val="none" w:sz="0" w:space="0" w:color="auto"/>
                <w:left w:val="none" w:sz="0" w:space="0" w:color="auto"/>
                <w:bottom w:val="none" w:sz="0" w:space="0" w:color="auto"/>
                <w:right w:val="none" w:sz="0" w:space="0" w:color="auto"/>
              </w:divBdr>
              <w:divsChild>
                <w:div w:id="15471924">
                  <w:marLeft w:val="0"/>
                  <w:marRight w:val="0"/>
                  <w:marTop w:val="120"/>
                  <w:marBottom w:val="120"/>
                  <w:divBdr>
                    <w:top w:val="none" w:sz="0" w:space="0" w:color="auto"/>
                    <w:left w:val="none" w:sz="0" w:space="0" w:color="auto"/>
                    <w:bottom w:val="none" w:sz="0" w:space="0" w:color="auto"/>
                    <w:right w:val="none" w:sz="0" w:space="0" w:color="auto"/>
                  </w:divBdr>
                </w:div>
                <w:div w:id="79447671">
                  <w:marLeft w:val="0"/>
                  <w:marRight w:val="0"/>
                  <w:marTop w:val="120"/>
                  <w:marBottom w:val="120"/>
                  <w:divBdr>
                    <w:top w:val="none" w:sz="0" w:space="0" w:color="auto"/>
                    <w:left w:val="none" w:sz="0" w:space="0" w:color="auto"/>
                    <w:bottom w:val="none" w:sz="0" w:space="0" w:color="auto"/>
                    <w:right w:val="none" w:sz="0" w:space="0" w:color="auto"/>
                  </w:divBdr>
                  <w:divsChild>
                    <w:div w:id="1986081859">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204030661">
                  <w:marLeft w:val="0"/>
                  <w:marRight w:val="0"/>
                  <w:marTop w:val="120"/>
                  <w:marBottom w:val="120"/>
                  <w:divBdr>
                    <w:top w:val="none" w:sz="0" w:space="0" w:color="auto"/>
                    <w:left w:val="none" w:sz="0" w:space="0" w:color="auto"/>
                    <w:bottom w:val="none" w:sz="0" w:space="0" w:color="auto"/>
                    <w:right w:val="none" w:sz="0" w:space="0" w:color="auto"/>
                  </w:divBdr>
                </w:div>
                <w:div w:id="270482216">
                  <w:marLeft w:val="0"/>
                  <w:marRight w:val="0"/>
                  <w:marTop w:val="120"/>
                  <w:marBottom w:val="120"/>
                  <w:divBdr>
                    <w:top w:val="none" w:sz="0" w:space="0" w:color="auto"/>
                    <w:left w:val="none" w:sz="0" w:space="0" w:color="auto"/>
                    <w:bottom w:val="none" w:sz="0" w:space="0" w:color="auto"/>
                    <w:right w:val="none" w:sz="0" w:space="0" w:color="auto"/>
                  </w:divBdr>
                </w:div>
                <w:div w:id="277833390">
                  <w:marLeft w:val="0"/>
                  <w:marRight w:val="0"/>
                  <w:marTop w:val="120"/>
                  <w:marBottom w:val="120"/>
                  <w:divBdr>
                    <w:top w:val="none" w:sz="0" w:space="0" w:color="auto"/>
                    <w:left w:val="none" w:sz="0" w:space="0" w:color="auto"/>
                    <w:bottom w:val="none" w:sz="0" w:space="0" w:color="auto"/>
                    <w:right w:val="none" w:sz="0" w:space="0" w:color="auto"/>
                  </w:divBdr>
                </w:div>
                <w:div w:id="354114372">
                  <w:marLeft w:val="0"/>
                  <w:marRight w:val="0"/>
                  <w:marTop w:val="120"/>
                  <w:marBottom w:val="120"/>
                  <w:divBdr>
                    <w:top w:val="none" w:sz="0" w:space="0" w:color="auto"/>
                    <w:left w:val="none" w:sz="0" w:space="0" w:color="auto"/>
                    <w:bottom w:val="none" w:sz="0" w:space="0" w:color="auto"/>
                    <w:right w:val="none" w:sz="0" w:space="0" w:color="auto"/>
                  </w:divBdr>
                </w:div>
                <w:div w:id="568883092">
                  <w:marLeft w:val="0"/>
                  <w:marRight w:val="0"/>
                  <w:marTop w:val="120"/>
                  <w:marBottom w:val="120"/>
                  <w:divBdr>
                    <w:top w:val="none" w:sz="0" w:space="0" w:color="auto"/>
                    <w:left w:val="none" w:sz="0" w:space="0" w:color="auto"/>
                    <w:bottom w:val="none" w:sz="0" w:space="0" w:color="auto"/>
                    <w:right w:val="none" w:sz="0" w:space="0" w:color="auto"/>
                  </w:divBdr>
                </w:div>
                <w:div w:id="888103177">
                  <w:marLeft w:val="0"/>
                  <w:marRight w:val="0"/>
                  <w:marTop w:val="120"/>
                  <w:marBottom w:val="120"/>
                  <w:divBdr>
                    <w:top w:val="none" w:sz="0" w:space="0" w:color="auto"/>
                    <w:left w:val="none" w:sz="0" w:space="0" w:color="auto"/>
                    <w:bottom w:val="none" w:sz="0" w:space="0" w:color="auto"/>
                    <w:right w:val="none" w:sz="0" w:space="0" w:color="auto"/>
                  </w:divBdr>
                </w:div>
                <w:div w:id="892081041">
                  <w:marLeft w:val="0"/>
                  <w:marRight w:val="0"/>
                  <w:marTop w:val="120"/>
                  <w:marBottom w:val="120"/>
                  <w:divBdr>
                    <w:top w:val="none" w:sz="0" w:space="0" w:color="auto"/>
                    <w:left w:val="none" w:sz="0" w:space="0" w:color="auto"/>
                    <w:bottom w:val="none" w:sz="0" w:space="0" w:color="auto"/>
                    <w:right w:val="none" w:sz="0" w:space="0" w:color="auto"/>
                  </w:divBdr>
                </w:div>
                <w:div w:id="1040320995">
                  <w:marLeft w:val="0"/>
                  <w:marRight w:val="0"/>
                  <w:marTop w:val="120"/>
                  <w:marBottom w:val="120"/>
                  <w:divBdr>
                    <w:top w:val="none" w:sz="0" w:space="0" w:color="auto"/>
                    <w:left w:val="none" w:sz="0" w:space="0" w:color="auto"/>
                    <w:bottom w:val="none" w:sz="0" w:space="0" w:color="auto"/>
                    <w:right w:val="none" w:sz="0" w:space="0" w:color="auto"/>
                  </w:divBdr>
                </w:div>
                <w:div w:id="1116020938">
                  <w:marLeft w:val="0"/>
                  <w:marRight w:val="0"/>
                  <w:marTop w:val="120"/>
                  <w:marBottom w:val="120"/>
                  <w:divBdr>
                    <w:top w:val="none" w:sz="0" w:space="0" w:color="auto"/>
                    <w:left w:val="none" w:sz="0" w:space="0" w:color="auto"/>
                    <w:bottom w:val="none" w:sz="0" w:space="0" w:color="auto"/>
                    <w:right w:val="none" w:sz="0" w:space="0" w:color="auto"/>
                  </w:divBdr>
                  <w:divsChild>
                    <w:div w:id="726027331">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1210998252">
                  <w:marLeft w:val="0"/>
                  <w:marRight w:val="0"/>
                  <w:marTop w:val="120"/>
                  <w:marBottom w:val="120"/>
                  <w:divBdr>
                    <w:top w:val="none" w:sz="0" w:space="0" w:color="auto"/>
                    <w:left w:val="none" w:sz="0" w:space="0" w:color="auto"/>
                    <w:bottom w:val="none" w:sz="0" w:space="0" w:color="auto"/>
                    <w:right w:val="none" w:sz="0" w:space="0" w:color="auto"/>
                  </w:divBdr>
                </w:div>
                <w:div w:id="1398016890">
                  <w:marLeft w:val="0"/>
                  <w:marRight w:val="0"/>
                  <w:marTop w:val="120"/>
                  <w:marBottom w:val="120"/>
                  <w:divBdr>
                    <w:top w:val="none" w:sz="0" w:space="0" w:color="auto"/>
                    <w:left w:val="none" w:sz="0" w:space="0" w:color="auto"/>
                    <w:bottom w:val="none" w:sz="0" w:space="0" w:color="auto"/>
                    <w:right w:val="none" w:sz="0" w:space="0" w:color="auto"/>
                  </w:divBdr>
                </w:div>
                <w:div w:id="1426799721">
                  <w:marLeft w:val="0"/>
                  <w:marRight w:val="0"/>
                  <w:marTop w:val="120"/>
                  <w:marBottom w:val="120"/>
                  <w:divBdr>
                    <w:top w:val="none" w:sz="0" w:space="0" w:color="auto"/>
                    <w:left w:val="none" w:sz="0" w:space="0" w:color="auto"/>
                    <w:bottom w:val="none" w:sz="0" w:space="0" w:color="auto"/>
                    <w:right w:val="none" w:sz="0" w:space="0" w:color="auto"/>
                  </w:divBdr>
                </w:div>
                <w:div w:id="1450511560">
                  <w:marLeft w:val="0"/>
                  <w:marRight w:val="0"/>
                  <w:marTop w:val="120"/>
                  <w:marBottom w:val="120"/>
                  <w:divBdr>
                    <w:top w:val="none" w:sz="0" w:space="0" w:color="auto"/>
                    <w:left w:val="none" w:sz="0" w:space="0" w:color="auto"/>
                    <w:bottom w:val="none" w:sz="0" w:space="0" w:color="auto"/>
                    <w:right w:val="none" w:sz="0" w:space="0" w:color="auto"/>
                  </w:divBdr>
                </w:div>
                <w:div w:id="1844319814">
                  <w:marLeft w:val="0"/>
                  <w:marRight w:val="0"/>
                  <w:marTop w:val="120"/>
                  <w:marBottom w:val="120"/>
                  <w:divBdr>
                    <w:top w:val="none" w:sz="0" w:space="0" w:color="auto"/>
                    <w:left w:val="none" w:sz="0" w:space="0" w:color="auto"/>
                    <w:bottom w:val="none" w:sz="0" w:space="0" w:color="auto"/>
                    <w:right w:val="none" w:sz="0" w:space="0" w:color="auto"/>
                  </w:divBdr>
                </w:div>
                <w:div w:id="1898276717">
                  <w:marLeft w:val="0"/>
                  <w:marRight w:val="0"/>
                  <w:marTop w:val="120"/>
                  <w:marBottom w:val="120"/>
                  <w:divBdr>
                    <w:top w:val="none" w:sz="0" w:space="0" w:color="auto"/>
                    <w:left w:val="none" w:sz="0" w:space="0" w:color="auto"/>
                    <w:bottom w:val="none" w:sz="0" w:space="0" w:color="auto"/>
                    <w:right w:val="none" w:sz="0" w:space="0" w:color="auto"/>
                  </w:divBdr>
                </w:div>
                <w:div w:id="1902904598">
                  <w:marLeft w:val="0"/>
                  <w:marRight w:val="0"/>
                  <w:marTop w:val="120"/>
                  <w:marBottom w:val="120"/>
                  <w:divBdr>
                    <w:top w:val="none" w:sz="0" w:space="0" w:color="auto"/>
                    <w:left w:val="none" w:sz="0" w:space="0" w:color="auto"/>
                    <w:bottom w:val="none" w:sz="0" w:space="0" w:color="auto"/>
                    <w:right w:val="none" w:sz="0" w:space="0" w:color="auto"/>
                  </w:divBdr>
                </w:div>
                <w:div w:id="19981503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4647783">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120368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5128252">
      <w:bodyDiv w:val="1"/>
      <w:marLeft w:val="0"/>
      <w:marRight w:val="0"/>
      <w:marTop w:val="0"/>
      <w:marBottom w:val="0"/>
      <w:divBdr>
        <w:top w:val="none" w:sz="0" w:space="0" w:color="auto"/>
        <w:left w:val="none" w:sz="0" w:space="0" w:color="auto"/>
        <w:bottom w:val="none" w:sz="0" w:space="0" w:color="auto"/>
        <w:right w:val="none" w:sz="0" w:space="0" w:color="auto"/>
      </w:divBdr>
    </w:div>
    <w:div w:id="1006058305">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320778">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209262">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8897889">
      <w:bodyDiv w:val="1"/>
      <w:marLeft w:val="0"/>
      <w:marRight w:val="0"/>
      <w:marTop w:val="0"/>
      <w:marBottom w:val="0"/>
      <w:divBdr>
        <w:top w:val="none" w:sz="0" w:space="0" w:color="auto"/>
        <w:left w:val="none" w:sz="0" w:space="0" w:color="auto"/>
        <w:bottom w:val="none" w:sz="0" w:space="0" w:color="auto"/>
        <w:right w:val="none" w:sz="0" w:space="0" w:color="auto"/>
      </w:divBdr>
    </w:div>
    <w:div w:id="1039433071">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1055381">
      <w:bodyDiv w:val="1"/>
      <w:marLeft w:val="0"/>
      <w:marRight w:val="0"/>
      <w:marTop w:val="0"/>
      <w:marBottom w:val="0"/>
      <w:divBdr>
        <w:top w:val="none" w:sz="0" w:space="0" w:color="auto"/>
        <w:left w:val="none" w:sz="0" w:space="0" w:color="auto"/>
        <w:bottom w:val="none" w:sz="0" w:space="0" w:color="auto"/>
        <w:right w:val="none" w:sz="0" w:space="0" w:color="auto"/>
      </w:divBdr>
      <w:divsChild>
        <w:div w:id="644167482">
          <w:marLeft w:val="0"/>
          <w:marRight w:val="0"/>
          <w:marTop w:val="0"/>
          <w:marBottom w:val="0"/>
          <w:divBdr>
            <w:top w:val="none" w:sz="0" w:space="0" w:color="auto"/>
            <w:left w:val="none" w:sz="0" w:space="0" w:color="auto"/>
            <w:bottom w:val="none" w:sz="0" w:space="0" w:color="auto"/>
            <w:right w:val="none" w:sz="0" w:space="0" w:color="auto"/>
          </w:divBdr>
          <w:divsChild>
            <w:div w:id="9608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1152157">
      <w:bodyDiv w:val="1"/>
      <w:marLeft w:val="0"/>
      <w:marRight w:val="0"/>
      <w:marTop w:val="0"/>
      <w:marBottom w:val="0"/>
      <w:divBdr>
        <w:top w:val="none" w:sz="0" w:space="0" w:color="auto"/>
        <w:left w:val="none" w:sz="0" w:space="0" w:color="auto"/>
        <w:bottom w:val="none" w:sz="0" w:space="0" w:color="auto"/>
        <w:right w:val="none" w:sz="0" w:space="0" w:color="auto"/>
      </w:divBdr>
    </w:div>
    <w:div w:id="1056125315">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8170579">
      <w:bodyDiv w:val="1"/>
      <w:marLeft w:val="0"/>
      <w:marRight w:val="0"/>
      <w:marTop w:val="0"/>
      <w:marBottom w:val="0"/>
      <w:divBdr>
        <w:top w:val="none" w:sz="0" w:space="0" w:color="auto"/>
        <w:left w:val="none" w:sz="0" w:space="0" w:color="auto"/>
        <w:bottom w:val="none" w:sz="0" w:space="0" w:color="auto"/>
        <w:right w:val="none" w:sz="0" w:space="0" w:color="auto"/>
      </w:divBdr>
    </w:div>
    <w:div w:id="1058938676">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636743">
      <w:bodyDiv w:val="1"/>
      <w:marLeft w:val="0"/>
      <w:marRight w:val="0"/>
      <w:marTop w:val="0"/>
      <w:marBottom w:val="0"/>
      <w:divBdr>
        <w:top w:val="none" w:sz="0" w:space="0" w:color="auto"/>
        <w:left w:val="none" w:sz="0" w:space="0" w:color="auto"/>
        <w:bottom w:val="none" w:sz="0" w:space="0" w:color="auto"/>
        <w:right w:val="none" w:sz="0" w:space="0" w:color="auto"/>
      </w:divBdr>
    </w:div>
    <w:div w:id="1064377897">
      <w:bodyDiv w:val="1"/>
      <w:marLeft w:val="0"/>
      <w:marRight w:val="0"/>
      <w:marTop w:val="0"/>
      <w:marBottom w:val="0"/>
      <w:divBdr>
        <w:top w:val="none" w:sz="0" w:space="0" w:color="auto"/>
        <w:left w:val="none" w:sz="0" w:space="0" w:color="auto"/>
        <w:bottom w:val="none" w:sz="0" w:space="0" w:color="auto"/>
        <w:right w:val="none" w:sz="0" w:space="0" w:color="auto"/>
      </w:divBdr>
      <w:divsChild>
        <w:div w:id="468130380">
          <w:marLeft w:val="0"/>
          <w:marRight w:val="0"/>
          <w:marTop w:val="240"/>
          <w:marBottom w:val="240"/>
          <w:divBdr>
            <w:top w:val="none" w:sz="0" w:space="0" w:color="auto"/>
            <w:left w:val="none" w:sz="0" w:space="0" w:color="auto"/>
            <w:bottom w:val="none" w:sz="0" w:space="0" w:color="auto"/>
            <w:right w:val="none" w:sz="0" w:space="0" w:color="auto"/>
          </w:divBdr>
        </w:div>
        <w:div w:id="1910378675">
          <w:marLeft w:val="0"/>
          <w:marRight w:val="0"/>
          <w:marTop w:val="0"/>
          <w:marBottom w:val="0"/>
          <w:divBdr>
            <w:top w:val="none" w:sz="0" w:space="0" w:color="auto"/>
            <w:left w:val="none" w:sz="0" w:space="0" w:color="auto"/>
            <w:bottom w:val="none" w:sz="0" w:space="0" w:color="auto"/>
            <w:right w:val="none" w:sz="0" w:space="0" w:color="auto"/>
          </w:divBdr>
        </w:div>
      </w:divsChild>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5690387">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0494095">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5125396">
      <w:bodyDiv w:val="1"/>
      <w:marLeft w:val="0"/>
      <w:marRight w:val="0"/>
      <w:marTop w:val="0"/>
      <w:marBottom w:val="0"/>
      <w:divBdr>
        <w:top w:val="none" w:sz="0" w:space="0" w:color="auto"/>
        <w:left w:val="none" w:sz="0" w:space="0" w:color="auto"/>
        <w:bottom w:val="none" w:sz="0" w:space="0" w:color="auto"/>
        <w:right w:val="none" w:sz="0" w:space="0" w:color="auto"/>
      </w:divBdr>
    </w:div>
    <w:div w:id="1077359099">
      <w:bodyDiv w:val="1"/>
      <w:marLeft w:val="0"/>
      <w:marRight w:val="0"/>
      <w:marTop w:val="0"/>
      <w:marBottom w:val="0"/>
      <w:divBdr>
        <w:top w:val="none" w:sz="0" w:space="0" w:color="auto"/>
        <w:left w:val="none" w:sz="0" w:space="0" w:color="auto"/>
        <w:bottom w:val="none" w:sz="0" w:space="0" w:color="auto"/>
        <w:right w:val="none" w:sz="0" w:space="0" w:color="auto"/>
      </w:divBdr>
      <w:divsChild>
        <w:div w:id="548759373">
          <w:marLeft w:val="0"/>
          <w:marRight w:val="0"/>
          <w:marTop w:val="0"/>
          <w:marBottom w:val="0"/>
          <w:divBdr>
            <w:top w:val="none" w:sz="0" w:space="0" w:color="auto"/>
            <w:left w:val="none" w:sz="0" w:space="0" w:color="auto"/>
            <w:bottom w:val="none" w:sz="0" w:space="0" w:color="auto"/>
            <w:right w:val="none" w:sz="0" w:space="0" w:color="auto"/>
          </w:divBdr>
        </w:div>
      </w:divsChild>
    </w:div>
    <w:div w:id="1078288596">
      <w:bodyDiv w:val="1"/>
      <w:marLeft w:val="0"/>
      <w:marRight w:val="0"/>
      <w:marTop w:val="0"/>
      <w:marBottom w:val="0"/>
      <w:divBdr>
        <w:top w:val="none" w:sz="0" w:space="0" w:color="auto"/>
        <w:left w:val="none" w:sz="0" w:space="0" w:color="auto"/>
        <w:bottom w:val="none" w:sz="0" w:space="0" w:color="auto"/>
        <w:right w:val="none" w:sz="0" w:space="0" w:color="auto"/>
      </w:divBdr>
    </w:div>
    <w:div w:id="1079984083">
      <w:bodyDiv w:val="1"/>
      <w:marLeft w:val="0"/>
      <w:marRight w:val="0"/>
      <w:marTop w:val="0"/>
      <w:marBottom w:val="0"/>
      <w:divBdr>
        <w:top w:val="none" w:sz="0" w:space="0" w:color="auto"/>
        <w:left w:val="none" w:sz="0" w:space="0" w:color="auto"/>
        <w:bottom w:val="none" w:sz="0" w:space="0" w:color="auto"/>
        <w:right w:val="none" w:sz="0" w:space="0" w:color="auto"/>
      </w:divBdr>
      <w:divsChild>
        <w:div w:id="249656828">
          <w:marLeft w:val="0"/>
          <w:marRight w:val="0"/>
          <w:marTop w:val="0"/>
          <w:marBottom w:val="0"/>
          <w:divBdr>
            <w:top w:val="none" w:sz="0" w:space="0" w:color="auto"/>
            <w:left w:val="none" w:sz="0" w:space="0" w:color="auto"/>
            <w:bottom w:val="none" w:sz="0" w:space="0" w:color="auto"/>
            <w:right w:val="none" w:sz="0" w:space="0" w:color="auto"/>
          </w:divBdr>
        </w:div>
        <w:div w:id="1483890252">
          <w:marLeft w:val="0"/>
          <w:marRight w:val="0"/>
          <w:marTop w:val="0"/>
          <w:marBottom w:val="0"/>
          <w:divBdr>
            <w:top w:val="none" w:sz="0" w:space="0" w:color="auto"/>
            <w:left w:val="none" w:sz="0" w:space="0" w:color="auto"/>
            <w:bottom w:val="none" w:sz="0" w:space="0" w:color="auto"/>
            <w:right w:val="none" w:sz="0" w:space="0" w:color="auto"/>
          </w:divBdr>
        </w:div>
        <w:div w:id="1507136137">
          <w:marLeft w:val="0"/>
          <w:marRight w:val="0"/>
          <w:marTop w:val="0"/>
          <w:marBottom w:val="0"/>
          <w:divBdr>
            <w:top w:val="none" w:sz="0" w:space="0" w:color="auto"/>
            <w:left w:val="none" w:sz="0" w:space="0" w:color="auto"/>
            <w:bottom w:val="none" w:sz="0" w:space="0" w:color="auto"/>
            <w:right w:val="none" w:sz="0" w:space="0" w:color="auto"/>
          </w:divBdr>
          <w:divsChild>
            <w:div w:id="421686198">
              <w:marLeft w:val="0"/>
              <w:marRight w:val="0"/>
              <w:marTop w:val="0"/>
              <w:marBottom w:val="0"/>
              <w:divBdr>
                <w:top w:val="none" w:sz="0" w:space="0" w:color="auto"/>
                <w:left w:val="none" w:sz="0" w:space="0" w:color="auto"/>
                <w:bottom w:val="none" w:sz="0" w:space="0" w:color="auto"/>
                <w:right w:val="none" w:sz="0" w:space="0" w:color="auto"/>
              </w:divBdr>
              <w:divsChild>
                <w:div w:id="867374876">
                  <w:marLeft w:val="0"/>
                  <w:marRight w:val="0"/>
                  <w:marTop w:val="0"/>
                  <w:marBottom w:val="0"/>
                  <w:divBdr>
                    <w:top w:val="none" w:sz="0" w:space="0" w:color="auto"/>
                    <w:left w:val="none" w:sz="0" w:space="0" w:color="auto"/>
                    <w:bottom w:val="none" w:sz="0" w:space="0" w:color="auto"/>
                    <w:right w:val="none" w:sz="0" w:space="0" w:color="auto"/>
                  </w:divBdr>
                  <w:divsChild>
                    <w:div w:id="2068606625">
                      <w:marLeft w:val="0"/>
                      <w:marRight w:val="0"/>
                      <w:marTop w:val="0"/>
                      <w:marBottom w:val="0"/>
                      <w:divBdr>
                        <w:top w:val="none" w:sz="0" w:space="0" w:color="auto"/>
                        <w:left w:val="none" w:sz="0" w:space="0" w:color="auto"/>
                        <w:bottom w:val="none" w:sz="0" w:space="0" w:color="auto"/>
                        <w:right w:val="none" w:sz="0" w:space="0" w:color="auto"/>
                      </w:divBdr>
                      <w:divsChild>
                        <w:div w:id="43398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19687">
          <w:marLeft w:val="0"/>
          <w:marRight w:val="0"/>
          <w:marTop w:val="0"/>
          <w:marBottom w:val="0"/>
          <w:divBdr>
            <w:top w:val="none" w:sz="0" w:space="0" w:color="auto"/>
            <w:left w:val="none" w:sz="0" w:space="0" w:color="auto"/>
            <w:bottom w:val="none" w:sz="0" w:space="0" w:color="auto"/>
            <w:right w:val="none" w:sz="0" w:space="0" w:color="auto"/>
          </w:divBdr>
        </w:div>
      </w:divsChild>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102462">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6995423">
      <w:bodyDiv w:val="1"/>
      <w:marLeft w:val="0"/>
      <w:marRight w:val="0"/>
      <w:marTop w:val="0"/>
      <w:marBottom w:val="0"/>
      <w:divBdr>
        <w:top w:val="none" w:sz="0" w:space="0" w:color="auto"/>
        <w:left w:val="none" w:sz="0" w:space="0" w:color="auto"/>
        <w:bottom w:val="none" w:sz="0" w:space="0" w:color="auto"/>
        <w:right w:val="none" w:sz="0" w:space="0" w:color="auto"/>
      </w:divBdr>
    </w:div>
    <w:div w:id="1091122964">
      <w:bodyDiv w:val="1"/>
      <w:marLeft w:val="0"/>
      <w:marRight w:val="0"/>
      <w:marTop w:val="0"/>
      <w:marBottom w:val="0"/>
      <w:divBdr>
        <w:top w:val="none" w:sz="0" w:space="0" w:color="auto"/>
        <w:left w:val="none" w:sz="0" w:space="0" w:color="auto"/>
        <w:bottom w:val="none" w:sz="0" w:space="0" w:color="auto"/>
        <w:right w:val="none" w:sz="0" w:space="0" w:color="auto"/>
      </w:divBdr>
      <w:divsChild>
        <w:div w:id="1590306128">
          <w:marLeft w:val="0"/>
          <w:marRight w:val="0"/>
          <w:marTop w:val="0"/>
          <w:marBottom w:val="0"/>
          <w:divBdr>
            <w:top w:val="none" w:sz="0" w:space="0" w:color="auto"/>
            <w:left w:val="none" w:sz="0" w:space="0" w:color="auto"/>
            <w:bottom w:val="none" w:sz="0" w:space="0" w:color="auto"/>
            <w:right w:val="none" w:sz="0" w:space="0" w:color="auto"/>
          </w:divBdr>
        </w:div>
        <w:div w:id="2083479607">
          <w:marLeft w:val="0"/>
          <w:marRight w:val="0"/>
          <w:marTop w:val="0"/>
          <w:marBottom w:val="0"/>
          <w:divBdr>
            <w:top w:val="none" w:sz="0" w:space="0" w:color="auto"/>
            <w:left w:val="none" w:sz="0" w:space="0" w:color="auto"/>
            <w:bottom w:val="none" w:sz="0" w:space="0" w:color="auto"/>
            <w:right w:val="none" w:sz="0" w:space="0" w:color="auto"/>
          </w:divBdr>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3087582">
      <w:bodyDiv w:val="1"/>
      <w:marLeft w:val="0"/>
      <w:marRight w:val="0"/>
      <w:marTop w:val="0"/>
      <w:marBottom w:val="0"/>
      <w:divBdr>
        <w:top w:val="none" w:sz="0" w:space="0" w:color="auto"/>
        <w:left w:val="none" w:sz="0" w:space="0" w:color="auto"/>
        <w:bottom w:val="none" w:sz="0" w:space="0" w:color="auto"/>
        <w:right w:val="none" w:sz="0" w:space="0" w:color="auto"/>
      </w:divBdr>
      <w:divsChild>
        <w:div w:id="1042483279">
          <w:marLeft w:val="0"/>
          <w:marRight w:val="0"/>
          <w:marTop w:val="0"/>
          <w:marBottom w:val="0"/>
          <w:divBdr>
            <w:top w:val="none" w:sz="0" w:space="0" w:color="auto"/>
            <w:left w:val="none" w:sz="0" w:space="0" w:color="auto"/>
            <w:bottom w:val="none" w:sz="0" w:space="0" w:color="auto"/>
            <w:right w:val="none" w:sz="0" w:space="0" w:color="auto"/>
          </w:divBdr>
          <w:divsChild>
            <w:div w:id="314185179">
              <w:marLeft w:val="0"/>
              <w:marRight w:val="0"/>
              <w:marTop w:val="0"/>
              <w:marBottom w:val="0"/>
              <w:divBdr>
                <w:top w:val="none" w:sz="0" w:space="0" w:color="auto"/>
                <w:left w:val="none" w:sz="0" w:space="0" w:color="auto"/>
                <w:bottom w:val="none" w:sz="0" w:space="0" w:color="auto"/>
                <w:right w:val="none" w:sz="0" w:space="0" w:color="auto"/>
              </w:divBdr>
            </w:div>
            <w:div w:id="665406050">
              <w:marLeft w:val="0"/>
              <w:marRight w:val="0"/>
              <w:marTop w:val="0"/>
              <w:marBottom w:val="0"/>
              <w:divBdr>
                <w:top w:val="none" w:sz="0" w:space="0" w:color="auto"/>
                <w:left w:val="none" w:sz="0" w:space="0" w:color="auto"/>
                <w:bottom w:val="none" w:sz="0" w:space="0" w:color="auto"/>
                <w:right w:val="none" w:sz="0" w:space="0" w:color="auto"/>
              </w:divBdr>
              <w:divsChild>
                <w:div w:id="488252810">
                  <w:marLeft w:val="0"/>
                  <w:marRight w:val="0"/>
                  <w:marTop w:val="0"/>
                  <w:marBottom w:val="0"/>
                  <w:divBdr>
                    <w:top w:val="none" w:sz="0" w:space="0" w:color="auto"/>
                    <w:left w:val="none" w:sz="0" w:space="0" w:color="auto"/>
                    <w:bottom w:val="none" w:sz="0" w:space="0" w:color="auto"/>
                    <w:right w:val="none" w:sz="0" w:space="0" w:color="auto"/>
                  </w:divBdr>
                  <w:divsChild>
                    <w:div w:id="120346715">
                      <w:marLeft w:val="0"/>
                      <w:marRight w:val="0"/>
                      <w:marTop w:val="0"/>
                      <w:marBottom w:val="0"/>
                      <w:divBdr>
                        <w:top w:val="none" w:sz="0" w:space="0" w:color="auto"/>
                        <w:left w:val="none" w:sz="0" w:space="0" w:color="auto"/>
                        <w:bottom w:val="none" w:sz="0" w:space="0" w:color="auto"/>
                        <w:right w:val="none" w:sz="0" w:space="0" w:color="auto"/>
                      </w:divBdr>
                    </w:div>
                    <w:div w:id="912011962">
                      <w:marLeft w:val="0"/>
                      <w:marRight w:val="0"/>
                      <w:marTop w:val="0"/>
                      <w:marBottom w:val="0"/>
                      <w:divBdr>
                        <w:top w:val="none" w:sz="0" w:space="0" w:color="auto"/>
                        <w:left w:val="none" w:sz="0" w:space="0" w:color="auto"/>
                        <w:bottom w:val="none" w:sz="0" w:space="0" w:color="auto"/>
                        <w:right w:val="none" w:sz="0" w:space="0" w:color="auto"/>
                      </w:divBdr>
                      <w:divsChild>
                        <w:div w:id="302080168">
                          <w:marLeft w:val="0"/>
                          <w:marRight w:val="0"/>
                          <w:marTop w:val="0"/>
                          <w:marBottom w:val="0"/>
                          <w:divBdr>
                            <w:top w:val="none" w:sz="0" w:space="0" w:color="auto"/>
                            <w:left w:val="none" w:sz="0" w:space="0" w:color="auto"/>
                            <w:bottom w:val="none" w:sz="0" w:space="0" w:color="auto"/>
                            <w:right w:val="none" w:sz="0" w:space="0" w:color="auto"/>
                          </w:divBdr>
                        </w:div>
                        <w:div w:id="877474743">
                          <w:marLeft w:val="0"/>
                          <w:marRight w:val="0"/>
                          <w:marTop w:val="0"/>
                          <w:marBottom w:val="0"/>
                          <w:divBdr>
                            <w:top w:val="none" w:sz="0" w:space="0" w:color="auto"/>
                            <w:left w:val="none" w:sz="0" w:space="0" w:color="auto"/>
                            <w:bottom w:val="none" w:sz="0" w:space="0" w:color="auto"/>
                            <w:right w:val="none" w:sz="0" w:space="0" w:color="auto"/>
                          </w:divBdr>
                          <w:divsChild>
                            <w:div w:id="778989581">
                              <w:marLeft w:val="0"/>
                              <w:marRight w:val="0"/>
                              <w:marTop w:val="0"/>
                              <w:marBottom w:val="0"/>
                              <w:divBdr>
                                <w:top w:val="none" w:sz="0" w:space="0" w:color="auto"/>
                                <w:left w:val="none" w:sz="0" w:space="0" w:color="auto"/>
                                <w:bottom w:val="none" w:sz="0" w:space="0" w:color="auto"/>
                                <w:right w:val="none" w:sz="0" w:space="0" w:color="auto"/>
                              </w:divBdr>
                              <w:divsChild>
                                <w:div w:id="823470291">
                                  <w:marLeft w:val="0"/>
                                  <w:marRight w:val="0"/>
                                  <w:marTop w:val="0"/>
                                  <w:marBottom w:val="0"/>
                                  <w:divBdr>
                                    <w:top w:val="none" w:sz="0" w:space="0" w:color="auto"/>
                                    <w:left w:val="none" w:sz="0" w:space="0" w:color="auto"/>
                                    <w:bottom w:val="none" w:sz="0" w:space="0" w:color="auto"/>
                                    <w:right w:val="none" w:sz="0" w:space="0" w:color="auto"/>
                                  </w:divBdr>
                                </w:div>
                              </w:divsChild>
                            </w:div>
                            <w:div w:id="142071729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488157">
          <w:marLeft w:val="0"/>
          <w:marRight w:val="0"/>
          <w:marTop w:val="0"/>
          <w:marBottom w:val="0"/>
          <w:divBdr>
            <w:top w:val="none" w:sz="0" w:space="0" w:color="auto"/>
            <w:left w:val="none" w:sz="0" w:space="0" w:color="auto"/>
            <w:bottom w:val="none" w:sz="0" w:space="0" w:color="auto"/>
            <w:right w:val="none" w:sz="0" w:space="0" w:color="auto"/>
          </w:divBdr>
          <w:divsChild>
            <w:div w:id="720129188">
              <w:marLeft w:val="0"/>
              <w:marRight w:val="0"/>
              <w:marTop w:val="0"/>
              <w:marBottom w:val="0"/>
              <w:divBdr>
                <w:top w:val="none" w:sz="0" w:space="0" w:color="auto"/>
                <w:left w:val="none" w:sz="0" w:space="0" w:color="auto"/>
                <w:bottom w:val="none" w:sz="0" w:space="0" w:color="auto"/>
                <w:right w:val="none" w:sz="0" w:space="0" w:color="auto"/>
              </w:divBdr>
              <w:divsChild>
                <w:div w:id="2021541167">
                  <w:marLeft w:val="0"/>
                  <w:marRight w:val="0"/>
                  <w:marTop w:val="0"/>
                  <w:marBottom w:val="0"/>
                  <w:divBdr>
                    <w:top w:val="none" w:sz="0" w:space="0" w:color="auto"/>
                    <w:left w:val="none" w:sz="0" w:space="0" w:color="auto"/>
                    <w:bottom w:val="none" w:sz="0" w:space="0" w:color="auto"/>
                    <w:right w:val="none" w:sz="0" w:space="0" w:color="auto"/>
                  </w:divBdr>
                  <w:divsChild>
                    <w:div w:id="306209930">
                      <w:marLeft w:val="0"/>
                      <w:marRight w:val="0"/>
                      <w:marTop w:val="0"/>
                      <w:marBottom w:val="0"/>
                      <w:divBdr>
                        <w:top w:val="none" w:sz="0" w:space="0" w:color="auto"/>
                        <w:left w:val="none" w:sz="0" w:space="0" w:color="auto"/>
                        <w:bottom w:val="none" w:sz="0" w:space="0" w:color="auto"/>
                        <w:right w:val="none" w:sz="0" w:space="0" w:color="auto"/>
                      </w:divBdr>
                    </w:div>
                    <w:div w:id="1393577756">
                      <w:marLeft w:val="0"/>
                      <w:marRight w:val="0"/>
                      <w:marTop w:val="0"/>
                      <w:marBottom w:val="0"/>
                      <w:divBdr>
                        <w:top w:val="none" w:sz="0" w:space="0" w:color="auto"/>
                        <w:left w:val="none" w:sz="0" w:space="0" w:color="auto"/>
                        <w:bottom w:val="none" w:sz="0" w:space="0" w:color="auto"/>
                        <w:right w:val="none" w:sz="0" w:space="0" w:color="auto"/>
                      </w:divBdr>
                      <w:divsChild>
                        <w:div w:id="164059018">
                          <w:marLeft w:val="0"/>
                          <w:marRight w:val="0"/>
                          <w:marTop w:val="0"/>
                          <w:marBottom w:val="0"/>
                          <w:divBdr>
                            <w:top w:val="none" w:sz="0" w:space="0" w:color="auto"/>
                            <w:left w:val="none" w:sz="0" w:space="0" w:color="auto"/>
                            <w:bottom w:val="none" w:sz="0" w:space="0" w:color="auto"/>
                            <w:right w:val="none" w:sz="0" w:space="0" w:color="auto"/>
                          </w:divBdr>
                          <w:divsChild>
                            <w:div w:id="284387022">
                              <w:marLeft w:val="60"/>
                              <w:marRight w:val="60"/>
                              <w:marTop w:val="0"/>
                              <w:marBottom w:val="0"/>
                              <w:divBdr>
                                <w:top w:val="none" w:sz="0" w:space="0" w:color="auto"/>
                                <w:left w:val="none" w:sz="0" w:space="0" w:color="auto"/>
                                <w:bottom w:val="none" w:sz="0" w:space="0" w:color="auto"/>
                                <w:right w:val="none" w:sz="0" w:space="0" w:color="auto"/>
                              </w:divBdr>
                            </w:div>
                            <w:div w:id="1213923598">
                              <w:marLeft w:val="0"/>
                              <w:marRight w:val="0"/>
                              <w:marTop w:val="0"/>
                              <w:marBottom w:val="0"/>
                              <w:divBdr>
                                <w:top w:val="none" w:sz="0" w:space="0" w:color="auto"/>
                                <w:left w:val="none" w:sz="0" w:space="0" w:color="auto"/>
                                <w:bottom w:val="none" w:sz="0" w:space="0" w:color="auto"/>
                                <w:right w:val="none" w:sz="0" w:space="0" w:color="auto"/>
                              </w:divBdr>
                              <w:divsChild>
                                <w:div w:id="7323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0317">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13861363">
      <w:bodyDiv w:val="1"/>
      <w:marLeft w:val="0"/>
      <w:marRight w:val="0"/>
      <w:marTop w:val="0"/>
      <w:marBottom w:val="0"/>
      <w:divBdr>
        <w:top w:val="none" w:sz="0" w:space="0" w:color="auto"/>
        <w:left w:val="none" w:sz="0" w:space="0" w:color="auto"/>
        <w:bottom w:val="none" w:sz="0" w:space="0" w:color="auto"/>
        <w:right w:val="none" w:sz="0" w:space="0" w:color="auto"/>
      </w:divBdr>
      <w:divsChild>
        <w:div w:id="190412614">
          <w:marLeft w:val="0"/>
          <w:marRight w:val="0"/>
          <w:marTop w:val="0"/>
          <w:marBottom w:val="0"/>
          <w:divBdr>
            <w:top w:val="none" w:sz="0" w:space="0" w:color="auto"/>
            <w:left w:val="none" w:sz="0" w:space="0" w:color="auto"/>
            <w:bottom w:val="none" w:sz="0" w:space="0" w:color="auto"/>
            <w:right w:val="none" w:sz="0" w:space="0" w:color="auto"/>
          </w:divBdr>
          <w:divsChild>
            <w:div w:id="314533949">
              <w:marLeft w:val="0"/>
              <w:marRight w:val="0"/>
              <w:marTop w:val="0"/>
              <w:marBottom w:val="0"/>
              <w:divBdr>
                <w:top w:val="none" w:sz="0" w:space="0" w:color="auto"/>
                <w:left w:val="none" w:sz="0" w:space="0" w:color="auto"/>
                <w:bottom w:val="none" w:sz="0" w:space="0" w:color="auto"/>
                <w:right w:val="none" w:sz="0" w:space="0" w:color="auto"/>
              </w:divBdr>
              <w:divsChild>
                <w:div w:id="1888028899">
                  <w:marLeft w:val="0"/>
                  <w:marRight w:val="0"/>
                  <w:marTop w:val="0"/>
                  <w:marBottom w:val="0"/>
                  <w:divBdr>
                    <w:top w:val="none" w:sz="0" w:space="0" w:color="auto"/>
                    <w:left w:val="none" w:sz="0" w:space="0" w:color="auto"/>
                    <w:bottom w:val="none" w:sz="0" w:space="0" w:color="auto"/>
                    <w:right w:val="none" w:sz="0" w:space="0" w:color="auto"/>
                  </w:divBdr>
                  <w:divsChild>
                    <w:div w:id="66538270">
                      <w:marLeft w:val="0"/>
                      <w:marRight w:val="0"/>
                      <w:marTop w:val="0"/>
                      <w:marBottom w:val="0"/>
                      <w:divBdr>
                        <w:top w:val="none" w:sz="0" w:space="0" w:color="auto"/>
                        <w:left w:val="none" w:sz="0" w:space="0" w:color="auto"/>
                        <w:bottom w:val="none" w:sz="0" w:space="0" w:color="auto"/>
                        <w:right w:val="none" w:sz="0" w:space="0" w:color="auto"/>
                      </w:divBdr>
                    </w:div>
                    <w:div w:id="68698727">
                      <w:marLeft w:val="0"/>
                      <w:marRight w:val="0"/>
                      <w:marTop w:val="0"/>
                      <w:marBottom w:val="0"/>
                      <w:divBdr>
                        <w:top w:val="none" w:sz="0" w:space="0" w:color="auto"/>
                        <w:left w:val="none" w:sz="0" w:space="0" w:color="auto"/>
                        <w:bottom w:val="none" w:sz="0" w:space="0" w:color="auto"/>
                        <w:right w:val="none" w:sz="0" w:space="0" w:color="auto"/>
                      </w:divBdr>
                    </w:div>
                    <w:div w:id="770393973">
                      <w:marLeft w:val="0"/>
                      <w:marRight w:val="0"/>
                      <w:marTop w:val="0"/>
                      <w:marBottom w:val="0"/>
                      <w:divBdr>
                        <w:top w:val="none" w:sz="0" w:space="0" w:color="auto"/>
                        <w:left w:val="none" w:sz="0" w:space="0" w:color="auto"/>
                        <w:bottom w:val="none" w:sz="0" w:space="0" w:color="auto"/>
                        <w:right w:val="none" w:sz="0" w:space="0" w:color="auto"/>
                      </w:divBdr>
                    </w:div>
                    <w:div w:id="1474641126">
                      <w:marLeft w:val="0"/>
                      <w:marRight w:val="0"/>
                      <w:marTop w:val="0"/>
                      <w:marBottom w:val="0"/>
                      <w:divBdr>
                        <w:top w:val="none" w:sz="0" w:space="0" w:color="auto"/>
                        <w:left w:val="none" w:sz="0" w:space="0" w:color="auto"/>
                        <w:bottom w:val="none" w:sz="0" w:space="0" w:color="auto"/>
                        <w:right w:val="none" w:sz="0" w:space="0" w:color="auto"/>
                      </w:divBdr>
                    </w:div>
                    <w:div w:id="21412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7581">
          <w:marLeft w:val="0"/>
          <w:marRight w:val="0"/>
          <w:marTop w:val="0"/>
          <w:marBottom w:val="0"/>
          <w:divBdr>
            <w:top w:val="none" w:sz="0" w:space="0" w:color="auto"/>
            <w:left w:val="none" w:sz="0" w:space="0" w:color="auto"/>
            <w:bottom w:val="none" w:sz="0" w:space="0" w:color="auto"/>
            <w:right w:val="none" w:sz="0" w:space="0" w:color="auto"/>
          </w:divBdr>
          <w:divsChild>
            <w:div w:id="1759330687">
              <w:marLeft w:val="0"/>
              <w:marRight w:val="0"/>
              <w:marTop w:val="0"/>
              <w:marBottom w:val="0"/>
              <w:divBdr>
                <w:top w:val="none" w:sz="0" w:space="0" w:color="auto"/>
                <w:left w:val="none" w:sz="0" w:space="0" w:color="auto"/>
                <w:bottom w:val="none" w:sz="0" w:space="0" w:color="auto"/>
                <w:right w:val="none" w:sz="0" w:space="0" w:color="auto"/>
              </w:divBdr>
              <w:divsChild>
                <w:div w:id="1725058503">
                  <w:marLeft w:val="0"/>
                  <w:marRight w:val="0"/>
                  <w:marTop w:val="0"/>
                  <w:marBottom w:val="0"/>
                  <w:divBdr>
                    <w:top w:val="none" w:sz="0" w:space="0" w:color="auto"/>
                    <w:left w:val="none" w:sz="0" w:space="0" w:color="auto"/>
                    <w:bottom w:val="none" w:sz="0" w:space="0" w:color="auto"/>
                    <w:right w:val="none" w:sz="0" w:space="0" w:color="auto"/>
                  </w:divBdr>
                  <w:divsChild>
                    <w:div w:id="213005913">
                      <w:marLeft w:val="0"/>
                      <w:marRight w:val="0"/>
                      <w:marTop w:val="0"/>
                      <w:marBottom w:val="0"/>
                      <w:divBdr>
                        <w:top w:val="none" w:sz="0" w:space="0" w:color="auto"/>
                        <w:left w:val="none" w:sz="0" w:space="0" w:color="auto"/>
                        <w:bottom w:val="none" w:sz="0" w:space="0" w:color="auto"/>
                        <w:right w:val="none" w:sz="0" w:space="0" w:color="auto"/>
                      </w:divBdr>
                    </w:div>
                    <w:div w:id="217862679">
                      <w:marLeft w:val="0"/>
                      <w:marRight w:val="0"/>
                      <w:marTop w:val="0"/>
                      <w:marBottom w:val="0"/>
                      <w:divBdr>
                        <w:top w:val="none" w:sz="0" w:space="0" w:color="auto"/>
                        <w:left w:val="none" w:sz="0" w:space="0" w:color="auto"/>
                        <w:bottom w:val="none" w:sz="0" w:space="0" w:color="auto"/>
                        <w:right w:val="none" w:sz="0" w:space="0" w:color="auto"/>
                      </w:divBdr>
                    </w:div>
                    <w:div w:id="415713663">
                      <w:marLeft w:val="0"/>
                      <w:marRight w:val="0"/>
                      <w:marTop w:val="0"/>
                      <w:marBottom w:val="0"/>
                      <w:divBdr>
                        <w:top w:val="none" w:sz="0" w:space="0" w:color="auto"/>
                        <w:left w:val="none" w:sz="0" w:space="0" w:color="auto"/>
                        <w:bottom w:val="none" w:sz="0" w:space="0" w:color="auto"/>
                        <w:right w:val="none" w:sz="0" w:space="0" w:color="auto"/>
                      </w:divBdr>
                    </w:div>
                    <w:div w:id="894698305">
                      <w:marLeft w:val="0"/>
                      <w:marRight w:val="0"/>
                      <w:marTop w:val="0"/>
                      <w:marBottom w:val="0"/>
                      <w:divBdr>
                        <w:top w:val="none" w:sz="0" w:space="0" w:color="auto"/>
                        <w:left w:val="none" w:sz="0" w:space="0" w:color="auto"/>
                        <w:bottom w:val="none" w:sz="0" w:space="0" w:color="auto"/>
                        <w:right w:val="none" w:sz="0" w:space="0" w:color="auto"/>
                      </w:divBdr>
                    </w:div>
                    <w:div w:id="938488529">
                      <w:marLeft w:val="0"/>
                      <w:marRight w:val="0"/>
                      <w:marTop w:val="0"/>
                      <w:marBottom w:val="0"/>
                      <w:divBdr>
                        <w:top w:val="none" w:sz="0" w:space="0" w:color="auto"/>
                        <w:left w:val="none" w:sz="0" w:space="0" w:color="auto"/>
                        <w:bottom w:val="none" w:sz="0" w:space="0" w:color="auto"/>
                        <w:right w:val="none" w:sz="0" w:space="0" w:color="auto"/>
                      </w:divBdr>
                    </w:div>
                    <w:div w:id="1705322251">
                      <w:marLeft w:val="0"/>
                      <w:marRight w:val="0"/>
                      <w:marTop w:val="0"/>
                      <w:marBottom w:val="0"/>
                      <w:divBdr>
                        <w:top w:val="none" w:sz="0" w:space="0" w:color="auto"/>
                        <w:left w:val="none" w:sz="0" w:space="0" w:color="auto"/>
                        <w:bottom w:val="none" w:sz="0" w:space="0" w:color="auto"/>
                        <w:right w:val="none" w:sz="0" w:space="0" w:color="auto"/>
                      </w:divBdr>
                    </w:div>
                    <w:div w:id="1785880446">
                      <w:marLeft w:val="0"/>
                      <w:marRight w:val="0"/>
                      <w:marTop w:val="0"/>
                      <w:marBottom w:val="0"/>
                      <w:divBdr>
                        <w:top w:val="none" w:sz="0" w:space="0" w:color="auto"/>
                        <w:left w:val="none" w:sz="0" w:space="0" w:color="auto"/>
                        <w:bottom w:val="none" w:sz="0" w:space="0" w:color="auto"/>
                        <w:right w:val="none" w:sz="0" w:space="0" w:color="auto"/>
                      </w:divBdr>
                    </w:div>
                    <w:div w:id="19277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3379695">
      <w:bodyDiv w:val="1"/>
      <w:marLeft w:val="0"/>
      <w:marRight w:val="0"/>
      <w:marTop w:val="0"/>
      <w:marBottom w:val="0"/>
      <w:divBdr>
        <w:top w:val="none" w:sz="0" w:space="0" w:color="auto"/>
        <w:left w:val="none" w:sz="0" w:space="0" w:color="auto"/>
        <w:bottom w:val="none" w:sz="0" w:space="0" w:color="auto"/>
        <w:right w:val="none" w:sz="0" w:space="0" w:color="auto"/>
      </w:divBdr>
    </w:div>
    <w:div w:id="1125271625">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3254404">
      <w:bodyDiv w:val="1"/>
      <w:marLeft w:val="0"/>
      <w:marRight w:val="0"/>
      <w:marTop w:val="0"/>
      <w:marBottom w:val="0"/>
      <w:divBdr>
        <w:top w:val="none" w:sz="0" w:space="0" w:color="auto"/>
        <w:left w:val="none" w:sz="0" w:space="0" w:color="auto"/>
        <w:bottom w:val="none" w:sz="0" w:space="0" w:color="auto"/>
        <w:right w:val="none" w:sz="0" w:space="0" w:color="auto"/>
      </w:divBdr>
      <w:divsChild>
        <w:div w:id="700396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133867641">
      <w:bodyDiv w:val="1"/>
      <w:marLeft w:val="0"/>
      <w:marRight w:val="0"/>
      <w:marTop w:val="0"/>
      <w:marBottom w:val="0"/>
      <w:divBdr>
        <w:top w:val="none" w:sz="0" w:space="0" w:color="auto"/>
        <w:left w:val="none" w:sz="0" w:space="0" w:color="auto"/>
        <w:bottom w:val="none" w:sz="0" w:space="0" w:color="auto"/>
        <w:right w:val="none" w:sz="0" w:space="0" w:color="auto"/>
      </w:divBdr>
    </w:div>
    <w:div w:id="1145439124">
      <w:bodyDiv w:val="1"/>
      <w:marLeft w:val="0"/>
      <w:marRight w:val="0"/>
      <w:marTop w:val="0"/>
      <w:marBottom w:val="0"/>
      <w:divBdr>
        <w:top w:val="none" w:sz="0" w:space="0" w:color="auto"/>
        <w:left w:val="none" w:sz="0" w:space="0" w:color="auto"/>
        <w:bottom w:val="none" w:sz="0" w:space="0" w:color="auto"/>
        <w:right w:val="none" w:sz="0" w:space="0" w:color="auto"/>
      </w:divBdr>
    </w:div>
    <w:div w:id="1148353294">
      <w:bodyDiv w:val="1"/>
      <w:marLeft w:val="0"/>
      <w:marRight w:val="0"/>
      <w:marTop w:val="0"/>
      <w:marBottom w:val="0"/>
      <w:divBdr>
        <w:top w:val="none" w:sz="0" w:space="0" w:color="auto"/>
        <w:left w:val="none" w:sz="0" w:space="0" w:color="auto"/>
        <w:bottom w:val="none" w:sz="0" w:space="0" w:color="auto"/>
        <w:right w:val="none" w:sz="0" w:space="0" w:color="auto"/>
      </w:divBdr>
    </w:div>
    <w:div w:id="1151604690">
      <w:bodyDiv w:val="1"/>
      <w:marLeft w:val="0"/>
      <w:marRight w:val="0"/>
      <w:marTop w:val="0"/>
      <w:marBottom w:val="0"/>
      <w:divBdr>
        <w:top w:val="none" w:sz="0" w:space="0" w:color="auto"/>
        <w:left w:val="none" w:sz="0" w:space="0" w:color="auto"/>
        <w:bottom w:val="none" w:sz="0" w:space="0" w:color="auto"/>
        <w:right w:val="none" w:sz="0" w:space="0" w:color="auto"/>
      </w:divBdr>
    </w:div>
    <w:div w:id="1153062990">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56533949">
      <w:bodyDiv w:val="1"/>
      <w:marLeft w:val="0"/>
      <w:marRight w:val="0"/>
      <w:marTop w:val="0"/>
      <w:marBottom w:val="0"/>
      <w:divBdr>
        <w:top w:val="none" w:sz="0" w:space="0" w:color="auto"/>
        <w:left w:val="none" w:sz="0" w:space="0" w:color="auto"/>
        <w:bottom w:val="none" w:sz="0" w:space="0" w:color="auto"/>
        <w:right w:val="none" w:sz="0" w:space="0" w:color="auto"/>
      </w:divBdr>
    </w:div>
    <w:div w:id="1162158107">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0216550">
      <w:bodyDiv w:val="1"/>
      <w:marLeft w:val="0"/>
      <w:marRight w:val="0"/>
      <w:marTop w:val="0"/>
      <w:marBottom w:val="0"/>
      <w:divBdr>
        <w:top w:val="none" w:sz="0" w:space="0" w:color="auto"/>
        <w:left w:val="none" w:sz="0" w:space="0" w:color="auto"/>
        <w:bottom w:val="none" w:sz="0" w:space="0" w:color="auto"/>
        <w:right w:val="none" w:sz="0" w:space="0" w:color="auto"/>
      </w:divBdr>
      <w:divsChild>
        <w:div w:id="983386032">
          <w:marLeft w:val="450"/>
          <w:marRight w:val="450"/>
          <w:marTop w:val="0"/>
          <w:marBottom w:val="0"/>
          <w:divBdr>
            <w:top w:val="none" w:sz="0" w:space="0" w:color="auto"/>
            <w:left w:val="none" w:sz="0" w:space="0" w:color="auto"/>
            <w:bottom w:val="none" w:sz="0" w:space="0" w:color="auto"/>
            <w:right w:val="none" w:sz="0" w:space="0" w:color="auto"/>
          </w:divBdr>
        </w:div>
      </w:divsChild>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6964150">
      <w:bodyDiv w:val="1"/>
      <w:marLeft w:val="0"/>
      <w:marRight w:val="0"/>
      <w:marTop w:val="0"/>
      <w:marBottom w:val="0"/>
      <w:divBdr>
        <w:top w:val="none" w:sz="0" w:space="0" w:color="auto"/>
        <w:left w:val="none" w:sz="0" w:space="0" w:color="auto"/>
        <w:bottom w:val="none" w:sz="0" w:space="0" w:color="auto"/>
        <w:right w:val="none" w:sz="0" w:space="0" w:color="auto"/>
      </w:divBdr>
      <w:divsChild>
        <w:div w:id="1110470442">
          <w:marLeft w:val="0"/>
          <w:marRight w:val="0"/>
          <w:marTop w:val="0"/>
          <w:marBottom w:val="0"/>
          <w:divBdr>
            <w:top w:val="none" w:sz="0" w:space="0" w:color="auto"/>
            <w:left w:val="none" w:sz="0" w:space="0" w:color="auto"/>
            <w:bottom w:val="none" w:sz="0" w:space="0" w:color="auto"/>
            <w:right w:val="none" w:sz="0" w:space="0" w:color="auto"/>
          </w:divBdr>
          <w:divsChild>
            <w:div w:id="474029737">
              <w:marLeft w:val="0"/>
              <w:marRight w:val="0"/>
              <w:marTop w:val="0"/>
              <w:marBottom w:val="0"/>
              <w:divBdr>
                <w:top w:val="single" w:sz="6" w:space="0" w:color="D5DBDB"/>
                <w:left w:val="none" w:sz="0" w:space="0" w:color="D5DBDB"/>
                <w:bottom w:val="none" w:sz="0" w:space="0" w:color="D5DBDB"/>
                <w:right w:val="none" w:sz="0" w:space="0" w:color="D5DBDB"/>
              </w:divBdr>
            </w:div>
          </w:divsChild>
        </w:div>
      </w:divsChild>
    </w:div>
    <w:div w:id="1178229788">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89367527">
      <w:bodyDiv w:val="1"/>
      <w:marLeft w:val="0"/>
      <w:marRight w:val="0"/>
      <w:marTop w:val="0"/>
      <w:marBottom w:val="0"/>
      <w:divBdr>
        <w:top w:val="none" w:sz="0" w:space="0" w:color="auto"/>
        <w:left w:val="none" w:sz="0" w:space="0" w:color="auto"/>
        <w:bottom w:val="none" w:sz="0" w:space="0" w:color="auto"/>
        <w:right w:val="none" w:sz="0" w:space="0" w:color="auto"/>
      </w:divBdr>
      <w:divsChild>
        <w:div w:id="731781455">
          <w:marLeft w:val="0"/>
          <w:marRight w:val="0"/>
          <w:marTop w:val="240"/>
          <w:marBottom w:val="240"/>
          <w:divBdr>
            <w:top w:val="none" w:sz="0" w:space="0" w:color="auto"/>
            <w:left w:val="none" w:sz="0" w:space="0" w:color="auto"/>
            <w:bottom w:val="none" w:sz="0" w:space="0" w:color="auto"/>
            <w:right w:val="none" w:sz="0" w:space="0" w:color="auto"/>
          </w:divBdr>
        </w:div>
        <w:div w:id="1841433079">
          <w:marLeft w:val="0"/>
          <w:marRight w:val="0"/>
          <w:marTop w:val="0"/>
          <w:marBottom w:val="0"/>
          <w:divBdr>
            <w:top w:val="none" w:sz="0" w:space="0" w:color="auto"/>
            <w:left w:val="none" w:sz="0" w:space="0" w:color="auto"/>
            <w:bottom w:val="none" w:sz="0" w:space="0" w:color="auto"/>
            <w:right w:val="none" w:sz="0" w:space="0" w:color="auto"/>
          </w:divBdr>
        </w:div>
      </w:divsChild>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261867">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9203700">
      <w:bodyDiv w:val="1"/>
      <w:marLeft w:val="0"/>
      <w:marRight w:val="0"/>
      <w:marTop w:val="0"/>
      <w:marBottom w:val="0"/>
      <w:divBdr>
        <w:top w:val="none" w:sz="0" w:space="0" w:color="auto"/>
        <w:left w:val="none" w:sz="0" w:space="0" w:color="auto"/>
        <w:bottom w:val="none" w:sz="0" w:space="0" w:color="auto"/>
        <w:right w:val="none" w:sz="0" w:space="0" w:color="auto"/>
      </w:divBdr>
    </w:div>
    <w:div w:id="1199204691">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647059">
      <w:bodyDiv w:val="1"/>
      <w:marLeft w:val="0"/>
      <w:marRight w:val="0"/>
      <w:marTop w:val="0"/>
      <w:marBottom w:val="0"/>
      <w:divBdr>
        <w:top w:val="none" w:sz="0" w:space="0" w:color="auto"/>
        <w:left w:val="none" w:sz="0" w:space="0" w:color="auto"/>
        <w:bottom w:val="none" w:sz="0" w:space="0" w:color="auto"/>
        <w:right w:val="none" w:sz="0" w:space="0" w:color="auto"/>
      </w:divBdr>
    </w:div>
    <w:div w:id="1208446209">
      <w:bodyDiv w:val="1"/>
      <w:marLeft w:val="0"/>
      <w:marRight w:val="0"/>
      <w:marTop w:val="0"/>
      <w:marBottom w:val="0"/>
      <w:divBdr>
        <w:top w:val="none" w:sz="0" w:space="0" w:color="auto"/>
        <w:left w:val="none" w:sz="0" w:space="0" w:color="auto"/>
        <w:bottom w:val="none" w:sz="0" w:space="0" w:color="auto"/>
        <w:right w:val="none" w:sz="0" w:space="0" w:color="auto"/>
      </w:divBdr>
    </w:div>
    <w:div w:id="1213075795">
      <w:bodyDiv w:val="1"/>
      <w:marLeft w:val="0"/>
      <w:marRight w:val="0"/>
      <w:marTop w:val="0"/>
      <w:marBottom w:val="0"/>
      <w:divBdr>
        <w:top w:val="none" w:sz="0" w:space="0" w:color="auto"/>
        <w:left w:val="none" w:sz="0" w:space="0" w:color="auto"/>
        <w:bottom w:val="none" w:sz="0" w:space="0" w:color="auto"/>
        <w:right w:val="none" w:sz="0" w:space="0" w:color="auto"/>
      </w:divBdr>
      <w:divsChild>
        <w:div w:id="33316342">
          <w:marLeft w:val="0"/>
          <w:marRight w:val="0"/>
          <w:marTop w:val="0"/>
          <w:marBottom w:val="0"/>
          <w:divBdr>
            <w:top w:val="none" w:sz="0" w:space="0" w:color="auto"/>
            <w:left w:val="none" w:sz="0" w:space="0" w:color="auto"/>
            <w:bottom w:val="none" w:sz="0" w:space="0" w:color="auto"/>
            <w:right w:val="none" w:sz="0" w:space="0" w:color="auto"/>
          </w:divBdr>
        </w:div>
        <w:div w:id="180975975">
          <w:marLeft w:val="0"/>
          <w:marRight w:val="0"/>
          <w:marTop w:val="0"/>
          <w:marBottom w:val="0"/>
          <w:divBdr>
            <w:top w:val="none" w:sz="0" w:space="0" w:color="auto"/>
            <w:left w:val="none" w:sz="0" w:space="0" w:color="auto"/>
            <w:bottom w:val="none" w:sz="0" w:space="0" w:color="auto"/>
            <w:right w:val="none" w:sz="0" w:space="0" w:color="auto"/>
          </w:divBdr>
        </w:div>
        <w:div w:id="1466776942">
          <w:marLeft w:val="0"/>
          <w:marRight w:val="0"/>
          <w:marTop w:val="0"/>
          <w:marBottom w:val="0"/>
          <w:divBdr>
            <w:top w:val="none" w:sz="0" w:space="0" w:color="auto"/>
            <w:left w:val="none" w:sz="0" w:space="0" w:color="auto"/>
            <w:bottom w:val="none" w:sz="0" w:space="0" w:color="auto"/>
            <w:right w:val="none" w:sz="0" w:space="0" w:color="auto"/>
          </w:divBdr>
          <w:divsChild>
            <w:div w:id="339697946">
              <w:marLeft w:val="0"/>
              <w:marRight w:val="0"/>
              <w:marTop w:val="0"/>
              <w:marBottom w:val="0"/>
              <w:divBdr>
                <w:top w:val="none" w:sz="0" w:space="0" w:color="auto"/>
                <w:left w:val="none" w:sz="0" w:space="0" w:color="auto"/>
                <w:bottom w:val="none" w:sz="0" w:space="0" w:color="auto"/>
                <w:right w:val="none" w:sz="0" w:space="0" w:color="auto"/>
              </w:divBdr>
              <w:divsChild>
                <w:div w:id="7518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2981">
          <w:marLeft w:val="0"/>
          <w:marRight w:val="0"/>
          <w:marTop w:val="0"/>
          <w:marBottom w:val="0"/>
          <w:divBdr>
            <w:top w:val="none" w:sz="0" w:space="0" w:color="auto"/>
            <w:left w:val="none" w:sz="0" w:space="0" w:color="auto"/>
            <w:bottom w:val="none" w:sz="0" w:space="0" w:color="auto"/>
            <w:right w:val="none" w:sz="0" w:space="0" w:color="auto"/>
          </w:divBdr>
          <w:divsChild>
            <w:div w:id="484979914">
              <w:marLeft w:val="0"/>
              <w:marRight w:val="0"/>
              <w:marTop w:val="0"/>
              <w:marBottom w:val="0"/>
              <w:divBdr>
                <w:top w:val="none" w:sz="0" w:space="0" w:color="auto"/>
                <w:left w:val="none" w:sz="0" w:space="0" w:color="auto"/>
                <w:bottom w:val="none" w:sz="0" w:space="0" w:color="auto"/>
                <w:right w:val="none" w:sz="0" w:space="0" w:color="auto"/>
              </w:divBdr>
              <w:divsChild>
                <w:div w:id="547842163">
                  <w:marLeft w:val="0"/>
                  <w:marRight w:val="0"/>
                  <w:marTop w:val="0"/>
                  <w:marBottom w:val="0"/>
                  <w:divBdr>
                    <w:top w:val="none" w:sz="0" w:space="0" w:color="auto"/>
                    <w:left w:val="none" w:sz="0" w:space="0" w:color="auto"/>
                    <w:bottom w:val="none" w:sz="0" w:space="0" w:color="auto"/>
                    <w:right w:val="none" w:sz="0" w:space="0" w:color="auto"/>
                  </w:divBdr>
                </w:div>
              </w:divsChild>
            </w:div>
            <w:div w:id="1280261254">
              <w:marLeft w:val="0"/>
              <w:marRight w:val="0"/>
              <w:marTop w:val="0"/>
              <w:marBottom w:val="0"/>
              <w:divBdr>
                <w:top w:val="none" w:sz="0" w:space="0" w:color="auto"/>
                <w:left w:val="none" w:sz="0" w:space="0" w:color="auto"/>
                <w:bottom w:val="none" w:sz="0" w:space="0" w:color="auto"/>
                <w:right w:val="none" w:sz="0" w:space="0" w:color="auto"/>
              </w:divBdr>
              <w:divsChild>
                <w:div w:id="19927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64554">
      <w:bodyDiv w:val="1"/>
      <w:marLeft w:val="0"/>
      <w:marRight w:val="0"/>
      <w:marTop w:val="0"/>
      <w:marBottom w:val="0"/>
      <w:divBdr>
        <w:top w:val="none" w:sz="0" w:space="0" w:color="auto"/>
        <w:left w:val="none" w:sz="0" w:space="0" w:color="auto"/>
        <w:bottom w:val="none" w:sz="0" w:space="0" w:color="auto"/>
        <w:right w:val="none" w:sz="0" w:space="0" w:color="auto"/>
      </w:divBdr>
    </w:div>
    <w:div w:id="122526344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8035009">
      <w:bodyDiv w:val="1"/>
      <w:marLeft w:val="0"/>
      <w:marRight w:val="0"/>
      <w:marTop w:val="0"/>
      <w:marBottom w:val="0"/>
      <w:divBdr>
        <w:top w:val="none" w:sz="0" w:space="0" w:color="auto"/>
        <w:left w:val="none" w:sz="0" w:space="0" w:color="auto"/>
        <w:bottom w:val="none" w:sz="0" w:space="0" w:color="auto"/>
        <w:right w:val="none" w:sz="0" w:space="0" w:color="auto"/>
      </w:divBdr>
    </w:div>
    <w:div w:id="1230766531">
      <w:bodyDiv w:val="1"/>
      <w:marLeft w:val="0"/>
      <w:marRight w:val="0"/>
      <w:marTop w:val="0"/>
      <w:marBottom w:val="0"/>
      <w:divBdr>
        <w:top w:val="none" w:sz="0" w:space="0" w:color="auto"/>
        <w:left w:val="none" w:sz="0" w:space="0" w:color="auto"/>
        <w:bottom w:val="none" w:sz="0" w:space="0" w:color="auto"/>
        <w:right w:val="none" w:sz="0" w:space="0" w:color="auto"/>
      </w:divBdr>
    </w:div>
    <w:div w:id="1232883790">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0990941">
      <w:bodyDiv w:val="1"/>
      <w:marLeft w:val="0"/>
      <w:marRight w:val="0"/>
      <w:marTop w:val="0"/>
      <w:marBottom w:val="0"/>
      <w:divBdr>
        <w:top w:val="none" w:sz="0" w:space="0" w:color="auto"/>
        <w:left w:val="none" w:sz="0" w:space="0" w:color="auto"/>
        <w:bottom w:val="none" w:sz="0" w:space="0" w:color="auto"/>
        <w:right w:val="none" w:sz="0" w:space="0" w:color="auto"/>
      </w:divBdr>
    </w:div>
    <w:div w:id="1241057656">
      <w:bodyDiv w:val="1"/>
      <w:marLeft w:val="0"/>
      <w:marRight w:val="0"/>
      <w:marTop w:val="0"/>
      <w:marBottom w:val="0"/>
      <w:divBdr>
        <w:top w:val="none" w:sz="0" w:space="0" w:color="auto"/>
        <w:left w:val="none" w:sz="0" w:space="0" w:color="auto"/>
        <w:bottom w:val="none" w:sz="0" w:space="0" w:color="auto"/>
        <w:right w:val="none" w:sz="0" w:space="0" w:color="auto"/>
      </w:divBdr>
    </w:div>
    <w:div w:id="1241331839">
      <w:bodyDiv w:val="1"/>
      <w:marLeft w:val="0"/>
      <w:marRight w:val="0"/>
      <w:marTop w:val="0"/>
      <w:marBottom w:val="0"/>
      <w:divBdr>
        <w:top w:val="none" w:sz="0" w:space="0" w:color="auto"/>
        <w:left w:val="none" w:sz="0" w:space="0" w:color="auto"/>
        <w:bottom w:val="none" w:sz="0" w:space="0" w:color="auto"/>
        <w:right w:val="none" w:sz="0" w:space="0" w:color="auto"/>
      </w:divBdr>
    </w:div>
    <w:div w:id="1243106360">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59874426">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1666652">
      <w:bodyDiv w:val="1"/>
      <w:marLeft w:val="0"/>
      <w:marRight w:val="0"/>
      <w:marTop w:val="0"/>
      <w:marBottom w:val="0"/>
      <w:divBdr>
        <w:top w:val="none" w:sz="0" w:space="0" w:color="auto"/>
        <w:left w:val="none" w:sz="0" w:space="0" w:color="auto"/>
        <w:bottom w:val="none" w:sz="0" w:space="0" w:color="auto"/>
        <w:right w:val="none" w:sz="0" w:space="0" w:color="auto"/>
      </w:divBdr>
    </w:div>
    <w:div w:id="1273898844">
      <w:bodyDiv w:val="1"/>
      <w:marLeft w:val="0"/>
      <w:marRight w:val="0"/>
      <w:marTop w:val="0"/>
      <w:marBottom w:val="0"/>
      <w:divBdr>
        <w:top w:val="none" w:sz="0" w:space="0" w:color="auto"/>
        <w:left w:val="none" w:sz="0" w:space="0" w:color="auto"/>
        <w:bottom w:val="none" w:sz="0" w:space="0" w:color="auto"/>
        <w:right w:val="none" w:sz="0" w:space="0" w:color="auto"/>
      </w:divBdr>
      <w:divsChild>
        <w:div w:id="1588882087">
          <w:marLeft w:val="0"/>
          <w:marRight w:val="0"/>
          <w:marTop w:val="240"/>
          <w:marBottom w:val="240"/>
          <w:divBdr>
            <w:top w:val="none" w:sz="0" w:space="0" w:color="auto"/>
            <w:left w:val="none" w:sz="0" w:space="0" w:color="auto"/>
            <w:bottom w:val="none" w:sz="0" w:space="0" w:color="auto"/>
            <w:right w:val="none" w:sz="0" w:space="0" w:color="auto"/>
          </w:divBdr>
        </w:div>
        <w:div w:id="23988560">
          <w:marLeft w:val="0"/>
          <w:marRight w:val="0"/>
          <w:marTop w:val="0"/>
          <w:marBottom w:val="0"/>
          <w:divBdr>
            <w:top w:val="none" w:sz="0" w:space="0" w:color="auto"/>
            <w:left w:val="none" w:sz="0" w:space="0" w:color="auto"/>
            <w:bottom w:val="none" w:sz="0" w:space="0" w:color="auto"/>
            <w:right w:val="none" w:sz="0" w:space="0" w:color="auto"/>
          </w:divBdr>
          <w:divsChild>
            <w:div w:id="954558230">
              <w:marLeft w:val="0"/>
              <w:marRight w:val="0"/>
              <w:marTop w:val="0"/>
              <w:marBottom w:val="0"/>
              <w:divBdr>
                <w:top w:val="none" w:sz="0" w:space="0" w:color="auto"/>
                <w:left w:val="none" w:sz="0" w:space="0" w:color="auto"/>
                <w:bottom w:val="none" w:sz="0" w:space="0" w:color="auto"/>
                <w:right w:val="none" w:sz="0" w:space="0" w:color="auto"/>
              </w:divBdr>
              <w:divsChild>
                <w:div w:id="467749658">
                  <w:marLeft w:val="0"/>
                  <w:marRight w:val="0"/>
                  <w:marTop w:val="0"/>
                  <w:marBottom w:val="0"/>
                  <w:divBdr>
                    <w:top w:val="none" w:sz="0" w:space="0" w:color="auto"/>
                    <w:left w:val="none" w:sz="0" w:space="0" w:color="auto"/>
                    <w:bottom w:val="none" w:sz="0" w:space="0" w:color="auto"/>
                    <w:right w:val="none" w:sz="0" w:space="0" w:color="auto"/>
                  </w:divBdr>
                  <w:divsChild>
                    <w:div w:id="18841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7278634">
      <w:bodyDiv w:val="1"/>
      <w:marLeft w:val="0"/>
      <w:marRight w:val="0"/>
      <w:marTop w:val="0"/>
      <w:marBottom w:val="0"/>
      <w:divBdr>
        <w:top w:val="none" w:sz="0" w:space="0" w:color="auto"/>
        <w:left w:val="none" w:sz="0" w:space="0" w:color="auto"/>
        <w:bottom w:val="none" w:sz="0" w:space="0" w:color="auto"/>
        <w:right w:val="none" w:sz="0" w:space="0" w:color="auto"/>
      </w:divBdr>
    </w:div>
    <w:div w:id="1288587420">
      <w:bodyDiv w:val="1"/>
      <w:marLeft w:val="0"/>
      <w:marRight w:val="0"/>
      <w:marTop w:val="0"/>
      <w:marBottom w:val="0"/>
      <w:divBdr>
        <w:top w:val="none" w:sz="0" w:space="0" w:color="auto"/>
        <w:left w:val="none" w:sz="0" w:space="0" w:color="auto"/>
        <w:bottom w:val="none" w:sz="0" w:space="0" w:color="auto"/>
        <w:right w:val="none" w:sz="0" w:space="0" w:color="auto"/>
      </w:divBdr>
    </w:div>
    <w:div w:id="1289820896">
      <w:bodyDiv w:val="1"/>
      <w:marLeft w:val="0"/>
      <w:marRight w:val="0"/>
      <w:marTop w:val="0"/>
      <w:marBottom w:val="0"/>
      <w:divBdr>
        <w:top w:val="none" w:sz="0" w:space="0" w:color="auto"/>
        <w:left w:val="none" w:sz="0" w:space="0" w:color="auto"/>
        <w:bottom w:val="none" w:sz="0" w:space="0" w:color="auto"/>
        <w:right w:val="none" w:sz="0" w:space="0" w:color="auto"/>
      </w:divBdr>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4170939">
      <w:bodyDiv w:val="1"/>
      <w:marLeft w:val="0"/>
      <w:marRight w:val="0"/>
      <w:marTop w:val="0"/>
      <w:marBottom w:val="0"/>
      <w:divBdr>
        <w:top w:val="none" w:sz="0" w:space="0" w:color="auto"/>
        <w:left w:val="none" w:sz="0" w:space="0" w:color="auto"/>
        <w:bottom w:val="none" w:sz="0" w:space="0" w:color="auto"/>
        <w:right w:val="none" w:sz="0" w:space="0" w:color="auto"/>
      </w:divBdr>
    </w:div>
    <w:div w:id="1295066249">
      <w:bodyDiv w:val="1"/>
      <w:marLeft w:val="0"/>
      <w:marRight w:val="0"/>
      <w:marTop w:val="0"/>
      <w:marBottom w:val="0"/>
      <w:divBdr>
        <w:top w:val="none" w:sz="0" w:space="0" w:color="auto"/>
        <w:left w:val="none" w:sz="0" w:space="0" w:color="auto"/>
        <w:bottom w:val="none" w:sz="0" w:space="0" w:color="auto"/>
        <w:right w:val="none" w:sz="0" w:space="0" w:color="auto"/>
      </w:divBdr>
    </w:div>
    <w:div w:id="1296374966">
      <w:bodyDiv w:val="1"/>
      <w:marLeft w:val="0"/>
      <w:marRight w:val="0"/>
      <w:marTop w:val="0"/>
      <w:marBottom w:val="0"/>
      <w:divBdr>
        <w:top w:val="none" w:sz="0" w:space="0" w:color="auto"/>
        <w:left w:val="none" w:sz="0" w:space="0" w:color="auto"/>
        <w:bottom w:val="none" w:sz="0" w:space="0" w:color="auto"/>
        <w:right w:val="none" w:sz="0" w:space="0" w:color="auto"/>
      </w:divBdr>
    </w:div>
    <w:div w:id="129802921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0908082">
      <w:bodyDiv w:val="1"/>
      <w:marLeft w:val="0"/>
      <w:marRight w:val="0"/>
      <w:marTop w:val="0"/>
      <w:marBottom w:val="0"/>
      <w:divBdr>
        <w:top w:val="none" w:sz="0" w:space="0" w:color="auto"/>
        <w:left w:val="none" w:sz="0" w:space="0" w:color="auto"/>
        <w:bottom w:val="none" w:sz="0" w:space="0" w:color="auto"/>
        <w:right w:val="none" w:sz="0" w:space="0" w:color="auto"/>
      </w:divBdr>
    </w:div>
    <w:div w:id="1333680809">
      <w:bodyDiv w:val="1"/>
      <w:marLeft w:val="0"/>
      <w:marRight w:val="0"/>
      <w:marTop w:val="0"/>
      <w:marBottom w:val="0"/>
      <w:divBdr>
        <w:top w:val="none" w:sz="0" w:space="0" w:color="auto"/>
        <w:left w:val="none" w:sz="0" w:space="0" w:color="auto"/>
        <w:bottom w:val="none" w:sz="0" w:space="0" w:color="auto"/>
        <w:right w:val="none" w:sz="0" w:space="0" w:color="auto"/>
      </w:divBdr>
    </w:div>
    <w:div w:id="1335913689">
      <w:bodyDiv w:val="1"/>
      <w:marLeft w:val="0"/>
      <w:marRight w:val="0"/>
      <w:marTop w:val="0"/>
      <w:marBottom w:val="0"/>
      <w:divBdr>
        <w:top w:val="none" w:sz="0" w:space="0" w:color="auto"/>
        <w:left w:val="none" w:sz="0" w:space="0" w:color="auto"/>
        <w:bottom w:val="none" w:sz="0" w:space="0" w:color="auto"/>
        <w:right w:val="none" w:sz="0" w:space="0" w:color="auto"/>
      </w:divBdr>
      <w:divsChild>
        <w:div w:id="1201631857">
          <w:marLeft w:val="0"/>
          <w:marRight w:val="0"/>
          <w:marTop w:val="0"/>
          <w:marBottom w:val="0"/>
          <w:divBdr>
            <w:top w:val="none" w:sz="0" w:space="0" w:color="auto"/>
            <w:left w:val="none" w:sz="0" w:space="0" w:color="auto"/>
            <w:bottom w:val="none" w:sz="0" w:space="0" w:color="auto"/>
            <w:right w:val="none" w:sz="0" w:space="0" w:color="auto"/>
          </w:divBdr>
          <w:divsChild>
            <w:div w:id="1178499913">
              <w:marLeft w:val="0"/>
              <w:marRight w:val="0"/>
              <w:marTop w:val="0"/>
              <w:marBottom w:val="0"/>
              <w:divBdr>
                <w:top w:val="none" w:sz="0" w:space="0" w:color="auto"/>
                <w:left w:val="none" w:sz="0" w:space="0" w:color="auto"/>
                <w:bottom w:val="none" w:sz="0" w:space="0" w:color="auto"/>
                <w:right w:val="none" w:sz="0" w:space="0" w:color="auto"/>
              </w:divBdr>
            </w:div>
            <w:div w:id="1012680219">
              <w:marLeft w:val="0"/>
              <w:marRight w:val="0"/>
              <w:marTop w:val="0"/>
              <w:marBottom w:val="0"/>
              <w:divBdr>
                <w:top w:val="none" w:sz="0" w:space="0" w:color="auto"/>
                <w:left w:val="none" w:sz="0" w:space="0" w:color="auto"/>
                <w:bottom w:val="none" w:sz="0" w:space="0" w:color="auto"/>
                <w:right w:val="none" w:sz="0" w:space="0" w:color="auto"/>
              </w:divBdr>
            </w:div>
            <w:div w:id="516847367">
              <w:marLeft w:val="0"/>
              <w:marRight w:val="0"/>
              <w:marTop w:val="0"/>
              <w:marBottom w:val="0"/>
              <w:divBdr>
                <w:top w:val="none" w:sz="0" w:space="0" w:color="auto"/>
                <w:left w:val="none" w:sz="0" w:space="0" w:color="auto"/>
                <w:bottom w:val="none" w:sz="0" w:space="0" w:color="auto"/>
                <w:right w:val="none" w:sz="0" w:space="0" w:color="auto"/>
              </w:divBdr>
            </w:div>
            <w:div w:id="436678169">
              <w:marLeft w:val="0"/>
              <w:marRight w:val="0"/>
              <w:marTop w:val="0"/>
              <w:marBottom w:val="0"/>
              <w:divBdr>
                <w:top w:val="none" w:sz="0" w:space="0" w:color="auto"/>
                <w:left w:val="none" w:sz="0" w:space="0" w:color="auto"/>
                <w:bottom w:val="none" w:sz="0" w:space="0" w:color="auto"/>
                <w:right w:val="none" w:sz="0" w:space="0" w:color="auto"/>
              </w:divBdr>
              <w:divsChild>
                <w:div w:id="29646221">
                  <w:marLeft w:val="0"/>
                  <w:marRight w:val="0"/>
                  <w:marTop w:val="0"/>
                  <w:marBottom w:val="0"/>
                  <w:divBdr>
                    <w:top w:val="none" w:sz="0" w:space="0" w:color="auto"/>
                    <w:left w:val="none" w:sz="0" w:space="0" w:color="auto"/>
                    <w:bottom w:val="none" w:sz="0" w:space="0" w:color="auto"/>
                    <w:right w:val="none" w:sz="0" w:space="0" w:color="auto"/>
                  </w:divBdr>
                </w:div>
                <w:div w:id="257058179">
                  <w:marLeft w:val="0"/>
                  <w:marRight w:val="0"/>
                  <w:marTop w:val="0"/>
                  <w:marBottom w:val="0"/>
                  <w:divBdr>
                    <w:top w:val="none" w:sz="0" w:space="0" w:color="auto"/>
                    <w:left w:val="none" w:sz="0" w:space="0" w:color="auto"/>
                    <w:bottom w:val="none" w:sz="0" w:space="0" w:color="auto"/>
                    <w:right w:val="none" w:sz="0" w:space="0" w:color="auto"/>
                  </w:divBdr>
                </w:div>
                <w:div w:id="18089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1960">
          <w:marLeft w:val="0"/>
          <w:marRight w:val="0"/>
          <w:marTop w:val="0"/>
          <w:marBottom w:val="0"/>
          <w:divBdr>
            <w:top w:val="none" w:sz="0" w:space="0" w:color="auto"/>
            <w:left w:val="none" w:sz="0" w:space="0" w:color="auto"/>
            <w:bottom w:val="none" w:sz="0" w:space="0" w:color="auto"/>
            <w:right w:val="none" w:sz="0" w:space="0" w:color="auto"/>
          </w:divBdr>
          <w:divsChild>
            <w:div w:id="212428636">
              <w:marLeft w:val="0"/>
              <w:marRight w:val="0"/>
              <w:marTop w:val="0"/>
              <w:marBottom w:val="0"/>
              <w:divBdr>
                <w:top w:val="none" w:sz="0" w:space="0" w:color="auto"/>
                <w:left w:val="none" w:sz="0" w:space="0" w:color="auto"/>
                <w:bottom w:val="none" w:sz="0" w:space="0" w:color="auto"/>
                <w:right w:val="none" w:sz="0" w:space="0" w:color="auto"/>
              </w:divBdr>
            </w:div>
            <w:div w:id="1722631656">
              <w:marLeft w:val="0"/>
              <w:marRight w:val="0"/>
              <w:marTop w:val="0"/>
              <w:marBottom w:val="0"/>
              <w:divBdr>
                <w:top w:val="none" w:sz="0" w:space="0" w:color="auto"/>
                <w:left w:val="none" w:sz="0" w:space="0" w:color="auto"/>
                <w:bottom w:val="none" w:sz="0" w:space="0" w:color="auto"/>
                <w:right w:val="none" w:sz="0" w:space="0" w:color="auto"/>
              </w:divBdr>
            </w:div>
            <w:div w:id="1991246585">
              <w:marLeft w:val="0"/>
              <w:marRight w:val="0"/>
              <w:marTop w:val="0"/>
              <w:marBottom w:val="0"/>
              <w:divBdr>
                <w:top w:val="none" w:sz="0" w:space="0" w:color="auto"/>
                <w:left w:val="none" w:sz="0" w:space="0" w:color="auto"/>
                <w:bottom w:val="none" w:sz="0" w:space="0" w:color="auto"/>
                <w:right w:val="none" w:sz="0" w:space="0" w:color="auto"/>
              </w:divBdr>
            </w:div>
            <w:div w:id="246114775">
              <w:marLeft w:val="0"/>
              <w:marRight w:val="0"/>
              <w:marTop w:val="0"/>
              <w:marBottom w:val="0"/>
              <w:divBdr>
                <w:top w:val="none" w:sz="0" w:space="0" w:color="auto"/>
                <w:left w:val="none" w:sz="0" w:space="0" w:color="auto"/>
                <w:bottom w:val="none" w:sz="0" w:space="0" w:color="auto"/>
                <w:right w:val="none" w:sz="0" w:space="0" w:color="auto"/>
              </w:divBdr>
            </w:div>
            <w:div w:id="369187219">
              <w:marLeft w:val="0"/>
              <w:marRight w:val="0"/>
              <w:marTop w:val="0"/>
              <w:marBottom w:val="0"/>
              <w:divBdr>
                <w:top w:val="none" w:sz="0" w:space="0" w:color="auto"/>
                <w:left w:val="none" w:sz="0" w:space="0" w:color="auto"/>
                <w:bottom w:val="none" w:sz="0" w:space="0" w:color="auto"/>
                <w:right w:val="none" w:sz="0" w:space="0" w:color="auto"/>
              </w:divBdr>
              <w:divsChild>
                <w:div w:id="1949967278">
                  <w:marLeft w:val="0"/>
                  <w:marRight w:val="0"/>
                  <w:marTop w:val="0"/>
                  <w:marBottom w:val="0"/>
                  <w:divBdr>
                    <w:top w:val="none" w:sz="0" w:space="0" w:color="auto"/>
                    <w:left w:val="none" w:sz="0" w:space="0" w:color="auto"/>
                    <w:bottom w:val="none" w:sz="0" w:space="0" w:color="auto"/>
                    <w:right w:val="none" w:sz="0" w:space="0" w:color="auto"/>
                  </w:divBdr>
                </w:div>
                <w:div w:id="1389646230">
                  <w:marLeft w:val="0"/>
                  <w:marRight w:val="0"/>
                  <w:marTop w:val="0"/>
                  <w:marBottom w:val="0"/>
                  <w:divBdr>
                    <w:top w:val="none" w:sz="0" w:space="0" w:color="auto"/>
                    <w:left w:val="none" w:sz="0" w:space="0" w:color="auto"/>
                    <w:bottom w:val="none" w:sz="0" w:space="0" w:color="auto"/>
                    <w:right w:val="none" w:sz="0" w:space="0" w:color="auto"/>
                  </w:divBdr>
                </w:div>
                <w:div w:id="240063435">
                  <w:marLeft w:val="0"/>
                  <w:marRight w:val="0"/>
                  <w:marTop w:val="0"/>
                  <w:marBottom w:val="0"/>
                  <w:divBdr>
                    <w:top w:val="none" w:sz="0" w:space="0" w:color="auto"/>
                    <w:left w:val="none" w:sz="0" w:space="0" w:color="auto"/>
                    <w:bottom w:val="none" w:sz="0" w:space="0" w:color="auto"/>
                    <w:right w:val="none" w:sz="0" w:space="0" w:color="auto"/>
                  </w:divBdr>
                </w:div>
                <w:div w:id="15995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39698413">
      <w:bodyDiv w:val="1"/>
      <w:marLeft w:val="0"/>
      <w:marRight w:val="0"/>
      <w:marTop w:val="0"/>
      <w:marBottom w:val="0"/>
      <w:divBdr>
        <w:top w:val="none" w:sz="0" w:space="0" w:color="auto"/>
        <w:left w:val="none" w:sz="0" w:space="0" w:color="auto"/>
        <w:bottom w:val="none" w:sz="0" w:space="0" w:color="auto"/>
        <w:right w:val="none" w:sz="0" w:space="0" w:color="auto"/>
      </w:divBdr>
    </w:div>
    <w:div w:id="1345402632">
      <w:bodyDiv w:val="1"/>
      <w:marLeft w:val="0"/>
      <w:marRight w:val="0"/>
      <w:marTop w:val="0"/>
      <w:marBottom w:val="0"/>
      <w:divBdr>
        <w:top w:val="none" w:sz="0" w:space="0" w:color="auto"/>
        <w:left w:val="none" w:sz="0" w:space="0" w:color="auto"/>
        <w:bottom w:val="none" w:sz="0" w:space="0" w:color="auto"/>
        <w:right w:val="none" w:sz="0" w:space="0" w:color="auto"/>
      </w:divBdr>
    </w:div>
    <w:div w:id="1345982168">
      <w:bodyDiv w:val="1"/>
      <w:marLeft w:val="0"/>
      <w:marRight w:val="0"/>
      <w:marTop w:val="0"/>
      <w:marBottom w:val="0"/>
      <w:divBdr>
        <w:top w:val="none" w:sz="0" w:space="0" w:color="auto"/>
        <w:left w:val="none" w:sz="0" w:space="0" w:color="auto"/>
        <w:bottom w:val="none" w:sz="0" w:space="0" w:color="auto"/>
        <w:right w:val="none" w:sz="0" w:space="0" w:color="auto"/>
      </w:divBdr>
    </w:div>
    <w:div w:id="1347441011">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9620138">
      <w:bodyDiv w:val="1"/>
      <w:marLeft w:val="0"/>
      <w:marRight w:val="0"/>
      <w:marTop w:val="0"/>
      <w:marBottom w:val="0"/>
      <w:divBdr>
        <w:top w:val="none" w:sz="0" w:space="0" w:color="auto"/>
        <w:left w:val="none" w:sz="0" w:space="0" w:color="auto"/>
        <w:bottom w:val="none" w:sz="0" w:space="0" w:color="auto"/>
        <w:right w:val="none" w:sz="0" w:space="0" w:color="auto"/>
      </w:divBdr>
    </w:div>
    <w:div w:id="1362171251">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40652">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8385614">
      <w:bodyDiv w:val="1"/>
      <w:marLeft w:val="0"/>
      <w:marRight w:val="0"/>
      <w:marTop w:val="0"/>
      <w:marBottom w:val="0"/>
      <w:divBdr>
        <w:top w:val="none" w:sz="0" w:space="0" w:color="auto"/>
        <w:left w:val="none" w:sz="0" w:space="0" w:color="auto"/>
        <w:bottom w:val="none" w:sz="0" w:space="0" w:color="auto"/>
        <w:right w:val="none" w:sz="0" w:space="0" w:color="auto"/>
      </w:divBdr>
    </w:div>
    <w:div w:id="1386299097">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80899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190989">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03990268">
      <w:bodyDiv w:val="1"/>
      <w:marLeft w:val="0"/>
      <w:marRight w:val="0"/>
      <w:marTop w:val="0"/>
      <w:marBottom w:val="0"/>
      <w:divBdr>
        <w:top w:val="none" w:sz="0" w:space="0" w:color="auto"/>
        <w:left w:val="none" w:sz="0" w:space="0" w:color="auto"/>
        <w:bottom w:val="none" w:sz="0" w:space="0" w:color="auto"/>
        <w:right w:val="none" w:sz="0" w:space="0" w:color="auto"/>
      </w:divBdr>
    </w:div>
    <w:div w:id="1404912710">
      <w:bodyDiv w:val="1"/>
      <w:marLeft w:val="0"/>
      <w:marRight w:val="0"/>
      <w:marTop w:val="0"/>
      <w:marBottom w:val="0"/>
      <w:divBdr>
        <w:top w:val="none" w:sz="0" w:space="0" w:color="auto"/>
        <w:left w:val="none" w:sz="0" w:space="0" w:color="auto"/>
        <w:bottom w:val="none" w:sz="0" w:space="0" w:color="auto"/>
        <w:right w:val="none" w:sz="0" w:space="0" w:color="auto"/>
      </w:divBdr>
    </w:div>
    <w:div w:id="1405223352">
      <w:bodyDiv w:val="1"/>
      <w:marLeft w:val="0"/>
      <w:marRight w:val="0"/>
      <w:marTop w:val="0"/>
      <w:marBottom w:val="0"/>
      <w:divBdr>
        <w:top w:val="none" w:sz="0" w:space="0" w:color="auto"/>
        <w:left w:val="none" w:sz="0" w:space="0" w:color="auto"/>
        <w:bottom w:val="none" w:sz="0" w:space="0" w:color="auto"/>
        <w:right w:val="none" w:sz="0" w:space="0" w:color="auto"/>
      </w:divBdr>
    </w:div>
    <w:div w:id="1408189380">
      <w:bodyDiv w:val="1"/>
      <w:marLeft w:val="0"/>
      <w:marRight w:val="0"/>
      <w:marTop w:val="0"/>
      <w:marBottom w:val="0"/>
      <w:divBdr>
        <w:top w:val="none" w:sz="0" w:space="0" w:color="auto"/>
        <w:left w:val="none" w:sz="0" w:space="0" w:color="auto"/>
        <w:bottom w:val="none" w:sz="0" w:space="0" w:color="auto"/>
        <w:right w:val="none" w:sz="0" w:space="0" w:color="auto"/>
      </w:divBdr>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12704379">
      <w:bodyDiv w:val="1"/>
      <w:marLeft w:val="0"/>
      <w:marRight w:val="0"/>
      <w:marTop w:val="0"/>
      <w:marBottom w:val="0"/>
      <w:divBdr>
        <w:top w:val="none" w:sz="0" w:space="0" w:color="auto"/>
        <w:left w:val="none" w:sz="0" w:space="0" w:color="auto"/>
        <w:bottom w:val="none" w:sz="0" w:space="0" w:color="auto"/>
        <w:right w:val="none" w:sz="0" w:space="0" w:color="auto"/>
      </w:divBdr>
    </w:div>
    <w:div w:id="1415543255">
      <w:bodyDiv w:val="1"/>
      <w:marLeft w:val="0"/>
      <w:marRight w:val="0"/>
      <w:marTop w:val="0"/>
      <w:marBottom w:val="0"/>
      <w:divBdr>
        <w:top w:val="none" w:sz="0" w:space="0" w:color="auto"/>
        <w:left w:val="none" w:sz="0" w:space="0" w:color="auto"/>
        <w:bottom w:val="none" w:sz="0" w:space="0" w:color="auto"/>
        <w:right w:val="none" w:sz="0" w:space="0" w:color="auto"/>
      </w:divBdr>
    </w:div>
    <w:div w:id="1415859611">
      <w:bodyDiv w:val="1"/>
      <w:marLeft w:val="0"/>
      <w:marRight w:val="0"/>
      <w:marTop w:val="0"/>
      <w:marBottom w:val="0"/>
      <w:divBdr>
        <w:top w:val="none" w:sz="0" w:space="0" w:color="auto"/>
        <w:left w:val="none" w:sz="0" w:space="0" w:color="auto"/>
        <w:bottom w:val="none" w:sz="0" w:space="0" w:color="auto"/>
        <w:right w:val="none" w:sz="0" w:space="0" w:color="auto"/>
      </w:divBdr>
    </w:div>
    <w:div w:id="141821444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7769509">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0661486">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9523820">
      <w:bodyDiv w:val="1"/>
      <w:marLeft w:val="0"/>
      <w:marRight w:val="0"/>
      <w:marTop w:val="0"/>
      <w:marBottom w:val="0"/>
      <w:divBdr>
        <w:top w:val="none" w:sz="0" w:space="0" w:color="auto"/>
        <w:left w:val="none" w:sz="0" w:space="0" w:color="auto"/>
        <w:bottom w:val="none" w:sz="0" w:space="0" w:color="auto"/>
        <w:right w:val="none" w:sz="0" w:space="0" w:color="auto"/>
      </w:divBdr>
    </w:div>
    <w:div w:id="1440224829">
      <w:bodyDiv w:val="1"/>
      <w:marLeft w:val="0"/>
      <w:marRight w:val="0"/>
      <w:marTop w:val="0"/>
      <w:marBottom w:val="0"/>
      <w:divBdr>
        <w:top w:val="none" w:sz="0" w:space="0" w:color="auto"/>
        <w:left w:val="none" w:sz="0" w:space="0" w:color="auto"/>
        <w:bottom w:val="none" w:sz="0" w:space="0" w:color="auto"/>
        <w:right w:val="none" w:sz="0" w:space="0" w:color="auto"/>
      </w:divBdr>
    </w:div>
    <w:div w:id="1443497475">
      <w:bodyDiv w:val="1"/>
      <w:marLeft w:val="0"/>
      <w:marRight w:val="0"/>
      <w:marTop w:val="0"/>
      <w:marBottom w:val="0"/>
      <w:divBdr>
        <w:top w:val="none" w:sz="0" w:space="0" w:color="auto"/>
        <w:left w:val="none" w:sz="0" w:space="0" w:color="auto"/>
        <w:bottom w:val="none" w:sz="0" w:space="0" w:color="auto"/>
        <w:right w:val="none" w:sz="0" w:space="0" w:color="auto"/>
      </w:divBdr>
    </w:div>
    <w:div w:id="1453524387">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278110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1138764764">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sChild>
    </w:div>
    <w:div w:id="1459688412">
      <w:bodyDiv w:val="1"/>
      <w:marLeft w:val="0"/>
      <w:marRight w:val="0"/>
      <w:marTop w:val="0"/>
      <w:marBottom w:val="0"/>
      <w:divBdr>
        <w:top w:val="none" w:sz="0" w:space="0" w:color="auto"/>
        <w:left w:val="none" w:sz="0" w:space="0" w:color="auto"/>
        <w:bottom w:val="none" w:sz="0" w:space="0" w:color="auto"/>
        <w:right w:val="none" w:sz="0" w:space="0" w:color="auto"/>
      </w:divBdr>
    </w:div>
    <w:div w:id="1461071343">
      <w:bodyDiv w:val="1"/>
      <w:marLeft w:val="0"/>
      <w:marRight w:val="0"/>
      <w:marTop w:val="0"/>
      <w:marBottom w:val="0"/>
      <w:divBdr>
        <w:top w:val="none" w:sz="0" w:space="0" w:color="auto"/>
        <w:left w:val="none" w:sz="0" w:space="0" w:color="auto"/>
        <w:bottom w:val="none" w:sz="0" w:space="0" w:color="auto"/>
        <w:right w:val="none" w:sz="0" w:space="0" w:color="auto"/>
      </w:divBdr>
    </w:div>
    <w:div w:id="1461193555">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085168">
      <w:bodyDiv w:val="1"/>
      <w:marLeft w:val="0"/>
      <w:marRight w:val="0"/>
      <w:marTop w:val="0"/>
      <w:marBottom w:val="0"/>
      <w:divBdr>
        <w:top w:val="none" w:sz="0" w:space="0" w:color="auto"/>
        <w:left w:val="none" w:sz="0" w:space="0" w:color="auto"/>
        <w:bottom w:val="none" w:sz="0" w:space="0" w:color="auto"/>
        <w:right w:val="none" w:sz="0" w:space="0" w:color="auto"/>
      </w:divBdr>
      <w:divsChild>
        <w:div w:id="800609505">
          <w:marLeft w:val="0"/>
          <w:marRight w:val="0"/>
          <w:marTop w:val="0"/>
          <w:marBottom w:val="0"/>
          <w:divBdr>
            <w:top w:val="none" w:sz="0" w:space="0" w:color="auto"/>
            <w:left w:val="none" w:sz="0" w:space="0" w:color="auto"/>
            <w:bottom w:val="none" w:sz="0" w:space="0" w:color="auto"/>
            <w:right w:val="none" w:sz="0" w:space="0" w:color="auto"/>
          </w:divBdr>
          <w:divsChild>
            <w:div w:id="2950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5269677">
      <w:bodyDiv w:val="1"/>
      <w:marLeft w:val="0"/>
      <w:marRight w:val="0"/>
      <w:marTop w:val="0"/>
      <w:marBottom w:val="0"/>
      <w:divBdr>
        <w:top w:val="none" w:sz="0" w:space="0" w:color="auto"/>
        <w:left w:val="none" w:sz="0" w:space="0" w:color="auto"/>
        <w:bottom w:val="none" w:sz="0" w:space="0" w:color="auto"/>
        <w:right w:val="none" w:sz="0" w:space="0" w:color="auto"/>
      </w:divBdr>
    </w:div>
    <w:div w:id="1487624557">
      <w:bodyDiv w:val="1"/>
      <w:marLeft w:val="0"/>
      <w:marRight w:val="0"/>
      <w:marTop w:val="0"/>
      <w:marBottom w:val="0"/>
      <w:divBdr>
        <w:top w:val="none" w:sz="0" w:space="0" w:color="auto"/>
        <w:left w:val="none" w:sz="0" w:space="0" w:color="auto"/>
        <w:bottom w:val="none" w:sz="0" w:space="0" w:color="auto"/>
        <w:right w:val="none" w:sz="0" w:space="0" w:color="auto"/>
      </w:divBdr>
    </w:div>
    <w:div w:id="1487668967">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0949807">
      <w:bodyDiv w:val="1"/>
      <w:marLeft w:val="0"/>
      <w:marRight w:val="0"/>
      <w:marTop w:val="0"/>
      <w:marBottom w:val="0"/>
      <w:divBdr>
        <w:top w:val="none" w:sz="0" w:space="0" w:color="auto"/>
        <w:left w:val="none" w:sz="0" w:space="0" w:color="auto"/>
        <w:bottom w:val="none" w:sz="0" w:space="0" w:color="auto"/>
        <w:right w:val="none" w:sz="0" w:space="0" w:color="auto"/>
      </w:divBdr>
    </w:div>
    <w:div w:id="1491672874">
      <w:bodyDiv w:val="1"/>
      <w:marLeft w:val="0"/>
      <w:marRight w:val="0"/>
      <w:marTop w:val="0"/>
      <w:marBottom w:val="0"/>
      <w:divBdr>
        <w:top w:val="none" w:sz="0" w:space="0" w:color="auto"/>
        <w:left w:val="none" w:sz="0" w:space="0" w:color="auto"/>
        <w:bottom w:val="none" w:sz="0" w:space="0" w:color="auto"/>
        <w:right w:val="none" w:sz="0" w:space="0" w:color="auto"/>
      </w:divBdr>
    </w:div>
    <w:div w:id="1492602721">
      <w:bodyDiv w:val="1"/>
      <w:marLeft w:val="0"/>
      <w:marRight w:val="0"/>
      <w:marTop w:val="0"/>
      <w:marBottom w:val="0"/>
      <w:divBdr>
        <w:top w:val="none" w:sz="0" w:space="0" w:color="auto"/>
        <w:left w:val="none" w:sz="0" w:space="0" w:color="auto"/>
        <w:bottom w:val="none" w:sz="0" w:space="0" w:color="auto"/>
        <w:right w:val="none" w:sz="0" w:space="0" w:color="auto"/>
      </w:divBdr>
    </w:div>
    <w:div w:id="1499923686">
      <w:bodyDiv w:val="1"/>
      <w:marLeft w:val="0"/>
      <w:marRight w:val="0"/>
      <w:marTop w:val="0"/>
      <w:marBottom w:val="0"/>
      <w:divBdr>
        <w:top w:val="none" w:sz="0" w:space="0" w:color="auto"/>
        <w:left w:val="none" w:sz="0" w:space="0" w:color="auto"/>
        <w:bottom w:val="none" w:sz="0" w:space="0" w:color="auto"/>
        <w:right w:val="none" w:sz="0" w:space="0" w:color="auto"/>
      </w:divBdr>
    </w:div>
    <w:div w:id="1501770957">
      <w:bodyDiv w:val="1"/>
      <w:marLeft w:val="0"/>
      <w:marRight w:val="0"/>
      <w:marTop w:val="0"/>
      <w:marBottom w:val="0"/>
      <w:divBdr>
        <w:top w:val="none" w:sz="0" w:space="0" w:color="auto"/>
        <w:left w:val="none" w:sz="0" w:space="0" w:color="auto"/>
        <w:bottom w:val="none" w:sz="0" w:space="0" w:color="auto"/>
        <w:right w:val="none" w:sz="0" w:space="0" w:color="auto"/>
      </w:divBdr>
    </w:div>
    <w:div w:id="1506747304">
      <w:bodyDiv w:val="1"/>
      <w:marLeft w:val="0"/>
      <w:marRight w:val="0"/>
      <w:marTop w:val="0"/>
      <w:marBottom w:val="0"/>
      <w:divBdr>
        <w:top w:val="none" w:sz="0" w:space="0" w:color="auto"/>
        <w:left w:val="none" w:sz="0" w:space="0" w:color="auto"/>
        <w:bottom w:val="none" w:sz="0" w:space="0" w:color="auto"/>
        <w:right w:val="none" w:sz="0" w:space="0" w:color="auto"/>
      </w:divBdr>
    </w:div>
    <w:div w:id="1514494327">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06997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18423663">
      <w:bodyDiv w:val="1"/>
      <w:marLeft w:val="0"/>
      <w:marRight w:val="0"/>
      <w:marTop w:val="0"/>
      <w:marBottom w:val="0"/>
      <w:divBdr>
        <w:top w:val="none" w:sz="0" w:space="0" w:color="auto"/>
        <w:left w:val="none" w:sz="0" w:space="0" w:color="auto"/>
        <w:bottom w:val="none" w:sz="0" w:space="0" w:color="auto"/>
        <w:right w:val="none" w:sz="0" w:space="0" w:color="auto"/>
      </w:divBdr>
    </w:div>
    <w:div w:id="1525485635">
      <w:bodyDiv w:val="1"/>
      <w:marLeft w:val="0"/>
      <w:marRight w:val="0"/>
      <w:marTop w:val="0"/>
      <w:marBottom w:val="0"/>
      <w:divBdr>
        <w:top w:val="none" w:sz="0" w:space="0" w:color="auto"/>
        <w:left w:val="none" w:sz="0" w:space="0" w:color="auto"/>
        <w:bottom w:val="none" w:sz="0" w:space="0" w:color="auto"/>
        <w:right w:val="none" w:sz="0" w:space="0" w:color="auto"/>
      </w:divBdr>
    </w:div>
    <w:div w:id="1529443519">
      <w:bodyDiv w:val="1"/>
      <w:marLeft w:val="0"/>
      <w:marRight w:val="0"/>
      <w:marTop w:val="0"/>
      <w:marBottom w:val="0"/>
      <w:divBdr>
        <w:top w:val="none" w:sz="0" w:space="0" w:color="auto"/>
        <w:left w:val="none" w:sz="0" w:space="0" w:color="auto"/>
        <w:bottom w:val="none" w:sz="0" w:space="0" w:color="auto"/>
        <w:right w:val="none" w:sz="0" w:space="0" w:color="auto"/>
      </w:divBdr>
    </w:div>
    <w:div w:id="1530341520">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1265922">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5314326">
      <w:bodyDiv w:val="1"/>
      <w:marLeft w:val="0"/>
      <w:marRight w:val="0"/>
      <w:marTop w:val="0"/>
      <w:marBottom w:val="0"/>
      <w:divBdr>
        <w:top w:val="none" w:sz="0" w:space="0" w:color="auto"/>
        <w:left w:val="none" w:sz="0" w:space="0" w:color="auto"/>
        <w:bottom w:val="none" w:sz="0" w:space="0" w:color="auto"/>
        <w:right w:val="none" w:sz="0" w:space="0" w:color="auto"/>
      </w:divBdr>
    </w:div>
    <w:div w:id="1565406103">
      <w:bodyDiv w:val="1"/>
      <w:marLeft w:val="0"/>
      <w:marRight w:val="0"/>
      <w:marTop w:val="0"/>
      <w:marBottom w:val="0"/>
      <w:divBdr>
        <w:top w:val="none" w:sz="0" w:space="0" w:color="auto"/>
        <w:left w:val="none" w:sz="0" w:space="0" w:color="auto"/>
        <w:bottom w:val="none" w:sz="0" w:space="0" w:color="auto"/>
        <w:right w:val="none" w:sz="0" w:space="0" w:color="auto"/>
      </w:divBdr>
    </w:div>
    <w:div w:id="1566136938">
      <w:bodyDiv w:val="1"/>
      <w:marLeft w:val="0"/>
      <w:marRight w:val="0"/>
      <w:marTop w:val="0"/>
      <w:marBottom w:val="0"/>
      <w:divBdr>
        <w:top w:val="none" w:sz="0" w:space="0" w:color="auto"/>
        <w:left w:val="none" w:sz="0" w:space="0" w:color="auto"/>
        <w:bottom w:val="none" w:sz="0" w:space="0" w:color="auto"/>
        <w:right w:val="none" w:sz="0" w:space="0" w:color="auto"/>
      </w:divBdr>
    </w:div>
    <w:div w:id="1567913341">
      <w:bodyDiv w:val="1"/>
      <w:marLeft w:val="0"/>
      <w:marRight w:val="0"/>
      <w:marTop w:val="0"/>
      <w:marBottom w:val="0"/>
      <w:divBdr>
        <w:top w:val="none" w:sz="0" w:space="0" w:color="auto"/>
        <w:left w:val="none" w:sz="0" w:space="0" w:color="auto"/>
        <w:bottom w:val="none" w:sz="0" w:space="0" w:color="auto"/>
        <w:right w:val="none" w:sz="0" w:space="0" w:color="auto"/>
      </w:divBdr>
    </w:div>
    <w:div w:id="1568998483">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7013311">
      <w:bodyDiv w:val="1"/>
      <w:marLeft w:val="0"/>
      <w:marRight w:val="0"/>
      <w:marTop w:val="0"/>
      <w:marBottom w:val="0"/>
      <w:divBdr>
        <w:top w:val="none" w:sz="0" w:space="0" w:color="auto"/>
        <w:left w:val="none" w:sz="0" w:space="0" w:color="auto"/>
        <w:bottom w:val="none" w:sz="0" w:space="0" w:color="auto"/>
        <w:right w:val="none" w:sz="0" w:space="0" w:color="auto"/>
      </w:divBdr>
    </w:div>
    <w:div w:id="1582641880">
      <w:bodyDiv w:val="1"/>
      <w:marLeft w:val="0"/>
      <w:marRight w:val="0"/>
      <w:marTop w:val="0"/>
      <w:marBottom w:val="0"/>
      <w:divBdr>
        <w:top w:val="none" w:sz="0" w:space="0" w:color="auto"/>
        <w:left w:val="none" w:sz="0" w:space="0" w:color="auto"/>
        <w:bottom w:val="none" w:sz="0" w:space="0" w:color="auto"/>
        <w:right w:val="none" w:sz="0" w:space="0" w:color="auto"/>
      </w:divBdr>
    </w:div>
    <w:div w:id="1583830422">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1506154">
      <w:bodyDiv w:val="1"/>
      <w:marLeft w:val="0"/>
      <w:marRight w:val="0"/>
      <w:marTop w:val="0"/>
      <w:marBottom w:val="0"/>
      <w:divBdr>
        <w:top w:val="none" w:sz="0" w:space="0" w:color="auto"/>
        <w:left w:val="none" w:sz="0" w:space="0" w:color="auto"/>
        <w:bottom w:val="none" w:sz="0" w:space="0" w:color="auto"/>
        <w:right w:val="none" w:sz="0" w:space="0" w:color="auto"/>
      </w:divBdr>
      <w:divsChild>
        <w:div w:id="917791686">
          <w:marLeft w:val="0"/>
          <w:marRight w:val="0"/>
          <w:marTop w:val="240"/>
          <w:marBottom w:val="240"/>
          <w:divBdr>
            <w:top w:val="none" w:sz="0" w:space="0" w:color="auto"/>
            <w:left w:val="none" w:sz="0" w:space="0" w:color="auto"/>
            <w:bottom w:val="none" w:sz="0" w:space="0" w:color="auto"/>
            <w:right w:val="none" w:sz="0" w:space="0" w:color="auto"/>
          </w:divBdr>
        </w:div>
        <w:div w:id="234778968">
          <w:marLeft w:val="0"/>
          <w:marRight w:val="0"/>
          <w:marTop w:val="0"/>
          <w:marBottom w:val="0"/>
          <w:divBdr>
            <w:top w:val="none" w:sz="0" w:space="0" w:color="auto"/>
            <w:left w:val="none" w:sz="0" w:space="0" w:color="auto"/>
            <w:bottom w:val="none" w:sz="0" w:space="0" w:color="auto"/>
            <w:right w:val="none" w:sz="0" w:space="0" w:color="auto"/>
          </w:divBdr>
        </w:div>
      </w:divsChild>
    </w:div>
    <w:div w:id="1592619252">
      <w:bodyDiv w:val="1"/>
      <w:marLeft w:val="0"/>
      <w:marRight w:val="0"/>
      <w:marTop w:val="0"/>
      <w:marBottom w:val="0"/>
      <w:divBdr>
        <w:top w:val="none" w:sz="0" w:space="0" w:color="auto"/>
        <w:left w:val="none" w:sz="0" w:space="0" w:color="auto"/>
        <w:bottom w:val="none" w:sz="0" w:space="0" w:color="auto"/>
        <w:right w:val="none" w:sz="0" w:space="0" w:color="auto"/>
      </w:divBdr>
    </w:div>
    <w:div w:id="1594053074">
      <w:bodyDiv w:val="1"/>
      <w:marLeft w:val="0"/>
      <w:marRight w:val="0"/>
      <w:marTop w:val="0"/>
      <w:marBottom w:val="0"/>
      <w:divBdr>
        <w:top w:val="none" w:sz="0" w:space="0" w:color="auto"/>
        <w:left w:val="none" w:sz="0" w:space="0" w:color="auto"/>
        <w:bottom w:val="none" w:sz="0" w:space="0" w:color="auto"/>
        <w:right w:val="none" w:sz="0" w:space="0" w:color="auto"/>
      </w:divBdr>
    </w:div>
    <w:div w:id="1596284913">
      <w:bodyDiv w:val="1"/>
      <w:marLeft w:val="0"/>
      <w:marRight w:val="0"/>
      <w:marTop w:val="0"/>
      <w:marBottom w:val="0"/>
      <w:divBdr>
        <w:top w:val="none" w:sz="0" w:space="0" w:color="auto"/>
        <w:left w:val="none" w:sz="0" w:space="0" w:color="auto"/>
        <w:bottom w:val="none" w:sz="0" w:space="0" w:color="auto"/>
        <w:right w:val="none" w:sz="0" w:space="0" w:color="auto"/>
      </w:divBdr>
    </w:div>
    <w:div w:id="1608076723">
      <w:bodyDiv w:val="1"/>
      <w:marLeft w:val="0"/>
      <w:marRight w:val="0"/>
      <w:marTop w:val="0"/>
      <w:marBottom w:val="0"/>
      <w:divBdr>
        <w:top w:val="none" w:sz="0" w:space="0" w:color="auto"/>
        <w:left w:val="none" w:sz="0" w:space="0" w:color="auto"/>
        <w:bottom w:val="none" w:sz="0" w:space="0" w:color="auto"/>
        <w:right w:val="none" w:sz="0" w:space="0" w:color="auto"/>
      </w:divBdr>
      <w:divsChild>
        <w:div w:id="423964264">
          <w:marLeft w:val="0"/>
          <w:marRight w:val="0"/>
          <w:marTop w:val="0"/>
          <w:marBottom w:val="0"/>
          <w:divBdr>
            <w:top w:val="none" w:sz="0" w:space="0" w:color="auto"/>
            <w:left w:val="none" w:sz="0" w:space="0" w:color="auto"/>
            <w:bottom w:val="none" w:sz="0" w:space="0" w:color="auto"/>
            <w:right w:val="none" w:sz="0" w:space="0" w:color="auto"/>
          </w:divBdr>
        </w:div>
      </w:divsChild>
    </w:div>
    <w:div w:id="1615474750">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1497787">
      <w:bodyDiv w:val="1"/>
      <w:marLeft w:val="0"/>
      <w:marRight w:val="0"/>
      <w:marTop w:val="0"/>
      <w:marBottom w:val="0"/>
      <w:divBdr>
        <w:top w:val="none" w:sz="0" w:space="0" w:color="auto"/>
        <w:left w:val="none" w:sz="0" w:space="0" w:color="auto"/>
        <w:bottom w:val="none" w:sz="0" w:space="0" w:color="auto"/>
        <w:right w:val="none" w:sz="0" w:space="0" w:color="auto"/>
      </w:divBdr>
    </w:div>
    <w:div w:id="1628000847">
      <w:bodyDiv w:val="1"/>
      <w:marLeft w:val="0"/>
      <w:marRight w:val="0"/>
      <w:marTop w:val="0"/>
      <w:marBottom w:val="0"/>
      <w:divBdr>
        <w:top w:val="none" w:sz="0" w:space="0" w:color="auto"/>
        <w:left w:val="none" w:sz="0" w:space="0" w:color="auto"/>
        <w:bottom w:val="none" w:sz="0" w:space="0" w:color="auto"/>
        <w:right w:val="none" w:sz="0" w:space="0" w:color="auto"/>
      </w:divBdr>
      <w:divsChild>
        <w:div w:id="188228646">
          <w:marLeft w:val="450"/>
          <w:marRight w:val="450"/>
          <w:marTop w:val="0"/>
          <w:marBottom w:val="0"/>
          <w:divBdr>
            <w:top w:val="none" w:sz="0" w:space="0" w:color="auto"/>
            <w:left w:val="none" w:sz="0" w:space="0" w:color="auto"/>
            <w:bottom w:val="none" w:sz="0" w:space="0" w:color="auto"/>
            <w:right w:val="none" w:sz="0" w:space="0" w:color="auto"/>
          </w:divBdr>
        </w:div>
      </w:divsChild>
    </w:div>
    <w:div w:id="1628778532">
      <w:bodyDiv w:val="1"/>
      <w:marLeft w:val="0"/>
      <w:marRight w:val="0"/>
      <w:marTop w:val="0"/>
      <w:marBottom w:val="0"/>
      <w:divBdr>
        <w:top w:val="none" w:sz="0" w:space="0" w:color="auto"/>
        <w:left w:val="none" w:sz="0" w:space="0" w:color="auto"/>
        <w:bottom w:val="none" w:sz="0" w:space="0" w:color="auto"/>
        <w:right w:val="none" w:sz="0" w:space="0" w:color="auto"/>
      </w:divBdr>
      <w:divsChild>
        <w:div w:id="1441800724">
          <w:marLeft w:val="0"/>
          <w:marRight w:val="0"/>
          <w:marTop w:val="0"/>
          <w:marBottom w:val="0"/>
          <w:divBdr>
            <w:top w:val="single" w:sz="6" w:space="0" w:color="294978"/>
            <w:left w:val="single" w:sz="6" w:space="0" w:color="294978"/>
            <w:bottom w:val="single" w:sz="6" w:space="0" w:color="294978"/>
            <w:right w:val="single" w:sz="6" w:space="0" w:color="294978"/>
          </w:divBdr>
          <w:divsChild>
            <w:div w:id="890386589">
              <w:marLeft w:val="0"/>
              <w:marRight w:val="0"/>
              <w:marTop w:val="0"/>
              <w:marBottom w:val="0"/>
              <w:divBdr>
                <w:top w:val="none" w:sz="0" w:space="0" w:color="auto"/>
                <w:left w:val="none" w:sz="0" w:space="0" w:color="auto"/>
                <w:bottom w:val="none" w:sz="0" w:space="0" w:color="auto"/>
                <w:right w:val="none" w:sz="0" w:space="0" w:color="auto"/>
              </w:divBdr>
            </w:div>
            <w:div w:id="1830057000">
              <w:marLeft w:val="0"/>
              <w:marRight w:val="0"/>
              <w:marTop w:val="0"/>
              <w:marBottom w:val="0"/>
              <w:divBdr>
                <w:top w:val="single" w:sz="6" w:space="5" w:color="294978"/>
                <w:left w:val="none" w:sz="0" w:space="31" w:color="294978"/>
                <w:bottom w:val="none" w:sz="0" w:space="5" w:color="294978"/>
                <w:right w:val="none" w:sz="0" w:space="23" w:color="294978"/>
              </w:divBdr>
            </w:div>
          </w:divsChild>
        </w:div>
        <w:div w:id="1062486984">
          <w:marLeft w:val="375"/>
          <w:marRight w:val="0"/>
          <w:marTop w:val="225"/>
          <w:marBottom w:val="0"/>
          <w:divBdr>
            <w:top w:val="single" w:sz="6" w:space="0" w:color="EFEFEF"/>
            <w:left w:val="single" w:sz="6" w:space="0" w:color="EFEFEF"/>
            <w:bottom w:val="single" w:sz="6" w:space="0" w:color="EFEFEF"/>
            <w:right w:val="single" w:sz="6" w:space="0" w:color="EFEFEF"/>
          </w:divBdr>
          <w:divsChild>
            <w:div w:id="19031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8510">
      <w:bodyDiv w:val="1"/>
      <w:marLeft w:val="0"/>
      <w:marRight w:val="0"/>
      <w:marTop w:val="0"/>
      <w:marBottom w:val="0"/>
      <w:divBdr>
        <w:top w:val="none" w:sz="0" w:space="0" w:color="auto"/>
        <w:left w:val="none" w:sz="0" w:space="0" w:color="auto"/>
        <w:bottom w:val="none" w:sz="0" w:space="0" w:color="auto"/>
        <w:right w:val="none" w:sz="0" w:space="0" w:color="auto"/>
      </w:divBdr>
      <w:divsChild>
        <w:div w:id="2076780254">
          <w:marLeft w:val="0"/>
          <w:marRight w:val="0"/>
          <w:marTop w:val="0"/>
          <w:marBottom w:val="0"/>
          <w:divBdr>
            <w:top w:val="none" w:sz="0" w:space="0" w:color="auto"/>
            <w:left w:val="none" w:sz="0" w:space="0" w:color="auto"/>
            <w:bottom w:val="none" w:sz="0" w:space="0" w:color="auto"/>
            <w:right w:val="none" w:sz="0" w:space="0" w:color="auto"/>
          </w:divBdr>
          <w:divsChild>
            <w:div w:id="976182165">
              <w:marLeft w:val="0"/>
              <w:marRight w:val="0"/>
              <w:marTop w:val="0"/>
              <w:marBottom w:val="0"/>
              <w:divBdr>
                <w:top w:val="none" w:sz="0" w:space="0" w:color="auto"/>
                <w:left w:val="none" w:sz="0" w:space="0" w:color="auto"/>
                <w:bottom w:val="none" w:sz="0" w:space="0" w:color="auto"/>
                <w:right w:val="none" w:sz="0" w:space="0" w:color="auto"/>
              </w:divBdr>
            </w:div>
          </w:divsChild>
        </w:div>
        <w:div w:id="2000766476">
          <w:marLeft w:val="0"/>
          <w:marRight w:val="0"/>
          <w:marTop w:val="0"/>
          <w:marBottom w:val="0"/>
          <w:divBdr>
            <w:top w:val="none" w:sz="0" w:space="0" w:color="auto"/>
            <w:left w:val="none" w:sz="0" w:space="0" w:color="auto"/>
            <w:bottom w:val="none" w:sz="0" w:space="0" w:color="auto"/>
            <w:right w:val="none" w:sz="0" w:space="0" w:color="auto"/>
          </w:divBdr>
          <w:divsChild>
            <w:div w:id="922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6690360">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107347">
      <w:bodyDiv w:val="1"/>
      <w:marLeft w:val="0"/>
      <w:marRight w:val="0"/>
      <w:marTop w:val="0"/>
      <w:marBottom w:val="0"/>
      <w:divBdr>
        <w:top w:val="none" w:sz="0" w:space="0" w:color="auto"/>
        <w:left w:val="none" w:sz="0" w:space="0" w:color="auto"/>
        <w:bottom w:val="none" w:sz="0" w:space="0" w:color="auto"/>
        <w:right w:val="none" w:sz="0" w:space="0" w:color="auto"/>
      </w:divBdr>
    </w:div>
    <w:div w:id="1663848098">
      <w:bodyDiv w:val="1"/>
      <w:marLeft w:val="0"/>
      <w:marRight w:val="0"/>
      <w:marTop w:val="0"/>
      <w:marBottom w:val="0"/>
      <w:divBdr>
        <w:top w:val="none" w:sz="0" w:space="0" w:color="auto"/>
        <w:left w:val="none" w:sz="0" w:space="0" w:color="auto"/>
        <w:bottom w:val="none" w:sz="0" w:space="0" w:color="auto"/>
        <w:right w:val="none" w:sz="0" w:space="0" w:color="auto"/>
      </w:divBdr>
    </w:div>
    <w:div w:id="1664821585">
      <w:bodyDiv w:val="1"/>
      <w:marLeft w:val="0"/>
      <w:marRight w:val="0"/>
      <w:marTop w:val="0"/>
      <w:marBottom w:val="0"/>
      <w:divBdr>
        <w:top w:val="none" w:sz="0" w:space="0" w:color="auto"/>
        <w:left w:val="none" w:sz="0" w:space="0" w:color="auto"/>
        <w:bottom w:val="none" w:sz="0" w:space="0" w:color="auto"/>
        <w:right w:val="none" w:sz="0" w:space="0" w:color="auto"/>
      </w:divBdr>
    </w:div>
    <w:div w:id="1665087211">
      <w:bodyDiv w:val="1"/>
      <w:marLeft w:val="0"/>
      <w:marRight w:val="0"/>
      <w:marTop w:val="0"/>
      <w:marBottom w:val="0"/>
      <w:divBdr>
        <w:top w:val="none" w:sz="0" w:space="0" w:color="auto"/>
        <w:left w:val="none" w:sz="0" w:space="0" w:color="auto"/>
        <w:bottom w:val="none" w:sz="0" w:space="0" w:color="auto"/>
        <w:right w:val="none" w:sz="0" w:space="0" w:color="auto"/>
      </w:divBdr>
    </w:div>
    <w:div w:id="1668167379">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746453">
      <w:bodyDiv w:val="1"/>
      <w:marLeft w:val="0"/>
      <w:marRight w:val="0"/>
      <w:marTop w:val="0"/>
      <w:marBottom w:val="0"/>
      <w:divBdr>
        <w:top w:val="none" w:sz="0" w:space="0" w:color="auto"/>
        <w:left w:val="none" w:sz="0" w:space="0" w:color="auto"/>
        <w:bottom w:val="none" w:sz="0" w:space="0" w:color="auto"/>
        <w:right w:val="none" w:sz="0" w:space="0" w:color="auto"/>
      </w:divBdr>
    </w:div>
    <w:div w:id="1671180101">
      <w:bodyDiv w:val="1"/>
      <w:marLeft w:val="0"/>
      <w:marRight w:val="0"/>
      <w:marTop w:val="0"/>
      <w:marBottom w:val="0"/>
      <w:divBdr>
        <w:top w:val="none" w:sz="0" w:space="0" w:color="auto"/>
        <w:left w:val="none" w:sz="0" w:space="0" w:color="auto"/>
        <w:bottom w:val="none" w:sz="0" w:space="0" w:color="auto"/>
        <w:right w:val="none" w:sz="0" w:space="0" w:color="auto"/>
      </w:divBdr>
    </w:div>
    <w:div w:id="1672443449">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78121312">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4821025">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42201">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537454">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282289">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0815090">
      <w:bodyDiv w:val="1"/>
      <w:marLeft w:val="0"/>
      <w:marRight w:val="0"/>
      <w:marTop w:val="0"/>
      <w:marBottom w:val="0"/>
      <w:divBdr>
        <w:top w:val="none" w:sz="0" w:space="0" w:color="auto"/>
        <w:left w:val="none" w:sz="0" w:space="0" w:color="auto"/>
        <w:bottom w:val="none" w:sz="0" w:space="0" w:color="auto"/>
        <w:right w:val="none" w:sz="0" w:space="0" w:color="auto"/>
      </w:divBdr>
    </w:div>
    <w:div w:id="1701543133">
      <w:bodyDiv w:val="1"/>
      <w:marLeft w:val="0"/>
      <w:marRight w:val="0"/>
      <w:marTop w:val="0"/>
      <w:marBottom w:val="0"/>
      <w:divBdr>
        <w:top w:val="none" w:sz="0" w:space="0" w:color="auto"/>
        <w:left w:val="none" w:sz="0" w:space="0" w:color="auto"/>
        <w:bottom w:val="none" w:sz="0" w:space="0" w:color="auto"/>
        <w:right w:val="none" w:sz="0" w:space="0" w:color="auto"/>
      </w:divBdr>
      <w:divsChild>
        <w:div w:id="8097124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704136167">
      <w:bodyDiv w:val="1"/>
      <w:marLeft w:val="0"/>
      <w:marRight w:val="0"/>
      <w:marTop w:val="0"/>
      <w:marBottom w:val="0"/>
      <w:divBdr>
        <w:top w:val="none" w:sz="0" w:space="0" w:color="auto"/>
        <w:left w:val="none" w:sz="0" w:space="0" w:color="auto"/>
        <w:bottom w:val="none" w:sz="0" w:space="0" w:color="auto"/>
        <w:right w:val="none" w:sz="0" w:space="0" w:color="auto"/>
      </w:divBdr>
    </w:div>
    <w:div w:id="1705209510">
      <w:bodyDiv w:val="1"/>
      <w:marLeft w:val="0"/>
      <w:marRight w:val="0"/>
      <w:marTop w:val="0"/>
      <w:marBottom w:val="0"/>
      <w:divBdr>
        <w:top w:val="none" w:sz="0" w:space="0" w:color="auto"/>
        <w:left w:val="none" w:sz="0" w:space="0" w:color="auto"/>
        <w:bottom w:val="none" w:sz="0" w:space="0" w:color="auto"/>
        <w:right w:val="none" w:sz="0" w:space="0" w:color="auto"/>
      </w:divBdr>
    </w:div>
    <w:div w:id="1705859348">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211888">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062231">
      <w:bodyDiv w:val="1"/>
      <w:marLeft w:val="0"/>
      <w:marRight w:val="0"/>
      <w:marTop w:val="0"/>
      <w:marBottom w:val="0"/>
      <w:divBdr>
        <w:top w:val="none" w:sz="0" w:space="0" w:color="auto"/>
        <w:left w:val="none" w:sz="0" w:space="0" w:color="auto"/>
        <w:bottom w:val="none" w:sz="0" w:space="0" w:color="auto"/>
        <w:right w:val="none" w:sz="0" w:space="0" w:color="auto"/>
      </w:divBdr>
    </w:div>
    <w:div w:id="1709062525">
      <w:bodyDiv w:val="1"/>
      <w:marLeft w:val="0"/>
      <w:marRight w:val="0"/>
      <w:marTop w:val="0"/>
      <w:marBottom w:val="0"/>
      <w:divBdr>
        <w:top w:val="none" w:sz="0" w:space="0" w:color="auto"/>
        <w:left w:val="none" w:sz="0" w:space="0" w:color="auto"/>
        <w:bottom w:val="none" w:sz="0" w:space="0" w:color="auto"/>
        <w:right w:val="none" w:sz="0" w:space="0" w:color="auto"/>
      </w:divBdr>
      <w:divsChild>
        <w:div w:id="330911491">
          <w:marLeft w:val="0"/>
          <w:marRight w:val="0"/>
          <w:marTop w:val="0"/>
          <w:marBottom w:val="0"/>
          <w:divBdr>
            <w:top w:val="single" w:sz="6" w:space="0" w:color="294978"/>
            <w:left w:val="single" w:sz="6" w:space="0" w:color="294978"/>
            <w:bottom w:val="single" w:sz="6" w:space="0" w:color="294978"/>
            <w:right w:val="single" w:sz="6" w:space="0" w:color="294978"/>
          </w:divBdr>
          <w:divsChild>
            <w:div w:id="1827280937">
              <w:marLeft w:val="0"/>
              <w:marRight w:val="0"/>
              <w:marTop w:val="0"/>
              <w:marBottom w:val="0"/>
              <w:divBdr>
                <w:top w:val="none" w:sz="0" w:space="0" w:color="auto"/>
                <w:left w:val="none" w:sz="0" w:space="0" w:color="auto"/>
                <w:bottom w:val="none" w:sz="0" w:space="0" w:color="auto"/>
                <w:right w:val="none" w:sz="0" w:space="0" w:color="auto"/>
              </w:divBdr>
            </w:div>
            <w:div w:id="1556742972">
              <w:marLeft w:val="0"/>
              <w:marRight w:val="0"/>
              <w:marTop w:val="0"/>
              <w:marBottom w:val="0"/>
              <w:divBdr>
                <w:top w:val="single" w:sz="6" w:space="5" w:color="294978"/>
                <w:left w:val="none" w:sz="0" w:space="31" w:color="294978"/>
                <w:bottom w:val="none" w:sz="0" w:space="5" w:color="294978"/>
                <w:right w:val="none" w:sz="0" w:space="23" w:color="294978"/>
              </w:divBdr>
            </w:div>
          </w:divsChild>
        </w:div>
        <w:div w:id="870000829">
          <w:marLeft w:val="375"/>
          <w:marRight w:val="0"/>
          <w:marTop w:val="225"/>
          <w:marBottom w:val="0"/>
          <w:divBdr>
            <w:top w:val="single" w:sz="6" w:space="0" w:color="EFEFEF"/>
            <w:left w:val="single" w:sz="6" w:space="0" w:color="EFEFEF"/>
            <w:bottom w:val="single" w:sz="6" w:space="0" w:color="EFEFEF"/>
            <w:right w:val="single" w:sz="6" w:space="0" w:color="EFEFEF"/>
          </w:divBdr>
          <w:divsChild>
            <w:div w:id="8614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1997818">
      <w:bodyDiv w:val="1"/>
      <w:marLeft w:val="0"/>
      <w:marRight w:val="0"/>
      <w:marTop w:val="0"/>
      <w:marBottom w:val="0"/>
      <w:divBdr>
        <w:top w:val="none" w:sz="0" w:space="0" w:color="auto"/>
        <w:left w:val="none" w:sz="0" w:space="0" w:color="auto"/>
        <w:bottom w:val="none" w:sz="0" w:space="0" w:color="auto"/>
        <w:right w:val="none" w:sz="0" w:space="0" w:color="auto"/>
      </w:divBdr>
      <w:divsChild>
        <w:div w:id="2039429593">
          <w:marLeft w:val="0"/>
          <w:marRight w:val="0"/>
          <w:marTop w:val="0"/>
          <w:marBottom w:val="0"/>
          <w:divBdr>
            <w:top w:val="none" w:sz="0" w:space="0" w:color="auto"/>
            <w:left w:val="none" w:sz="0" w:space="0" w:color="auto"/>
            <w:bottom w:val="none" w:sz="0" w:space="0" w:color="auto"/>
            <w:right w:val="none" w:sz="0" w:space="0" w:color="auto"/>
          </w:divBdr>
          <w:divsChild>
            <w:div w:id="752556497">
              <w:marLeft w:val="0"/>
              <w:marRight w:val="0"/>
              <w:marTop w:val="0"/>
              <w:marBottom w:val="0"/>
              <w:divBdr>
                <w:top w:val="none" w:sz="0" w:space="0" w:color="auto"/>
                <w:left w:val="none" w:sz="0" w:space="0" w:color="auto"/>
                <w:bottom w:val="none" w:sz="0" w:space="0" w:color="auto"/>
                <w:right w:val="none" w:sz="0" w:space="0" w:color="auto"/>
              </w:divBdr>
            </w:div>
            <w:div w:id="344864339">
              <w:marLeft w:val="0"/>
              <w:marRight w:val="0"/>
              <w:marTop w:val="0"/>
              <w:marBottom w:val="0"/>
              <w:divBdr>
                <w:top w:val="none" w:sz="0" w:space="0" w:color="auto"/>
                <w:left w:val="none" w:sz="0" w:space="0" w:color="auto"/>
                <w:bottom w:val="none" w:sz="0" w:space="0" w:color="auto"/>
                <w:right w:val="none" w:sz="0" w:space="0" w:color="auto"/>
              </w:divBdr>
              <w:divsChild>
                <w:div w:id="17327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9187861">
      <w:bodyDiv w:val="1"/>
      <w:marLeft w:val="0"/>
      <w:marRight w:val="0"/>
      <w:marTop w:val="0"/>
      <w:marBottom w:val="0"/>
      <w:divBdr>
        <w:top w:val="none" w:sz="0" w:space="0" w:color="auto"/>
        <w:left w:val="none" w:sz="0" w:space="0" w:color="auto"/>
        <w:bottom w:val="none" w:sz="0" w:space="0" w:color="auto"/>
        <w:right w:val="none" w:sz="0" w:space="0" w:color="auto"/>
      </w:divBdr>
      <w:divsChild>
        <w:div w:id="17972881">
          <w:marLeft w:val="0"/>
          <w:marRight w:val="0"/>
          <w:marTop w:val="0"/>
          <w:marBottom w:val="0"/>
          <w:divBdr>
            <w:top w:val="none" w:sz="0" w:space="0" w:color="auto"/>
            <w:left w:val="none" w:sz="0" w:space="0" w:color="auto"/>
            <w:bottom w:val="none" w:sz="0" w:space="0" w:color="auto"/>
            <w:right w:val="none" w:sz="0" w:space="0" w:color="auto"/>
          </w:divBdr>
          <w:divsChild>
            <w:div w:id="7189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0693205">
      <w:bodyDiv w:val="1"/>
      <w:marLeft w:val="0"/>
      <w:marRight w:val="0"/>
      <w:marTop w:val="0"/>
      <w:marBottom w:val="0"/>
      <w:divBdr>
        <w:top w:val="none" w:sz="0" w:space="0" w:color="auto"/>
        <w:left w:val="none" w:sz="0" w:space="0" w:color="auto"/>
        <w:bottom w:val="none" w:sz="0" w:space="0" w:color="auto"/>
        <w:right w:val="none" w:sz="0" w:space="0" w:color="auto"/>
      </w:divBdr>
    </w:div>
    <w:div w:id="1732000610">
      <w:bodyDiv w:val="1"/>
      <w:marLeft w:val="0"/>
      <w:marRight w:val="0"/>
      <w:marTop w:val="0"/>
      <w:marBottom w:val="0"/>
      <w:divBdr>
        <w:top w:val="none" w:sz="0" w:space="0" w:color="auto"/>
        <w:left w:val="none" w:sz="0" w:space="0" w:color="auto"/>
        <w:bottom w:val="none" w:sz="0" w:space="0" w:color="auto"/>
        <w:right w:val="none" w:sz="0" w:space="0" w:color="auto"/>
      </w:divBdr>
    </w:div>
    <w:div w:id="1732850302">
      <w:bodyDiv w:val="1"/>
      <w:marLeft w:val="0"/>
      <w:marRight w:val="0"/>
      <w:marTop w:val="0"/>
      <w:marBottom w:val="0"/>
      <w:divBdr>
        <w:top w:val="none" w:sz="0" w:space="0" w:color="auto"/>
        <w:left w:val="none" w:sz="0" w:space="0" w:color="auto"/>
        <w:bottom w:val="none" w:sz="0" w:space="0" w:color="auto"/>
        <w:right w:val="none" w:sz="0" w:space="0" w:color="auto"/>
      </w:divBdr>
    </w:div>
    <w:div w:id="1738672838">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39435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51384189">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462275">
      <w:bodyDiv w:val="1"/>
      <w:marLeft w:val="0"/>
      <w:marRight w:val="0"/>
      <w:marTop w:val="0"/>
      <w:marBottom w:val="0"/>
      <w:divBdr>
        <w:top w:val="none" w:sz="0" w:space="0" w:color="auto"/>
        <w:left w:val="none" w:sz="0" w:space="0" w:color="auto"/>
        <w:bottom w:val="none" w:sz="0" w:space="0" w:color="auto"/>
        <w:right w:val="none" w:sz="0" w:space="0" w:color="auto"/>
      </w:divBdr>
      <w:divsChild>
        <w:div w:id="1348874085">
          <w:marLeft w:val="0"/>
          <w:marRight w:val="0"/>
          <w:marTop w:val="0"/>
          <w:marBottom w:val="0"/>
          <w:divBdr>
            <w:top w:val="none" w:sz="0" w:space="0" w:color="auto"/>
            <w:left w:val="none" w:sz="0" w:space="0" w:color="auto"/>
            <w:bottom w:val="none" w:sz="0" w:space="0" w:color="auto"/>
            <w:right w:val="none" w:sz="0" w:space="0" w:color="auto"/>
          </w:divBdr>
        </w:div>
      </w:divsChild>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995811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18901140">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 w:id="2118325786">
          <w:marLeft w:val="0"/>
          <w:marRight w:val="0"/>
          <w:marTop w:val="45"/>
          <w:marBottom w:val="0"/>
          <w:divBdr>
            <w:top w:val="none" w:sz="0" w:space="0" w:color="auto"/>
            <w:left w:val="none" w:sz="0" w:space="0" w:color="auto"/>
            <w:bottom w:val="none" w:sz="0" w:space="0" w:color="auto"/>
            <w:right w:val="none" w:sz="0" w:space="0" w:color="auto"/>
          </w:divBdr>
        </w:div>
      </w:divsChild>
    </w:div>
    <w:div w:id="1770931918">
      <w:bodyDiv w:val="1"/>
      <w:marLeft w:val="0"/>
      <w:marRight w:val="0"/>
      <w:marTop w:val="0"/>
      <w:marBottom w:val="0"/>
      <w:divBdr>
        <w:top w:val="none" w:sz="0" w:space="0" w:color="auto"/>
        <w:left w:val="none" w:sz="0" w:space="0" w:color="auto"/>
        <w:bottom w:val="none" w:sz="0" w:space="0" w:color="auto"/>
        <w:right w:val="none" w:sz="0" w:space="0" w:color="auto"/>
      </w:divBdr>
    </w:div>
    <w:div w:id="1773671434">
      <w:bodyDiv w:val="1"/>
      <w:marLeft w:val="0"/>
      <w:marRight w:val="0"/>
      <w:marTop w:val="0"/>
      <w:marBottom w:val="0"/>
      <w:divBdr>
        <w:top w:val="none" w:sz="0" w:space="0" w:color="auto"/>
        <w:left w:val="none" w:sz="0" w:space="0" w:color="auto"/>
        <w:bottom w:val="none" w:sz="0" w:space="0" w:color="auto"/>
        <w:right w:val="none" w:sz="0" w:space="0" w:color="auto"/>
      </w:divBdr>
    </w:div>
    <w:div w:id="1775174068">
      <w:bodyDiv w:val="1"/>
      <w:marLeft w:val="0"/>
      <w:marRight w:val="0"/>
      <w:marTop w:val="0"/>
      <w:marBottom w:val="0"/>
      <w:divBdr>
        <w:top w:val="none" w:sz="0" w:space="0" w:color="auto"/>
        <w:left w:val="none" w:sz="0" w:space="0" w:color="auto"/>
        <w:bottom w:val="none" w:sz="0" w:space="0" w:color="auto"/>
        <w:right w:val="none" w:sz="0" w:space="0" w:color="auto"/>
      </w:divBdr>
    </w:div>
    <w:div w:id="1775664271">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496810">
      <w:bodyDiv w:val="1"/>
      <w:marLeft w:val="0"/>
      <w:marRight w:val="0"/>
      <w:marTop w:val="0"/>
      <w:marBottom w:val="0"/>
      <w:divBdr>
        <w:top w:val="none" w:sz="0" w:space="0" w:color="auto"/>
        <w:left w:val="none" w:sz="0" w:space="0" w:color="auto"/>
        <w:bottom w:val="none" w:sz="0" w:space="0" w:color="auto"/>
        <w:right w:val="none" w:sz="0" w:space="0" w:color="auto"/>
      </w:divBdr>
    </w:div>
    <w:div w:id="1794245744">
      <w:bodyDiv w:val="1"/>
      <w:marLeft w:val="0"/>
      <w:marRight w:val="0"/>
      <w:marTop w:val="0"/>
      <w:marBottom w:val="0"/>
      <w:divBdr>
        <w:top w:val="none" w:sz="0" w:space="0" w:color="auto"/>
        <w:left w:val="none" w:sz="0" w:space="0" w:color="auto"/>
        <w:bottom w:val="none" w:sz="0" w:space="0" w:color="auto"/>
        <w:right w:val="none" w:sz="0" w:space="0" w:color="auto"/>
      </w:divBdr>
    </w:div>
    <w:div w:id="1798990182">
      <w:bodyDiv w:val="1"/>
      <w:marLeft w:val="0"/>
      <w:marRight w:val="0"/>
      <w:marTop w:val="0"/>
      <w:marBottom w:val="0"/>
      <w:divBdr>
        <w:top w:val="none" w:sz="0" w:space="0" w:color="auto"/>
        <w:left w:val="none" w:sz="0" w:space="0" w:color="auto"/>
        <w:bottom w:val="none" w:sz="0" w:space="0" w:color="auto"/>
        <w:right w:val="none" w:sz="0" w:space="0" w:color="auto"/>
      </w:divBdr>
    </w:div>
    <w:div w:id="1800684171">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09711768">
      <w:bodyDiv w:val="1"/>
      <w:marLeft w:val="0"/>
      <w:marRight w:val="0"/>
      <w:marTop w:val="0"/>
      <w:marBottom w:val="0"/>
      <w:divBdr>
        <w:top w:val="none" w:sz="0" w:space="0" w:color="auto"/>
        <w:left w:val="none" w:sz="0" w:space="0" w:color="auto"/>
        <w:bottom w:val="none" w:sz="0" w:space="0" w:color="auto"/>
        <w:right w:val="none" w:sz="0" w:space="0" w:color="auto"/>
      </w:divBdr>
      <w:divsChild>
        <w:div w:id="1213078109">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2675864">
      <w:bodyDiv w:val="1"/>
      <w:marLeft w:val="0"/>
      <w:marRight w:val="0"/>
      <w:marTop w:val="0"/>
      <w:marBottom w:val="0"/>
      <w:divBdr>
        <w:top w:val="none" w:sz="0" w:space="0" w:color="auto"/>
        <w:left w:val="none" w:sz="0" w:space="0" w:color="auto"/>
        <w:bottom w:val="none" w:sz="0" w:space="0" w:color="auto"/>
        <w:right w:val="none" w:sz="0" w:space="0" w:color="auto"/>
      </w:divBdr>
    </w:div>
    <w:div w:id="1814367077">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7453002">
      <w:bodyDiv w:val="1"/>
      <w:marLeft w:val="0"/>
      <w:marRight w:val="0"/>
      <w:marTop w:val="0"/>
      <w:marBottom w:val="0"/>
      <w:divBdr>
        <w:top w:val="none" w:sz="0" w:space="0" w:color="auto"/>
        <w:left w:val="none" w:sz="0" w:space="0" w:color="auto"/>
        <w:bottom w:val="none" w:sz="0" w:space="0" w:color="auto"/>
        <w:right w:val="none" w:sz="0" w:space="0" w:color="auto"/>
      </w:divBdr>
    </w:div>
    <w:div w:id="1824004151">
      <w:bodyDiv w:val="1"/>
      <w:marLeft w:val="0"/>
      <w:marRight w:val="0"/>
      <w:marTop w:val="0"/>
      <w:marBottom w:val="0"/>
      <w:divBdr>
        <w:top w:val="none" w:sz="0" w:space="0" w:color="auto"/>
        <w:left w:val="none" w:sz="0" w:space="0" w:color="auto"/>
        <w:bottom w:val="none" w:sz="0" w:space="0" w:color="auto"/>
        <w:right w:val="none" w:sz="0" w:space="0" w:color="auto"/>
      </w:divBdr>
    </w:div>
    <w:div w:id="1824077015">
      <w:bodyDiv w:val="1"/>
      <w:marLeft w:val="0"/>
      <w:marRight w:val="0"/>
      <w:marTop w:val="0"/>
      <w:marBottom w:val="0"/>
      <w:divBdr>
        <w:top w:val="none" w:sz="0" w:space="0" w:color="auto"/>
        <w:left w:val="none" w:sz="0" w:space="0" w:color="auto"/>
        <w:bottom w:val="none" w:sz="0" w:space="0" w:color="auto"/>
        <w:right w:val="none" w:sz="0" w:space="0" w:color="auto"/>
      </w:divBdr>
    </w:div>
    <w:div w:id="1826507913">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1919343">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396104">
      <w:bodyDiv w:val="1"/>
      <w:marLeft w:val="0"/>
      <w:marRight w:val="0"/>
      <w:marTop w:val="0"/>
      <w:marBottom w:val="0"/>
      <w:divBdr>
        <w:top w:val="none" w:sz="0" w:space="0" w:color="auto"/>
        <w:left w:val="none" w:sz="0" w:space="0" w:color="auto"/>
        <w:bottom w:val="none" w:sz="0" w:space="0" w:color="auto"/>
        <w:right w:val="none" w:sz="0" w:space="0" w:color="auto"/>
      </w:divBdr>
      <w:divsChild>
        <w:div w:id="715081966">
          <w:marLeft w:val="0"/>
          <w:marRight w:val="0"/>
          <w:marTop w:val="0"/>
          <w:marBottom w:val="0"/>
          <w:divBdr>
            <w:top w:val="none" w:sz="0" w:space="0" w:color="auto"/>
            <w:left w:val="none" w:sz="0" w:space="0" w:color="auto"/>
            <w:bottom w:val="none" w:sz="0" w:space="0" w:color="auto"/>
            <w:right w:val="none" w:sz="0" w:space="0" w:color="auto"/>
          </w:divBdr>
        </w:div>
      </w:divsChild>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6705209">
      <w:bodyDiv w:val="1"/>
      <w:marLeft w:val="0"/>
      <w:marRight w:val="0"/>
      <w:marTop w:val="0"/>
      <w:marBottom w:val="0"/>
      <w:divBdr>
        <w:top w:val="none" w:sz="0" w:space="0" w:color="auto"/>
        <w:left w:val="none" w:sz="0" w:space="0" w:color="auto"/>
        <w:bottom w:val="none" w:sz="0" w:space="0" w:color="auto"/>
        <w:right w:val="none" w:sz="0" w:space="0" w:color="auto"/>
      </w:divBdr>
    </w:div>
    <w:div w:id="1847011120">
      <w:bodyDiv w:val="1"/>
      <w:marLeft w:val="0"/>
      <w:marRight w:val="0"/>
      <w:marTop w:val="0"/>
      <w:marBottom w:val="0"/>
      <w:divBdr>
        <w:top w:val="none" w:sz="0" w:space="0" w:color="auto"/>
        <w:left w:val="none" w:sz="0" w:space="0" w:color="auto"/>
        <w:bottom w:val="none" w:sz="0" w:space="0" w:color="auto"/>
        <w:right w:val="none" w:sz="0" w:space="0" w:color="auto"/>
      </w:divBdr>
    </w:div>
    <w:div w:id="1856188795">
      <w:bodyDiv w:val="1"/>
      <w:marLeft w:val="0"/>
      <w:marRight w:val="0"/>
      <w:marTop w:val="0"/>
      <w:marBottom w:val="0"/>
      <w:divBdr>
        <w:top w:val="none" w:sz="0" w:space="0" w:color="auto"/>
        <w:left w:val="none" w:sz="0" w:space="0" w:color="auto"/>
        <w:bottom w:val="none" w:sz="0" w:space="0" w:color="auto"/>
        <w:right w:val="none" w:sz="0" w:space="0" w:color="auto"/>
      </w:divBdr>
      <w:divsChild>
        <w:div w:id="708259476">
          <w:marLeft w:val="450"/>
          <w:marRight w:val="450"/>
          <w:marTop w:val="0"/>
          <w:marBottom w:val="0"/>
          <w:divBdr>
            <w:top w:val="none" w:sz="0" w:space="0" w:color="auto"/>
            <w:left w:val="none" w:sz="0" w:space="0" w:color="auto"/>
            <w:bottom w:val="none" w:sz="0" w:space="0" w:color="auto"/>
            <w:right w:val="none" w:sz="0" w:space="0" w:color="auto"/>
          </w:divBdr>
        </w:div>
      </w:divsChild>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28740">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7308745">
      <w:bodyDiv w:val="1"/>
      <w:marLeft w:val="0"/>
      <w:marRight w:val="0"/>
      <w:marTop w:val="0"/>
      <w:marBottom w:val="0"/>
      <w:divBdr>
        <w:top w:val="none" w:sz="0" w:space="0" w:color="auto"/>
        <w:left w:val="none" w:sz="0" w:space="0" w:color="auto"/>
        <w:bottom w:val="none" w:sz="0" w:space="0" w:color="auto"/>
        <w:right w:val="none" w:sz="0" w:space="0" w:color="auto"/>
      </w:divBdr>
      <w:divsChild>
        <w:div w:id="1964652969">
          <w:marLeft w:val="0"/>
          <w:marRight w:val="0"/>
          <w:marTop w:val="240"/>
          <w:marBottom w:val="240"/>
          <w:divBdr>
            <w:top w:val="none" w:sz="0" w:space="0" w:color="auto"/>
            <w:left w:val="none" w:sz="0" w:space="0" w:color="auto"/>
            <w:bottom w:val="none" w:sz="0" w:space="0" w:color="auto"/>
            <w:right w:val="none" w:sz="0" w:space="0" w:color="auto"/>
          </w:divBdr>
        </w:div>
        <w:div w:id="1628273725">
          <w:marLeft w:val="0"/>
          <w:marRight w:val="0"/>
          <w:marTop w:val="0"/>
          <w:marBottom w:val="0"/>
          <w:divBdr>
            <w:top w:val="none" w:sz="0" w:space="0" w:color="auto"/>
            <w:left w:val="none" w:sz="0" w:space="0" w:color="auto"/>
            <w:bottom w:val="none" w:sz="0" w:space="0" w:color="auto"/>
            <w:right w:val="none" w:sz="0" w:space="0" w:color="auto"/>
          </w:divBdr>
        </w:div>
      </w:divsChild>
    </w:div>
    <w:div w:id="1858932338">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2233022">
      <w:bodyDiv w:val="1"/>
      <w:marLeft w:val="0"/>
      <w:marRight w:val="0"/>
      <w:marTop w:val="0"/>
      <w:marBottom w:val="0"/>
      <w:divBdr>
        <w:top w:val="none" w:sz="0" w:space="0" w:color="auto"/>
        <w:left w:val="none" w:sz="0" w:space="0" w:color="auto"/>
        <w:bottom w:val="none" w:sz="0" w:space="0" w:color="auto"/>
        <w:right w:val="none" w:sz="0" w:space="0" w:color="auto"/>
      </w:divBdr>
    </w:div>
    <w:div w:id="1862695401">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909511">
      <w:bodyDiv w:val="1"/>
      <w:marLeft w:val="0"/>
      <w:marRight w:val="0"/>
      <w:marTop w:val="0"/>
      <w:marBottom w:val="0"/>
      <w:divBdr>
        <w:top w:val="none" w:sz="0" w:space="0" w:color="auto"/>
        <w:left w:val="none" w:sz="0" w:space="0" w:color="auto"/>
        <w:bottom w:val="none" w:sz="0" w:space="0" w:color="auto"/>
        <w:right w:val="none" w:sz="0" w:space="0" w:color="auto"/>
      </w:divBdr>
      <w:divsChild>
        <w:div w:id="1248804778">
          <w:marLeft w:val="0"/>
          <w:marRight w:val="0"/>
          <w:marTop w:val="0"/>
          <w:marBottom w:val="0"/>
          <w:divBdr>
            <w:top w:val="none" w:sz="0" w:space="0" w:color="auto"/>
            <w:left w:val="none" w:sz="0" w:space="0" w:color="auto"/>
            <w:bottom w:val="none" w:sz="0" w:space="0" w:color="auto"/>
            <w:right w:val="none" w:sz="0" w:space="0" w:color="auto"/>
          </w:divBdr>
          <w:divsChild>
            <w:div w:id="998118763">
              <w:marLeft w:val="0"/>
              <w:marRight w:val="0"/>
              <w:marTop w:val="0"/>
              <w:marBottom w:val="0"/>
              <w:divBdr>
                <w:top w:val="none" w:sz="0" w:space="0" w:color="auto"/>
                <w:left w:val="none" w:sz="0" w:space="0" w:color="auto"/>
                <w:bottom w:val="none" w:sz="0" w:space="0" w:color="auto"/>
                <w:right w:val="none" w:sz="0" w:space="0" w:color="auto"/>
              </w:divBdr>
              <w:divsChild>
                <w:div w:id="11097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8453">
          <w:marLeft w:val="0"/>
          <w:marRight w:val="0"/>
          <w:marTop w:val="0"/>
          <w:marBottom w:val="0"/>
          <w:divBdr>
            <w:top w:val="none" w:sz="0" w:space="0" w:color="auto"/>
            <w:left w:val="none" w:sz="0" w:space="0" w:color="auto"/>
            <w:bottom w:val="none" w:sz="0" w:space="0" w:color="auto"/>
            <w:right w:val="none" w:sz="0" w:space="0" w:color="auto"/>
          </w:divBdr>
        </w:div>
      </w:divsChild>
    </w:div>
    <w:div w:id="1870220401">
      <w:bodyDiv w:val="1"/>
      <w:marLeft w:val="0"/>
      <w:marRight w:val="0"/>
      <w:marTop w:val="0"/>
      <w:marBottom w:val="0"/>
      <w:divBdr>
        <w:top w:val="none" w:sz="0" w:space="0" w:color="auto"/>
        <w:left w:val="none" w:sz="0" w:space="0" w:color="auto"/>
        <w:bottom w:val="none" w:sz="0" w:space="0" w:color="auto"/>
        <w:right w:val="none" w:sz="0" w:space="0" w:color="auto"/>
      </w:divBdr>
    </w:div>
    <w:div w:id="1875999133">
      <w:bodyDiv w:val="1"/>
      <w:marLeft w:val="0"/>
      <w:marRight w:val="0"/>
      <w:marTop w:val="0"/>
      <w:marBottom w:val="0"/>
      <w:divBdr>
        <w:top w:val="none" w:sz="0" w:space="0" w:color="auto"/>
        <w:left w:val="none" w:sz="0" w:space="0" w:color="auto"/>
        <w:bottom w:val="none" w:sz="0" w:space="0" w:color="auto"/>
        <w:right w:val="none" w:sz="0" w:space="0" w:color="auto"/>
      </w:divBdr>
    </w:div>
    <w:div w:id="1876775438">
      <w:bodyDiv w:val="1"/>
      <w:marLeft w:val="0"/>
      <w:marRight w:val="0"/>
      <w:marTop w:val="0"/>
      <w:marBottom w:val="0"/>
      <w:divBdr>
        <w:top w:val="none" w:sz="0" w:space="0" w:color="auto"/>
        <w:left w:val="none" w:sz="0" w:space="0" w:color="auto"/>
        <w:bottom w:val="none" w:sz="0" w:space="0" w:color="auto"/>
        <w:right w:val="none" w:sz="0" w:space="0" w:color="auto"/>
      </w:divBdr>
    </w:div>
    <w:div w:id="1877888616">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0699938">
      <w:bodyDiv w:val="1"/>
      <w:marLeft w:val="0"/>
      <w:marRight w:val="0"/>
      <w:marTop w:val="0"/>
      <w:marBottom w:val="0"/>
      <w:divBdr>
        <w:top w:val="none" w:sz="0" w:space="0" w:color="auto"/>
        <w:left w:val="none" w:sz="0" w:space="0" w:color="auto"/>
        <w:bottom w:val="none" w:sz="0" w:space="0" w:color="auto"/>
        <w:right w:val="none" w:sz="0" w:space="0" w:color="auto"/>
      </w:divBdr>
      <w:divsChild>
        <w:div w:id="628434019">
          <w:marLeft w:val="450"/>
          <w:marRight w:val="450"/>
          <w:marTop w:val="0"/>
          <w:marBottom w:val="0"/>
          <w:divBdr>
            <w:top w:val="none" w:sz="0" w:space="0" w:color="auto"/>
            <w:left w:val="none" w:sz="0" w:space="0" w:color="auto"/>
            <w:bottom w:val="none" w:sz="0" w:space="0" w:color="auto"/>
            <w:right w:val="none" w:sz="0" w:space="0" w:color="auto"/>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323777446">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20613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209028">
      <w:bodyDiv w:val="1"/>
      <w:marLeft w:val="0"/>
      <w:marRight w:val="0"/>
      <w:marTop w:val="0"/>
      <w:marBottom w:val="0"/>
      <w:divBdr>
        <w:top w:val="none" w:sz="0" w:space="0" w:color="auto"/>
        <w:left w:val="none" w:sz="0" w:space="0" w:color="auto"/>
        <w:bottom w:val="none" w:sz="0" w:space="0" w:color="auto"/>
        <w:right w:val="none" w:sz="0" w:space="0" w:color="auto"/>
      </w:divBdr>
    </w:div>
    <w:div w:id="1886335883">
      <w:bodyDiv w:val="1"/>
      <w:marLeft w:val="0"/>
      <w:marRight w:val="0"/>
      <w:marTop w:val="0"/>
      <w:marBottom w:val="0"/>
      <w:divBdr>
        <w:top w:val="none" w:sz="0" w:space="0" w:color="auto"/>
        <w:left w:val="none" w:sz="0" w:space="0" w:color="auto"/>
        <w:bottom w:val="none" w:sz="0" w:space="0" w:color="auto"/>
        <w:right w:val="none" w:sz="0" w:space="0" w:color="auto"/>
      </w:divBdr>
    </w:div>
    <w:div w:id="1887330210">
      <w:bodyDiv w:val="1"/>
      <w:marLeft w:val="0"/>
      <w:marRight w:val="0"/>
      <w:marTop w:val="0"/>
      <w:marBottom w:val="0"/>
      <w:divBdr>
        <w:top w:val="none" w:sz="0" w:space="0" w:color="auto"/>
        <w:left w:val="none" w:sz="0" w:space="0" w:color="auto"/>
        <w:bottom w:val="none" w:sz="0" w:space="0" w:color="auto"/>
        <w:right w:val="none" w:sz="0" w:space="0" w:color="auto"/>
      </w:divBdr>
    </w:div>
    <w:div w:id="1895581526">
      <w:bodyDiv w:val="1"/>
      <w:marLeft w:val="0"/>
      <w:marRight w:val="0"/>
      <w:marTop w:val="0"/>
      <w:marBottom w:val="0"/>
      <w:divBdr>
        <w:top w:val="none" w:sz="0" w:space="0" w:color="auto"/>
        <w:left w:val="none" w:sz="0" w:space="0" w:color="auto"/>
        <w:bottom w:val="none" w:sz="0" w:space="0" w:color="auto"/>
        <w:right w:val="none" w:sz="0" w:space="0" w:color="auto"/>
      </w:divBdr>
    </w:div>
    <w:div w:id="1897818674">
      <w:bodyDiv w:val="1"/>
      <w:marLeft w:val="0"/>
      <w:marRight w:val="0"/>
      <w:marTop w:val="0"/>
      <w:marBottom w:val="0"/>
      <w:divBdr>
        <w:top w:val="none" w:sz="0" w:space="0" w:color="auto"/>
        <w:left w:val="none" w:sz="0" w:space="0" w:color="auto"/>
        <w:bottom w:val="none" w:sz="0" w:space="0" w:color="auto"/>
        <w:right w:val="none" w:sz="0" w:space="0" w:color="auto"/>
      </w:divBdr>
    </w:div>
    <w:div w:id="1899045732">
      <w:bodyDiv w:val="1"/>
      <w:marLeft w:val="0"/>
      <w:marRight w:val="0"/>
      <w:marTop w:val="0"/>
      <w:marBottom w:val="0"/>
      <w:divBdr>
        <w:top w:val="none" w:sz="0" w:space="0" w:color="auto"/>
        <w:left w:val="none" w:sz="0" w:space="0" w:color="auto"/>
        <w:bottom w:val="none" w:sz="0" w:space="0" w:color="auto"/>
        <w:right w:val="none" w:sz="0" w:space="0" w:color="auto"/>
      </w:divBdr>
    </w:div>
    <w:div w:id="1900358082">
      <w:bodyDiv w:val="1"/>
      <w:marLeft w:val="0"/>
      <w:marRight w:val="0"/>
      <w:marTop w:val="0"/>
      <w:marBottom w:val="0"/>
      <w:divBdr>
        <w:top w:val="none" w:sz="0" w:space="0" w:color="auto"/>
        <w:left w:val="none" w:sz="0" w:space="0" w:color="auto"/>
        <w:bottom w:val="none" w:sz="0" w:space="0" w:color="auto"/>
        <w:right w:val="none" w:sz="0" w:space="0" w:color="auto"/>
      </w:divBdr>
    </w:div>
    <w:div w:id="1902905514">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713734">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1570285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6568101">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27566944">
      <w:bodyDiv w:val="1"/>
      <w:marLeft w:val="0"/>
      <w:marRight w:val="0"/>
      <w:marTop w:val="0"/>
      <w:marBottom w:val="0"/>
      <w:divBdr>
        <w:top w:val="none" w:sz="0" w:space="0" w:color="auto"/>
        <w:left w:val="none" w:sz="0" w:space="0" w:color="auto"/>
        <w:bottom w:val="none" w:sz="0" w:space="0" w:color="auto"/>
        <w:right w:val="none" w:sz="0" w:space="0" w:color="auto"/>
      </w:divBdr>
    </w:div>
    <w:div w:id="1929384506">
      <w:bodyDiv w:val="1"/>
      <w:marLeft w:val="0"/>
      <w:marRight w:val="0"/>
      <w:marTop w:val="0"/>
      <w:marBottom w:val="0"/>
      <w:divBdr>
        <w:top w:val="none" w:sz="0" w:space="0" w:color="auto"/>
        <w:left w:val="none" w:sz="0" w:space="0" w:color="auto"/>
        <w:bottom w:val="none" w:sz="0" w:space="0" w:color="auto"/>
        <w:right w:val="none" w:sz="0" w:space="0" w:color="auto"/>
      </w:divBdr>
    </w:div>
    <w:div w:id="1930692686">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0485493">
      <w:bodyDiv w:val="1"/>
      <w:marLeft w:val="0"/>
      <w:marRight w:val="0"/>
      <w:marTop w:val="0"/>
      <w:marBottom w:val="0"/>
      <w:divBdr>
        <w:top w:val="none" w:sz="0" w:space="0" w:color="auto"/>
        <w:left w:val="none" w:sz="0" w:space="0" w:color="auto"/>
        <w:bottom w:val="none" w:sz="0" w:space="0" w:color="auto"/>
        <w:right w:val="none" w:sz="0" w:space="0" w:color="auto"/>
      </w:divBdr>
    </w:div>
    <w:div w:id="1946887494">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818640">
      <w:bodyDiv w:val="1"/>
      <w:marLeft w:val="0"/>
      <w:marRight w:val="0"/>
      <w:marTop w:val="0"/>
      <w:marBottom w:val="0"/>
      <w:divBdr>
        <w:top w:val="none" w:sz="0" w:space="0" w:color="auto"/>
        <w:left w:val="none" w:sz="0" w:space="0" w:color="auto"/>
        <w:bottom w:val="none" w:sz="0" w:space="0" w:color="auto"/>
        <w:right w:val="none" w:sz="0" w:space="0" w:color="auto"/>
      </w:divBdr>
      <w:divsChild>
        <w:div w:id="200909021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959529421">
      <w:bodyDiv w:val="1"/>
      <w:marLeft w:val="0"/>
      <w:marRight w:val="0"/>
      <w:marTop w:val="0"/>
      <w:marBottom w:val="0"/>
      <w:divBdr>
        <w:top w:val="none" w:sz="0" w:space="0" w:color="auto"/>
        <w:left w:val="none" w:sz="0" w:space="0" w:color="auto"/>
        <w:bottom w:val="none" w:sz="0" w:space="0" w:color="auto"/>
        <w:right w:val="none" w:sz="0" w:space="0" w:color="auto"/>
      </w:divBdr>
    </w:div>
    <w:div w:id="1963999290">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75060630">
      <w:bodyDiv w:val="1"/>
      <w:marLeft w:val="0"/>
      <w:marRight w:val="0"/>
      <w:marTop w:val="0"/>
      <w:marBottom w:val="0"/>
      <w:divBdr>
        <w:top w:val="none" w:sz="0" w:space="0" w:color="auto"/>
        <w:left w:val="none" w:sz="0" w:space="0" w:color="auto"/>
        <w:bottom w:val="none" w:sz="0" w:space="0" w:color="auto"/>
        <w:right w:val="none" w:sz="0" w:space="0" w:color="auto"/>
      </w:divBdr>
      <w:divsChild>
        <w:div w:id="362484425">
          <w:marLeft w:val="0"/>
          <w:marRight w:val="0"/>
          <w:marTop w:val="240"/>
          <w:marBottom w:val="240"/>
          <w:divBdr>
            <w:top w:val="none" w:sz="0" w:space="0" w:color="auto"/>
            <w:left w:val="none" w:sz="0" w:space="0" w:color="auto"/>
            <w:bottom w:val="none" w:sz="0" w:space="0" w:color="auto"/>
            <w:right w:val="none" w:sz="0" w:space="0" w:color="auto"/>
          </w:divBdr>
        </w:div>
        <w:div w:id="1385132223">
          <w:marLeft w:val="0"/>
          <w:marRight w:val="0"/>
          <w:marTop w:val="0"/>
          <w:marBottom w:val="0"/>
          <w:divBdr>
            <w:top w:val="none" w:sz="0" w:space="0" w:color="auto"/>
            <w:left w:val="none" w:sz="0" w:space="0" w:color="auto"/>
            <w:bottom w:val="none" w:sz="0" w:space="0" w:color="auto"/>
            <w:right w:val="none" w:sz="0" w:space="0" w:color="auto"/>
          </w:divBdr>
          <w:divsChild>
            <w:div w:id="1409156620">
              <w:marLeft w:val="0"/>
              <w:marRight w:val="0"/>
              <w:marTop w:val="0"/>
              <w:marBottom w:val="0"/>
              <w:divBdr>
                <w:top w:val="none" w:sz="0" w:space="0" w:color="auto"/>
                <w:left w:val="none" w:sz="0" w:space="0" w:color="auto"/>
                <w:bottom w:val="none" w:sz="0" w:space="0" w:color="auto"/>
                <w:right w:val="none" w:sz="0" w:space="0" w:color="auto"/>
              </w:divBdr>
              <w:divsChild>
                <w:div w:id="296376638">
                  <w:marLeft w:val="0"/>
                  <w:marRight w:val="0"/>
                  <w:marTop w:val="0"/>
                  <w:marBottom w:val="0"/>
                  <w:divBdr>
                    <w:top w:val="none" w:sz="0" w:space="0" w:color="auto"/>
                    <w:left w:val="none" w:sz="0" w:space="0" w:color="auto"/>
                    <w:bottom w:val="none" w:sz="0" w:space="0" w:color="auto"/>
                    <w:right w:val="none" w:sz="0" w:space="0" w:color="auto"/>
                  </w:divBdr>
                  <w:divsChild>
                    <w:div w:id="11928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44276">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770151">
      <w:bodyDiv w:val="1"/>
      <w:marLeft w:val="0"/>
      <w:marRight w:val="0"/>
      <w:marTop w:val="0"/>
      <w:marBottom w:val="0"/>
      <w:divBdr>
        <w:top w:val="none" w:sz="0" w:space="0" w:color="auto"/>
        <w:left w:val="none" w:sz="0" w:space="0" w:color="auto"/>
        <w:bottom w:val="none" w:sz="0" w:space="0" w:color="auto"/>
        <w:right w:val="none" w:sz="0" w:space="0" w:color="auto"/>
      </w:divBdr>
      <w:divsChild>
        <w:div w:id="370882260">
          <w:marLeft w:val="0"/>
          <w:marRight w:val="0"/>
          <w:marTop w:val="0"/>
          <w:marBottom w:val="0"/>
          <w:divBdr>
            <w:top w:val="none" w:sz="0" w:space="0" w:color="auto"/>
            <w:left w:val="none" w:sz="0" w:space="0" w:color="auto"/>
            <w:bottom w:val="none" w:sz="0" w:space="0" w:color="auto"/>
            <w:right w:val="none" w:sz="0" w:space="0" w:color="auto"/>
          </w:divBdr>
        </w:div>
      </w:divsChild>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983843">
      <w:bodyDiv w:val="1"/>
      <w:marLeft w:val="0"/>
      <w:marRight w:val="0"/>
      <w:marTop w:val="0"/>
      <w:marBottom w:val="0"/>
      <w:divBdr>
        <w:top w:val="none" w:sz="0" w:space="0" w:color="auto"/>
        <w:left w:val="none" w:sz="0" w:space="0" w:color="auto"/>
        <w:bottom w:val="none" w:sz="0" w:space="0" w:color="auto"/>
        <w:right w:val="none" w:sz="0" w:space="0" w:color="auto"/>
      </w:divBdr>
    </w:div>
    <w:div w:id="199645417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1999965426">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20279761">
      <w:bodyDiv w:val="1"/>
      <w:marLeft w:val="0"/>
      <w:marRight w:val="0"/>
      <w:marTop w:val="0"/>
      <w:marBottom w:val="0"/>
      <w:divBdr>
        <w:top w:val="none" w:sz="0" w:space="0" w:color="auto"/>
        <w:left w:val="none" w:sz="0" w:space="0" w:color="auto"/>
        <w:bottom w:val="none" w:sz="0" w:space="0" w:color="auto"/>
        <w:right w:val="none" w:sz="0" w:space="0" w:color="auto"/>
      </w:divBdr>
    </w:div>
    <w:div w:id="2020304313">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0691694">
      <w:bodyDiv w:val="1"/>
      <w:marLeft w:val="0"/>
      <w:marRight w:val="0"/>
      <w:marTop w:val="0"/>
      <w:marBottom w:val="0"/>
      <w:divBdr>
        <w:top w:val="none" w:sz="0" w:space="0" w:color="auto"/>
        <w:left w:val="none" w:sz="0" w:space="0" w:color="auto"/>
        <w:bottom w:val="none" w:sz="0" w:space="0" w:color="auto"/>
        <w:right w:val="none" w:sz="0" w:space="0" w:color="auto"/>
      </w:divBdr>
    </w:div>
    <w:div w:id="2022272678">
      <w:bodyDiv w:val="1"/>
      <w:marLeft w:val="0"/>
      <w:marRight w:val="0"/>
      <w:marTop w:val="0"/>
      <w:marBottom w:val="0"/>
      <w:divBdr>
        <w:top w:val="none" w:sz="0" w:space="0" w:color="auto"/>
        <w:left w:val="none" w:sz="0" w:space="0" w:color="auto"/>
        <w:bottom w:val="none" w:sz="0" w:space="0" w:color="auto"/>
        <w:right w:val="none" w:sz="0" w:space="0" w:color="auto"/>
      </w:divBdr>
      <w:divsChild>
        <w:div w:id="1157109454">
          <w:marLeft w:val="450"/>
          <w:marRight w:val="450"/>
          <w:marTop w:val="0"/>
          <w:marBottom w:val="0"/>
          <w:divBdr>
            <w:top w:val="none" w:sz="0" w:space="0" w:color="auto"/>
            <w:left w:val="none" w:sz="0" w:space="0" w:color="auto"/>
            <w:bottom w:val="none" w:sz="0" w:space="0" w:color="auto"/>
            <w:right w:val="none" w:sz="0" w:space="0" w:color="auto"/>
          </w:divBdr>
        </w:div>
      </w:divsChild>
    </w:div>
    <w:div w:id="2025159546">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2871863">
      <w:bodyDiv w:val="1"/>
      <w:marLeft w:val="0"/>
      <w:marRight w:val="0"/>
      <w:marTop w:val="0"/>
      <w:marBottom w:val="0"/>
      <w:divBdr>
        <w:top w:val="none" w:sz="0" w:space="0" w:color="auto"/>
        <w:left w:val="none" w:sz="0" w:space="0" w:color="auto"/>
        <w:bottom w:val="none" w:sz="0" w:space="0" w:color="auto"/>
        <w:right w:val="none" w:sz="0" w:space="0" w:color="auto"/>
      </w:divBdr>
      <w:divsChild>
        <w:div w:id="1800029780">
          <w:marLeft w:val="0"/>
          <w:marRight w:val="0"/>
          <w:marTop w:val="240"/>
          <w:marBottom w:val="240"/>
          <w:divBdr>
            <w:top w:val="none" w:sz="0" w:space="0" w:color="auto"/>
            <w:left w:val="none" w:sz="0" w:space="0" w:color="auto"/>
            <w:bottom w:val="none" w:sz="0" w:space="0" w:color="auto"/>
            <w:right w:val="none" w:sz="0" w:space="0" w:color="auto"/>
          </w:divBdr>
        </w:div>
        <w:div w:id="861430777">
          <w:marLeft w:val="0"/>
          <w:marRight w:val="0"/>
          <w:marTop w:val="0"/>
          <w:marBottom w:val="0"/>
          <w:divBdr>
            <w:top w:val="none" w:sz="0" w:space="0" w:color="auto"/>
            <w:left w:val="none" w:sz="0" w:space="0" w:color="auto"/>
            <w:bottom w:val="none" w:sz="0" w:space="0" w:color="auto"/>
            <w:right w:val="none" w:sz="0" w:space="0" w:color="auto"/>
          </w:divBdr>
        </w:div>
      </w:divsChild>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45474061">
      <w:bodyDiv w:val="1"/>
      <w:marLeft w:val="0"/>
      <w:marRight w:val="0"/>
      <w:marTop w:val="0"/>
      <w:marBottom w:val="0"/>
      <w:divBdr>
        <w:top w:val="none" w:sz="0" w:space="0" w:color="auto"/>
        <w:left w:val="none" w:sz="0" w:space="0" w:color="auto"/>
        <w:bottom w:val="none" w:sz="0" w:space="0" w:color="auto"/>
        <w:right w:val="none" w:sz="0" w:space="0" w:color="auto"/>
      </w:divBdr>
    </w:div>
    <w:div w:id="2052067735">
      <w:bodyDiv w:val="1"/>
      <w:marLeft w:val="0"/>
      <w:marRight w:val="0"/>
      <w:marTop w:val="0"/>
      <w:marBottom w:val="0"/>
      <w:divBdr>
        <w:top w:val="none" w:sz="0" w:space="0" w:color="auto"/>
        <w:left w:val="none" w:sz="0" w:space="0" w:color="auto"/>
        <w:bottom w:val="none" w:sz="0" w:space="0" w:color="auto"/>
        <w:right w:val="none" w:sz="0" w:space="0" w:color="auto"/>
      </w:divBdr>
      <w:divsChild>
        <w:div w:id="526454755">
          <w:marLeft w:val="0"/>
          <w:marRight w:val="0"/>
          <w:marTop w:val="240"/>
          <w:marBottom w:val="240"/>
          <w:divBdr>
            <w:top w:val="none" w:sz="0" w:space="0" w:color="auto"/>
            <w:left w:val="none" w:sz="0" w:space="0" w:color="auto"/>
            <w:bottom w:val="none" w:sz="0" w:space="0" w:color="auto"/>
            <w:right w:val="none" w:sz="0" w:space="0" w:color="auto"/>
          </w:divBdr>
        </w:div>
        <w:div w:id="683627202">
          <w:marLeft w:val="0"/>
          <w:marRight w:val="0"/>
          <w:marTop w:val="0"/>
          <w:marBottom w:val="0"/>
          <w:divBdr>
            <w:top w:val="none" w:sz="0" w:space="0" w:color="auto"/>
            <w:left w:val="none" w:sz="0" w:space="0" w:color="auto"/>
            <w:bottom w:val="none" w:sz="0" w:space="0" w:color="auto"/>
            <w:right w:val="none" w:sz="0" w:space="0" w:color="auto"/>
          </w:divBdr>
        </w:div>
      </w:divsChild>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1510469">
      <w:bodyDiv w:val="1"/>
      <w:marLeft w:val="0"/>
      <w:marRight w:val="0"/>
      <w:marTop w:val="0"/>
      <w:marBottom w:val="0"/>
      <w:divBdr>
        <w:top w:val="none" w:sz="0" w:space="0" w:color="auto"/>
        <w:left w:val="none" w:sz="0" w:space="0" w:color="auto"/>
        <w:bottom w:val="none" w:sz="0" w:space="0" w:color="auto"/>
        <w:right w:val="none" w:sz="0" w:space="0" w:color="auto"/>
      </w:divBdr>
    </w:div>
    <w:div w:id="2063628059">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6097998">
      <w:bodyDiv w:val="1"/>
      <w:marLeft w:val="0"/>
      <w:marRight w:val="0"/>
      <w:marTop w:val="0"/>
      <w:marBottom w:val="0"/>
      <w:divBdr>
        <w:top w:val="none" w:sz="0" w:space="0" w:color="auto"/>
        <w:left w:val="none" w:sz="0" w:space="0" w:color="auto"/>
        <w:bottom w:val="none" w:sz="0" w:space="0" w:color="auto"/>
        <w:right w:val="none" w:sz="0" w:space="0" w:color="auto"/>
      </w:divBdr>
    </w:div>
    <w:div w:id="2072344820">
      <w:bodyDiv w:val="1"/>
      <w:marLeft w:val="0"/>
      <w:marRight w:val="0"/>
      <w:marTop w:val="0"/>
      <w:marBottom w:val="0"/>
      <w:divBdr>
        <w:top w:val="none" w:sz="0" w:space="0" w:color="auto"/>
        <w:left w:val="none" w:sz="0" w:space="0" w:color="auto"/>
        <w:bottom w:val="none" w:sz="0" w:space="0" w:color="auto"/>
        <w:right w:val="none" w:sz="0" w:space="0" w:color="auto"/>
      </w:divBdr>
    </w:div>
    <w:div w:id="2079477525">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1712648">
      <w:bodyDiv w:val="1"/>
      <w:marLeft w:val="0"/>
      <w:marRight w:val="0"/>
      <w:marTop w:val="0"/>
      <w:marBottom w:val="0"/>
      <w:divBdr>
        <w:top w:val="none" w:sz="0" w:space="0" w:color="auto"/>
        <w:left w:val="none" w:sz="0" w:space="0" w:color="auto"/>
        <w:bottom w:val="none" w:sz="0" w:space="0" w:color="auto"/>
        <w:right w:val="none" w:sz="0" w:space="0" w:color="auto"/>
      </w:divBdr>
      <w:divsChild>
        <w:div w:id="1942637456">
          <w:marLeft w:val="0"/>
          <w:marRight w:val="0"/>
          <w:marTop w:val="0"/>
          <w:marBottom w:val="0"/>
          <w:divBdr>
            <w:top w:val="none" w:sz="0" w:space="0" w:color="auto"/>
            <w:left w:val="none" w:sz="0" w:space="0" w:color="auto"/>
            <w:bottom w:val="none" w:sz="0" w:space="0" w:color="auto"/>
            <w:right w:val="none" w:sz="0" w:space="0" w:color="auto"/>
          </w:divBdr>
          <w:divsChild>
            <w:div w:id="345139927">
              <w:marLeft w:val="0"/>
              <w:marRight w:val="0"/>
              <w:marTop w:val="0"/>
              <w:marBottom w:val="0"/>
              <w:divBdr>
                <w:top w:val="single" w:sz="6" w:space="0" w:color="D5DBDB"/>
                <w:left w:val="none" w:sz="0" w:space="0" w:color="D5DBDB"/>
                <w:bottom w:val="none" w:sz="0" w:space="0" w:color="D5DBDB"/>
                <w:right w:val="none" w:sz="0" w:space="0" w:color="D5DBDB"/>
              </w:divBdr>
            </w:div>
          </w:divsChild>
        </w:div>
      </w:divsChild>
    </w:div>
    <w:div w:id="2089303268">
      <w:bodyDiv w:val="1"/>
      <w:marLeft w:val="0"/>
      <w:marRight w:val="0"/>
      <w:marTop w:val="0"/>
      <w:marBottom w:val="0"/>
      <w:divBdr>
        <w:top w:val="none" w:sz="0" w:space="0" w:color="auto"/>
        <w:left w:val="none" w:sz="0" w:space="0" w:color="auto"/>
        <w:bottom w:val="none" w:sz="0" w:space="0" w:color="auto"/>
        <w:right w:val="none" w:sz="0" w:space="0" w:color="auto"/>
      </w:divBdr>
    </w:div>
    <w:div w:id="208941946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2778570">
      <w:bodyDiv w:val="1"/>
      <w:marLeft w:val="0"/>
      <w:marRight w:val="0"/>
      <w:marTop w:val="0"/>
      <w:marBottom w:val="0"/>
      <w:divBdr>
        <w:top w:val="none" w:sz="0" w:space="0" w:color="auto"/>
        <w:left w:val="none" w:sz="0" w:space="0" w:color="auto"/>
        <w:bottom w:val="none" w:sz="0" w:space="0" w:color="auto"/>
        <w:right w:val="none" w:sz="0" w:space="0" w:color="auto"/>
      </w:divBdr>
    </w:div>
    <w:div w:id="2095012000">
      <w:bodyDiv w:val="1"/>
      <w:marLeft w:val="0"/>
      <w:marRight w:val="0"/>
      <w:marTop w:val="0"/>
      <w:marBottom w:val="0"/>
      <w:divBdr>
        <w:top w:val="none" w:sz="0" w:space="0" w:color="auto"/>
        <w:left w:val="none" w:sz="0" w:space="0" w:color="auto"/>
        <w:bottom w:val="none" w:sz="0" w:space="0" w:color="auto"/>
        <w:right w:val="none" w:sz="0" w:space="0" w:color="auto"/>
      </w:divBdr>
    </w:div>
    <w:div w:id="209697561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9715435">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288970">
      <w:bodyDiv w:val="1"/>
      <w:marLeft w:val="0"/>
      <w:marRight w:val="0"/>
      <w:marTop w:val="0"/>
      <w:marBottom w:val="0"/>
      <w:divBdr>
        <w:top w:val="none" w:sz="0" w:space="0" w:color="auto"/>
        <w:left w:val="none" w:sz="0" w:space="0" w:color="auto"/>
        <w:bottom w:val="none" w:sz="0" w:space="0" w:color="auto"/>
        <w:right w:val="none" w:sz="0" w:space="0" w:color="auto"/>
      </w:divBdr>
      <w:divsChild>
        <w:div w:id="1819374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2103135779">
      <w:bodyDiv w:val="1"/>
      <w:marLeft w:val="0"/>
      <w:marRight w:val="0"/>
      <w:marTop w:val="0"/>
      <w:marBottom w:val="0"/>
      <w:divBdr>
        <w:top w:val="none" w:sz="0" w:space="0" w:color="auto"/>
        <w:left w:val="none" w:sz="0" w:space="0" w:color="auto"/>
        <w:bottom w:val="none" w:sz="0" w:space="0" w:color="auto"/>
        <w:right w:val="none" w:sz="0" w:space="0" w:color="auto"/>
      </w:divBdr>
    </w:div>
    <w:div w:id="2105808244">
      <w:bodyDiv w:val="1"/>
      <w:marLeft w:val="0"/>
      <w:marRight w:val="0"/>
      <w:marTop w:val="0"/>
      <w:marBottom w:val="0"/>
      <w:divBdr>
        <w:top w:val="none" w:sz="0" w:space="0" w:color="auto"/>
        <w:left w:val="none" w:sz="0" w:space="0" w:color="auto"/>
        <w:bottom w:val="none" w:sz="0" w:space="0" w:color="auto"/>
        <w:right w:val="none" w:sz="0" w:space="0" w:color="auto"/>
      </w:divBdr>
      <w:divsChild>
        <w:div w:id="1378629425">
          <w:marLeft w:val="450"/>
          <w:marRight w:val="450"/>
          <w:marTop w:val="0"/>
          <w:marBottom w:val="0"/>
          <w:divBdr>
            <w:top w:val="none" w:sz="0" w:space="0" w:color="auto"/>
            <w:left w:val="none" w:sz="0" w:space="0" w:color="auto"/>
            <w:bottom w:val="none" w:sz="0" w:space="0" w:color="auto"/>
            <w:right w:val="none" w:sz="0" w:space="0" w:color="auto"/>
          </w:divBdr>
        </w:div>
      </w:divsChild>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0196226">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1388285">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5859545">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412605">
      <w:bodyDiv w:val="1"/>
      <w:marLeft w:val="0"/>
      <w:marRight w:val="0"/>
      <w:marTop w:val="0"/>
      <w:marBottom w:val="0"/>
      <w:divBdr>
        <w:top w:val="none" w:sz="0" w:space="0" w:color="auto"/>
        <w:left w:val="none" w:sz="0" w:space="0" w:color="auto"/>
        <w:bottom w:val="none" w:sz="0" w:space="0" w:color="auto"/>
        <w:right w:val="none" w:sz="0" w:space="0" w:color="auto"/>
      </w:divBdr>
    </w:div>
    <w:div w:id="2123111632">
      <w:bodyDiv w:val="1"/>
      <w:marLeft w:val="0"/>
      <w:marRight w:val="0"/>
      <w:marTop w:val="0"/>
      <w:marBottom w:val="0"/>
      <w:divBdr>
        <w:top w:val="none" w:sz="0" w:space="0" w:color="auto"/>
        <w:left w:val="none" w:sz="0" w:space="0" w:color="auto"/>
        <w:bottom w:val="none" w:sz="0" w:space="0" w:color="auto"/>
        <w:right w:val="none" w:sz="0" w:space="0" w:color="auto"/>
      </w:divBdr>
    </w:div>
    <w:div w:id="2132165906">
      <w:bodyDiv w:val="1"/>
      <w:marLeft w:val="0"/>
      <w:marRight w:val="0"/>
      <w:marTop w:val="0"/>
      <w:marBottom w:val="0"/>
      <w:divBdr>
        <w:top w:val="none" w:sz="0" w:space="0" w:color="auto"/>
        <w:left w:val="none" w:sz="0" w:space="0" w:color="auto"/>
        <w:bottom w:val="none" w:sz="0" w:space="0" w:color="auto"/>
        <w:right w:val="none" w:sz="0" w:space="0" w:color="auto"/>
      </w:divBdr>
    </w:div>
    <w:div w:id="2134395195">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2455909">
      <w:bodyDiv w:val="1"/>
      <w:marLeft w:val="0"/>
      <w:marRight w:val="0"/>
      <w:marTop w:val="0"/>
      <w:marBottom w:val="0"/>
      <w:divBdr>
        <w:top w:val="none" w:sz="0" w:space="0" w:color="auto"/>
        <w:left w:val="none" w:sz="0" w:space="0" w:color="auto"/>
        <w:bottom w:val="none" w:sz="0" w:space="0" w:color="auto"/>
        <w:right w:val="none" w:sz="0" w:space="0" w:color="auto"/>
      </w:divBdr>
    </w:div>
    <w:div w:id="214723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hyperlink" Target="https://console.aws.amazon.com/cloudfront/" TargetMode="External"/><Relationship Id="rId21" Type="http://schemas.openxmlformats.org/officeDocument/2006/relationships/hyperlink" Target="https://medium.com/@anusha.sharma3010/ci-cd-using-jenkins-pipeline-as-code-8879e08031e2" TargetMode="External"/><Relationship Id="rId34" Type="http://schemas.openxmlformats.org/officeDocument/2006/relationships/image" Target="media/image16.png"/><Relationship Id="rId42" Type="http://schemas.openxmlformats.org/officeDocument/2006/relationships/image" Target="media/image22.jpe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www.knowledgepowerhouse.com/why-aws-systems-are-built-on-design-to-fail-approach/276"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edureka.co/blog/jenkins-pipeline-tutorial-continuous-delivery" TargetMode="External"/><Relationship Id="rId29" Type="http://schemas.openxmlformats.org/officeDocument/2006/relationships/image" Target="media/image12.png"/><Relationship Id="rId41" Type="http://schemas.openxmlformats.org/officeDocument/2006/relationships/image" Target="media/image21.jpeg"/><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zone.com/articles/implement-ci-for-multibranch-pipeline-in-jenkins" TargetMode="External"/><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0.jpeg"/><Relationship Id="rId45" Type="http://schemas.openxmlformats.org/officeDocument/2006/relationships/hyperlink" Target="https://docs.aws.amazon.com/vpc/latest/userguide/vpc-nat-gateway-cloudwatch.html" TargetMode="External"/><Relationship Id="rId53" Type="http://schemas.openxmlformats.org/officeDocument/2006/relationships/image" Target="media/image31.jpeg"/><Relationship Id="rId58" Type="http://schemas.openxmlformats.org/officeDocument/2006/relationships/hyperlink" Target="https://intellipaat.com/blog/interview-question/chef-interview-questions-answers/"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svds.com/create-continuous-delivery-pipeline-maven-project/" TargetMode="External"/><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27.jpeg"/><Relationship Id="rId57" Type="http://schemas.openxmlformats.org/officeDocument/2006/relationships/hyperlink" Target="https://www.edureka.co/blog/interview-questions/chef-interview-questions/" TargetMode="External"/><Relationship Id="rId61"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https://hackr.io/tutorials/learn-apache-groovy?ref=blog-post" TargetMode="External"/><Relationship Id="rId44" Type="http://schemas.openxmlformats.org/officeDocument/2006/relationships/image" Target="media/image23.jpeg"/><Relationship Id="rId52" Type="http://schemas.openxmlformats.org/officeDocument/2006/relationships/image" Target="media/image30.jpeg"/><Relationship Id="rId60" Type="http://schemas.openxmlformats.org/officeDocument/2006/relationships/hyperlink" Target="https://www.janbasktraining.com/blog/chef-interview-question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www.jenkins.io/blog/2017/02/07/declarative-maven-project/" TargetMode="Externa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7.png"/><Relationship Id="rId43" Type="http://schemas.openxmlformats.org/officeDocument/2006/relationships/hyperlink" Target="https://s3.ap-south-1.amazonaws.com/cloudformation-templates-ap-south-1/LAMP_Single_Instance.template" TargetMode="External"/><Relationship Id="rId48" Type="http://schemas.openxmlformats.org/officeDocument/2006/relationships/image" Target="media/image26.png"/><Relationship Id="rId56" Type="http://schemas.openxmlformats.org/officeDocument/2006/relationships/image" Target="media/image33.png"/><Relationship Id="rId8" Type="http://schemas.openxmlformats.org/officeDocument/2006/relationships/settings" Target="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hyperlink" Target="https://dzone.com/articles/jenkins-03-configure-master-and-slave"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hyperlink" Target="https://console.aws.amazon.com/" TargetMode="External"/><Relationship Id="rId46" Type="http://schemas.openxmlformats.org/officeDocument/2006/relationships/image" Target="media/image24.jpeg"/><Relationship Id="rId59" Type="http://schemas.openxmlformats.org/officeDocument/2006/relationships/hyperlink" Target="https://codingcompiler.com/chef-interview-questions-answ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A445931F423246A562ADF500E0406B" ma:contentTypeVersion="10" ma:contentTypeDescription="Create a new document." ma:contentTypeScope="" ma:versionID="7e8d08d4b0a6562592c1da06347b1f1c">
  <xsd:schema xmlns:xsd="http://www.w3.org/2001/XMLSchema" xmlns:xs="http://www.w3.org/2001/XMLSchema" xmlns:p="http://schemas.microsoft.com/office/2006/metadata/properties" xmlns:ns3="7df79192-468e-4bd5-9127-e600764f5cac" xmlns:ns4="2e2311e8-f817-4a7e-87ff-71f300ce1019" targetNamespace="http://schemas.microsoft.com/office/2006/metadata/properties" ma:root="true" ma:fieldsID="86e78fdac61d1d8f522c4d85e985ac8e" ns3:_="" ns4:_="">
    <xsd:import namespace="7df79192-468e-4bd5-9127-e600764f5cac"/>
    <xsd:import namespace="2e2311e8-f817-4a7e-87ff-71f300ce101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79192-468e-4bd5-9127-e600764f5c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2311e8-f817-4a7e-87ff-71f300ce101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72ECB8-6A9C-4E0F-9B7B-2E78243DB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79192-468e-4bd5-9127-e600764f5cac"/>
    <ds:schemaRef ds:uri="2e2311e8-f817-4a7e-87ff-71f300ce10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79D6A8-1951-4F24-B0BD-84A90DFA0BA3}">
  <ds:schemaRefs>
    <ds:schemaRef ds:uri="http://schemas.microsoft.com/sharepoint/v3/contenttype/forms"/>
  </ds:schemaRefs>
</ds:datastoreItem>
</file>

<file path=customXml/itemProps4.xml><?xml version="1.0" encoding="utf-8"?>
<ds:datastoreItem xmlns:ds="http://schemas.openxmlformats.org/officeDocument/2006/customXml" ds:itemID="{8671F19D-D5EF-4FA6-8092-3464FC376C6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D746561-B45D-4C1C-92D3-FA40EA3EF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534</TotalTime>
  <Pages>59</Pages>
  <Words>9267</Words>
  <Characters>52827</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dc:creator>
  <cp:keywords/>
  <dc:description/>
  <cp:lastModifiedBy>Kaveti, Satyanarayana</cp:lastModifiedBy>
  <cp:revision>207</cp:revision>
  <cp:lastPrinted>2016-09-15T15:16:00Z</cp:lastPrinted>
  <dcterms:created xsi:type="dcterms:W3CDTF">2020-07-20T11:34:00Z</dcterms:created>
  <dcterms:modified xsi:type="dcterms:W3CDTF">2020-07-27T11:57:00Z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y fmtid="{D5CDD505-2E9C-101B-9397-08002B2CF9AE}" pid="3" name="ContentTypeId">
    <vt:lpwstr>0x010100D9A445931F423246A562ADF500E0406B</vt:lpwstr>
  </property>
</Properties>
</file>