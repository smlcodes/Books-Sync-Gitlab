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521513744"/>
        <w:docPartObj>
          <w:docPartGallery w:val="Cover Pages"/>
          <w:docPartUnique/>
        </w:docPartObj>
      </w:sdtPr>
      <w:sdtContent>
        <w:p w14:paraId="57B51523" w14:textId="24FD8809" w:rsidR="00EF5E7D" w:rsidRDefault="00EF5E7D">
          <w:r>
            <w:rPr>
              <w:noProof/>
            </w:rPr>
            <mc:AlternateContent>
              <mc:Choice Requires="wps">
                <w:drawing>
                  <wp:anchor distT="0" distB="0" distL="114300" distR="114300" simplePos="0" relativeHeight="251659264" behindDoc="1" locked="0" layoutInCell="1" allowOverlap="1" wp14:anchorId="58F8CB63" wp14:editId="5B9F6F7A">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6" name="Text Box 16"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EF5E7D" w14:paraId="30991F92" w14:textId="77777777">
                                  <w:trPr>
                                    <w:trHeight w:val="2376"/>
                                  </w:trPr>
                                  <w:tc>
                                    <w:tcPr>
                                      <w:tcW w:w="370" w:type="pct"/>
                                      <w:shd w:val="clear" w:color="auto" w:fill="F24F4F" w:themeFill="accent1"/>
                                    </w:tcPr>
                                    <w:p w14:paraId="5E530A01" w14:textId="77777777" w:rsidR="00EF5E7D" w:rsidRDefault="00EF5E7D"/>
                                  </w:tc>
                                  <w:sdt>
                                    <w:sdtPr>
                                      <w:rPr>
                                        <w:rFonts w:asciiTheme="majorHAnsi" w:hAnsiTheme="majorHAnsi"/>
                                        <w:color w:val="FFFFFF" w:themeColor="background1"/>
                                        <w:sz w:val="96"/>
                                        <w:szCs w:val="96"/>
                                      </w:rPr>
                                      <w:alias w:val="Title"/>
                                      <w:tag w:val=""/>
                                      <w:id w:val="739824258"/>
                                      <w:placeholder>
                                        <w:docPart w:val="A07BC4FE54DC4809B23926396DC45BB1"/>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32B3A3A1" w14:textId="48D31A43" w:rsidR="00EF5E7D" w:rsidRDefault="00EF5E7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Ansible</w:t>
                                          </w:r>
                                        </w:p>
                                      </w:tc>
                                    </w:sdtContent>
                                  </w:sdt>
                                </w:tr>
                                <w:tr w:rsidR="00EF5E7D" w14:paraId="024A9230" w14:textId="77777777">
                                  <w:trPr>
                                    <w:trHeight w:hRule="exact" w:val="648"/>
                                  </w:trPr>
                                  <w:tc>
                                    <w:tcPr>
                                      <w:tcW w:w="370" w:type="pct"/>
                                      <w:shd w:val="clear" w:color="auto" w:fill="F24F4F" w:themeFill="accent1"/>
                                    </w:tcPr>
                                    <w:p w14:paraId="7D5CF3D6" w14:textId="77777777" w:rsidR="00EF5E7D" w:rsidRDefault="00EF5E7D"/>
                                  </w:tc>
                                  <w:tc>
                                    <w:tcPr>
                                      <w:tcW w:w="4630" w:type="pct"/>
                                      <w:shd w:val="clear" w:color="auto" w:fill="404040" w:themeFill="text1" w:themeFillTint="BF"/>
                                      <w:vAlign w:val="bottom"/>
                                    </w:tcPr>
                                    <w:p w14:paraId="720343BD" w14:textId="77777777" w:rsidR="00EF5E7D" w:rsidRDefault="00EF5E7D">
                                      <w:pPr>
                                        <w:ind w:left="360" w:right="360"/>
                                        <w:rPr>
                                          <w:color w:val="FFFFFF" w:themeColor="background1"/>
                                          <w:sz w:val="28"/>
                                          <w:szCs w:val="28"/>
                                        </w:rPr>
                                      </w:pPr>
                                    </w:p>
                                  </w:tc>
                                </w:tr>
                                <w:tr w:rsidR="00EF5E7D" w14:paraId="4261CF73" w14:textId="77777777">
                                  <w:tc>
                                    <w:tcPr>
                                      <w:tcW w:w="370" w:type="pct"/>
                                      <w:shd w:val="clear" w:color="auto" w:fill="F24F4F" w:themeFill="accent1"/>
                                    </w:tcPr>
                                    <w:p w14:paraId="01D6FDE7" w14:textId="77777777" w:rsidR="00EF5E7D" w:rsidRDefault="00EF5E7D"/>
                                  </w:tc>
                                  <w:tc>
                                    <w:tcPr>
                                      <w:tcW w:w="4630" w:type="pct"/>
                                      <w:shd w:val="clear" w:color="auto" w:fill="404040" w:themeFill="text1" w:themeFillTint="BF"/>
                                      <w:vAlign w:val="bottom"/>
                                    </w:tcPr>
                                    <w:p w14:paraId="2FD73ED1" w14:textId="5E412030" w:rsidR="00EF5E7D" w:rsidRDefault="00EF5E7D">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26941B9FD743465C844E3027B2439EE6"/>
                                          </w:placeholder>
                                          <w:dataBinding w:prefixMappings="xmlns:ns0='http://purl.org/dc/elements/1.1/' xmlns:ns1='http://schemas.openxmlformats.org/package/2006/metadata/core-properties' " w:xpath="/ns1:coreProperties[1]/ns0:creator[1]" w:storeItemID="{6C3C8BC8-F283-45AE-878A-BAB7291924A1}"/>
                                          <w:text/>
                                        </w:sdtPr>
                                        <w:sdtContent>
                                          <w:r w:rsidR="004C1B09">
                                            <w:rPr>
                                              <w:color w:val="FFFFFF" w:themeColor="background1"/>
                                              <w:sz w:val="28"/>
                                              <w:szCs w:val="28"/>
                                            </w:rPr>
                                            <w:t>Satya Kaveti</w:t>
                                          </w:r>
                                        </w:sdtContent>
                                      </w:sdt>
                                    </w:p>
                                    <w:sdt>
                                      <w:sdtPr>
                                        <w:rPr>
                                          <w:color w:val="FFFFFF" w:themeColor="background1"/>
                                          <w:sz w:val="28"/>
                                          <w:szCs w:val="28"/>
                                        </w:rPr>
                                        <w:alias w:val="Course title"/>
                                        <w:tag w:val=""/>
                                        <w:id w:val="-15923909"/>
                                        <w:placeholder>
                                          <w:docPart w:val="9B5F83F2D95B45D8986DCA23E42CBA22"/>
                                        </w:placeholder>
                                        <w:dataBinding w:prefixMappings="xmlns:ns0='http://purl.org/dc/elements/1.1/' xmlns:ns1='http://schemas.openxmlformats.org/package/2006/metadata/core-properties' " w:xpath="/ns1:coreProperties[1]/ns1:category[1]" w:storeItemID="{6C3C8BC8-F283-45AE-878A-BAB7291924A1}"/>
                                        <w:text/>
                                      </w:sdtPr>
                                      <w:sdtContent>
                                        <w:p w14:paraId="6F91B5BB" w14:textId="5E342891" w:rsidR="00EF5E7D" w:rsidRDefault="00EF5E7D">
                                          <w:pPr>
                                            <w:pStyle w:val="NoSpacing"/>
                                            <w:spacing w:line="288" w:lineRule="auto"/>
                                            <w:ind w:left="360" w:right="360"/>
                                            <w:rPr>
                                              <w:color w:val="FFFFFF" w:themeColor="background1"/>
                                              <w:sz w:val="28"/>
                                              <w:szCs w:val="28"/>
                                            </w:rPr>
                                          </w:pPr>
                                          <w:r>
                                            <w:rPr>
                                              <w:color w:val="FFFFFF" w:themeColor="background1"/>
                                              <w:sz w:val="28"/>
                                              <w:szCs w:val="28"/>
                                            </w:rPr>
                                            <w:t>Ansible</w:t>
                                          </w:r>
                                        </w:p>
                                      </w:sdtContent>
                                    </w:sdt>
                                    <w:sdt>
                                      <w:sdtPr>
                                        <w:rPr>
                                          <w:color w:val="FFFFFF" w:themeColor="background1"/>
                                          <w:sz w:val="28"/>
                                          <w:szCs w:val="28"/>
                                        </w:rPr>
                                        <w:alias w:val="Date"/>
                                        <w:tag w:val=""/>
                                        <w:id w:val="748164578"/>
                                        <w:placeholder>
                                          <w:docPart w:val="BEA98CB8E86D4B9BBDB3808A97DEDD9B"/>
                                        </w:placeholder>
                                        <w:dataBinding w:prefixMappings="xmlns:ns0='http://schemas.microsoft.com/office/2006/coverPageProps' " w:xpath="/ns0:CoverPageProperties[1]/ns0:PublishDate[1]" w:storeItemID="{55AF091B-3C7A-41E3-B477-F2FDAA23CFDA}"/>
                                        <w:date w:fullDate="2020-02-16T00:00:00Z">
                                          <w:dateFormat w:val="M/d/yy"/>
                                          <w:lid w:val="en-US"/>
                                          <w:storeMappedDataAs w:val="dateTime"/>
                                          <w:calendar w:val="gregorian"/>
                                        </w:date>
                                      </w:sdtPr>
                                      <w:sdtContent>
                                        <w:p w14:paraId="43F5A904" w14:textId="4360877D" w:rsidR="00EF5E7D" w:rsidRDefault="00EF5E7D">
                                          <w:pPr>
                                            <w:pStyle w:val="NoSpacing"/>
                                            <w:spacing w:after="240" w:line="288" w:lineRule="auto"/>
                                            <w:ind w:left="360" w:right="360"/>
                                            <w:rPr>
                                              <w:color w:val="FFFFFF" w:themeColor="background1"/>
                                              <w:sz w:val="28"/>
                                              <w:szCs w:val="28"/>
                                            </w:rPr>
                                          </w:pPr>
                                          <w:r>
                                            <w:rPr>
                                              <w:color w:val="FFFFFF" w:themeColor="background1"/>
                                              <w:sz w:val="28"/>
                                              <w:szCs w:val="28"/>
                                            </w:rPr>
                                            <w:t>2/16/20</w:t>
                                          </w:r>
                                        </w:p>
                                      </w:sdtContent>
                                    </w:sdt>
                                  </w:tc>
                                </w:tr>
                              </w:tbl>
                              <w:p w14:paraId="3D60562E" w14:textId="77777777" w:rsidR="00EF5E7D" w:rsidRDefault="00EF5E7D"/>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58F8CB63" id="_x0000_t202" coordsize="21600,21600" o:spt="202" path="m,l,21600r21600,l21600,xe">
                    <v:stroke joinstyle="miter"/>
                    <v:path gradientshapeok="t" o:connecttype="rect"/>
                  </v:shapetype>
                  <v:shape id="Text Box 16"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EF5E7D" w14:paraId="30991F92" w14:textId="77777777">
                            <w:trPr>
                              <w:trHeight w:val="2376"/>
                            </w:trPr>
                            <w:tc>
                              <w:tcPr>
                                <w:tcW w:w="370" w:type="pct"/>
                                <w:shd w:val="clear" w:color="auto" w:fill="F24F4F" w:themeFill="accent1"/>
                              </w:tcPr>
                              <w:p w14:paraId="5E530A01" w14:textId="77777777" w:rsidR="00EF5E7D" w:rsidRDefault="00EF5E7D"/>
                            </w:tc>
                            <w:sdt>
                              <w:sdtPr>
                                <w:rPr>
                                  <w:rFonts w:asciiTheme="majorHAnsi" w:hAnsiTheme="majorHAnsi"/>
                                  <w:color w:val="FFFFFF" w:themeColor="background1"/>
                                  <w:sz w:val="96"/>
                                  <w:szCs w:val="96"/>
                                </w:rPr>
                                <w:alias w:val="Title"/>
                                <w:tag w:val=""/>
                                <w:id w:val="739824258"/>
                                <w:placeholder>
                                  <w:docPart w:val="A07BC4FE54DC4809B23926396DC45BB1"/>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32B3A3A1" w14:textId="48D31A43" w:rsidR="00EF5E7D" w:rsidRDefault="00EF5E7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Ansible</w:t>
                                    </w:r>
                                  </w:p>
                                </w:tc>
                              </w:sdtContent>
                            </w:sdt>
                          </w:tr>
                          <w:tr w:rsidR="00EF5E7D" w14:paraId="024A9230" w14:textId="77777777">
                            <w:trPr>
                              <w:trHeight w:hRule="exact" w:val="648"/>
                            </w:trPr>
                            <w:tc>
                              <w:tcPr>
                                <w:tcW w:w="370" w:type="pct"/>
                                <w:shd w:val="clear" w:color="auto" w:fill="F24F4F" w:themeFill="accent1"/>
                              </w:tcPr>
                              <w:p w14:paraId="7D5CF3D6" w14:textId="77777777" w:rsidR="00EF5E7D" w:rsidRDefault="00EF5E7D"/>
                            </w:tc>
                            <w:tc>
                              <w:tcPr>
                                <w:tcW w:w="4630" w:type="pct"/>
                                <w:shd w:val="clear" w:color="auto" w:fill="404040" w:themeFill="text1" w:themeFillTint="BF"/>
                                <w:vAlign w:val="bottom"/>
                              </w:tcPr>
                              <w:p w14:paraId="720343BD" w14:textId="77777777" w:rsidR="00EF5E7D" w:rsidRDefault="00EF5E7D">
                                <w:pPr>
                                  <w:ind w:left="360" w:right="360"/>
                                  <w:rPr>
                                    <w:color w:val="FFFFFF" w:themeColor="background1"/>
                                    <w:sz w:val="28"/>
                                    <w:szCs w:val="28"/>
                                  </w:rPr>
                                </w:pPr>
                              </w:p>
                            </w:tc>
                          </w:tr>
                          <w:tr w:rsidR="00EF5E7D" w14:paraId="4261CF73" w14:textId="77777777">
                            <w:tc>
                              <w:tcPr>
                                <w:tcW w:w="370" w:type="pct"/>
                                <w:shd w:val="clear" w:color="auto" w:fill="F24F4F" w:themeFill="accent1"/>
                              </w:tcPr>
                              <w:p w14:paraId="01D6FDE7" w14:textId="77777777" w:rsidR="00EF5E7D" w:rsidRDefault="00EF5E7D"/>
                            </w:tc>
                            <w:tc>
                              <w:tcPr>
                                <w:tcW w:w="4630" w:type="pct"/>
                                <w:shd w:val="clear" w:color="auto" w:fill="404040" w:themeFill="text1" w:themeFillTint="BF"/>
                                <w:vAlign w:val="bottom"/>
                              </w:tcPr>
                              <w:p w14:paraId="2FD73ED1" w14:textId="5E412030" w:rsidR="00EF5E7D" w:rsidRDefault="00EF5E7D">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26941B9FD743465C844E3027B2439EE6"/>
                                    </w:placeholder>
                                    <w:dataBinding w:prefixMappings="xmlns:ns0='http://purl.org/dc/elements/1.1/' xmlns:ns1='http://schemas.openxmlformats.org/package/2006/metadata/core-properties' " w:xpath="/ns1:coreProperties[1]/ns0:creator[1]" w:storeItemID="{6C3C8BC8-F283-45AE-878A-BAB7291924A1}"/>
                                    <w:text/>
                                  </w:sdtPr>
                                  <w:sdtContent>
                                    <w:r w:rsidR="004C1B09">
                                      <w:rPr>
                                        <w:color w:val="FFFFFF" w:themeColor="background1"/>
                                        <w:sz w:val="28"/>
                                        <w:szCs w:val="28"/>
                                      </w:rPr>
                                      <w:t>Satya Kaveti</w:t>
                                    </w:r>
                                  </w:sdtContent>
                                </w:sdt>
                              </w:p>
                              <w:sdt>
                                <w:sdtPr>
                                  <w:rPr>
                                    <w:color w:val="FFFFFF" w:themeColor="background1"/>
                                    <w:sz w:val="28"/>
                                    <w:szCs w:val="28"/>
                                  </w:rPr>
                                  <w:alias w:val="Course title"/>
                                  <w:tag w:val=""/>
                                  <w:id w:val="-15923909"/>
                                  <w:placeholder>
                                    <w:docPart w:val="9B5F83F2D95B45D8986DCA23E42CBA22"/>
                                  </w:placeholder>
                                  <w:dataBinding w:prefixMappings="xmlns:ns0='http://purl.org/dc/elements/1.1/' xmlns:ns1='http://schemas.openxmlformats.org/package/2006/metadata/core-properties' " w:xpath="/ns1:coreProperties[1]/ns1:category[1]" w:storeItemID="{6C3C8BC8-F283-45AE-878A-BAB7291924A1}"/>
                                  <w:text/>
                                </w:sdtPr>
                                <w:sdtContent>
                                  <w:p w14:paraId="6F91B5BB" w14:textId="5E342891" w:rsidR="00EF5E7D" w:rsidRDefault="00EF5E7D">
                                    <w:pPr>
                                      <w:pStyle w:val="NoSpacing"/>
                                      <w:spacing w:line="288" w:lineRule="auto"/>
                                      <w:ind w:left="360" w:right="360"/>
                                      <w:rPr>
                                        <w:color w:val="FFFFFF" w:themeColor="background1"/>
                                        <w:sz w:val="28"/>
                                        <w:szCs w:val="28"/>
                                      </w:rPr>
                                    </w:pPr>
                                    <w:r>
                                      <w:rPr>
                                        <w:color w:val="FFFFFF" w:themeColor="background1"/>
                                        <w:sz w:val="28"/>
                                        <w:szCs w:val="28"/>
                                      </w:rPr>
                                      <w:t>Ansible</w:t>
                                    </w:r>
                                  </w:p>
                                </w:sdtContent>
                              </w:sdt>
                              <w:sdt>
                                <w:sdtPr>
                                  <w:rPr>
                                    <w:color w:val="FFFFFF" w:themeColor="background1"/>
                                    <w:sz w:val="28"/>
                                    <w:szCs w:val="28"/>
                                  </w:rPr>
                                  <w:alias w:val="Date"/>
                                  <w:tag w:val=""/>
                                  <w:id w:val="748164578"/>
                                  <w:placeholder>
                                    <w:docPart w:val="BEA98CB8E86D4B9BBDB3808A97DEDD9B"/>
                                  </w:placeholder>
                                  <w:dataBinding w:prefixMappings="xmlns:ns0='http://schemas.microsoft.com/office/2006/coverPageProps' " w:xpath="/ns0:CoverPageProperties[1]/ns0:PublishDate[1]" w:storeItemID="{55AF091B-3C7A-41E3-B477-F2FDAA23CFDA}"/>
                                  <w:date w:fullDate="2020-02-16T00:00:00Z">
                                    <w:dateFormat w:val="M/d/yy"/>
                                    <w:lid w:val="en-US"/>
                                    <w:storeMappedDataAs w:val="dateTime"/>
                                    <w:calendar w:val="gregorian"/>
                                  </w:date>
                                </w:sdtPr>
                                <w:sdtContent>
                                  <w:p w14:paraId="43F5A904" w14:textId="4360877D" w:rsidR="00EF5E7D" w:rsidRDefault="00EF5E7D">
                                    <w:pPr>
                                      <w:pStyle w:val="NoSpacing"/>
                                      <w:spacing w:after="240" w:line="288" w:lineRule="auto"/>
                                      <w:ind w:left="360" w:right="360"/>
                                      <w:rPr>
                                        <w:color w:val="FFFFFF" w:themeColor="background1"/>
                                        <w:sz w:val="28"/>
                                        <w:szCs w:val="28"/>
                                      </w:rPr>
                                    </w:pPr>
                                    <w:r>
                                      <w:rPr>
                                        <w:color w:val="FFFFFF" w:themeColor="background1"/>
                                        <w:sz w:val="28"/>
                                        <w:szCs w:val="28"/>
                                      </w:rPr>
                                      <w:t>2/16/20</w:t>
                                    </w:r>
                                  </w:p>
                                </w:sdtContent>
                              </w:sdt>
                            </w:tc>
                          </w:tr>
                        </w:tbl>
                        <w:p w14:paraId="3D60562E" w14:textId="77777777" w:rsidR="00EF5E7D" w:rsidRDefault="00EF5E7D"/>
                      </w:txbxContent>
                    </v:textbox>
                    <w10:wrap anchorx="page" anchory="page"/>
                  </v:shape>
                </w:pict>
              </mc:Fallback>
            </mc:AlternateContent>
          </w:r>
        </w:p>
        <w:p w14:paraId="0BA0BFF2" w14:textId="77777777" w:rsidR="004C1B09" w:rsidRDefault="00EF5E7D">
          <w:pPr>
            <w:spacing w:after="320"/>
          </w:pPr>
          <w:r>
            <w:br w:type="page"/>
          </w:r>
        </w:p>
        <w:p w14:paraId="7869145C" w14:textId="6F3D2EA1" w:rsidR="003769A8" w:rsidRDefault="003769A8">
          <w:pPr>
            <w:pStyle w:val="TOC1"/>
            <w:tabs>
              <w:tab w:val="right" w:leader="underscore" w:pos="9350"/>
            </w:tabs>
            <w:rPr>
              <w:b w:val="0"/>
              <w:bCs w:val="0"/>
              <w:i w:val="0"/>
              <w:iCs w:val="0"/>
              <w:noProof/>
              <w:color w:val="auto"/>
              <w:sz w:val="22"/>
              <w:szCs w:val="22"/>
              <w:lang w:eastAsia="en-US"/>
            </w:rPr>
          </w:pPr>
          <w:r>
            <w:lastRenderedPageBreak/>
            <w:fldChar w:fldCharType="begin"/>
          </w:r>
          <w:r>
            <w:instrText xml:space="preserve"> TOC \o "1-3" \h \z \u </w:instrText>
          </w:r>
          <w:r>
            <w:fldChar w:fldCharType="separate"/>
          </w:r>
          <w:hyperlink w:anchor="_Toc32767953" w:history="1">
            <w:r w:rsidRPr="00533779">
              <w:rPr>
                <w:rStyle w:val="Hyperlink"/>
                <w:noProof/>
              </w:rPr>
              <w:t>Ansible – Introduction</w:t>
            </w:r>
            <w:r>
              <w:rPr>
                <w:noProof/>
                <w:webHidden/>
              </w:rPr>
              <w:tab/>
            </w:r>
            <w:r>
              <w:rPr>
                <w:noProof/>
                <w:webHidden/>
              </w:rPr>
              <w:fldChar w:fldCharType="begin"/>
            </w:r>
            <w:r>
              <w:rPr>
                <w:noProof/>
                <w:webHidden/>
              </w:rPr>
              <w:instrText xml:space="preserve"> PAGEREF _Toc32767953 \h </w:instrText>
            </w:r>
            <w:r>
              <w:rPr>
                <w:noProof/>
                <w:webHidden/>
              </w:rPr>
            </w:r>
            <w:r>
              <w:rPr>
                <w:noProof/>
                <w:webHidden/>
              </w:rPr>
              <w:fldChar w:fldCharType="separate"/>
            </w:r>
            <w:r>
              <w:rPr>
                <w:noProof/>
                <w:webHidden/>
              </w:rPr>
              <w:t>3</w:t>
            </w:r>
            <w:r>
              <w:rPr>
                <w:noProof/>
                <w:webHidden/>
              </w:rPr>
              <w:fldChar w:fldCharType="end"/>
            </w:r>
          </w:hyperlink>
        </w:p>
        <w:p w14:paraId="723EFBCA" w14:textId="3FCB9E1B" w:rsidR="003769A8" w:rsidRDefault="003769A8">
          <w:pPr>
            <w:pStyle w:val="TOC2"/>
            <w:tabs>
              <w:tab w:val="right" w:leader="underscore" w:pos="9350"/>
            </w:tabs>
            <w:rPr>
              <w:b w:val="0"/>
              <w:bCs w:val="0"/>
              <w:noProof/>
              <w:color w:val="auto"/>
              <w:lang w:eastAsia="en-US"/>
            </w:rPr>
          </w:pPr>
          <w:hyperlink w:anchor="_Toc32767954" w:history="1">
            <w:r w:rsidRPr="00533779">
              <w:rPr>
                <w:rStyle w:val="Hyperlink"/>
                <w:noProof/>
              </w:rPr>
              <w:t>Architecture</w:t>
            </w:r>
            <w:r>
              <w:rPr>
                <w:noProof/>
                <w:webHidden/>
              </w:rPr>
              <w:tab/>
            </w:r>
            <w:r>
              <w:rPr>
                <w:noProof/>
                <w:webHidden/>
              </w:rPr>
              <w:fldChar w:fldCharType="begin"/>
            </w:r>
            <w:r>
              <w:rPr>
                <w:noProof/>
                <w:webHidden/>
              </w:rPr>
              <w:instrText xml:space="preserve"> PAGEREF _Toc32767954 \h </w:instrText>
            </w:r>
            <w:r>
              <w:rPr>
                <w:noProof/>
                <w:webHidden/>
              </w:rPr>
            </w:r>
            <w:r>
              <w:rPr>
                <w:noProof/>
                <w:webHidden/>
              </w:rPr>
              <w:fldChar w:fldCharType="separate"/>
            </w:r>
            <w:r>
              <w:rPr>
                <w:noProof/>
                <w:webHidden/>
              </w:rPr>
              <w:t>3</w:t>
            </w:r>
            <w:r>
              <w:rPr>
                <w:noProof/>
                <w:webHidden/>
              </w:rPr>
              <w:fldChar w:fldCharType="end"/>
            </w:r>
          </w:hyperlink>
        </w:p>
        <w:p w14:paraId="754E63A6" w14:textId="23F52494" w:rsidR="003769A8" w:rsidRDefault="003769A8">
          <w:pPr>
            <w:pStyle w:val="TOC2"/>
            <w:tabs>
              <w:tab w:val="right" w:leader="underscore" w:pos="9350"/>
            </w:tabs>
            <w:rPr>
              <w:b w:val="0"/>
              <w:bCs w:val="0"/>
              <w:noProof/>
              <w:color w:val="auto"/>
              <w:lang w:eastAsia="en-US"/>
            </w:rPr>
          </w:pPr>
          <w:hyperlink w:anchor="_Toc32767955" w:history="1">
            <w:r w:rsidRPr="00533779">
              <w:rPr>
                <w:rStyle w:val="Hyperlink"/>
                <w:noProof/>
              </w:rPr>
              <w:t>Workflow</w:t>
            </w:r>
            <w:r>
              <w:rPr>
                <w:noProof/>
                <w:webHidden/>
              </w:rPr>
              <w:tab/>
            </w:r>
            <w:r>
              <w:rPr>
                <w:noProof/>
                <w:webHidden/>
              </w:rPr>
              <w:fldChar w:fldCharType="begin"/>
            </w:r>
            <w:r>
              <w:rPr>
                <w:noProof/>
                <w:webHidden/>
              </w:rPr>
              <w:instrText xml:space="preserve"> PAGEREF _Toc32767955 \h </w:instrText>
            </w:r>
            <w:r>
              <w:rPr>
                <w:noProof/>
                <w:webHidden/>
              </w:rPr>
            </w:r>
            <w:r>
              <w:rPr>
                <w:noProof/>
                <w:webHidden/>
              </w:rPr>
              <w:fldChar w:fldCharType="separate"/>
            </w:r>
            <w:r>
              <w:rPr>
                <w:noProof/>
                <w:webHidden/>
              </w:rPr>
              <w:t>5</w:t>
            </w:r>
            <w:r>
              <w:rPr>
                <w:noProof/>
                <w:webHidden/>
              </w:rPr>
              <w:fldChar w:fldCharType="end"/>
            </w:r>
          </w:hyperlink>
        </w:p>
        <w:p w14:paraId="5B51CD77" w14:textId="4116240D" w:rsidR="003769A8" w:rsidRDefault="003769A8">
          <w:pPr>
            <w:pStyle w:val="TOC2"/>
            <w:tabs>
              <w:tab w:val="right" w:leader="underscore" w:pos="9350"/>
            </w:tabs>
            <w:rPr>
              <w:b w:val="0"/>
              <w:bCs w:val="0"/>
              <w:noProof/>
              <w:color w:val="auto"/>
              <w:lang w:eastAsia="en-US"/>
            </w:rPr>
          </w:pPr>
          <w:hyperlink w:anchor="_Toc32767956" w:history="1">
            <w:r w:rsidRPr="00533779">
              <w:rPr>
                <w:rStyle w:val="Hyperlink"/>
                <w:noProof/>
              </w:rPr>
              <w:t>Installation</w:t>
            </w:r>
            <w:r>
              <w:rPr>
                <w:noProof/>
                <w:webHidden/>
              </w:rPr>
              <w:tab/>
            </w:r>
            <w:r>
              <w:rPr>
                <w:noProof/>
                <w:webHidden/>
              </w:rPr>
              <w:fldChar w:fldCharType="begin"/>
            </w:r>
            <w:r>
              <w:rPr>
                <w:noProof/>
                <w:webHidden/>
              </w:rPr>
              <w:instrText xml:space="preserve"> PAGEREF _Toc32767956 \h </w:instrText>
            </w:r>
            <w:r>
              <w:rPr>
                <w:noProof/>
                <w:webHidden/>
              </w:rPr>
            </w:r>
            <w:r>
              <w:rPr>
                <w:noProof/>
                <w:webHidden/>
              </w:rPr>
              <w:fldChar w:fldCharType="separate"/>
            </w:r>
            <w:r>
              <w:rPr>
                <w:noProof/>
                <w:webHidden/>
              </w:rPr>
              <w:t>6</w:t>
            </w:r>
            <w:r>
              <w:rPr>
                <w:noProof/>
                <w:webHidden/>
              </w:rPr>
              <w:fldChar w:fldCharType="end"/>
            </w:r>
          </w:hyperlink>
        </w:p>
        <w:p w14:paraId="6C44394D" w14:textId="1C2CD19C" w:rsidR="003769A8" w:rsidRDefault="003769A8">
          <w:pPr>
            <w:pStyle w:val="TOC3"/>
            <w:tabs>
              <w:tab w:val="right" w:leader="underscore" w:pos="9350"/>
            </w:tabs>
            <w:rPr>
              <w:noProof/>
              <w:color w:val="auto"/>
              <w:sz w:val="22"/>
              <w:szCs w:val="22"/>
              <w:lang w:eastAsia="en-US"/>
            </w:rPr>
          </w:pPr>
          <w:hyperlink w:anchor="_Toc32767957" w:history="1">
            <w:r w:rsidRPr="00533779">
              <w:rPr>
                <w:rStyle w:val="Hyperlink"/>
                <w:noProof/>
              </w:rPr>
              <w:t>Ubuntu</w:t>
            </w:r>
            <w:r>
              <w:rPr>
                <w:noProof/>
                <w:webHidden/>
              </w:rPr>
              <w:tab/>
            </w:r>
            <w:r>
              <w:rPr>
                <w:noProof/>
                <w:webHidden/>
              </w:rPr>
              <w:fldChar w:fldCharType="begin"/>
            </w:r>
            <w:r>
              <w:rPr>
                <w:noProof/>
                <w:webHidden/>
              </w:rPr>
              <w:instrText xml:space="preserve"> PAGEREF _Toc32767957 \h </w:instrText>
            </w:r>
            <w:r>
              <w:rPr>
                <w:noProof/>
                <w:webHidden/>
              </w:rPr>
            </w:r>
            <w:r>
              <w:rPr>
                <w:noProof/>
                <w:webHidden/>
              </w:rPr>
              <w:fldChar w:fldCharType="separate"/>
            </w:r>
            <w:r>
              <w:rPr>
                <w:noProof/>
                <w:webHidden/>
              </w:rPr>
              <w:t>6</w:t>
            </w:r>
            <w:r>
              <w:rPr>
                <w:noProof/>
                <w:webHidden/>
              </w:rPr>
              <w:fldChar w:fldCharType="end"/>
            </w:r>
          </w:hyperlink>
        </w:p>
        <w:p w14:paraId="10572E78" w14:textId="715220B2" w:rsidR="003769A8" w:rsidRDefault="003769A8">
          <w:pPr>
            <w:pStyle w:val="TOC3"/>
            <w:tabs>
              <w:tab w:val="right" w:leader="underscore" w:pos="9350"/>
            </w:tabs>
            <w:rPr>
              <w:noProof/>
              <w:color w:val="auto"/>
              <w:sz w:val="22"/>
              <w:szCs w:val="22"/>
              <w:lang w:eastAsia="en-US"/>
            </w:rPr>
          </w:pPr>
          <w:hyperlink w:anchor="_Toc32767958" w:history="1">
            <w:r w:rsidRPr="00533779">
              <w:rPr>
                <w:rStyle w:val="Hyperlink"/>
                <w:noProof/>
              </w:rPr>
              <w:t>CentOS</w:t>
            </w:r>
            <w:r>
              <w:rPr>
                <w:noProof/>
                <w:webHidden/>
              </w:rPr>
              <w:tab/>
            </w:r>
            <w:r>
              <w:rPr>
                <w:noProof/>
                <w:webHidden/>
              </w:rPr>
              <w:fldChar w:fldCharType="begin"/>
            </w:r>
            <w:r>
              <w:rPr>
                <w:noProof/>
                <w:webHidden/>
              </w:rPr>
              <w:instrText xml:space="preserve"> PAGEREF _Toc32767958 \h </w:instrText>
            </w:r>
            <w:r>
              <w:rPr>
                <w:noProof/>
                <w:webHidden/>
              </w:rPr>
            </w:r>
            <w:r>
              <w:rPr>
                <w:noProof/>
                <w:webHidden/>
              </w:rPr>
              <w:fldChar w:fldCharType="separate"/>
            </w:r>
            <w:r>
              <w:rPr>
                <w:noProof/>
                <w:webHidden/>
              </w:rPr>
              <w:t>7</w:t>
            </w:r>
            <w:r>
              <w:rPr>
                <w:noProof/>
                <w:webHidden/>
              </w:rPr>
              <w:fldChar w:fldCharType="end"/>
            </w:r>
          </w:hyperlink>
        </w:p>
        <w:p w14:paraId="7B9E6FDB" w14:textId="72A8D581" w:rsidR="003769A8" w:rsidRDefault="003769A8">
          <w:pPr>
            <w:pStyle w:val="TOC2"/>
            <w:tabs>
              <w:tab w:val="right" w:leader="underscore" w:pos="9350"/>
            </w:tabs>
            <w:rPr>
              <w:b w:val="0"/>
              <w:bCs w:val="0"/>
              <w:noProof/>
              <w:color w:val="auto"/>
              <w:lang w:eastAsia="en-US"/>
            </w:rPr>
          </w:pPr>
          <w:hyperlink w:anchor="_Toc32767959" w:history="1">
            <w:r w:rsidRPr="00533779">
              <w:rPr>
                <w:rStyle w:val="Hyperlink"/>
                <w:noProof/>
              </w:rPr>
              <w:t>YAML Basics</w:t>
            </w:r>
            <w:r>
              <w:rPr>
                <w:noProof/>
                <w:webHidden/>
              </w:rPr>
              <w:tab/>
            </w:r>
            <w:r>
              <w:rPr>
                <w:noProof/>
                <w:webHidden/>
              </w:rPr>
              <w:fldChar w:fldCharType="begin"/>
            </w:r>
            <w:r>
              <w:rPr>
                <w:noProof/>
                <w:webHidden/>
              </w:rPr>
              <w:instrText xml:space="preserve"> PAGEREF _Toc32767959 \h </w:instrText>
            </w:r>
            <w:r>
              <w:rPr>
                <w:noProof/>
                <w:webHidden/>
              </w:rPr>
            </w:r>
            <w:r>
              <w:rPr>
                <w:noProof/>
                <w:webHidden/>
              </w:rPr>
              <w:fldChar w:fldCharType="separate"/>
            </w:r>
            <w:r>
              <w:rPr>
                <w:noProof/>
                <w:webHidden/>
              </w:rPr>
              <w:t>7</w:t>
            </w:r>
            <w:r>
              <w:rPr>
                <w:noProof/>
                <w:webHidden/>
              </w:rPr>
              <w:fldChar w:fldCharType="end"/>
            </w:r>
          </w:hyperlink>
        </w:p>
        <w:p w14:paraId="08362297" w14:textId="09E6DF78" w:rsidR="003769A8" w:rsidRDefault="003769A8">
          <w:pPr>
            <w:pStyle w:val="TOC2"/>
            <w:tabs>
              <w:tab w:val="right" w:leader="underscore" w:pos="9350"/>
            </w:tabs>
            <w:rPr>
              <w:b w:val="0"/>
              <w:bCs w:val="0"/>
              <w:noProof/>
              <w:color w:val="auto"/>
              <w:lang w:eastAsia="en-US"/>
            </w:rPr>
          </w:pPr>
          <w:hyperlink w:anchor="_Toc32767960" w:history="1">
            <w:r w:rsidRPr="00533779">
              <w:rPr>
                <w:rStyle w:val="Hyperlink"/>
                <w:noProof/>
              </w:rPr>
              <w:t>Ansible First Example</w:t>
            </w:r>
            <w:r>
              <w:rPr>
                <w:noProof/>
                <w:webHidden/>
              </w:rPr>
              <w:tab/>
            </w:r>
            <w:r>
              <w:rPr>
                <w:noProof/>
                <w:webHidden/>
              </w:rPr>
              <w:fldChar w:fldCharType="begin"/>
            </w:r>
            <w:r>
              <w:rPr>
                <w:noProof/>
                <w:webHidden/>
              </w:rPr>
              <w:instrText xml:space="preserve"> PAGEREF _Toc32767960 \h </w:instrText>
            </w:r>
            <w:r>
              <w:rPr>
                <w:noProof/>
                <w:webHidden/>
              </w:rPr>
            </w:r>
            <w:r>
              <w:rPr>
                <w:noProof/>
                <w:webHidden/>
              </w:rPr>
              <w:fldChar w:fldCharType="separate"/>
            </w:r>
            <w:r>
              <w:rPr>
                <w:noProof/>
                <w:webHidden/>
              </w:rPr>
              <w:t>9</w:t>
            </w:r>
            <w:r>
              <w:rPr>
                <w:noProof/>
                <w:webHidden/>
              </w:rPr>
              <w:fldChar w:fldCharType="end"/>
            </w:r>
          </w:hyperlink>
        </w:p>
        <w:p w14:paraId="1FD9C26A" w14:textId="16B64F82" w:rsidR="003769A8" w:rsidRDefault="003769A8">
          <w:pPr>
            <w:pStyle w:val="TOC1"/>
            <w:tabs>
              <w:tab w:val="right" w:leader="underscore" w:pos="9350"/>
            </w:tabs>
            <w:rPr>
              <w:b w:val="0"/>
              <w:bCs w:val="0"/>
              <w:i w:val="0"/>
              <w:iCs w:val="0"/>
              <w:noProof/>
              <w:color w:val="auto"/>
              <w:sz w:val="22"/>
              <w:szCs w:val="22"/>
              <w:lang w:eastAsia="en-US"/>
            </w:rPr>
          </w:pPr>
          <w:hyperlink w:anchor="_Toc32767961" w:history="1">
            <w:r w:rsidRPr="00533779">
              <w:rPr>
                <w:rStyle w:val="Hyperlink"/>
                <w:noProof/>
              </w:rPr>
              <w:t>Ansible – Ad-hoc Commands</w:t>
            </w:r>
            <w:r>
              <w:rPr>
                <w:noProof/>
                <w:webHidden/>
              </w:rPr>
              <w:tab/>
            </w:r>
            <w:r>
              <w:rPr>
                <w:noProof/>
                <w:webHidden/>
              </w:rPr>
              <w:fldChar w:fldCharType="begin"/>
            </w:r>
            <w:r>
              <w:rPr>
                <w:noProof/>
                <w:webHidden/>
              </w:rPr>
              <w:instrText xml:space="preserve"> PAGEREF _Toc32767961 \h </w:instrText>
            </w:r>
            <w:r>
              <w:rPr>
                <w:noProof/>
                <w:webHidden/>
              </w:rPr>
            </w:r>
            <w:r>
              <w:rPr>
                <w:noProof/>
                <w:webHidden/>
              </w:rPr>
              <w:fldChar w:fldCharType="separate"/>
            </w:r>
            <w:r>
              <w:rPr>
                <w:noProof/>
                <w:webHidden/>
              </w:rPr>
              <w:t>10</w:t>
            </w:r>
            <w:r>
              <w:rPr>
                <w:noProof/>
                <w:webHidden/>
              </w:rPr>
              <w:fldChar w:fldCharType="end"/>
            </w:r>
          </w:hyperlink>
        </w:p>
        <w:p w14:paraId="000421E5" w14:textId="07211884" w:rsidR="003769A8" w:rsidRDefault="003769A8">
          <w:pPr>
            <w:pStyle w:val="TOC2"/>
            <w:tabs>
              <w:tab w:val="right" w:leader="underscore" w:pos="9350"/>
            </w:tabs>
            <w:rPr>
              <w:b w:val="0"/>
              <w:bCs w:val="0"/>
              <w:noProof/>
              <w:color w:val="auto"/>
              <w:lang w:eastAsia="en-US"/>
            </w:rPr>
          </w:pPr>
          <w:hyperlink w:anchor="_Toc32767962" w:history="1">
            <w:r w:rsidRPr="00533779">
              <w:rPr>
                <w:rStyle w:val="Hyperlink"/>
                <w:noProof/>
              </w:rPr>
              <w:t>Ansible – Command Line Tools</w:t>
            </w:r>
            <w:r>
              <w:rPr>
                <w:noProof/>
                <w:webHidden/>
              </w:rPr>
              <w:tab/>
            </w:r>
            <w:r>
              <w:rPr>
                <w:noProof/>
                <w:webHidden/>
              </w:rPr>
              <w:fldChar w:fldCharType="begin"/>
            </w:r>
            <w:r>
              <w:rPr>
                <w:noProof/>
                <w:webHidden/>
              </w:rPr>
              <w:instrText xml:space="preserve"> PAGEREF _Toc32767962 \h </w:instrText>
            </w:r>
            <w:r>
              <w:rPr>
                <w:noProof/>
                <w:webHidden/>
              </w:rPr>
            </w:r>
            <w:r>
              <w:rPr>
                <w:noProof/>
                <w:webHidden/>
              </w:rPr>
              <w:fldChar w:fldCharType="separate"/>
            </w:r>
            <w:r>
              <w:rPr>
                <w:noProof/>
                <w:webHidden/>
              </w:rPr>
              <w:t>11</w:t>
            </w:r>
            <w:r>
              <w:rPr>
                <w:noProof/>
                <w:webHidden/>
              </w:rPr>
              <w:fldChar w:fldCharType="end"/>
            </w:r>
          </w:hyperlink>
        </w:p>
        <w:p w14:paraId="39950950" w14:textId="1D4B4946" w:rsidR="003769A8" w:rsidRDefault="003769A8">
          <w:pPr>
            <w:pStyle w:val="TOC1"/>
            <w:tabs>
              <w:tab w:val="right" w:leader="underscore" w:pos="9350"/>
            </w:tabs>
            <w:rPr>
              <w:b w:val="0"/>
              <w:bCs w:val="0"/>
              <w:i w:val="0"/>
              <w:iCs w:val="0"/>
              <w:noProof/>
              <w:color w:val="auto"/>
              <w:sz w:val="22"/>
              <w:szCs w:val="22"/>
              <w:lang w:eastAsia="en-US"/>
            </w:rPr>
          </w:pPr>
          <w:hyperlink w:anchor="_Toc32767963" w:history="1">
            <w:r w:rsidRPr="00533779">
              <w:rPr>
                <w:rStyle w:val="Hyperlink"/>
                <w:noProof/>
              </w:rPr>
              <w:t>Ansible – Modules</w:t>
            </w:r>
            <w:r>
              <w:rPr>
                <w:noProof/>
                <w:webHidden/>
              </w:rPr>
              <w:tab/>
            </w:r>
            <w:r>
              <w:rPr>
                <w:noProof/>
                <w:webHidden/>
              </w:rPr>
              <w:fldChar w:fldCharType="begin"/>
            </w:r>
            <w:r>
              <w:rPr>
                <w:noProof/>
                <w:webHidden/>
              </w:rPr>
              <w:instrText xml:space="preserve"> PAGEREF _Toc32767963 \h </w:instrText>
            </w:r>
            <w:r>
              <w:rPr>
                <w:noProof/>
                <w:webHidden/>
              </w:rPr>
            </w:r>
            <w:r>
              <w:rPr>
                <w:noProof/>
                <w:webHidden/>
              </w:rPr>
              <w:fldChar w:fldCharType="separate"/>
            </w:r>
            <w:r>
              <w:rPr>
                <w:noProof/>
                <w:webHidden/>
              </w:rPr>
              <w:t>12</w:t>
            </w:r>
            <w:r>
              <w:rPr>
                <w:noProof/>
                <w:webHidden/>
              </w:rPr>
              <w:fldChar w:fldCharType="end"/>
            </w:r>
          </w:hyperlink>
        </w:p>
        <w:p w14:paraId="2593019B" w14:textId="79ACA7C8" w:rsidR="003769A8" w:rsidRDefault="003769A8">
          <w:pPr>
            <w:pStyle w:val="TOC1"/>
            <w:tabs>
              <w:tab w:val="right" w:leader="underscore" w:pos="9350"/>
            </w:tabs>
            <w:rPr>
              <w:b w:val="0"/>
              <w:bCs w:val="0"/>
              <w:i w:val="0"/>
              <w:iCs w:val="0"/>
              <w:noProof/>
              <w:color w:val="auto"/>
              <w:sz w:val="22"/>
              <w:szCs w:val="22"/>
              <w:lang w:eastAsia="en-US"/>
            </w:rPr>
          </w:pPr>
          <w:hyperlink w:anchor="_Toc32767964" w:history="1">
            <w:r w:rsidRPr="00533779">
              <w:rPr>
                <w:rStyle w:val="Hyperlink"/>
                <w:noProof/>
              </w:rPr>
              <w:t>Ansible – Inventory</w:t>
            </w:r>
            <w:r>
              <w:rPr>
                <w:noProof/>
                <w:webHidden/>
              </w:rPr>
              <w:tab/>
            </w:r>
            <w:r>
              <w:rPr>
                <w:noProof/>
                <w:webHidden/>
              </w:rPr>
              <w:fldChar w:fldCharType="begin"/>
            </w:r>
            <w:r>
              <w:rPr>
                <w:noProof/>
                <w:webHidden/>
              </w:rPr>
              <w:instrText xml:space="preserve"> PAGEREF _Toc32767964 \h </w:instrText>
            </w:r>
            <w:r>
              <w:rPr>
                <w:noProof/>
                <w:webHidden/>
              </w:rPr>
            </w:r>
            <w:r>
              <w:rPr>
                <w:noProof/>
                <w:webHidden/>
              </w:rPr>
              <w:fldChar w:fldCharType="separate"/>
            </w:r>
            <w:r>
              <w:rPr>
                <w:noProof/>
                <w:webHidden/>
              </w:rPr>
              <w:t>17</w:t>
            </w:r>
            <w:r>
              <w:rPr>
                <w:noProof/>
                <w:webHidden/>
              </w:rPr>
              <w:fldChar w:fldCharType="end"/>
            </w:r>
          </w:hyperlink>
        </w:p>
        <w:p w14:paraId="13B159D9" w14:textId="26567F90" w:rsidR="003769A8" w:rsidRDefault="003769A8">
          <w:pPr>
            <w:pStyle w:val="TOC3"/>
            <w:tabs>
              <w:tab w:val="right" w:leader="underscore" w:pos="9350"/>
            </w:tabs>
            <w:rPr>
              <w:noProof/>
              <w:color w:val="auto"/>
              <w:sz w:val="22"/>
              <w:szCs w:val="22"/>
              <w:lang w:eastAsia="en-US"/>
            </w:rPr>
          </w:pPr>
          <w:hyperlink w:anchor="_Toc32767965" w:history="1">
            <w:r w:rsidRPr="00533779">
              <w:rPr>
                <w:rStyle w:val="Hyperlink"/>
                <w:noProof/>
              </w:rPr>
              <w:t>Inventory Hosts Example</w:t>
            </w:r>
            <w:r>
              <w:rPr>
                <w:noProof/>
                <w:webHidden/>
              </w:rPr>
              <w:tab/>
            </w:r>
            <w:r>
              <w:rPr>
                <w:noProof/>
                <w:webHidden/>
              </w:rPr>
              <w:fldChar w:fldCharType="begin"/>
            </w:r>
            <w:r>
              <w:rPr>
                <w:noProof/>
                <w:webHidden/>
              </w:rPr>
              <w:instrText xml:space="preserve"> PAGEREF _Toc32767965 \h </w:instrText>
            </w:r>
            <w:r>
              <w:rPr>
                <w:noProof/>
                <w:webHidden/>
              </w:rPr>
            </w:r>
            <w:r>
              <w:rPr>
                <w:noProof/>
                <w:webHidden/>
              </w:rPr>
              <w:fldChar w:fldCharType="separate"/>
            </w:r>
            <w:r>
              <w:rPr>
                <w:noProof/>
                <w:webHidden/>
              </w:rPr>
              <w:t>17</w:t>
            </w:r>
            <w:r>
              <w:rPr>
                <w:noProof/>
                <w:webHidden/>
              </w:rPr>
              <w:fldChar w:fldCharType="end"/>
            </w:r>
          </w:hyperlink>
        </w:p>
        <w:p w14:paraId="15D098B3" w14:textId="233A9FB6" w:rsidR="003769A8" w:rsidRDefault="003769A8">
          <w:pPr>
            <w:pStyle w:val="TOC2"/>
            <w:tabs>
              <w:tab w:val="right" w:leader="underscore" w:pos="9350"/>
            </w:tabs>
            <w:rPr>
              <w:b w:val="0"/>
              <w:bCs w:val="0"/>
              <w:noProof/>
              <w:color w:val="auto"/>
              <w:lang w:eastAsia="en-US"/>
            </w:rPr>
          </w:pPr>
          <w:hyperlink w:anchor="_Toc32767966" w:history="1">
            <w:r w:rsidRPr="00533779">
              <w:rPr>
                <w:rStyle w:val="Hyperlink"/>
                <w:noProof/>
              </w:rPr>
              <w:t>Ansible – Master &amp; Nodes/Hosts Configuration</w:t>
            </w:r>
            <w:r>
              <w:rPr>
                <w:noProof/>
                <w:webHidden/>
              </w:rPr>
              <w:tab/>
            </w:r>
            <w:r>
              <w:rPr>
                <w:noProof/>
                <w:webHidden/>
              </w:rPr>
              <w:fldChar w:fldCharType="begin"/>
            </w:r>
            <w:r>
              <w:rPr>
                <w:noProof/>
                <w:webHidden/>
              </w:rPr>
              <w:instrText xml:space="preserve"> PAGEREF _Toc32767966 \h </w:instrText>
            </w:r>
            <w:r>
              <w:rPr>
                <w:noProof/>
                <w:webHidden/>
              </w:rPr>
            </w:r>
            <w:r>
              <w:rPr>
                <w:noProof/>
                <w:webHidden/>
              </w:rPr>
              <w:fldChar w:fldCharType="separate"/>
            </w:r>
            <w:r>
              <w:rPr>
                <w:noProof/>
                <w:webHidden/>
              </w:rPr>
              <w:t>18</w:t>
            </w:r>
            <w:r>
              <w:rPr>
                <w:noProof/>
                <w:webHidden/>
              </w:rPr>
              <w:fldChar w:fldCharType="end"/>
            </w:r>
          </w:hyperlink>
        </w:p>
        <w:p w14:paraId="7E7ECDB6" w14:textId="6CC68D36" w:rsidR="003769A8" w:rsidRDefault="003769A8">
          <w:pPr>
            <w:pStyle w:val="TOC3"/>
            <w:tabs>
              <w:tab w:val="right" w:leader="underscore" w:pos="9350"/>
            </w:tabs>
            <w:rPr>
              <w:noProof/>
              <w:color w:val="auto"/>
              <w:sz w:val="22"/>
              <w:szCs w:val="22"/>
              <w:lang w:eastAsia="en-US"/>
            </w:rPr>
          </w:pPr>
          <w:hyperlink w:anchor="_Toc32767967" w:history="1">
            <w:r w:rsidRPr="00533779">
              <w:rPr>
                <w:rStyle w:val="Hyperlink"/>
                <w:noProof/>
              </w:rPr>
              <w:t>Test Connection</w:t>
            </w:r>
            <w:r>
              <w:rPr>
                <w:noProof/>
                <w:webHidden/>
              </w:rPr>
              <w:tab/>
            </w:r>
            <w:r>
              <w:rPr>
                <w:noProof/>
                <w:webHidden/>
              </w:rPr>
              <w:fldChar w:fldCharType="begin"/>
            </w:r>
            <w:r>
              <w:rPr>
                <w:noProof/>
                <w:webHidden/>
              </w:rPr>
              <w:instrText xml:space="preserve"> PAGEREF _Toc32767967 \h </w:instrText>
            </w:r>
            <w:r>
              <w:rPr>
                <w:noProof/>
                <w:webHidden/>
              </w:rPr>
            </w:r>
            <w:r>
              <w:rPr>
                <w:noProof/>
                <w:webHidden/>
              </w:rPr>
              <w:fldChar w:fldCharType="separate"/>
            </w:r>
            <w:r>
              <w:rPr>
                <w:noProof/>
                <w:webHidden/>
              </w:rPr>
              <w:t>19</w:t>
            </w:r>
            <w:r>
              <w:rPr>
                <w:noProof/>
                <w:webHidden/>
              </w:rPr>
              <w:fldChar w:fldCharType="end"/>
            </w:r>
          </w:hyperlink>
        </w:p>
        <w:p w14:paraId="61A6B248" w14:textId="15049D39" w:rsidR="003769A8" w:rsidRDefault="003769A8">
          <w:pPr>
            <w:pStyle w:val="TOC2"/>
            <w:tabs>
              <w:tab w:val="right" w:leader="underscore" w:pos="9350"/>
            </w:tabs>
            <w:rPr>
              <w:b w:val="0"/>
              <w:bCs w:val="0"/>
              <w:noProof/>
              <w:color w:val="auto"/>
              <w:lang w:eastAsia="en-US"/>
            </w:rPr>
          </w:pPr>
          <w:hyperlink w:anchor="_Toc32767968" w:history="1">
            <w:r w:rsidRPr="00533779">
              <w:rPr>
                <w:rStyle w:val="Hyperlink"/>
                <w:noProof/>
              </w:rPr>
              <w:t>More on Inventory</w:t>
            </w:r>
            <w:r>
              <w:rPr>
                <w:noProof/>
                <w:webHidden/>
              </w:rPr>
              <w:tab/>
            </w:r>
            <w:r>
              <w:rPr>
                <w:noProof/>
                <w:webHidden/>
              </w:rPr>
              <w:fldChar w:fldCharType="begin"/>
            </w:r>
            <w:r>
              <w:rPr>
                <w:noProof/>
                <w:webHidden/>
              </w:rPr>
              <w:instrText xml:space="preserve"> PAGEREF _Toc32767968 \h </w:instrText>
            </w:r>
            <w:r>
              <w:rPr>
                <w:noProof/>
                <w:webHidden/>
              </w:rPr>
            </w:r>
            <w:r>
              <w:rPr>
                <w:noProof/>
                <w:webHidden/>
              </w:rPr>
              <w:fldChar w:fldCharType="separate"/>
            </w:r>
            <w:r>
              <w:rPr>
                <w:noProof/>
                <w:webHidden/>
              </w:rPr>
              <w:t>22</w:t>
            </w:r>
            <w:r>
              <w:rPr>
                <w:noProof/>
                <w:webHidden/>
              </w:rPr>
              <w:fldChar w:fldCharType="end"/>
            </w:r>
          </w:hyperlink>
        </w:p>
        <w:p w14:paraId="5312550A" w14:textId="21650078" w:rsidR="003769A8" w:rsidRDefault="003769A8">
          <w:pPr>
            <w:pStyle w:val="TOC1"/>
            <w:tabs>
              <w:tab w:val="right" w:leader="underscore" w:pos="9350"/>
            </w:tabs>
            <w:rPr>
              <w:b w:val="0"/>
              <w:bCs w:val="0"/>
              <w:i w:val="0"/>
              <w:iCs w:val="0"/>
              <w:noProof/>
              <w:color w:val="auto"/>
              <w:sz w:val="22"/>
              <w:szCs w:val="22"/>
              <w:lang w:eastAsia="en-US"/>
            </w:rPr>
          </w:pPr>
          <w:hyperlink w:anchor="_Toc32767969" w:history="1">
            <w:r w:rsidRPr="00533779">
              <w:rPr>
                <w:rStyle w:val="Hyperlink"/>
                <w:noProof/>
              </w:rPr>
              <w:t>Ansible – Playbook</w:t>
            </w:r>
            <w:r>
              <w:rPr>
                <w:noProof/>
                <w:webHidden/>
              </w:rPr>
              <w:tab/>
            </w:r>
            <w:r>
              <w:rPr>
                <w:noProof/>
                <w:webHidden/>
              </w:rPr>
              <w:fldChar w:fldCharType="begin"/>
            </w:r>
            <w:r>
              <w:rPr>
                <w:noProof/>
                <w:webHidden/>
              </w:rPr>
              <w:instrText xml:space="preserve"> PAGEREF _Toc32767969 \h </w:instrText>
            </w:r>
            <w:r>
              <w:rPr>
                <w:noProof/>
                <w:webHidden/>
              </w:rPr>
            </w:r>
            <w:r>
              <w:rPr>
                <w:noProof/>
                <w:webHidden/>
              </w:rPr>
              <w:fldChar w:fldCharType="separate"/>
            </w:r>
            <w:r>
              <w:rPr>
                <w:noProof/>
                <w:webHidden/>
              </w:rPr>
              <w:t>23</w:t>
            </w:r>
            <w:r>
              <w:rPr>
                <w:noProof/>
                <w:webHidden/>
              </w:rPr>
              <w:fldChar w:fldCharType="end"/>
            </w:r>
          </w:hyperlink>
        </w:p>
        <w:p w14:paraId="01553528" w14:textId="0FAC76E7" w:rsidR="003769A8" w:rsidRDefault="003769A8">
          <w:pPr>
            <w:pStyle w:val="TOC3"/>
            <w:tabs>
              <w:tab w:val="right" w:leader="underscore" w:pos="9350"/>
            </w:tabs>
            <w:rPr>
              <w:noProof/>
              <w:color w:val="auto"/>
              <w:sz w:val="22"/>
              <w:szCs w:val="22"/>
              <w:lang w:eastAsia="en-US"/>
            </w:rPr>
          </w:pPr>
          <w:hyperlink w:anchor="_Toc32767970" w:history="1">
            <w:r w:rsidRPr="00533779">
              <w:rPr>
                <w:rStyle w:val="Hyperlink"/>
                <w:noProof/>
              </w:rPr>
              <w:t>Playbook Language Example</w:t>
            </w:r>
            <w:r>
              <w:rPr>
                <w:noProof/>
                <w:webHidden/>
              </w:rPr>
              <w:tab/>
            </w:r>
            <w:r>
              <w:rPr>
                <w:noProof/>
                <w:webHidden/>
              </w:rPr>
              <w:fldChar w:fldCharType="begin"/>
            </w:r>
            <w:r>
              <w:rPr>
                <w:noProof/>
                <w:webHidden/>
              </w:rPr>
              <w:instrText xml:space="preserve"> PAGEREF _Toc32767970 \h </w:instrText>
            </w:r>
            <w:r>
              <w:rPr>
                <w:noProof/>
                <w:webHidden/>
              </w:rPr>
            </w:r>
            <w:r>
              <w:rPr>
                <w:noProof/>
                <w:webHidden/>
              </w:rPr>
              <w:fldChar w:fldCharType="separate"/>
            </w:r>
            <w:r>
              <w:rPr>
                <w:noProof/>
                <w:webHidden/>
              </w:rPr>
              <w:t>23</w:t>
            </w:r>
            <w:r>
              <w:rPr>
                <w:noProof/>
                <w:webHidden/>
              </w:rPr>
              <w:fldChar w:fldCharType="end"/>
            </w:r>
          </w:hyperlink>
        </w:p>
        <w:p w14:paraId="3CE4EED0" w14:textId="5A3E5166" w:rsidR="003769A8" w:rsidRDefault="003769A8">
          <w:pPr>
            <w:pStyle w:val="TOC3"/>
            <w:tabs>
              <w:tab w:val="right" w:leader="underscore" w:pos="9350"/>
            </w:tabs>
            <w:rPr>
              <w:noProof/>
              <w:color w:val="auto"/>
              <w:sz w:val="22"/>
              <w:szCs w:val="22"/>
              <w:lang w:eastAsia="en-US"/>
            </w:rPr>
          </w:pPr>
          <w:hyperlink w:anchor="_Toc32767971" w:history="1">
            <w:r w:rsidRPr="00533779">
              <w:rPr>
                <w:rStyle w:val="Hyperlink"/>
                <w:noProof/>
              </w:rPr>
              <w:t>Example:  Copy file to hosts Example</w:t>
            </w:r>
            <w:r>
              <w:rPr>
                <w:noProof/>
                <w:webHidden/>
              </w:rPr>
              <w:tab/>
            </w:r>
            <w:r>
              <w:rPr>
                <w:noProof/>
                <w:webHidden/>
              </w:rPr>
              <w:fldChar w:fldCharType="begin"/>
            </w:r>
            <w:r>
              <w:rPr>
                <w:noProof/>
                <w:webHidden/>
              </w:rPr>
              <w:instrText xml:space="preserve"> PAGEREF _Toc32767971 \h </w:instrText>
            </w:r>
            <w:r>
              <w:rPr>
                <w:noProof/>
                <w:webHidden/>
              </w:rPr>
            </w:r>
            <w:r>
              <w:rPr>
                <w:noProof/>
                <w:webHidden/>
              </w:rPr>
              <w:fldChar w:fldCharType="separate"/>
            </w:r>
            <w:r>
              <w:rPr>
                <w:noProof/>
                <w:webHidden/>
              </w:rPr>
              <w:t>25</w:t>
            </w:r>
            <w:r>
              <w:rPr>
                <w:noProof/>
                <w:webHidden/>
              </w:rPr>
              <w:fldChar w:fldCharType="end"/>
            </w:r>
          </w:hyperlink>
        </w:p>
        <w:p w14:paraId="35AA6CA5" w14:textId="6E8F1D47" w:rsidR="003769A8" w:rsidRDefault="003769A8">
          <w:pPr>
            <w:pStyle w:val="TOC2"/>
            <w:tabs>
              <w:tab w:val="right" w:leader="underscore" w:pos="9350"/>
            </w:tabs>
            <w:rPr>
              <w:b w:val="0"/>
              <w:bCs w:val="0"/>
              <w:noProof/>
              <w:color w:val="auto"/>
              <w:lang w:eastAsia="en-US"/>
            </w:rPr>
          </w:pPr>
          <w:hyperlink w:anchor="_Toc32767972" w:history="1">
            <w:r w:rsidRPr="00533779">
              <w:rPr>
                <w:rStyle w:val="Hyperlink"/>
                <w:noProof/>
              </w:rPr>
              <w:t>Reusable Playbooks</w:t>
            </w:r>
            <w:r>
              <w:rPr>
                <w:noProof/>
                <w:webHidden/>
              </w:rPr>
              <w:tab/>
            </w:r>
            <w:r>
              <w:rPr>
                <w:noProof/>
                <w:webHidden/>
              </w:rPr>
              <w:fldChar w:fldCharType="begin"/>
            </w:r>
            <w:r>
              <w:rPr>
                <w:noProof/>
                <w:webHidden/>
              </w:rPr>
              <w:instrText xml:space="preserve"> PAGEREF _Toc32767972 \h </w:instrText>
            </w:r>
            <w:r>
              <w:rPr>
                <w:noProof/>
                <w:webHidden/>
              </w:rPr>
            </w:r>
            <w:r>
              <w:rPr>
                <w:noProof/>
                <w:webHidden/>
              </w:rPr>
              <w:fldChar w:fldCharType="separate"/>
            </w:r>
            <w:r>
              <w:rPr>
                <w:noProof/>
                <w:webHidden/>
              </w:rPr>
              <w:t>27</w:t>
            </w:r>
            <w:r>
              <w:rPr>
                <w:noProof/>
                <w:webHidden/>
              </w:rPr>
              <w:fldChar w:fldCharType="end"/>
            </w:r>
          </w:hyperlink>
        </w:p>
        <w:p w14:paraId="6616B507" w14:textId="6774AACC" w:rsidR="003769A8" w:rsidRDefault="003769A8">
          <w:pPr>
            <w:pStyle w:val="TOC1"/>
            <w:tabs>
              <w:tab w:val="right" w:leader="underscore" w:pos="9350"/>
            </w:tabs>
            <w:rPr>
              <w:b w:val="0"/>
              <w:bCs w:val="0"/>
              <w:i w:val="0"/>
              <w:iCs w:val="0"/>
              <w:noProof/>
              <w:color w:val="auto"/>
              <w:sz w:val="22"/>
              <w:szCs w:val="22"/>
              <w:lang w:eastAsia="en-US"/>
            </w:rPr>
          </w:pPr>
          <w:hyperlink w:anchor="_Toc32767973" w:history="1">
            <w:r w:rsidRPr="00533779">
              <w:rPr>
                <w:rStyle w:val="Hyperlink"/>
                <w:noProof/>
              </w:rPr>
              <w:t>Ansible – Roles</w:t>
            </w:r>
            <w:r>
              <w:rPr>
                <w:noProof/>
                <w:webHidden/>
              </w:rPr>
              <w:tab/>
            </w:r>
            <w:r>
              <w:rPr>
                <w:noProof/>
                <w:webHidden/>
              </w:rPr>
              <w:fldChar w:fldCharType="begin"/>
            </w:r>
            <w:r>
              <w:rPr>
                <w:noProof/>
                <w:webHidden/>
              </w:rPr>
              <w:instrText xml:space="preserve"> PAGEREF _Toc32767973 \h </w:instrText>
            </w:r>
            <w:r>
              <w:rPr>
                <w:noProof/>
                <w:webHidden/>
              </w:rPr>
            </w:r>
            <w:r>
              <w:rPr>
                <w:noProof/>
                <w:webHidden/>
              </w:rPr>
              <w:fldChar w:fldCharType="separate"/>
            </w:r>
            <w:r>
              <w:rPr>
                <w:noProof/>
                <w:webHidden/>
              </w:rPr>
              <w:t>29</w:t>
            </w:r>
            <w:r>
              <w:rPr>
                <w:noProof/>
                <w:webHidden/>
              </w:rPr>
              <w:fldChar w:fldCharType="end"/>
            </w:r>
          </w:hyperlink>
        </w:p>
        <w:p w14:paraId="102BCB80" w14:textId="3E5E523E" w:rsidR="003769A8" w:rsidRDefault="003769A8">
          <w:pPr>
            <w:pStyle w:val="TOC3"/>
            <w:tabs>
              <w:tab w:val="right" w:leader="underscore" w:pos="9350"/>
            </w:tabs>
            <w:rPr>
              <w:noProof/>
              <w:color w:val="auto"/>
              <w:sz w:val="22"/>
              <w:szCs w:val="22"/>
              <w:lang w:eastAsia="en-US"/>
            </w:rPr>
          </w:pPr>
          <w:hyperlink w:anchor="_Toc32767974" w:history="1">
            <w:r w:rsidRPr="00533779">
              <w:rPr>
                <w:rStyle w:val="Hyperlink"/>
                <w:noProof/>
              </w:rPr>
              <w:t>Create Ansible Role</w:t>
            </w:r>
            <w:r>
              <w:rPr>
                <w:noProof/>
                <w:webHidden/>
              </w:rPr>
              <w:tab/>
            </w:r>
            <w:r>
              <w:rPr>
                <w:noProof/>
                <w:webHidden/>
              </w:rPr>
              <w:fldChar w:fldCharType="begin"/>
            </w:r>
            <w:r>
              <w:rPr>
                <w:noProof/>
                <w:webHidden/>
              </w:rPr>
              <w:instrText xml:space="preserve"> PAGEREF _Toc32767974 \h </w:instrText>
            </w:r>
            <w:r>
              <w:rPr>
                <w:noProof/>
                <w:webHidden/>
              </w:rPr>
            </w:r>
            <w:r>
              <w:rPr>
                <w:noProof/>
                <w:webHidden/>
              </w:rPr>
              <w:fldChar w:fldCharType="separate"/>
            </w:r>
            <w:r>
              <w:rPr>
                <w:noProof/>
                <w:webHidden/>
              </w:rPr>
              <w:t>29</w:t>
            </w:r>
            <w:r>
              <w:rPr>
                <w:noProof/>
                <w:webHidden/>
              </w:rPr>
              <w:fldChar w:fldCharType="end"/>
            </w:r>
          </w:hyperlink>
        </w:p>
        <w:p w14:paraId="7B2AADEF" w14:textId="3DB0C59D" w:rsidR="003769A8" w:rsidRDefault="003769A8">
          <w:pPr>
            <w:pStyle w:val="TOC3"/>
            <w:tabs>
              <w:tab w:val="right" w:leader="underscore" w:pos="9350"/>
            </w:tabs>
            <w:rPr>
              <w:noProof/>
              <w:color w:val="auto"/>
              <w:sz w:val="22"/>
              <w:szCs w:val="22"/>
              <w:lang w:eastAsia="en-US"/>
            </w:rPr>
          </w:pPr>
          <w:hyperlink w:anchor="_Toc32767975" w:history="1">
            <w:r w:rsidRPr="00533779">
              <w:rPr>
                <w:rStyle w:val="Hyperlink"/>
                <w:noProof/>
              </w:rPr>
              <w:t>Directory Structure of Ansible Role</w:t>
            </w:r>
            <w:r>
              <w:rPr>
                <w:noProof/>
                <w:webHidden/>
              </w:rPr>
              <w:tab/>
            </w:r>
            <w:r>
              <w:rPr>
                <w:noProof/>
                <w:webHidden/>
              </w:rPr>
              <w:fldChar w:fldCharType="begin"/>
            </w:r>
            <w:r>
              <w:rPr>
                <w:noProof/>
                <w:webHidden/>
              </w:rPr>
              <w:instrText xml:space="preserve"> PAGEREF _Toc32767975 \h </w:instrText>
            </w:r>
            <w:r>
              <w:rPr>
                <w:noProof/>
                <w:webHidden/>
              </w:rPr>
            </w:r>
            <w:r>
              <w:rPr>
                <w:noProof/>
                <w:webHidden/>
              </w:rPr>
              <w:fldChar w:fldCharType="separate"/>
            </w:r>
            <w:r>
              <w:rPr>
                <w:noProof/>
                <w:webHidden/>
              </w:rPr>
              <w:t>29</w:t>
            </w:r>
            <w:r>
              <w:rPr>
                <w:noProof/>
                <w:webHidden/>
              </w:rPr>
              <w:fldChar w:fldCharType="end"/>
            </w:r>
          </w:hyperlink>
        </w:p>
        <w:p w14:paraId="2F5FB21F" w14:textId="143D27A3" w:rsidR="003769A8" w:rsidRDefault="003769A8">
          <w:pPr>
            <w:pStyle w:val="TOC3"/>
            <w:tabs>
              <w:tab w:val="right" w:leader="underscore" w:pos="9350"/>
            </w:tabs>
            <w:rPr>
              <w:noProof/>
              <w:color w:val="auto"/>
              <w:sz w:val="22"/>
              <w:szCs w:val="22"/>
              <w:lang w:eastAsia="en-US"/>
            </w:rPr>
          </w:pPr>
          <w:hyperlink w:anchor="_Toc32767976" w:history="1">
            <w:r w:rsidRPr="00533779">
              <w:rPr>
                <w:rStyle w:val="Hyperlink"/>
                <w:noProof/>
              </w:rPr>
              <w:t>Example : Install MEAN stack with Ansible Roles</w:t>
            </w:r>
            <w:r>
              <w:rPr>
                <w:noProof/>
                <w:webHidden/>
              </w:rPr>
              <w:tab/>
            </w:r>
            <w:r>
              <w:rPr>
                <w:noProof/>
                <w:webHidden/>
              </w:rPr>
              <w:fldChar w:fldCharType="begin"/>
            </w:r>
            <w:r>
              <w:rPr>
                <w:noProof/>
                <w:webHidden/>
              </w:rPr>
              <w:instrText xml:space="preserve"> PAGEREF _Toc32767976 \h </w:instrText>
            </w:r>
            <w:r>
              <w:rPr>
                <w:noProof/>
                <w:webHidden/>
              </w:rPr>
            </w:r>
            <w:r>
              <w:rPr>
                <w:noProof/>
                <w:webHidden/>
              </w:rPr>
              <w:fldChar w:fldCharType="separate"/>
            </w:r>
            <w:r>
              <w:rPr>
                <w:noProof/>
                <w:webHidden/>
              </w:rPr>
              <w:t>30</w:t>
            </w:r>
            <w:r>
              <w:rPr>
                <w:noProof/>
                <w:webHidden/>
              </w:rPr>
              <w:fldChar w:fldCharType="end"/>
            </w:r>
          </w:hyperlink>
        </w:p>
        <w:p w14:paraId="05411254" w14:textId="54F83848" w:rsidR="003769A8" w:rsidRDefault="003769A8">
          <w:pPr>
            <w:pStyle w:val="TOC1"/>
            <w:tabs>
              <w:tab w:val="right" w:leader="underscore" w:pos="9350"/>
            </w:tabs>
            <w:rPr>
              <w:b w:val="0"/>
              <w:bCs w:val="0"/>
              <w:i w:val="0"/>
              <w:iCs w:val="0"/>
              <w:noProof/>
              <w:color w:val="auto"/>
              <w:sz w:val="22"/>
              <w:szCs w:val="22"/>
              <w:lang w:eastAsia="en-US"/>
            </w:rPr>
          </w:pPr>
          <w:hyperlink w:anchor="_Toc32767977" w:history="1">
            <w:r w:rsidRPr="00533779">
              <w:rPr>
                <w:rStyle w:val="Hyperlink"/>
                <w:noProof/>
              </w:rPr>
              <w:t>Ansible - Loops</w:t>
            </w:r>
            <w:r>
              <w:rPr>
                <w:noProof/>
                <w:webHidden/>
              </w:rPr>
              <w:tab/>
            </w:r>
            <w:r>
              <w:rPr>
                <w:noProof/>
                <w:webHidden/>
              </w:rPr>
              <w:fldChar w:fldCharType="begin"/>
            </w:r>
            <w:r>
              <w:rPr>
                <w:noProof/>
                <w:webHidden/>
              </w:rPr>
              <w:instrText xml:space="preserve"> PAGEREF _Toc32767977 \h </w:instrText>
            </w:r>
            <w:r>
              <w:rPr>
                <w:noProof/>
                <w:webHidden/>
              </w:rPr>
            </w:r>
            <w:r>
              <w:rPr>
                <w:noProof/>
                <w:webHidden/>
              </w:rPr>
              <w:fldChar w:fldCharType="separate"/>
            </w:r>
            <w:r>
              <w:rPr>
                <w:noProof/>
                <w:webHidden/>
              </w:rPr>
              <w:t>36</w:t>
            </w:r>
            <w:r>
              <w:rPr>
                <w:noProof/>
                <w:webHidden/>
              </w:rPr>
              <w:fldChar w:fldCharType="end"/>
            </w:r>
          </w:hyperlink>
        </w:p>
        <w:p w14:paraId="2C68C36F" w14:textId="7CA1287E" w:rsidR="003769A8" w:rsidRDefault="003769A8">
          <w:pPr>
            <w:pStyle w:val="TOC1"/>
            <w:tabs>
              <w:tab w:val="right" w:leader="underscore" w:pos="9350"/>
            </w:tabs>
            <w:rPr>
              <w:b w:val="0"/>
              <w:bCs w:val="0"/>
              <w:i w:val="0"/>
              <w:iCs w:val="0"/>
              <w:noProof/>
              <w:color w:val="auto"/>
              <w:sz w:val="22"/>
              <w:szCs w:val="22"/>
              <w:lang w:eastAsia="en-US"/>
            </w:rPr>
          </w:pPr>
          <w:hyperlink w:anchor="_Toc32767978" w:history="1">
            <w:r w:rsidRPr="00533779">
              <w:rPr>
                <w:rStyle w:val="Hyperlink"/>
                <w:noProof/>
              </w:rPr>
              <w:t>Ansible – Tags</w:t>
            </w:r>
            <w:r>
              <w:rPr>
                <w:noProof/>
                <w:webHidden/>
              </w:rPr>
              <w:tab/>
            </w:r>
            <w:r>
              <w:rPr>
                <w:noProof/>
                <w:webHidden/>
              </w:rPr>
              <w:fldChar w:fldCharType="begin"/>
            </w:r>
            <w:r>
              <w:rPr>
                <w:noProof/>
                <w:webHidden/>
              </w:rPr>
              <w:instrText xml:space="preserve"> PAGEREF _Toc32767978 \h </w:instrText>
            </w:r>
            <w:r>
              <w:rPr>
                <w:noProof/>
                <w:webHidden/>
              </w:rPr>
            </w:r>
            <w:r>
              <w:rPr>
                <w:noProof/>
                <w:webHidden/>
              </w:rPr>
              <w:fldChar w:fldCharType="separate"/>
            </w:r>
            <w:r>
              <w:rPr>
                <w:noProof/>
                <w:webHidden/>
              </w:rPr>
              <w:t>37</w:t>
            </w:r>
            <w:r>
              <w:rPr>
                <w:noProof/>
                <w:webHidden/>
              </w:rPr>
              <w:fldChar w:fldCharType="end"/>
            </w:r>
          </w:hyperlink>
        </w:p>
        <w:p w14:paraId="4A1E4587" w14:textId="43E5D9FD" w:rsidR="003769A8" w:rsidRDefault="003769A8">
          <w:pPr>
            <w:pStyle w:val="TOC1"/>
            <w:tabs>
              <w:tab w:val="right" w:leader="underscore" w:pos="9350"/>
            </w:tabs>
            <w:rPr>
              <w:b w:val="0"/>
              <w:bCs w:val="0"/>
              <w:i w:val="0"/>
              <w:iCs w:val="0"/>
              <w:noProof/>
              <w:color w:val="auto"/>
              <w:sz w:val="22"/>
              <w:szCs w:val="22"/>
              <w:lang w:eastAsia="en-US"/>
            </w:rPr>
          </w:pPr>
          <w:hyperlink w:anchor="_Toc32767979" w:history="1">
            <w:r w:rsidRPr="00533779">
              <w:rPr>
                <w:rStyle w:val="Hyperlink"/>
                <w:noProof/>
              </w:rPr>
              <w:t>Ansible – Templates</w:t>
            </w:r>
            <w:r>
              <w:rPr>
                <w:noProof/>
                <w:webHidden/>
              </w:rPr>
              <w:tab/>
            </w:r>
            <w:r>
              <w:rPr>
                <w:noProof/>
                <w:webHidden/>
              </w:rPr>
              <w:fldChar w:fldCharType="begin"/>
            </w:r>
            <w:r>
              <w:rPr>
                <w:noProof/>
                <w:webHidden/>
              </w:rPr>
              <w:instrText xml:space="preserve"> PAGEREF _Toc32767979 \h </w:instrText>
            </w:r>
            <w:r>
              <w:rPr>
                <w:noProof/>
                <w:webHidden/>
              </w:rPr>
            </w:r>
            <w:r>
              <w:rPr>
                <w:noProof/>
                <w:webHidden/>
              </w:rPr>
              <w:fldChar w:fldCharType="separate"/>
            </w:r>
            <w:r>
              <w:rPr>
                <w:noProof/>
                <w:webHidden/>
              </w:rPr>
              <w:t>38</w:t>
            </w:r>
            <w:r>
              <w:rPr>
                <w:noProof/>
                <w:webHidden/>
              </w:rPr>
              <w:fldChar w:fldCharType="end"/>
            </w:r>
          </w:hyperlink>
        </w:p>
        <w:p w14:paraId="065E1B79" w14:textId="237303EE" w:rsidR="003769A8" w:rsidRDefault="003769A8">
          <w:pPr>
            <w:pStyle w:val="TOC1"/>
            <w:tabs>
              <w:tab w:val="right" w:leader="underscore" w:pos="9350"/>
            </w:tabs>
            <w:rPr>
              <w:b w:val="0"/>
              <w:bCs w:val="0"/>
              <w:i w:val="0"/>
              <w:iCs w:val="0"/>
              <w:noProof/>
              <w:color w:val="auto"/>
              <w:sz w:val="22"/>
              <w:szCs w:val="22"/>
              <w:lang w:eastAsia="en-US"/>
            </w:rPr>
          </w:pPr>
          <w:hyperlink w:anchor="_Toc32767980" w:history="1">
            <w:r w:rsidRPr="00533779">
              <w:rPr>
                <w:rStyle w:val="Hyperlink"/>
                <w:noProof/>
              </w:rPr>
              <w:t>Ansible – Dynamic Inventory</w:t>
            </w:r>
            <w:r>
              <w:rPr>
                <w:noProof/>
                <w:webHidden/>
              </w:rPr>
              <w:tab/>
            </w:r>
            <w:r>
              <w:rPr>
                <w:noProof/>
                <w:webHidden/>
              </w:rPr>
              <w:fldChar w:fldCharType="begin"/>
            </w:r>
            <w:r>
              <w:rPr>
                <w:noProof/>
                <w:webHidden/>
              </w:rPr>
              <w:instrText xml:space="preserve"> PAGEREF _Toc32767980 \h </w:instrText>
            </w:r>
            <w:r>
              <w:rPr>
                <w:noProof/>
                <w:webHidden/>
              </w:rPr>
            </w:r>
            <w:r>
              <w:rPr>
                <w:noProof/>
                <w:webHidden/>
              </w:rPr>
              <w:fldChar w:fldCharType="separate"/>
            </w:r>
            <w:r>
              <w:rPr>
                <w:noProof/>
                <w:webHidden/>
              </w:rPr>
              <w:t>40</w:t>
            </w:r>
            <w:r>
              <w:rPr>
                <w:noProof/>
                <w:webHidden/>
              </w:rPr>
              <w:fldChar w:fldCharType="end"/>
            </w:r>
          </w:hyperlink>
        </w:p>
        <w:p w14:paraId="635092BF" w14:textId="611260BC" w:rsidR="003769A8" w:rsidRDefault="003769A8">
          <w:pPr>
            <w:pStyle w:val="TOC1"/>
            <w:tabs>
              <w:tab w:val="right" w:leader="underscore" w:pos="9350"/>
            </w:tabs>
            <w:rPr>
              <w:b w:val="0"/>
              <w:bCs w:val="0"/>
              <w:i w:val="0"/>
              <w:iCs w:val="0"/>
              <w:noProof/>
              <w:color w:val="auto"/>
              <w:sz w:val="22"/>
              <w:szCs w:val="22"/>
              <w:lang w:eastAsia="en-US"/>
            </w:rPr>
          </w:pPr>
          <w:hyperlink w:anchor="_Toc32767981" w:history="1">
            <w:r w:rsidRPr="00533779">
              <w:rPr>
                <w:rStyle w:val="Hyperlink"/>
                <w:noProof/>
              </w:rPr>
              <w:t>Ansible – Tower</w:t>
            </w:r>
            <w:r>
              <w:rPr>
                <w:noProof/>
                <w:webHidden/>
              </w:rPr>
              <w:tab/>
            </w:r>
            <w:r>
              <w:rPr>
                <w:noProof/>
                <w:webHidden/>
              </w:rPr>
              <w:fldChar w:fldCharType="begin"/>
            </w:r>
            <w:r>
              <w:rPr>
                <w:noProof/>
                <w:webHidden/>
              </w:rPr>
              <w:instrText xml:space="preserve"> PAGEREF _Toc32767981 \h </w:instrText>
            </w:r>
            <w:r>
              <w:rPr>
                <w:noProof/>
                <w:webHidden/>
              </w:rPr>
            </w:r>
            <w:r>
              <w:rPr>
                <w:noProof/>
                <w:webHidden/>
              </w:rPr>
              <w:fldChar w:fldCharType="separate"/>
            </w:r>
            <w:r>
              <w:rPr>
                <w:noProof/>
                <w:webHidden/>
              </w:rPr>
              <w:t>42</w:t>
            </w:r>
            <w:r>
              <w:rPr>
                <w:noProof/>
                <w:webHidden/>
              </w:rPr>
              <w:fldChar w:fldCharType="end"/>
            </w:r>
          </w:hyperlink>
        </w:p>
        <w:p w14:paraId="251AA685" w14:textId="75626074" w:rsidR="003769A8" w:rsidRDefault="003769A8">
          <w:pPr>
            <w:pStyle w:val="TOC1"/>
            <w:tabs>
              <w:tab w:val="right" w:leader="underscore" w:pos="9350"/>
            </w:tabs>
            <w:rPr>
              <w:b w:val="0"/>
              <w:bCs w:val="0"/>
              <w:i w:val="0"/>
              <w:iCs w:val="0"/>
              <w:noProof/>
              <w:color w:val="auto"/>
              <w:sz w:val="22"/>
              <w:szCs w:val="22"/>
              <w:lang w:eastAsia="en-US"/>
            </w:rPr>
          </w:pPr>
          <w:hyperlink w:anchor="_Toc32767982" w:history="1">
            <w:r w:rsidRPr="00533779">
              <w:rPr>
                <w:rStyle w:val="Hyperlink"/>
                <w:noProof/>
              </w:rPr>
              <w:t>Ansible – Lab</w:t>
            </w:r>
            <w:r>
              <w:rPr>
                <w:noProof/>
                <w:webHidden/>
              </w:rPr>
              <w:tab/>
            </w:r>
            <w:r>
              <w:rPr>
                <w:noProof/>
                <w:webHidden/>
              </w:rPr>
              <w:fldChar w:fldCharType="begin"/>
            </w:r>
            <w:r>
              <w:rPr>
                <w:noProof/>
                <w:webHidden/>
              </w:rPr>
              <w:instrText xml:space="preserve"> PAGEREF _Toc32767982 \h </w:instrText>
            </w:r>
            <w:r>
              <w:rPr>
                <w:noProof/>
                <w:webHidden/>
              </w:rPr>
            </w:r>
            <w:r>
              <w:rPr>
                <w:noProof/>
                <w:webHidden/>
              </w:rPr>
              <w:fldChar w:fldCharType="separate"/>
            </w:r>
            <w:r>
              <w:rPr>
                <w:noProof/>
                <w:webHidden/>
              </w:rPr>
              <w:t>42</w:t>
            </w:r>
            <w:r>
              <w:rPr>
                <w:noProof/>
                <w:webHidden/>
              </w:rPr>
              <w:fldChar w:fldCharType="end"/>
            </w:r>
          </w:hyperlink>
        </w:p>
        <w:p w14:paraId="0A72FCD5" w14:textId="321D492C" w:rsidR="003769A8" w:rsidRDefault="003769A8">
          <w:pPr>
            <w:pStyle w:val="TOC2"/>
            <w:tabs>
              <w:tab w:val="right" w:leader="underscore" w:pos="9350"/>
            </w:tabs>
            <w:rPr>
              <w:b w:val="0"/>
              <w:bCs w:val="0"/>
              <w:noProof/>
              <w:color w:val="auto"/>
              <w:lang w:eastAsia="en-US"/>
            </w:rPr>
          </w:pPr>
          <w:hyperlink w:anchor="_Toc32767983" w:history="1">
            <w:r w:rsidRPr="00533779">
              <w:rPr>
                <w:rStyle w:val="Hyperlink"/>
                <w:noProof/>
              </w:rPr>
              <w:t>Task 1: Create a user, install htop &amp; nginx on all hosts.</w:t>
            </w:r>
            <w:r>
              <w:rPr>
                <w:noProof/>
                <w:webHidden/>
              </w:rPr>
              <w:tab/>
            </w:r>
            <w:r>
              <w:rPr>
                <w:noProof/>
                <w:webHidden/>
              </w:rPr>
              <w:fldChar w:fldCharType="begin"/>
            </w:r>
            <w:r>
              <w:rPr>
                <w:noProof/>
                <w:webHidden/>
              </w:rPr>
              <w:instrText xml:space="preserve"> PAGEREF _Toc32767983 \h </w:instrText>
            </w:r>
            <w:r>
              <w:rPr>
                <w:noProof/>
                <w:webHidden/>
              </w:rPr>
            </w:r>
            <w:r>
              <w:rPr>
                <w:noProof/>
                <w:webHidden/>
              </w:rPr>
              <w:fldChar w:fldCharType="separate"/>
            </w:r>
            <w:r>
              <w:rPr>
                <w:noProof/>
                <w:webHidden/>
              </w:rPr>
              <w:t>43</w:t>
            </w:r>
            <w:r>
              <w:rPr>
                <w:noProof/>
                <w:webHidden/>
              </w:rPr>
              <w:fldChar w:fldCharType="end"/>
            </w:r>
          </w:hyperlink>
        </w:p>
        <w:p w14:paraId="785A39EA" w14:textId="57447525" w:rsidR="003769A8" w:rsidRDefault="003769A8">
          <w:pPr>
            <w:pStyle w:val="TOC2"/>
            <w:tabs>
              <w:tab w:val="right" w:leader="underscore" w:pos="9350"/>
            </w:tabs>
            <w:rPr>
              <w:b w:val="0"/>
              <w:bCs w:val="0"/>
              <w:noProof/>
              <w:color w:val="auto"/>
              <w:lang w:eastAsia="en-US"/>
            </w:rPr>
          </w:pPr>
          <w:hyperlink w:anchor="_Toc32767984" w:history="1">
            <w:r w:rsidRPr="00533779">
              <w:rPr>
                <w:rStyle w:val="Hyperlink"/>
                <w:noProof/>
              </w:rPr>
              <w:t>Task 2 – WordPress Install</w:t>
            </w:r>
            <w:r>
              <w:rPr>
                <w:noProof/>
                <w:webHidden/>
              </w:rPr>
              <w:tab/>
            </w:r>
            <w:r>
              <w:rPr>
                <w:noProof/>
                <w:webHidden/>
              </w:rPr>
              <w:fldChar w:fldCharType="begin"/>
            </w:r>
            <w:r>
              <w:rPr>
                <w:noProof/>
                <w:webHidden/>
              </w:rPr>
              <w:instrText xml:space="preserve"> PAGEREF _Toc32767984 \h </w:instrText>
            </w:r>
            <w:r>
              <w:rPr>
                <w:noProof/>
                <w:webHidden/>
              </w:rPr>
            </w:r>
            <w:r>
              <w:rPr>
                <w:noProof/>
                <w:webHidden/>
              </w:rPr>
              <w:fldChar w:fldCharType="separate"/>
            </w:r>
            <w:r>
              <w:rPr>
                <w:noProof/>
                <w:webHidden/>
              </w:rPr>
              <w:t>45</w:t>
            </w:r>
            <w:r>
              <w:rPr>
                <w:noProof/>
                <w:webHidden/>
              </w:rPr>
              <w:fldChar w:fldCharType="end"/>
            </w:r>
          </w:hyperlink>
        </w:p>
        <w:p w14:paraId="386CAB3D" w14:textId="18BD1451" w:rsidR="003769A8" w:rsidRDefault="003769A8">
          <w:pPr>
            <w:pStyle w:val="TOC3"/>
            <w:tabs>
              <w:tab w:val="right" w:leader="underscore" w:pos="9350"/>
            </w:tabs>
            <w:rPr>
              <w:noProof/>
              <w:color w:val="auto"/>
              <w:sz w:val="22"/>
              <w:szCs w:val="22"/>
              <w:lang w:eastAsia="en-US"/>
            </w:rPr>
          </w:pPr>
          <w:hyperlink w:anchor="_Toc32767985" w:history="1">
            <w:r w:rsidRPr="00533779">
              <w:rPr>
                <w:rStyle w:val="Hyperlink"/>
                <w:noProof/>
              </w:rPr>
              <w:t>Step 1 — Installing Ansible</w:t>
            </w:r>
            <w:r>
              <w:rPr>
                <w:noProof/>
                <w:webHidden/>
              </w:rPr>
              <w:tab/>
            </w:r>
            <w:r>
              <w:rPr>
                <w:noProof/>
                <w:webHidden/>
              </w:rPr>
              <w:fldChar w:fldCharType="begin"/>
            </w:r>
            <w:r>
              <w:rPr>
                <w:noProof/>
                <w:webHidden/>
              </w:rPr>
              <w:instrText xml:space="preserve"> PAGEREF _Toc32767985 \h </w:instrText>
            </w:r>
            <w:r>
              <w:rPr>
                <w:noProof/>
                <w:webHidden/>
              </w:rPr>
            </w:r>
            <w:r>
              <w:rPr>
                <w:noProof/>
                <w:webHidden/>
              </w:rPr>
              <w:fldChar w:fldCharType="separate"/>
            </w:r>
            <w:r>
              <w:rPr>
                <w:noProof/>
                <w:webHidden/>
              </w:rPr>
              <w:t>46</w:t>
            </w:r>
            <w:r>
              <w:rPr>
                <w:noProof/>
                <w:webHidden/>
              </w:rPr>
              <w:fldChar w:fldCharType="end"/>
            </w:r>
          </w:hyperlink>
        </w:p>
        <w:p w14:paraId="3BF205EC" w14:textId="0C322368" w:rsidR="003769A8" w:rsidRDefault="003769A8">
          <w:pPr>
            <w:pStyle w:val="TOC3"/>
            <w:tabs>
              <w:tab w:val="right" w:leader="underscore" w:pos="9350"/>
            </w:tabs>
            <w:rPr>
              <w:noProof/>
              <w:color w:val="auto"/>
              <w:sz w:val="22"/>
              <w:szCs w:val="22"/>
              <w:lang w:eastAsia="en-US"/>
            </w:rPr>
          </w:pPr>
          <w:hyperlink w:anchor="_Toc32767986" w:history="1">
            <w:r w:rsidRPr="00533779">
              <w:rPr>
                <w:rStyle w:val="Hyperlink"/>
                <w:noProof/>
              </w:rPr>
              <w:t>Step 2 - Create Roles</w:t>
            </w:r>
            <w:r>
              <w:rPr>
                <w:noProof/>
                <w:webHidden/>
              </w:rPr>
              <w:tab/>
            </w:r>
            <w:r>
              <w:rPr>
                <w:noProof/>
                <w:webHidden/>
              </w:rPr>
              <w:fldChar w:fldCharType="begin"/>
            </w:r>
            <w:r>
              <w:rPr>
                <w:noProof/>
                <w:webHidden/>
              </w:rPr>
              <w:instrText xml:space="preserve"> PAGEREF _Toc32767986 \h </w:instrText>
            </w:r>
            <w:r>
              <w:rPr>
                <w:noProof/>
                <w:webHidden/>
              </w:rPr>
            </w:r>
            <w:r>
              <w:rPr>
                <w:noProof/>
                <w:webHidden/>
              </w:rPr>
              <w:fldChar w:fldCharType="separate"/>
            </w:r>
            <w:r>
              <w:rPr>
                <w:noProof/>
                <w:webHidden/>
              </w:rPr>
              <w:t>46</w:t>
            </w:r>
            <w:r>
              <w:rPr>
                <w:noProof/>
                <w:webHidden/>
              </w:rPr>
              <w:fldChar w:fldCharType="end"/>
            </w:r>
          </w:hyperlink>
        </w:p>
        <w:p w14:paraId="4EDA0281" w14:textId="4710B6A5" w:rsidR="003769A8" w:rsidRDefault="003769A8">
          <w:pPr>
            <w:pStyle w:val="TOC3"/>
            <w:tabs>
              <w:tab w:val="right" w:leader="underscore" w:pos="9350"/>
            </w:tabs>
            <w:rPr>
              <w:noProof/>
              <w:color w:val="auto"/>
              <w:sz w:val="22"/>
              <w:szCs w:val="22"/>
              <w:lang w:eastAsia="en-US"/>
            </w:rPr>
          </w:pPr>
          <w:hyperlink w:anchor="_Toc32767987" w:history="1">
            <w:r w:rsidRPr="00533779">
              <w:rPr>
                <w:rStyle w:val="Hyperlink"/>
                <w:noProof/>
              </w:rPr>
              <w:t>Inventory (hosts file)</w:t>
            </w:r>
            <w:r>
              <w:rPr>
                <w:noProof/>
                <w:webHidden/>
              </w:rPr>
              <w:tab/>
            </w:r>
            <w:r>
              <w:rPr>
                <w:noProof/>
                <w:webHidden/>
              </w:rPr>
              <w:fldChar w:fldCharType="begin"/>
            </w:r>
            <w:r>
              <w:rPr>
                <w:noProof/>
                <w:webHidden/>
              </w:rPr>
              <w:instrText xml:space="preserve"> PAGEREF _Toc32767987 \h </w:instrText>
            </w:r>
            <w:r>
              <w:rPr>
                <w:noProof/>
                <w:webHidden/>
              </w:rPr>
            </w:r>
            <w:r>
              <w:rPr>
                <w:noProof/>
                <w:webHidden/>
              </w:rPr>
              <w:fldChar w:fldCharType="separate"/>
            </w:r>
            <w:r>
              <w:rPr>
                <w:noProof/>
                <w:webHidden/>
              </w:rPr>
              <w:t>50</w:t>
            </w:r>
            <w:r>
              <w:rPr>
                <w:noProof/>
                <w:webHidden/>
              </w:rPr>
              <w:fldChar w:fldCharType="end"/>
            </w:r>
          </w:hyperlink>
        </w:p>
        <w:p w14:paraId="1C9EEB8D" w14:textId="763AA0F4" w:rsidR="003769A8" w:rsidRDefault="003769A8">
          <w:pPr>
            <w:pStyle w:val="TOC3"/>
            <w:tabs>
              <w:tab w:val="right" w:leader="underscore" w:pos="9350"/>
            </w:tabs>
            <w:rPr>
              <w:noProof/>
              <w:color w:val="auto"/>
              <w:sz w:val="22"/>
              <w:szCs w:val="22"/>
              <w:lang w:eastAsia="en-US"/>
            </w:rPr>
          </w:pPr>
          <w:hyperlink w:anchor="_Toc32767988" w:history="1">
            <w:r w:rsidRPr="00533779">
              <w:rPr>
                <w:rStyle w:val="Hyperlink"/>
                <w:noProof/>
              </w:rPr>
              <w:t>playbook.yml</w:t>
            </w:r>
            <w:r>
              <w:rPr>
                <w:noProof/>
                <w:webHidden/>
              </w:rPr>
              <w:tab/>
            </w:r>
            <w:r>
              <w:rPr>
                <w:noProof/>
                <w:webHidden/>
              </w:rPr>
              <w:fldChar w:fldCharType="begin"/>
            </w:r>
            <w:r>
              <w:rPr>
                <w:noProof/>
                <w:webHidden/>
              </w:rPr>
              <w:instrText xml:space="preserve"> PAGEREF _Toc32767988 \h </w:instrText>
            </w:r>
            <w:r>
              <w:rPr>
                <w:noProof/>
                <w:webHidden/>
              </w:rPr>
            </w:r>
            <w:r>
              <w:rPr>
                <w:noProof/>
                <w:webHidden/>
              </w:rPr>
              <w:fldChar w:fldCharType="separate"/>
            </w:r>
            <w:r>
              <w:rPr>
                <w:noProof/>
                <w:webHidden/>
              </w:rPr>
              <w:t>50</w:t>
            </w:r>
            <w:r>
              <w:rPr>
                <w:noProof/>
                <w:webHidden/>
              </w:rPr>
              <w:fldChar w:fldCharType="end"/>
            </w:r>
          </w:hyperlink>
        </w:p>
        <w:p w14:paraId="17BF4E27" w14:textId="15CA2B4F" w:rsidR="003769A8" w:rsidRDefault="003769A8">
          <w:pPr>
            <w:pStyle w:val="TOC3"/>
            <w:tabs>
              <w:tab w:val="right" w:leader="underscore" w:pos="9350"/>
            </w:tabs>
            <w:rPr>
              <w:noProof/>
              <w:color w:val="auto"/>
              <w:sz w:val="22"/>
              <w:szCs w:val="22"/>
              <w:lang w:eastAsia="en-US"/>
            </w:rPr>
          </w:pPr>
          <w:hyperlink w:anchor="_Toc32767989" w:history="1">
            <w:r w:rsidRPr="00533779">
              <w:rPr>
                <w:rStyle w:val="Hyperlink"/>
                <w:noProof/>
              </w:rPr>
              <w:t>Test</w:t>
            </w:r>
            <w:r>
              <w:rPr>
                <w:noProof/>
                <w:webHidden/>
              </w:rPr>
              <w:tab/>
            </w:r>
            <w:r>
              <w:rPr>
                <w:noProof/>
                <w:webHidden/>
              </w:rPr>
              <w:fldChar w:fldCharType="begin"/>
            </w:r>
            <w:r>
              <w:rPr>
                <w:noProof/>
                <w:webHidden/>
              </w:rPr>
              <w:instrText xml:space="preserve"> PAGEREF _Toc32767989 \h </w:instrText>
            </w:r>
            <w:r>
              <w:rPr>
                <w:noProof/>
                <w:webHidden/>
              </w:rPr>
            </w:r>
            <w:r>
              <w:rPr>
                <w:noProof/>
                <w:webHidden/>
              </w:rPr>
              <w:fldChar w:fldCharType="separate"/>
            </w:r>
            <w:r>
              <w:rPr>
                <w:noProof/>
                <w:webHidden/>
              </w:rPr>
              <w:t>51</w:t>
            </w:r>
            <w:r>
              <w:rPr>
                <w:noProof/>
                <w:webHidden/>
              </w:rPr>
              <w:fldChar w:fldCharType="end"/>
            </w:r>
          </w:hyperlink>
        </w:p>
        <w:p w14:paraId="2125DE0D" w14:textId="27A72856" w:rsidR="003769A8" w:rsidRDefault="003769A8">
          <w:pPr>
            <w:pStyle w:val="TOC3"/>
            <w:tabs>
              <w:tab w:val="right" w:leader="underscore" w:pos="9350"/>
            </w:tabs>
            <w:rPr>
              <w:noProof/>
              <w:color w:val="auto"/>
              <w:sz w:val="22"/>
              <w:szCs w:val="22"/>
              <w:lang w:eastAsia="en-US"/>
            </w:rPr>
          </w:pPr>
          <w:hyperlink w:anchor="_Toc32767990" w:history="1">
            <w:r w:rsidRPr="00533779">
              <w:rPr>
                <w:rStyle w:val="Hyperlink"/>
                <w:noProof/>
              </w:rPr>
              <w:t>Ref.</w:t>
            </w:r>
            <w:r>
              <w:rPr>
                <w:noProof/>
                <w:webHidden/>
              </w:rPr>
              <w:tab/>
            </w:r>
            <w:r>
              <w:rPr>
                <w:noProof/>
                <w:webHidden/>
              </w:rPr>
              <w:fldChar w:fldCharType="begin"/>
            </w:r>
            <w:r>
              <w:rPr>
                <w:noProof/>
                <w:webHidden/>
              </w:rPr>
              <w:instrText xml:space="preserve"> PAGEREF _Toc32767990 \h </w:instrText>
            </w:r>
            <w:r>
              <w:rPr>
                <w:noProof/>
                <w:webHidden/>
              </w:rPr>
            </w:r>
            <w:r>
              <w:rPr>
                <w:noProof/>
                <w:webHidden/>
              </w:rPr>
              <w:fldChar w:fldCharType="separate"/>
            </w:r>
            <w:r>
              <w:rPr>
                <w:noProof/>
                <w:webHidden/>
              </w:rPr>
              <w:t>53</w:t>
            </w:r>
            <w:r>
              <w:rPr>
                <w:noProof/>
                <w:webHidden/>
              </w:rPr>
              <w:fldChar w:fldCharType="end"/>
            </w:r>
          </w:hyperlink>
        </w:p>
        <w:p w14:paraId="44C44ED2" w14:textId="726C0743" w:rsidR="003769A8" w:rsidRDefault="003769A8">
          <w:pPr>
            <w:pStyle w:val="TOC1"/>
            <w:tabs>
              <w:tab w:val="right" w:leader="underscore" w:pos="9350"/>
            </w:tabs>
            <w:rPr>
              <w:b w:val="0"/>
              <w:bCs w:val="0"/>
              <w:i w:val="0"/>
              <w:iCs w:val="0"/>
              <w:noProof/>
              <w:color w:val="auto"/>
              <w:sz w:val="22"/>
              <w:szCs w:val="22"/>
              <w:lang w:eastAsia="en-US"/>
            </w:rPr>
          </w:pPr>
          <w:hyperlink w:anchor="_Toc32767991" w:history="1">
            <w:r w:rsidRPr="00533779">
              <w:rPr>
                <w:rStyle w:val="Hyperlink"/>
                <w:noProof/>
              </w:rPr>
              <w:t>Errors</w:t>
            </w:r>
            <w:r>
              <w:rPr>
                <w:noProof/>
                <w:webHidden/>
              </w:rPr>
              <w:tab/>
            </w:r>
            <w:r>
              <w:rPr>
                <w:noProof/>
                <w:webHidden/>
              </w:rPr>
              <w:fldChar w:fldCharType="begin"/>
            </w:r>
            <w:r>
              <w:rPr>
                <w:noProof/>
                <w:webHidden/>
              </w:rPr>
              <w:instrText xml:space="preserve"> PAGEREF _Toc32767991 \h </w:instrText>
            </w:r>
            <w:r>
              <w:rPr>
                <w:noProof/>
                <w:webHidden/>
              </w:rPr>
            </w:r>
            <w:r>
              <w:rPr>
                <w:noProof/>
                <w:webHidden/>
              </w:rPr>
              <w:fldChar w:fldCharType="separate"/>
            </w:r>
            <w:r>
              <w:rPr>
                <w:noProof/>
                <w:webHidden/>
              </w:rPr>
              <w:t>53</w:t>
            </w:r>
            <w:r>
              <w:rPr>
                <w:noProof/>
                <w:webHidden/>
              </w:rPr>
              <w:fldChar w:fldCharType="end"/>
            </w:r>
          </w:hyperlink>
        </w:p>
        <w:p w14:paraId="3A10ADAC" w14:textId="20B164D2" w:rsidR="003769A8" w:rsidRDefault="003769A8">
          <w:pPr>
            <w:pStyle w:val="TOC1"/>
            <w:tabs>
              <w:tab w:val="right" w:leader="underscore" w:pos="9350"/>
            </w:tabs>
            <w:rPr>
              <w:b w:val="0"/>
              <w:bCs w:val="0"/>
              <w:i w:val="0"/>
              <w:iCs w:val="0"/>
              <w:noProof/>
              <w:color w:val="auto"/>
              <w:sz w:val="22"/>
              <w:szCs w:val="22"/>
              <w:lang w:eastAsia="en-US"/>
            </w:rPr>
          </w:pPr>
          <w:hyperlink w:anchor="_Toc32767992" w:history="1">
            <w:r w:rsidRPr="00533779">
              <w:rPr>
                <w:rStyle w:val="Hyperlink"/>
                <w:noProof/>
              </w:rPr>
              <w:t>Ref.</w:t>
            </w:r>
            <w:r>
              <w:rPr>
                <w:noProof/>
                <w:webHidden/>
              </w:rPr>
              <w:tab/>
            </w:r>
            <w:r>
              <w:rPr>
                <w:noProof/>
                <w:webHidden/>
              </w:rPr>
              <w:fldChar w:fldCharType="begin"/>
            </w:r>
            <w:r>
              <w:rPr>
                <w:noProof/>
                <w:webHidden/>
              </w:rPr>
              <w:instrText xml:space="preserve"> PAGEREF _Toc32767992 \h </w:instrText>
            </w:r>
            <w:r>
              <w:rPr>
                <w:noProof/>
                <w:webHidden/>
              </w:rPr>
            </w:r>
            <w:r>
              <w:rPr>
                <w:noProof/>
                <w:webHidden/>
              </w:rPr>
              <w:fldChar w:fldCharType="separate"/>
            </w:r>
            <w:r>
              <w:rPr>
                <w:noProof/>
                <w:webHidden/>
              </w:rPr>
              <w:t>54</w:t>
            </w:r>
            <w:r>
              <w:rPr>
                <w:noProof/>
                <w:webHidden/>
              </w:rPr>
              <w:fldChar w:fldCharType="end"/>
            </w:r>
          </w:hyperlink>
        </w:p>
        <w:p w14:paraId="6BFDC606" w14:textId="3F6B5E5C" w:rsidR="00EF5E7D" w:rsidRDefault="003769A8">
          <w:pPr>
            <w:spacing w:after="320"/>
            <w:rPr>
              <w:rFonts w:asciiTheme="majorHAnsi" w:eastAsiaTheme="majorEastAsia" w:hAnsiTheme="majorHAnsi" w:cstheme="majorBidi"/>
              <w:color w:val="F24F4F" w:themeColor="accent1"/>
              <w:sz w:val="36"/>
              <w:szCs w:val="36"/>
            </w:rPr>
          </w:pPr>
          <w:r>
            <w:fldChar w:fldCharType="end"/>
          </w:r>
          <w:r w:rsidR="004C1B09">
            <w:br w:type="page"/>
          </w:r>
        </w:p>
      </w:sdtContent>
    </w:sdt>
    <w:p w14:paraId="705E8318" w14:textId="6A1BBD4D" w:rsidR="0038371C" w:rsidRDefault="00B441D6" w:rsidP="00B441D6">
      <w:pPr>
        <w:pStyle w:val="Heading1"/>
      </w:pPr>
      <w:bookmarkStart w:id="0" w:name="_Toc32767953"/>
      <w:r>
        <w:lastRenderedPageBreak/>
        <w:t>Ansible – Introduction</w:t>
      </w:r>
      <w:bookmarkEnd w:id="0"/>
    </w:p>
    <w:p w14:paraId="53ED1D7B" w14:textId="16F10F4D" w:rsidR="0049259F" w:rsidRPr="00C27E45" w:rsidRDefault="0049259F" w:rsidP="008A6387">
      <w:pPr>
        <w:pStyle w:val="ListParagraph"/>
        <w:numPr>
          <w:ilvl w:val="0"/>
          <w:numId w:val="3"/>
        </w:numPr>
        <w:spacing w:after="0"/>
      </w:pPr>
      <w:r>
        <w:t xml:space="preserve">Ansible is an open-source </w:t>
      </w:r>
      <w:r w:rsidRPr="00C27E45">
        <w:rPr>
          <w:b/>
          <w:bCs/>
        </w:rPr>
        <w:t>configuration management</w:t>
      </w:r>
      <w:r>
        <w:t xml:space="preserve"> and provisioning tool, similar to </w:t>
      </w:r>
      <w:r w:rsidRPr="00C27E45">
        <w:rPr>
          <w:b/>
          <w:bCs/>
        </w:rPr>
        <w:t>Chef, Puppet or Salt.</w:t>
      </w:r>
    </w:p>
    <w:p w14:paraId="7C8F9285" w14:textId="77777777" w:rsidR="00C27E45" w:rsidRDefault="00C27E45" w:rsidP="00C27E45">
      <w:pPr>
        <w:pStyle w:val="ListParagraph"/>
      </w:pPr>
    </w:p>
    <w:p w14:paraId="0748733C" w14:textId="2AF4E989" w:rsidR="0049259F" w:rsidRDefault="0049259F" w:rsidP="008A6387">
      <w:pPr>
        <w:pStyle w:val="ListParagraph"/>
        <w:numPr>
          <w:ilvl w:val="0"/>
          <w:numId w:val="3"/>
        </w:numPr>
        <w:spacing w:after="0"/>
      </w:pPr>
      <w:r>
        <w:t xml:space="preserve">It uses </w:t>
      </w:r>
      <w:r w:rsidRPr="00310901">
        <w:rPr>
          <w:b/>
          <w:bCs/>
        </w:rPr>
        <w:t xml:space="preserve">SSH </w:t>
      </w:r>
      <w:r>
        <w:t>to connect to servers and run the configured Tasks. Ansible lets you control and configure nodes from a single machine.</w:t>
      </w:r>
    </w:p>
    <w:p w14:paraId="1E9B5BD4" w14:textId="77777777" w:rsidR="00C27E45" w:rsidRDefault="00C27E45" w:rsidP="00C27E45">
      <w:pPr>
        <w:pStyle w:val="ListParagraph"/>
      </w:pPr>
    </w:p>
    <w:p w14:paraId="5EB98CE2" w14:textId="2B8EC153" w:rsidR="00B441D6" w:rsidRDefault="0049259F" w:rsidP="00DC2581">
      <w:pPr>
        <w:pStyle w:val="ListParagraph"/>
        <w:numPr>
          <w:ilvl w:val="0"/>
          <w:numId w:val="3"/>
        </w:numPr>
      </w:pPr>
      <w:r>
        <w:t>What makes it different from other management software is that Ansible uses SSH infrastructure. The project was founded in 2013 and bought by Red Hat in 2015</w:t>
      </w:r>
    </w:p>
    <w:p w14:paraId="3B586AF9" w14:textId="4A0C9E95" w:rsidR="00B441D6" w:rsidRDefault="00B441D6" w:rsidP="008A6387">
      <w:pPr>
        <w:spacing w:after="0"/>
      </w:pPr>
    </w:p>
    <w:p w14:paraId="7FF126B5" w14:textId="53B487E9" w:rsidR="00B441D6" w:rsidRDefault="009C49A3" w:rsidP="009C49A3">
      <w:pPr>
        <w:pStyle w:val="Heading2"/>
      </w:pPr>
      <w:bookmarkStart w:id="1" w:name="_Toc32767954"/>
      <w:r>
        <w:t>Architecture</w:t>
      </w:r>
      <w:bookmarkEnd w:id="1"/>
    </w:p>
    <w:p w14:paraId="4E421F77" w14:textId="77777777" w:rsidR="00310901" w:rsidRDefault="00310901" w:rsidP="00310901">
      <w:r w:rsidRPr="00310901">
        <w:t>Ansible is entirely agentless, which means Ansible works by connecting your nodes through </w:t>
      </w:r>
      <w:r w:rsidRPr="00310901">
        <w:rPr>
          <w:b/>
          <w:bCs/>
        </w:rPr>
        <w:t>SSH</w:t>
      </w:r>
      <w:r w:rsidRPr="00310901">
        <w:t> (by default).</w:t>
      </w:r>
    </w:p>
    <w:p w14:paraId="3F4C92F6" w14:textId="48EF6242" w:rsidR="009C49A3" w:rsidRDefault="00310901" w:rsidP="009C49A3">
      <w:r w:rsidRPr="00310901">
        <w:t>Ansible pushes small programs after connecting to your nodes which are known as "</w:t>
      </w:r>
      <w:r w:rsidRPr="00310901">
        <w:rPr>
          <w:b/>
          <w:bCs/>
        </w:rPr>
        <w:t>Ansible Modules</w:t>
      </w:r>
      <w:r w:rsidRPr="00310901">
        <w:t>". Ansible runs that module on your nodes and removes them when finished.</w:t>
      </w:r>
      <w:r w:rsidR="009C49A3">
        <w:rPr>
          <w:noProof/>
        </w:rPr>
        <w:drawing>
          <wp:inline distT="0" distB="0" distL="0" distR="0" wp14:anchorId="4A4FDE2D" wp14:editId="42DAAE32">
            <wp:extent cx="4124616" cy="266249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3625" cy="2700581"/>
                    </a:xfrm>
                    <a:prstGeom prst="rect">
                      <a:avLst/>
                    </a:prstGeom>
                  </pic:spPr>
                </pic:pic>
              </a:graphicData>
            </a:graphic>
          </wp:inline>
        </w:drawing>
      </w:r>
    </w:p>
    <w:p w14:paraId="332CF292" w14:textId="5D0763F3" w:rsidR="0022120F" w:rsidRDefault="0022120F" w:rsidP="0022120F">
      <w:pPr>
        <w:pStyle w:val="Heading4"/>
        <w:spacing w:after="0"/>
      </w:pPr>
      <w:r w:rsidRPr="0022120F">
        <w:t>Control node</w:t>
      </w:r>
    </w:p>
    <w:p w14:paraId="5E47ABB5" w14:textId="77777777" w:rsidR="0022120F" w:rsidRDefault="0022120F" w:rsidP="009A37DC">
      <w:pPr>
        <w:pStyle w:val="ListParagraph"/>
        <w:numPr>
          <w:ilvl w:val="0"/>
          <w:numId w:val="8"/>
        </w:numPr>
      </w:pPr>
      <w:r>
        <w:t xml:space="preserve">Any machine with Ansible installed. </w:t>
      </w:r>
    </w:p>
    <w:p w14:paraId="7050A0C7" w14:textId="77777777" w:rsidR="0022120F" w:rsidRDefault="0022120F" w:rsidP="009A37DC">
      <w:pPr>
        <w:pStyle w:val="ListParagraph"/>
        <w:numPr>
          <w:ilvl w:val="0"/>
          <w:numId w:val="8"/>
        </w:numPr>
      </w:pPr>
      <w:r>
        <w:t>You can run commands and playbooks, invoking </w:t>
      </w:r>
      <w:r w:rsidRPr="0022120F">
        <w:rPr>
          <w:rStyle w:val="pre"/>
          <w:rFonts w:ascii="Consolas" w:hAnsi="Consolas" w:cs="Courier New"/>
          <w:color w:val="E74C3C"/>
          <w:sz w:val="18"/>
          <w:szCs w:val="18"/>
          <w:bdr w:val="single" w:sz="6" w:space="2" w:color="E1E4E5" w:frame="1"/>
          <w:shd w:val="clear" w:color="auto" w:fill="FFFFFF"/>
        </w:rPr>
        <w:t>/usr/bin/ansible</w:t>
      </w:r>
      <w:r>
        <w:t> or </w:t>
      </w:r>
      <w:r w:rsidRPr="0022120F">
        <w:rPr>
          <w:rStyle w:val="pre"/>
          <w:rFonts w:ascii="Consolas" w:hAnsi="Consolas" w:cs="Courier New"/>
          <w:color w:val="E74C3C"/>
          <w:sz w:val="18"/>
          <w:szCs w:val="18"/>
          <w:bdr w:val="single" w:sz="6" w:space="2" w:color="E1E4E5" w:frame="1"/>
          <w:shd w:val="clear" w:color="auto" w:fill="FFFFFF"/>
        </w:rPr>
        <w:t>/usr/bin/ansible-playbook</w:t>
      </w:r>
      <w:r>
        <w:t xml:space="preserve">, from any control node. </w:t>
      </w:r>
    </w:p>
    <w:p w14:paraId="6A75C1D0" w14:textId="77777777" w:rsidR="0022120F" w:rsidRDefault="0022120F" w:rsidP="009A37DC">
      <w:pPr>
        <w:pStyle w:val="ListParagraph"/>
        <w:numPr>
          <w:ilvl w:val="0"/>
          <w:numId w:val="8"/>
        </w:numPr>
      </w:pPr>
      <w:r>
        <w:t>You can use any computer that has Python installed on it as a control node - laptops, shared desktops, and servers can all run Ansible.</w:t>
      </w:r>
    </w:p>
    <w:p w14:paraId="5E62A999" w14:textId="6034F3B1" w:rsidR="0022120F" w:rsidRDefault="0022120F" w:rsidP="009A37DC">
      <w:pPr>
        <w:pStyle w:val="ListParagraph"/>
        <w:numPr>
          <w:ilvl w:val="0"/>
          <w:numId w:val="8"/>
        </w:numPr>
      </w:pPr>
      <w:r>
        <w:t xml:space="preserve"> However, you cannot use a Windows machine as a control node. You can have multiple control nodes.</w:t>
      </w:r>
    </w:p>
    <w:p w14:paraId="5FADDF50" w14:textId="77777777" w:rsidR="0022120F" w:rsidRDefault="0022120F" w:rsidP="0022120F">
      <w:pPr>
        <w:pStyle w:val="Heading4"/>
        <w:spacing w:after="0"/>
      </w:pPr>
      <w:r>
        <w:lastRenderedPageBreak/>
        <w:t>Managed nodes</w:t>
      </w:r>
    </w:p>
    <w:p w14:paraId="25122EB6" w14:textId="2C5CE990" w:rsidR="0022120F" w:rsidRDefault="0022120F" w:rsidP="0022120F">
      <w:r>
        <w:t>The network devices (and/or servers) you manage with Ansible. Managed nodes are also sometimes called “hosts”. Ansible is not installed on managed nodes.</w:t>
      </w:r>
    </w:p>
    <w:p w14:paraId="4475E261" w14:textId="77777777" w:rsidR="0022120F" w:rsidRDefault="0022120F" w:rsidP="009C49A3"/>
    <w:p w14:paraId="191C0A99" w14:textId="77777777" w:rsidR="003E5E51" w:rsidRDefault="003E5E51" w:rsidP="00C27E45">
      <w:pPr>
        <w:pStyle w:val="Heading4"/>
        <w:spacing w:after="0"/>
      </w:pPr>
      <w:r>
        <w:t>Inventory</w:t>
      </w:r>
    </w:p>
    <w:p w14:paraId="1D79B1D4" w14:textId="77777777" w:rsidR="0022120F" w:rsidRDefault="0022120F" w:rsidP="00DC2581">
      <w:pPr>
        <w:pStyle w:val="ListParagraph"/>
        <w:numPr>
          <w:ilvl w:val="0"/>
          <w:numId w:val="4"/>
        </w:numPr>
      </w:pPr>
      <w:r w:rsidRPr="0022120F">
        <w:t>A list of managed nodes.</w:t>
      </w:r>
    </w:p>
    <w:p w14:paraId="0CE1B928" w14:textId="77777777" w:rsidR="0022120F" w:rsidRDefault="0022120F" w:rsidP="00DC2581">
      <w:pPr>
        <w:pStyle w:val="ListParagraph"/>
        <w:numPr>
          <w:ilvl w:val="0"/>
          <w:numId w:val="4"/>
        </w:numPr>
      </w:pPr>
      <w:r w:rsidRPr="0022120F">
        <w:t>An inventory file is also sometimes called a “</w:t>
      </w:r>
      <w:r w:rsidRPr="0022120F">
        <w:rPr>
          <w:b/>
          <w:bCs/>
        </w:rPr>
        <w:t>hostfile</w:t>
      </w:r>
      <w:r w:rsidRPr="0022120F">
        <w:t xml:space="preserve">”. </w:t>
      </w:r>
      <w:r>
        <w:t>default location is in./etc/ansible/hosts</w:t>
      </w:r>
    </w:p>
    <w:p w14:paraId="63CF4800" w14:textId="534E8B35" w:rsidR="003E5E51" w:rsidRDefault="0022120F" w:rsidP="00DC2581">
      <w:pPr>
        <w:pStyle w:val="ListParagraph"/>
        <w:numPr>
          <w:ilvl w:val="0"/>
          <w:numId w:val="4"/>
        </w:numPr>
      </w:pPr>
      <w:r w:rsidRPr="0022120F">
        <w:t xml:space="preserve">Your inventory can specify information like IP address for each managed node. </w:t>
      </w:r>
    </w:p>
    <w:p w14:paraId="08A6F048" w14:textId="77777777" w:rsidR="003E5E51" w:rsidRDefault="003E5E51" w:rsidP="00DC2581">
      <w:pPr>
        <w:pStyle w:val="ListParagraph"/>
        <w:numPr>
          <w:ilvl w:val="0"/>
          <w:numId w:val="4"/>
        </w:numPr>
      </w:pPr>
      <w:r>
        <w:t xml:space="preserve">Every host is assigned to a group such as web servers, db servers etc. </w:t>
      </w:r>
    </w:p>
    <w:p w14:paraId="07110D76" w14:textId="222D8B48" w:rsidR="003E5E51" w:rsidRDefault="003E5E51" w:rsidP="00DC2581">
      <w:pPr>
        <w:pStyle w:val="ListParagraph"/>
        <w:numPr>
          <w:ilvl w:val="0"/>
          <w:numId w:val="4"/>
        </w:numPr>
      </w:pPr>
      <w:r>
        <w:t>The inventory file can be in one of many formats such as yaml, INI etc</w:t>
      </w:r>
    </w:p>
    <w:p w14:paraId="343E22B0" w14:textId="77777777" w:rsidR="003E5E51" w:rsidRDefault="003E5E51" w:rsidP="002D4C9E">
      <w:pPr>
        <w:pStyle w:val="Output"/>
      </w:pPr>
      <w:r>
        <w:t>Example of an Inventory file</w:t>
      </w:r>
    </w:p>
    <w:p w14:paraId="4EC583F7" w14:textId="77777777" w:rsidR="003E5E51" w:rsidRDefault="003E5E51" w:rsidP="002D4C9E">
      <w:pPr>
        <w:pStyle w:val="Output"/>
      </w:pPr>
    </w:p>
    <w:p w14:paraId="0A648642" w14:textId="77777777" w:rsidR="003E5E51" w:rsidRDefault="003E5E51" w:rsidP="002D4C9E">
      <w:pPr>
        <w:pStyle w:val="Output"/>
      </w:pPr>
      <w:r>
        <w:t>mail.example.com</w:t>
      </w:r>
    </w:p>
    <w:p w14:paraId="4D7F3831" w14:textId="77777777" w:rsidR="003E5E51" w:rsidRDefault="003E5E51" w:rsidP="002D4C9E">
      <w:pPr>
        <w:pStyle w:val="Output"/>
      </w:pPr>
    </w:p>
    <w:p w14:paraId="249B7BB5" w14:textId="77777777" w:rsidR="003E5E51" w:rsidRDefault="003E5E51" w:rsidP="002D4C9E">
      <w:pPr>
        <w:pStyle w:val="Output"/>
      </w:pPr>
      <w:r>
        <w:t>[webservers]</w:t>
      </w:r>
    </w:p>
    <w:p w14:paraId="7BE5824D" w14:textId="77777777" w:rsidR="003E5E51" w:rsidRDefault="003E5E51" w:rsidP="002D4C9E">
      <w:pPr>
        <w:pStyle w:val="Output"/>
      </w:pPr>
      <w:r>
        <w:t>foo.example.com</w:t>
      </w:r>
    </w:p>
    <w:p w14:paraId="2EC4C2FA" w14:textId="77777777" w:rsidR="003E5E51" w:rsidRDefault="003E5E51" w:rsidP="002D4C9E">
      <w:pPr>
        <w:pStyle w:val="Output"/>
      </w:pPr>
      <w:r>
        <w:t>bar.example.com</w:t>
      </w:r>
    </w:p>
    <w:p w14:paraId="4D78C62A" w14:textId="77777777" w:rsidR="003E5E51" w:rsidRDefault="003E5E51" w:rsidP="002D4C9E">
      <w:pPr>
        <w:pStyle w:val="Output"/>
      </w:pPr>
    </w:p>
    <w:p w14:paraId="2D570ED4" w14:textId="77777777" w:rsidR="003E5E51" w:rsidRDefault="003E5E51" w:rsidP="002D4C9E">
      <w:pPr>
        <w:pStyle w:val="Output"/>
      </w:pPr>
      <w:r>
        <w:t>[dbservers]</w:t>
      </w:r>
    </w:p>
    <w:p w14:paraId="7FE09F1F" w14:textId="77777777" w:rsidR="003E5E51" w:rsidRDefault="003E5E51" w:rsidP="002D4C9E">
      <w:pPr>
        <w:pStyle w:val="Output"/>
      </w:pPr>
      <w:r>
        <w:t>one.example.com</w:t>
      </w:r>
    </w:p>
    <w:p w14:paraId="67456CBC" w14:textId="77777777" w:rsidR="003E5E51" w:rsidRDefault="003E5E51" w:rsidP="002D4C9E">
      <w:pPr>
        <w:pStyle w:val="Output"/>
      </w:pPr>
      <w:r>
        <w:t>two.example.com</w:t>
      </w:r>
    </w:p>
    <w:p w14:paraId="6D694787" w14:textId="52594635" w:rsidR="003E5E51" w:rsidRDefault="003E5E51" w:rsidP="002D4C9E">
      <w:pPr>
        <w:pStyle w:val="Output"/>
      </w:pPr>
      <w:r>
        <w:t>three.example.com</w:t>
      </w:r>
    </w:p>
    <w:p w14:paraId="45E73725" w14:textId="4BE59D8F" w:rsidR="00C27E45" w:rsidRDefault="00C27E45" w:rsidP="00C27E45"/>
    <w:p w14:paraId="6C4FB170" w14:textId="77777777" w:rsidR="00372E92" w:rsidRDefault="00372E92" w:rsidP="00372E92">
      <w:pPr>
        <w:pStyle w:val="Heading4"/>
        <w:spacing w:after="0"/>
      </w:pPr>
      <w:r>
        <w:t>Modules</w:t>
      </w:r>
    </w:p>
    <w:p w14:paraId="3F1A3B56" w14:textId="77777777" w:rsidR="00372E92" w:rsidRDefault="00372E92" w:rsidP="00DC2581">
      <w:pPr>
        <w:pStyle w:val="ListParagraph"/>
        <w:numPr>
          <w:ilvl w:val="0"/>
          <w:numId w:val="6"/>
        </w:numPr>
      </w:pPr>
      <w:r w:rsidRPr="00372E92">
        <w:t xml:space="preserve">The units of code Ansible executes. </w:t>
      </w:r>
    </w:p>
    <w:p w14:paraId="59A18735" w14:textId="0D382CC5" w:rsidR="00372E92" w:rsidRDefault="00372E92" w:rsidP="00DC2581">
      <w:pPr>
        <w:pStyle w:val="ListParagraph"/>
        <w:numPr>
          <w:ilvl w:val="0"/>
          <w:numId w:val="6"/>
        </w:numPr>
      </w:pPr>
      <w:r w:rsidRPr="00372E92">
        <w:t>You can invoke a single module with a task, or invoke several different modules in a playbook</w:t>
      </w:r>
    </w:p>
    <w:p w14:paraId="4856F3B9" w14:textId="3495BE28" w:rsidR="00372E92" w:rsidRDefault="00372E92" w:rsidP="00DC2581">
      <w:pPr>
        <w:pStyle w:val="ListParagraph"/>
        <w:numPr>
          <w:ilvl w:val="0"/>
          <w:numId w:val="6"/>
        </w:numPr>
      </w:pPr>
      <w:r>
        <w:t>There are over 1000 modules</w:t>
      </w:r>
      <w:r w:rsidR="00014BA1">
        <w:t>(kind of jars)</w:t>
      </w:r>
      <w:r>
        <w:t xml:space="preserve"> provided by Ansible to </w:t>
      </w:r>
      <w:r w:rsidR="00014BA1">
        <w:t>perform specific task.</w:t>
      </w:r>
    </w:p>
    <w:p w14:paraId="4AD0D88C" w14:textId="77777777" w:rsidR="00372E92" w:rsidRDefault="00372E92" w:rsidP="00DC2581">
      <w:pPr>
        <w:pStyle w:val="ListParagraph"/>
        <w:numPr>
          <w:ilvl w:val="0"/>
          <w:numId w:val="6"/>
        </w:numPr>
      </w:pPr>
      <w:r>
        <w:t>Modules are like plugins; they are what gets executed in each playbook task.</w:t>
      </w:r>
    </w:p>
    <w:p w14:paraId="4910529E" w14:textId="77777777" w:rsidR="00372E92" w:rsidRDefault="00372E92" w:rsidP="00DC2581">
      <w:pPr>
        <w:pStyle w:val="ListParagraph"/>
        <w:numPr>
          <w:ilvl w:val="0"/>
          <w:numId w:val="6"/>
        </w:numPr>
      </w:pPr>
      <w:r>
        <w:t>Each module is mostly standalone and can be written in a standard scripting language (such as Python, Perl, Ruby, Bash, etc.).</w:t>
      </w:r>
    </w:p>
    <w:p w14:paraId="123E567C" w14:textId="77777777" w:rsidR="00372E92" w:rsidRDefault="00372E92" w:rsidP="002D4C9E">
      <w:pPr>
        <w:pStyle w:val="Output"/>
      </w:pPr>
      <w:r>
        <w:t># Example of Modules</w:t>
      </w:r>
    </w:p>
    <w:p w14:paraId="7C8899C7" w14:textId="77777777" w:rsidR="00372E92" w:rsidRDefault="00372E92" w:rsidP="002D4C9E">
      <w:pPr>
        <w:pStyle w:val="Output"/>
      </w:pPr>
      <w:r>
        <w:t>There are lots of modules such as :</w:t>
      </w:r>
    </w:p>
    <w:p w14:paraId="1F80531E" w14:textId="77777777" w:rsidR="00372E92" w:rsidRDefault="00372E92" w:rsidP="002D4C9E">
      <w:pPr>
        <w:pStyle w:val="Output"/>
      </w:pPr>
      <w:r>
        <w:t>Service, file, copy, iptables etc.</w:t>
      </w:r>
    </w:p>
    <w:p w14:paraId="19016810" w14:textId="77777777" w:rsidR="00372E92" w:rsidRDefault="00372E92" w:rsidP="002D4C9E">
      <w:pPr>
        <w:pStyle w:val="Output"/>
      </w:pPr>
    </w:p>
    <w:p w14:paraId="6601F032" w14:textId="77777777" w:rsidR="00372E92" w:rsidRDefault="00372E92" w:rsidP="002D4C9E">
      <w:pPr>
        <w:pStyle w:val="Output"/>
      </w:pPr>
      <w:r>
        <w:t>Any Module can be used as :</w:t>
      </w:r>
    </w:p>
    <w:p w14:paraId="7368ABD1" w14:textId="77777777" w:rsidR="00372E92" w:rsidRDefault="00372E92" w:rsidP="002D4C9E">
      <w:pPr>
        <w:pStyle w:val="Output"/>
      </w:pPr>
      <w:r>
        <w:t>ansible 127.0.0.1 -m service -a "name=httpd state=started"</w:t>
      </w:r>
    </w:p>
    <w:p w14:paraId="11946238" w14:textId="77777777" w:rsidR="00372E92" w:rsidRDefault="00372E92" w:rsidP="002D4C9E">
      <w:pPr>
        <w:pStyle w:val="Output"/>
      </w:pPr>
      <w:r>
        <w:t>ansible localhost -m ping</w:t>
      </w:r>
    </w:p>
    <w:p w14:paraId="42DA6026" w14:textId="4EA76C8B" w:rsidR="00372E92" w:rsidRDefault="00372E92" w:rsidP="00C27E45"/>
    <w:p w14:paraId="527A4ECA" w14:textId="77777777" w:rsidR="004C3338" w:rsidRDefault="004C3338" w:rsidP="004C3338">
      <w:pPr>
        <w:pStyle w:val="Heading4"/>
        <w:spacing w:after="0"/>
      </w:pPr>
      <w:r>
        <w:t>Tasks</w:t>
      </w:r>
    </w:p>
    <w:p w14:paraId="481E0041" w14:textId="3C53B996" w:rsidR="00372E92" w:rsidRDefault="004C3338" w:rsidP="004C3338">
      <w:r>
        <w:t>The units of action in Ansible. You can execute a single task once with an ad-hoc command.</w:t>
      </w:r>
    </w:p>
    <w:p w14:paraId="73038488" w14:textId="77777777" w:rsidR="004C3338" w:rsidRDefault="004C3338" w:rsidP="004C3338"/>
    <w:p w14:paraId="493C2CB3" w14:textId="77777777" w:rsidR="003E5E51" w:rsidRDefault="003E5E51" w:rsidP="00C27E45">
      <w:pPr>
        <w:pStyle w:val="Heading4"/>
        <w:spacing w:after="0"/>
      </w:pPr>
      <w:r>
        <w:lastRenderedPageBreak/>
        <w:t>Playbook</w:t>
      </w:r>
    </w:p>
    <w:p w14:paraId="248BA892" w14:textId="77777777" w:rsidR="003E5E51" w:rsidRDefault="003E5E51" w:rsidP="00DC2581">
      <w:pPr>
        <w:pStyle w:val="ListParagraph"/>
        <w:numPr>
          <w:ilvl w:val="0"/>
          <w:numId w:val="5"/>
        </w:numPr>
      </w:pPr>
      <w:r>
        <w:t xml:space="preserve">Playbooks are simple YAML files. </w:t>
      </w:r>
    </w:p>
    <w:p w14:paraId="1CCE9ED7" w14:textId="303D758A" w:rsidR="003E5E51" w:rsidRDefault="003E5E51" w:rsidP="00DC2581">
      <w:pPr>
        <w:pStyle w:val="ListParagraph"/>
        <w:numPr>
          <w:ilvl w:val="0"/>
          <w:numId w:val="5"/>
        </w:numPr>
      </w:pPr>
      <w:r>
        <w:t xml:space="preserve">Playbooks make your installations, upgrades and day-to-day management repeatable </w:t>
      </w:r>
      <w:r w:rsidR="00C27E45">
        <w:t>things.</w:t>
      </w:r>
    </w:p>
    <w:p w14:paraId="3DB0619E" w14:textId="77777777" w:rsidR="003E5E51" w:rsidRDefault="003E5E51" w:rsidP="00DC2581">
      <w:pPr>
        <w:pStyle w:val="ListParagraph"/>
        <w:numPr>
          <w:ilvl w:val="0"/>
          <w:numId w:val="5"/>
        </w:numPr>
      </w:pPr>
      <w:r>
        <w:t xml:space="preserve">Playbooks are simple to write and maintain. </w:t>
      </w:r>
    </w:p>
    <w:p w14:paraId="67872076" w14:textId="77777777" w:rsidR="003E5E51" w:rsidRDefault="003E5E51" w:rsidP="002D4C9E">
      <w:pPr>
        <w:pStyle w:val="Output"/>
      </w:pPr>
      <w:r>
        <w:t>Playbook contains Plays.</w:t>
      </w:r>
    </w:p>
    <w:p w14:paraId="45F546E7" w14:textId="77777777" w:rsidR="003E5E51" w:rsidRDefault="003E5E51" w:rsidP="002D4C9E">
      <w:pPr>
        <w:pStyle w:val="Output"/>
      </w:pPr>
      <w:r>
        <w:tab/>
      </w:r>
      <w:r>
        <w:tab/>
        <w:t>|</w:t>
      </w:r>
    </w:p>
    <w:p w14:paraId="6DADE54E" w14:textId="77777777" w:rsidR="003E5E51" w:rsidRDefault="003E5E51" w:rsidP="002D4C9E">
      <w:pPr>
        <w:pStyle w:val="Output"/>
      </w:pPr>
      <w:r>
        <w:tab/>
        <w:t>Plays contain tasks.</w:t>
      </w:r>
    </w:p>
    <w:p w14:paraId="4342D5ED" w14:textId="77777777" w:rsidR="003E5E51" w:rsidRDefault="003E5E51" w:rsidP="002D4C9E">
      <w:pPr>
        <w:pStyle w:val="Output"/>
      </w:pPr>
      <w:r>
        <w:tab/>
      </w:r>
      <w:r>
        <w:tab/>
      </w:r>
      <w:r>
        <w:tab/>
        <w:t>|</w:t>
      </w:r>
    </w:p>
    <w:p w14:paraId="7615B0D9" w14:textId="77777777" w:rsidR="003E5E51" w:rsidRDefault="003E5E51" w:rsidP="002D4C9E">
      <w:pPr>
        <w:pStyle w:val="Output"/>
      </w:pPr>
      <w:r>
        <w:tab/>
      </w:r>
      <w:r>
        <w:tab/>
        <w:t>tasks call modules.</w:t>
      </w:r>
    </w:p>
    <w:p w14:paraId="392E672C" w14:textId="77777777" w:rsidR="003E5E51" w:rsidRDefault="003E5E51" w:rsidP="003E5E51">
      <w:pPr>
        <w:spacing w:after="0"/>
      </w:pPr>
    </w:p>
    <w:p w14:paraId="55904FE8" w14:textId="7F5A227D" w:rsidR="003E5E51" w:rsidRDefault="003E5E51" w:rsidP="002D4C9E">
      <w:pPr>
        <w:pStyle w:val="Output"/>
      </w:pPr>
      <w:r>
        <w:t>#Example of an ansible playbook</w:t>
      </w:r>
    </w:p>
    <w:p w14:paraId="1C566B0C" w14:textId="77777777" w:rsidR="003E5E51" w:rsidRDefault="003E5E51" w:rsidP="002D4C9E">
      <w:pPr>
        <w:pStyle w:val="Output"/>
      </w:pPr>
      <w:r>
        <w:t>---</w:t>
      </w:r>
    </w:p>
    <w:p w14:paraId="3A557730" w14:textId="77777777" w:rsidR="003E5E51" w:rsidRDefault="003E5E51" w:rsidP="002D4C9E">
      <w:pPr>
        <w:pStyle w:val="Output"/>
      </w:pPr>
      <w:r>
        <w:t>- hosts: webservers</w:t>
      </w:r>
    </w:p>
    <w:p w14:paraId="7BCA3F61" w14:textId="77777777" w:rsidR="003E5E51" w:rsidRDefault="003E5E51" w:rsidP="002D4C9E">
      <w:pPr>
        <w:pStyle w:val="Output"/>
      </w:pPr>
      <w:r>
        <w:t xml:space="preserve"> remote_user: root</w:t>
      </w:r>
    </w:p>
    <w:p w14:paraId="18EE6F5E" w14:textId="77777777" w:rsidR="003E5E51" w:rsidRDefault="003E5E51" w:rsidP="002D4C9E">
      <w:pPr>
        <w:pStyle w:val="Output"/>
      </w:pPr>
      <w:r>
        <w:t xml:space="preserve"> tasks:</w:t>
      </w:r>
    </w:p>
    <w:p w14:paraId="0E3317D5" w14:textId="77777777" w:rsidR="003E5E51" w:rsidRDefault="003E5E51" w:rsidP="002D4C9E">
      <w:pPr>
        <w:pStyle w:val="Output"/>
      </w:pPr>
      <w:r>
        <w:t xml:space="preserve"> - name: ensure apache is at the latest version</w:t>
      </w:r>
    </w:p>
    <w:p w14:paraId="59260013" w14:textId="77777777" w:rsidR="003E5E51" w:rsidRDefault="003E5E51" w:rsidP="002D4C9E">
      <w:pPr>
        <w:pStyle w:val="Output"/>
      </w:pPr>
      <w:r>
        <w:t xml:space="preserve"> yum: name=httpd state=latest</w:t>
      </w:r>
    </w:p>
    <w:p w14:paraId="21DDAD80" w14:textId="77777777" w:rsidR="003E5E51" w:rsidRDefault="003E5E51" w:rsidP="002D4C9E">
      <w:pPr>
        <w:pStyle w:val="Output"/>
      </w:pPr>
      <w:r>
        <w:t xml:space="preserve"> - name: ensure apache is running</w:t>
      </w:r>
    </w:p>
    <w:p w14:paraId="045D35B6" w14:textId="556325A0" w:rsidR="003E5E51" w:rsidRDefault="003E5E51" w:rsidP="002D4C9E">
      <w:pPr>
        <w:pStyle w:val="Output"/>
      </w:pPr>
      <w:r>
        <w:t xml:space="preserve"> service: name=httpd state=started enabled=yes</w:t>
      </w:r>
    </w:p>
    <w:p w14:paraId="06E23B1F" w14:textId="77777777" w:rsidR="003E5E51" w:rsidRDefault="003E5E51" w:rsidP="003E5E51"/>
    <w:p w14:paraId="70497FFF" w14:textId="146E4AE3" w:rsidR="003E5E51" w:rsidRDefault="003E5E51" w:rsidP="003E5E51">
      <w:pPr>
        <w:pStyle w:val="Heading4"/>
        <w:spacing w:after="0"/>
      </w:pPr>
      <w:r>
        <w:t>Roles</w:t>
      </w:r>
    </w:p>
    <w:p w14:paraId="6DE30F95" w14:textId="5717D7CC" w:rsidR="00B55480" w:rsidRDefault="00B55480" w:rsidP="009A37DC">
      <w:pPr>
        <w:pStyle w:val="ListParagraph"/>
        <w:numPr>
          <w:ilvl w:val="0"/>
          <w:numId w:val="27"/>
        </w:numPr>
      </w:pPr>
      <w:r>
        <w:t>In Ansible, the role is the primary mechanism for breaking a playbook into multiple files. This simplifies writing complex playbooks, and it makes them easier to reuse</w:t>
      </w:r>
    </w:p>
    <w:p w14:paraId="3AD9B02E" w14:textId="123958DA" w:rsidR="00B55480" w:rsidRDefault="00B55480" w:rsidP="009A37DC">
      <w:pPr>
        <w:pStyle w:val="ListParagraph"/>
        <w:numPr>
          <w:ilvl w:val="0"/>
          <w:numId w:val="27"/>
        </w:numPr>
      </w:pPr>
      <w:r>
        <w:t>Playbook is a collection of Roles</w:t>
      </w:r>
    </w:p>
    <w:p w14:paraId="4C48A1A9" w14:textId="35E696A5" w:rsidR="00B55480" w:rsidRDefault="00B55480" w:rsidP="009A37DC">
      <w:pPr>
        <w:pStyle w:val="ListParagraph"/>
        <w:numPr>
          <w:ilvl w:val="0"/>
          <w:numId w:val="27"/>
        </w:numPr>
      </w:pPr>
      <w:r>
        <w:t>Each Role will have a Specific functionality</w:t>
      </w:r>
    </w:p>
    <w:p w14:paraId="663BA63A" w14:textId="6679A6AA" w:rsidR="00B55480" w:rsidRPr="00B55480" w:rsidRDefault="00B55480" w:rsidP="009A37DC">
      <w:pPr>
        <w:pStyle w:val="ListParagraph"/>
        <w:numPr>
          <w:ilvl w:val="0"/>
          <w:numId w:val="27"/>
        </w:numPr>
      </w:pPr>
      <w:r>
        <w:t>Ansible Roles are Independent on each other.</w:t>
      </w:r>
    </w:p>
    <w:p w14:paraId="72A59FD3" w14:textId="77777777" w:rsidR="003E5E51" w:rsidRDefault="003E5E51" w:rsidP="002D4C9E">
      <w:pPr>
        <w:pStyle w:val="Output"/>
      </w:pPr>
      <w:r>
        <w:t>- hosts: all</w:t>
      </w:r>
    </w:p>
    <w:p w14:paraId="56F145FB" w14:textId="77777777" w:rsidR="003E5E51" w:rsidRDefault="003E5E51" w:rsidP="002D4C9E">
      <w:pPr>
        <w:pStyle w:val="Output"/>
      </w:pPr>
      <w:r>
        <w:t xml:space="preserve"> roles:</w:t>
      </w:r>
    </w:p>
    <w:p w14:paraId="0116906B" w14:textId="77777777" w:rsidR="003E5E51" w:rsidRDefault="003E5E51" w:rsidP="002D4C9E">
      <w:pPr>
        <w:pStyle w:val="Output"/>
      </w:pPr>
      <w:r>
        <w:t xml:space="preserve"> - role_1</w:t>
      </w:r>
    </w:p>
    <w:p w14:paraId="4AFA8CA3" w14:textId="59AF115E" w:rsidR="003E5E51" w:rsidRPr="009C49A3" w:rsidRDefault="003E5E51" w:rsidP="002D4C9E">
      <w:pPr>
        <w:pStyle w:val="Output"/>
      </w:pPr>
      <w:r>
        <w:t xml:space="preserve"> - role_2</w:t>
      </w:r>
    </w:p>
    <w:p w14:paraId="46C06AC9" w14:textId="5ECD79E2" w:rsidR="00B441D6" w:rsidRDefault="00B441D6" w:rsidP="00B441D6"/>
    <w:p w14:paraId="0BC9BD47" w14:textId="3F44E6DC" w:rsidR="00B441D6" w:rsidRDefault="0078708E" w:rsidP="0078708E">
      <w:pPr>
        <w:pStyle w:val="Heading2"/>
      </w:pPr>
      <w:bookmarkStart w:id="2" w:name="_Toc32767955"/>
      <w:r>
        <w:t>Workflow</w:t>
      </w:r>
      <w:bookmarkEnd w:id="2"/>
    </w:p>
    <w:p w14:paraId="0D3CED39" w14:textId="77777777" w:rsidR="00B55480" w:rsidRDefault="0078708E" w:rsidP="0078708E">
      <w:r w:rsidRPr="0078708E">
        <w:t>Ansible works by connecting to your nodes and pushing out a small program called </w:t>
      </w:r>
      <w:r w:rsidRPr="0078708E">
        <w:rPr>
          <w:b/>
          <w:bCs/>
        </w:rPr>
        <w:t>Ansible modules</w:t>
      </w:r>
      <w:r w:rsidRPr="0078708E">
        <w:t> to them. Then Ansible executed these modules and removed them after finished.</w:t>
      </w:r>
    </w:p>
    <w:p w14:paraId="0A532BCD" w14:textId="66E2289D" w:rsidR="0078708E" w:rsidRDefault="0078708E" w:rsidP="0078708E">
      <w:r>
        <w:rPr>
          <w:noProof/>
        </w:rPr>
        <w:lastRenderedPageBreak/>
        <w:drawing>
          <wp:inline distT="0" distB="0" distL="0" distR="0" wp14:anchorId="04FE65C5" wp14:editId="4CBA0336">
            <wp:extent cx="3888824" cy="2334639"/>
            <wp:effectExtent l="0" t="0" r="0" b="8890"/>
            <wp:docPr id="115" name="Picture 115" descr="Ansib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sible Workflo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7325" cy="2357753"/>
                    </a:xfrm>
                    <a:prstGeom prst="rect">
                      <a:avLst/>
                    </a:prstGeom>
                    <a:noFill/>
                    <a:ln>
                      <a:noFill/>
                    </a:ln>
                  </pic:spPr>
                </pic:pic>
              </a:graphicData>
            </a:graphic>
          </wp:inline>
        </w:drawing>
      </w:r>
    </w:p>
    <w:p w14:paraId="09873785" w14:textId="77777777" w:rsidR="008F728B" w:rsidRDefault="008F728B" w:rsidP="009A37DC">
      <w:pPr>
        <w:pStyle w:val="ListParagraph"/>
        <w:numPr>
          <w:ilvl w:val="0"/>
          <w:numId w:val="28"/>
        </w:numPr>
      </w:pPr>
      <w:r w:rsidRPr="008F728B">
        <w:t>In the above image, the </w:t>
      </w:r>
      <w:r w:rsidRPr="00B55480">
        <w:rPr>
          <w:b/>
          <w:bCs/>
        </w:rPr>
        <w:t>Management Node</w:t>
      </w:r>
      <w:r w:rsidRPr="008F728B">
        <w:t xml:space="preserve"> is the controlling node that controls the entire execution of the playbook. </w:t>
      </w:r>
    </w:p>
    <w:p w14:paraId="236683CD" w14:textId="77777777" w:rsidR="008F728B" w:rsidRDefault="008F728B" w:rsidP="009A37DC">
      <w:pPr>
        <w:pStyle w:val="ListParagraph"/>
        <w:numPr>
          <w:ilvl w:val="0"/>
          <w:numId w:val="28"/>
        </w:numPr>
      </w:pPr>
      <w:r w:rsidRPr="008F728B">
        <w:t>The </w:t>
      </w:r>
      <w:r w:rsidRPr="00B55480">
        <w:rPr>
          <w:b/>
          <w:bCs/>
        </w:rPr>
        <w:t>inventory</w:t>
      </w:r>
      <w:r w:rsidRPr="008F728B">
        <w:t xml:space="preserve"> file provides the list of hosts where the Ansible modules need to be run. </w:t>
      </w:r>
    </w:p>
    <w:p w14:paraId="20A06F43" w14:textId="334ED2FD" w:rsidR="00B441D6" w:rsidRDefault="008F728B" w:rsidP="009A37DC">
      <w:pPr>
        <w:pStyle w:val="ListParagraph"/>
        <w:numPr>
          <w:ilvl w:val="0"/>
          <w:numId w:val="28"/>
        </w:numPr>
      </w:pPr>
      <w:r w:rsidRPr="008F728B">
        <w:t>The </w:t>
      </w:r>
      <w:r w:rsidRPr="00B55480">
        <w:rPr>
          <w:b/>
          <w:bCs/>
        </w:rPr>
        <w:t>Management Node</w:t>
      </w:r>
      <w:r w:rsidRPr="008F728B">
        <w:t> makes an </w:t>
      </w:r>
      <w:r w:rsidRPr="00B55480">
        <w:rPr>
          <w:b/>
          <w:bCs/>
        </w:rPr>
        <w:t>SSH</w:t>
      </w:r>
      <w:r w:rsidRPr="008F728B">
        <w:t> connection and executes the small modules on the host's machine and install the software.</w:t>
      </w:r>
    </w:p>
    <w:p w14:paraId="4D4CA39B" w14:textId="77777777" w:rsidR="00B370EF" w:rsidRPr="00B55480" w:rsidRDefault="00B370EF" w:rsidP="00B55480">
      <w:pPr>
        <w:spacing w:after="0"/>
        <w:rPr>
          <w:b/>
          <w:bCs/>
        </w:rPr>
      </w:pPr>
      <w:r w:rsidRPr="00B55480">
        <w:rPr>
          <w:b/>
          <w:bCs/>
        </w:rPr>
        <w:t>Ansible has three main files that you need to consider:</w:t>
      </w:r>
    </w:p>
    <w:p w14:paraId="102D5544" w14:textId="77777777" w:rsidR="00B370EF" w:rsidRPr="00B370EF" w:rsidRDefault="00B370EF" w:rsidP="009A37DC">
      <w:pPr>
        <w:numPr>
          <w:ilvl w:val="0"/>
          <w:numId w:val="18"/>
        </w:numPr>
      </w:pPr>
      <w:r w:rsidRPr="00B370EF">
        <w:rPr>
          <w:b/>
          <w:bCs/>
        </w:rPr>
        <w:t>Host/inventory file:</w:t>
      </w:r>
      <w:r w:rsidRPr="00B370EF">
        <w:t> Contains the entry of the nodes that need to be managed</w:t>
      </w:r>
    </w:p>
    <w:p w14:paraId="362CD105" w14:textId="77777777" w:rsidR="00B370EF" w:rsidRPr="00B370EF" w:rsidRDefault="00B370EF" w:rsidP="009A37DC">
      <w:pPr>
        <w:numPr>
          <w:ilvl w:val="0"/>
          <w:numId w:val="18"/>
        </w:numPr>
      </w:pPr>
      <w:r w:rsidRPr="00B370EF">
        <w:rPr>
          <w:b/>
          <w:bCs/>
        </w:rPr>
        <w:t>Ansible.cfg file:</w:t>
      </w:r>
      <w:r w:rsidRPr="00B370EF">
        <w:t> Located by default at </w:t>
      </w:r>
      <w:r w:rsidRPr="00B370EF">
        <w:rPr>
          <w:b/>
          <w:bCs/>
        </w:rPr>
        <w:t>/etc/ansible/ansible.cfg</w:t>
      </w:r>
      <w:r w:rsidRPr="00B370EF">
        <w:t>, it has the necessary privilege escalation options and the location of the inventory file</w:t>
      </w:r>
    </w:p>
    <w:p w14:paraId="705B72F2" w14:textId="77777777" w:rsidR="00B370EF" w:rsidRPr="00B370EF" w:rsidRDefault="00B370EF" w:rsidP="009A37DC">
      <w:pPr>
        <w:numPr>
          <w:ilvl w:val="0"/>
          <w:numId w:val="18"/>
        </w:numPr>
      </w:pPr>
      <w:r w:rsidRPr="00B370EF">
        <w:rPr>
          <w:b/>
          <w:bCs/>
        </w:rPr>
        <w:t>Main file:</w:t>
      </w:r>
      <w:r w:rsidRPr="00B370EF">
        <w:t> A playbook that has modules that perform various tasks on a host listed in an inventory or host file</w:t>
      </w:r>
    </w:p>
    <w:p w14:paraId="53825F07" w14:textId="77777777" w:rsidR="00B370EF" w:rsidRDefault="00B370EF" w:rsidP="00B441D6"/>
    <w:p w14:paraId="63E95D73" w14:textId="1B753BD1" w:rsidR="00B441D6" w:rsidRDefault="008F728B" w:rsidP="008F728B">
      <w:pPr>
        <w:pStyle w:val="Heading2"/>
      </w:pPr>
      <w:bookmarkStart w:id="3" w:name="_Toc32767956"/>
      <w:r>
        <w:t>Installation</w:t>
      </w:r>
      <w:bookmarkEnd w:id="3"/>
    </w:p>
    <w:p w14:paraId="7B848BB3" w14:textId="2C0FB3D1" w:rsidR="008F728B" w:rsidRDefault="008F728B" w:rsidP="008F728B">
      <w:pPr>
        <w:pStyle w:val="Heading3"/>
      </w:pPr>
      <w:bookmarkStart w:id="4" w:name="_Toc32767957"/>
      <w:r>
        <w:t>Ubuntu</w:t>
      </w:r>
      <w:bookmarkEnd w:id="4"/>
    </w:p>
    <w:p w14:paraId="47611D0E" w14:textId="77777777" w:rsidR="008F728B" w:rsidRPr="008F728B" w:rsidRDefault="008F728B" w:rsidP="002D4C9E">
      <w:pPr>
        <w:pStyle w:val="Output"/>
      </w:pPr>
      <w:r w:rsidRPr="008F728B">
        <w:t>#1:First perform an update to the packages</w:t>
      </w:r>
    </w:p>
    <w:p w14:paraId="73A47D92" w14:textId="77777777" w:rsidR="008F728B" w:rsidRDefault="008F728B" w:rsidP="002D4C9E">
      <w:pPr>
        <w:pStyle w:val="Output"/>
      </w:pPr>
      <w:r>
        <w:t xml:space="preserve">sudo apt update  </w:t>
      </w:r>
    </w:p>
    <w:p w14:paraId="087241EE" w14:textId="77777777" w:rsidR="008F728B" w:rsidRDefault="008F728B" w:rsidP="002D4C9E">
      <w:pPr>
        <w:pStyle w:val="Output"/>
      </w:pPr>
    </w:p>
    <w:p w14:paraId="2257EC8D" w14:textId="77777777" w:rsidR="008F728B" w:rsidRDefault="008F728B" w:rsidP="002D4C9E">
      <w:pPr>
        <w:pStyle w:val="Output"/>
      </w:pPr>
      <w:r w:rsidRPr="005464E1">
        <w:t>#2:Then install the software properties common package.</w:t>
      </w:r>
    </w:p>
    <w:p w14:paraId="221AB3B1" w14:textId="77777777" w:rsidR="008F728B" w:rsidRDefault="008F728B" w:rsidP="002D4C9E">
      <w:pPr>
        <w:pStyle w:val="Output"/>
      </w:pPr>
      <w:r>
        <w:t xml:space="preserve">sudo apt install software-properties-common  </w:t>
      </w:r>
    </w:p>
    <w:p w14:paraId="756C584D" w14:textId="77777777" w:rsidR="008F728B" w:rsidRDefault="008F728B" w:rsidP="002D4C9E">
      <w:pPr>
        <w:pStyle w:val="Output"/>
      </w:pPr>
    </w:p>
    <w:p w14:paraId="58847B5B" w14:textId="77777777" w:rsidR="008F728B" w:rsidRDefault="008F728B" w:rsidP="002D4C9E">
      <w:pPr>
        <w:pStyle w:val="Output"/>
      </w:pPr>
      <w:r w:rsidRPr="005464E1">
        <w:t>#3:Install the Ansible personal package archive.</w:t>
      </w:r>
    </w:p>
    <w:p w14:paraId="6D7D35C9" w14:textId="77777777" w:rsidR="008F728B" w:rsidRDefault="008F728B" w:rsidP="002D4C9E">
      <w:pPr>
        <w:pStyle w:val="Output"/>
      </w:pPr>
      <w:r>
        <w:t xml:space="preserve">sudo apt-add-repository ppa:ansible/ansible  </w:t>
      </w:r>
    </w:p>
    <w:p w14:paraId="77855727" w14:textId="77777777" w:rsidR="008F728B" w:rsidRDefault="008F728B" w:rsidP="002D4C9E">
      <w:pPr>
        <w:pStyle w:val="Output"/>
      </w:pPr>
    </w:p>
    <w:p w14:paraId="516D6C2D" w14:textId="77777777" w:rsidR="008F728B" w:rsidRPr="005464E1" w:rsidRDefault="008F728B" w:rsidP="002D4C9E">
      <w:pPr>
        <w:pStyle w:val="Output"/>
      </w:pPr>
      <w:r w:rsidRPr="005464E1">
        <w:t>#4:Install the Ansible.</w:t>
      </w:r>
    </w:p>
    <w:p w14:paraId="6DDBE1AC" w14:textId="77777777" w:rsidR="008F728B" w:rsidRDefault="008F728B" w:rsidP="002D4C9E">
      <w:pPr>
        <w:pStyle w:val="Output"/>
      </w:pPr>
      <w:r>
        <w:t xml:space="preserve">sudo apt update  </w:t>
      </w:r>
    </w:p>
    <w:p w14:paraId="71722008" w14:textId="78362B32" w:rsidR="008F728B" w:rsidRDefault="008F728B" w:rsidP="002D4C9E">
      <w:pPr>
        <w:pStyle w:val="Output"/>
      </w:pPr>
      <w:r>
        <w:t>sudo apt install ansible</w:t>
      </w:r>
    </w:p>
    <w:p w14:paraId="51241679" w14:textId="77777777" w:rsidR="00A41769" w:rsidRPr="008F728B" w:rsidRDefault="00A41769" w:rsidP="00A41769"/>
    <w:p w14:paraId="0FB08FEC" w14:textId="614FDECA" w:rsidR="00B441D6" w:rsidRDefault="00554BB0" w:rsidP="00554BB0">
      <w:pPr>
        <w:pStyle w:val="Heading3"/>
      </w:pPr>
      <w:bookmarkStart w:id="5" w:name="_Toc32767958"/>
      <w:r>
        <w:lastRenderedPageBreak/>
        <w:t>CentOS</w:t>
      </w:r>
      <w:bookmarkEnd w:id="5"/>
    </w:p>
    <w:p w14:paraId="095FD792" w14:textId="77777777" w:rsidR="00554BB0" w:rsidRPr="003625BE" w:rsidRDefault="00554BB0" w:rsidP="002D4C9E">
      <w:pPr>
        <w:pStyle w:val="Output"/>
      </w:pPr>
      <w:r w:rsidRPr="003625BE">
        <w:t>#Install the EPEL repo</w:t>
      </w:r>
    </w:p>
    <w:p w14:paraId="3CDDC2B2" w14:textId="77777777" w:rsidR="00554BB0" w:rsidRDefault="00554BB0" w:rsidP="002D4C9E">
      <w:pPr>
        <w:pStyle w:val="Output"/>
      </w:pPr>
      <w:r>
        <w:t>sudo yum install epel-release</w:t>
      </w:r>
    </w:p>
    <w:p w14:paraId="22830B85" w14:textId="77777777" w:rsidR="00554BB0" w:rsidRDefault="00554BB0" w:rsidP="002D4C9E">
      <w:pPr>
        <w:pStyle w:val="Output"/>
      </w:pPr>
    </w:p>
    <w:p w14:paraId="185DB387" w14:textId="77777777" w:rsidR="00554BB0" w:rsidRDefault="00554BB0" w:rsidP="002D4C9E">
      <w:pPr>
        <w:pStyle w:val="Output"/>
      </w:pPr>
      <w:r w:rsidRPr="003625BE">
        <w:t>#Install the Ansible package.</w:t>
      </w:r>
    </w:p>
    <w:p w14:paraId="5022C3A6" w14:textId="5DBCFD16" w:rsidR="00554BB0" w:rsidRPr="00554BB0" w:rsidRDefault="00554BB0" w:rsidP="002D4C9E">
      <w:pPr>
        <w:pStyle w:val="Output"/>
      </w:pPr>
      <w:r>
        <w:t xml:space="preserve">sudo yum install -y ansible  </w:t>
      </w:r>
    </w:p>
    <w:p w14:paraId="7955C805" w14:textId="6AE76458" w:rsidR="00B441D6" w:rsidRDefault="00B441D6" w:rsidP="00B441D6"/>
    <w:p w14:paraId="4A017FFA" w14:textId="2340B80F" w:rsidR="00B441D6" w:rsidRDefault="00183CA4" w:rsidP="00183CA4">
      <w:pPr>
        <w:spacing w:after="0"/>
      </w:pPr>
      <w:r>
        <w:t>Check the installation</w:t>
      </w:r>
    </w:p>
    <w:p w14:paraId="04E1DAAA" w14:textId="6FDD3BB9" w:rsidR="00183CA4" w:rsidRDefault="00183CA4" w:rsidP="002D4C9E">
      <w:pPr>
        <w:pStyle w:val="Output"/>
      </w:pPr>
      <w:r w:rsidRPr="00183CA4">
        <w:t>ansible --version</w:t>
      </w:r>
    </w:p>
    <w:p w14:paraId="2A39F951" w14:textId="38BD58CD" w:rsidR="00183CA4" w:rsidRDefault="00183CA4" w:rsidP="00B441D6">
      <w:r>
        <w:rPr>
          <w:noProof/>
        </w:rPr>
        <w:drawing>
          <wp:inline distT="0" distB="0" distL="0" distR="0" wp14:anchorId="2B02EF22" wp14:editId="37A077FD">
            <wp:extent cx="5943600" cy="888365"/>
            <wp:effectExtent l="0" t="0" r="0"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88365"/>
                    </a:xfrm>
                    <a:prstGeom prst="rect">
                      <a:avLst/>
                    </a:prstGeom>
                    <a:noFill/>
                    <a:ln>
                      <a:noFill/>
                    </a:ln>
                  </pic:spPr>
                </pic:pic>
              </a:graphicData>
            </a:graphic>
          </wp:inline>
        </w:drawing>
      </w:r>
    </w:p>
    <w:p w14:paraId="4CAD03BF" w14:textId="5E287B7B" w:rsidR="00B441D6" w:rsidRDefault="00B441D6" w:rsidP="00B441D6"/>
    <w:p w14:paraId="32E5C470" w14:textId="7660C208" w:rsidR="00A41769" w:rsidRDefault="00A41769" w:rsidP="005B23AE">
      <w:pPr>
        <w:pStyle w:val="Heading2"/>
      </w:pPr>
      <w:bookmarkStart w:id="6" w:name="_Toc32767959"/>
      <w:r>
        <w:t>YAML Basics</w:t>
      </w:r>
      <w:bookmarkEnd w:id="6"/>
    </w:p>
    <w:p w14:paraId="280D52DB" w14:textId="77777777" w:rsidR="00D87C6F" w:rsidRDefault="00D87C6F" w:rsidP="00D87C6F">
      <w:r>
        <w:t>YAML starts with --- and end with ... This indicates the start and end of a YAML document.</w:t>
      </w:r>
    </w:p>
    <w:p w14:paraId="45240804" w14:textId="1EF8E8CD" w:rsidR="00D87C6F" w:rsidRPr="00890A7D" w:rsidRDefault="00D87C6F" w:rsidP="00890A7D">
      <w:pPr>
        <w:spacing w:after="0"/>
        <w:rPr>
          <w:b/>
          <w:bCs/>
        </w:rPr>
      </w:pPr>
      <w:r w:rsidRPr="00890A7D">
        <w:rPr>
          <w:b/>
          <w:bCs/>
        </w:rPr>
        <w:t>YAML List</w:t>
      </w:r>
    </w:p>
    <w:p w14:paraId="125449FD" w14:textId="77777777" w:rsidR="00D87C6F" w:rsidRDefault="00D87C6F" w:rsidP="00071222">
      <w:pPr>
        <w:spacing w:after="0"/>
      </w:pPr>
      <w:r>
        <w:t>Nearly every YAML file starts with a list. Each item in the list is a list of key/value pairs</w:t>
      </w:r>
    </w:p>
    <w:p w14:paraId="46A71BCB" w14:textId="77777777" w:rsidR="00D87C6F" w:rsidRDefault="00D87C6F" w:rsidP="002D4C9E">
      <w:pPr>
        <w:pStyle w:val="Output"/>
      </w:pPr>
      <w:r>
        <w:t>---</w:t>
      </w:r>
    </w:p>
    <w:p w14:paraId="13E20D05" w14:textId="77777777" w:rsidR="00D87C6F" w:rsidRDefault="00D87C6F" w:rsidP="002D4C9E">
      <w:pPr>
        <w:pStyle w:val="Output"/>
      </w:pPr>
      <w:r>
        <w:t># A list of tasty fruits</w:t>
      </w:r>
    </w:p>
    <w:p w14:paraId="621A3D39" w14:textId="77777777" w:rsidR="00D87C6F" w:rsidRDefault="00D87C6F" w:rsidP="002D4C9E">
      <w:pPr>
        <w:pStyle w:val="Output"/>
      </w:pPr>
      <w:r>
        <w:t>- Apple</w:t>
      </w:r>
    </w:p>
    <w:p w14:paraId="23ABADB1" w14:textId="77777777" w:rsidR="00D87C6F" w:rsidRDefault="00D87C6F" w:rsidP="002D4C9E">
      <w:pPr>
        <w:pStyle w:val="Output"/>
      </w:pPr>
      <w:r>
        <w:t>- Orange</w:t>
      </w:r>
    </w:p>
    <w:p w14:paraId="0C332E0E" w14:textId="77777777" w:rsidR="00D87C6F" w:rsidRDefault="00D87C6F" w:rsidP="002D4C9E">
      <w:pPr>
        <w:pStyle w:val="Output"/>
      </w:pPr>
      <w:r>
        <w:t>- Strawberry</w:t>
      </w:r>
    </w:p>
    <w:p w14:paraId="227A7EE4" w14:textId="77777777" w:rsidR="00D87C6F" w:rsidRDefault="00D87C6F" w:rsidP="002D4C9E">
      <w:pPr>
        <w:pStyle w:val="Output"/>
      </w:pPr>
      <w:r>
        <w:t>- Mango</w:t>
      </w:r>
    </w:p>
    <w:p w14:paraId="5062C652" w14:textId="77777777" w:rsidR="00D87C6F" w:rsidRDefault="00D87C6F" w:rsidP="002D4C9E">
      <w:pPr>
        <w:pStyle w:val="Output"/>
      </w:pPr>
      <w:r>
        <w:t>...</w:t>
      </w:r>
    </w:p>
    <w:p w14:paraId="785F1B4A" w14:textId="77777777" w:rsidR="00D87C6F" w:rsidRDefault="00D87C6F" w:rsidP="00D87C6F"/>
    <w:p w14:paraId="73A6EE79" w14:textId="1B0E0713" w:rsidR="00D87C6F" w:rsidRPr="0088194D" w:rsidRDefault="00D87C6F" w:rsidP="00D61050">
      <w:pPr>
        <w:spacing w:after="0"/>
        <w:rPr>
          <w:b/>
          <w:bCs/>
        </w:rPr>
      </w:pPr>
      <w:r w:rsidRPr="0088194D">
        <w:rPr>
          <w:b/>
          <w:bCs/>
        </w:rPr>
        <w:t>Dictionary</w:t>
      </w:r>
    </w:p>
    <w:p w14:paraId="66179D41" w14:textId="77777777" w:rsidR="00D87C6F" w:rsidRDefault="00D87C6F" w:rsidP="00071222">
      <w:pPr>
        <w:spacing w:after="0"/>
      </w:pPr>
      <w:r>
        <w:t>A dictionary is represented in a simple `key: value` form (the colon must be followed by a space):</w:t>
      </w:r>
    </w:p>
    <w:p w14:paraId="32F8A5D9" w14:textId="675E1448" w:rsidR="00D87C6F" w:rsidRDefault="00D87C6F" w:rsidP="002D4C9E">
      <w:pPr>
        <w:pStyle w:val="Output"/>
      </w:pPr>
      <w:r>
        <w:t xml:space="preserve"># An employee </w:t>
      </w:r>
      <w:r w:rsidR="004B1CEA">
        <w:t>records</w:t>
      </w:r>
    </w:p>
    <w:p w14:paraId="07FF4A81" w14:textId="77777777" w:rsidR="00D87C6F" w:rsidRDefault="00D87C6F" w:rsidP="002D4C9E">
      <w:pPr>
        <w:pStyle w:val="Output"/>
      </w:pPr>
      <w:r>
        <w:t>martin:</w:t>
      </w:r>
    </w:p>
    <w:p w14:paraId="67D9F414" w14:textId="77777777" w:rsidR="00D87C6F" w:rsidRDefault="00D87C6F" w:rsidP="002D4C9E">
      <w:pPr>
        <w:pStyle w:val="Output"/>
      </w:pPr>
      <w:r>
        <w:t xml:space="preserve">    name: Martin D'vloper</w:t>
      </w:r>
    </w:p>
    <w:p w14:paraId="2F758C77" w14:textId="77777777" w:rsidR="00D87C6F" w:rsidRDefault="00D87C6F" w:rsidP="002D4C9E">
      <w:pPr>
        <w:pStyle w:val="Output"/>
      </w:pPr>
      <w:r>
        <w:t xml:space="preserve">    job: Developer</w:t>
      </w:r>
    </w:p>
    <w:p w14:paraId="4B9A8BF8" w14:textId="77777777" w:rsidR="00D87C6F" w:rsidRDefault="00D87C6F" w:rsidP="002D4C9E">
      <w:pPr>
        <w:pStyle w:val="Output"/>
      </w:pPr>
      <w:r>
        <w:t xml:space="preserve">    skill: Elite</w:t>
      </w:r>
    </w:p>
    <w:p w14:paraId="1292FEB3" w14:textId="77777777" w:rsidR="00D87C6F" w:rsidRDefault="00D87C6F" w:rsidP="00D87C6F"/>
    <w:p w14:paraId="2C41C564" w14:textId="04322B63" w:rsidR="00D87C6F" w:rsidRPr="0088194D" w:rsidRDefault="00D87C6F" w:rsidP="00D61050">
      <w:pPr>
        <w:spacing w:after="0"/>
        <w:rPr>
          <w:b/>
          <w:bCs/>
        </w:rPr>
      </w:pPr>
      <w:r w:rsidRPr="0088194D">
        <w:rPr>
          <w:b/>
          <w:bCs/>
        </w:rPr>
        <w:t>Boolean</w:t>
      </w:r>
    </w:p>
    <w:p w14:paraId="5A0987D7" w14:textId="6F60F7E6" w:rsidR="00D87C6F" w:rsidRDefault="00D87C6F" w:rsidP="00D61050">
      <w:pPr>
        <w:spacing w:after="0"/>
      </w:pPr>
      <w:r>
        <w:t xml:space="preserve">We can specify </w:t>
      </w:r>
      <w:r w:rsidR="00D61050">
        <w:t>Boolean</w:t>
      </w:r>
      <w:r>
        <w:t xml:space="preserve"> value (true/false) in several forms:</w:t>
      </w:r>
    </w:p>
    <w:p w14:paraId="3AAD3B5E" w14:textId="77777777" w:rsidR="00D87C6F" w:rsidRDefault="00D87C6F" w:rsidP="002D4C9E">
      <w:pPr>
        <w:pStyle w:val="Output"/>
      </w:pPr>
      <w:r>
        <w:t>create_key: yes</w:t>
      </w:r>
    </w:p>
    <w:p w14:paraId="22CB4D15" w14:textId="77777777" w:rsidR="00D87C6F" w:rsidRDefault="00D87C6F" w:rsidP="002D4C9E">
      <w:pPr>
        <w:pStyle w:val="Output"/>
      </w:pPr>
      <w:r>
        <w:t>needs_agent: no</w:t>
      </w:r>
    </w:p>
    <w:p w14:paraId="6C58E07D" w14:textId="77777777" w:rsidR="00D87C6F" w:rsidRDefault="00D87C6F" w:rsidP="002D4C9E">
      <w:pPr>
        <w:pStyle w:val="Output"/>
      </w:pPr>
      <w:r>
        <w:t>knows_oop: True</w:t>
      </w:r>
    </w:p>
    <w:p w14:paraId="28A90EA7" w14:textId="77777777" w:rsidR="00D87C6F" w:rsidRDefault="00D87C6F" w:rsidP="002D4C9E">
      <w:pPr>
        <w:pStyle w:val="Output"/>
      </w:pPr>
      <w:r>
        <w:t>likes_emacs: TRUE</w:t>
      </w:r>
    </w:p>
    <w:p w14:paraId="78A3DE3A" w14:textId="77777777" w:rsidR="00D87C6F" w:rsidRDefault="00D87C6F" w:rsidP="002D4C9E">
      <w:pPr>
        <w:pStyle w:val="Output"/>
      </w:pPr>
      <w:r>
        <w:t>uses_cvs: false</w:t>
      </w:r>
    </w:p>
    <w:p w14:paraId="509B1D35" w14:textId="77777777" w:rsidR="00D87C6F" w:rsidRDefault="00D87C6F" w:rsidP="00B55480">
      <w:pPr>
        <w:spacing w:after="0"/>
      </w:pPr>
      <w:r>
        <w:lastRenderedPageBreak/>
        <w:t xml:space="preserve">Large Values can span multiple lines using | or &gt;. </w:t>
      </w:r>
    </w:p>
    <w:p w14:paraId="69BC55D0" w14:textId="77777777" w:rsidR="00D87C6F" w:rsidRDefault="00D87C6F" w:rsidP="002D4C9E">
      <w:pPr>
        <w:pStyle w:val="Output"/>
      </w:pPr>
      <w:r>
        <w:t>include_newlines: |</w:t>
      </w:r>
    </w:p>
    <w:p w14:paraId="79350B6A" w14:textId="77777777" w:rsidR="00D87C6F" w:rsidRDefault="00D87C6F" w:rsidP="002D4C9E">
      <w:pPr>
        <w:pStyle w:val="Output"/>
      </w:pPr>
      <w:r>
        <w:t xml:space="preserve">            exactly as you see</w:t>
      </w:r>
    </w:p>
    <w:p w14:paraId="0303CF35" w14:textId="77777777" w:rsidR="00D87C6F" w:rsidRDefault="00D87C6F" w:rsidP="002D4C9E">
      <w:pPr>
        <w:pStyle w:val="Output"/>
      </w:pPr>
      <w:r>
        <w:t xml:space="preserve">            will appear these three</w:t>
      </w:r>
    </w:p>
    <w:p w14:paraId="4430D4BC" w14:textId="77777777" w:rsidR="00D87C6F" w:rsidRDefault="00D87C6F" w:rsidP="002D4C9E">
      <w:pPr>
        <w:pStyle w:val="Output"/>
      </w:pPr>
      <w:r>
        <w:t xml:space="preserve">            lines of poetry</w:t>
      </w:r>
    </w:p>
    <w:p w14:paraId="205DF7C8" w14:textId="77777777" w:rsidR="00D87C6F" w:rsidRDefault="00D87C6F" w:rsidP="002D4C9E">
      <w:pPr>
        <w:pStyle w:val="Output"/>
      </w:pPr>
    </w:p>
    <w:p w14:paraId="4FF78913" w14:textId="77777777" w:rsidR="00D87C6F" w:rsidRDefault="00D87C6F" w:rsidP="002D4C9E">
      <w:pPr>
        <w:pStyle w:val="Output"/>
      </w:pPr>
      <w:r>
        <w:t>fold_newlines: &gt;</w:t>
      </w:r>
    </w:p>
    <w:p w14:paraId="66527A70" w14:textId="77777777" w:rsidR="00D87C6F" w:rsidRDefault="00D87C6F" w:rsidP="002D4C9E">
      <w:pPr>
        <w:pStyle w:val="Output"/>
      </w:pPr>
      <w:r>
        <w:t xml:space="preserve">            this is really a</w:t>
      </w:r>
    </w:p>
    <w:p w14:paraId="0530010B" w14:textId="77777777" w:rsidR="00D87C6F" w:rsidRDefault="00D87C6F" w:rsidP="002D4C9E">
      <w:pPr>
        <w:pStyle w:val="Output"/>
      </w:pPr>
      <w:r>
        <w:t xml:space="preserve">            single line of text</w:t>
      </w:r>
    </w:p>
    <w:p w14:paraId="1DA4BB1F" w14:textId="77777777" w:rsidR="00D87C6F" w:rsidRDefault="00D87C6F" w:rsidP="002D4C9E">
      <w:pPr>
        <w:pStyle w:val="Output"/>
      </w:pPr>
      <w:r>
        <w:t xml:space="preserve">            despite appearances</w:t>
      </w:r>
    </w:p>
    <w:p w14:paraId="6D33CC19" w14:textId="77777777" w:rsidR="00D87C6F" w:rsidRDefault="00D87C6F" w:rsidP="00D87C6F"/>
    <w:p w14:paraId="7729C088" w14:textId="77777777" w:rsidR="00D87C6F" w:rsidRDefault="00D87C6F" w:rsidP="00B87F0F">
      <w:pPr>
        <w:spacing w:after="0"/>
      </w:pPr>
      <w:r>
        <w:t>Let’s combine what we learned so far in an arbitrary YAML example.</w:t>
      </w:r>
    </w:p>
    <w:p w14:paraId="2564DC38" w14:textId="6692F848" w:rsidR="00D61050" w:rsidRDefault="00D61050" w:rsidP="002D4C9E">
      <w:pPr>
        <w:pStyle w:val="Output"/>
      </w:pPr>
      <w:r w:rsidRPr="00D61050">
        <w:t># An employee records</w:t>
      </w:r>
    </w:p>
    <w:p w14:paraId="17CC1F83" w14:textId="03E6B354" w:rsidR="00D87C6F" w:rsidRDefault="00D87C6F" w:rsidP="002D4C9E">
      <w:pPr>
        <w:pStyle w:val="Output"/>
      </w:pPr>
      <w:r>
        <w:t>---</w:t>
      </w:r>
    </w:p>
    <w:p w14:paraId="499E674A" w14:textId="77777777" w:rsidR="00D87C6F" w:rsidRDefault="00D87C6F" w:rsidP="002D4C9E">
      <w:pPr>
        <w:pStyle w:val="Output"/>
      </w:pPr>
      <w:r>
        <w:t>name: Martin D'vloper</w:t>
      </w:r>
    </w:p>
    <w:p w14:paraId="5CED67DC" w14:textId="77777777" w:rsidR="00D87C6F" w:rsidRDefault="00D87C6F" w:rsidP="002D4C9E">
      <w:pPr>
        <w:pStyle w:val="Output"/>
      </w:pPr>
      <w:r>
        <w:t>job: Developer</w:t>
      </w:r>
    </w:p>
    <w:p w14:paraId="1AB644EE" w14:textId="77777777" w:rsidR="00D87C6F" w:rsidRDefault="00D87C6F" w:rsidP="002D4C9E">
      <w:pPr>
        <w:pStyle w:val="Output"/>
      </w:pPr>
      <w:r>
        <w:t>skill: Elite</w:t>
      </w:r>
    </w:p>
    <w:p w14:paraId="5D7F286A" w14:textId="77777777" w:rsidR="00D87C6F" w:rsidRDefault="00D87C6F" w:rsidP="002D4C9E">
      <w:pPr>
        <w:pStyle w:val="Output"/>
      </w:pPr>
      <w:r>
        <w:t>employed: True</w:t>
      </w:r>
    </w:p>
    <w:p w14:paraId="723E4F0F" w14:textId="77777777" w:rsidR="00D87C6F" w:rsidRDefault="00D87C6F" w:rsidP="002D4C9E">
      <w:pPr>
        <w:pStyle w:val="Output"/>
      </w:pPr>
      <w:r>
        <w:t>foods:</w:t>
      </w:r>
    </w:p>
    <w:p w14:paraId="5B6BE982" w14:textId="77777777" w:rsidR="00D87C6F" w:rsidRDefault="00D87C6F" w:rsidP="002D4C9E">
      <w:pPr>
        <w:pStyle w:val="Output"/>
      </w:pPr>
      <w:r>
        <w:t xml:space="preserve">    - Apple</w:t>
      </w:r>
    </w:p>
    <w:p w14:paraId="55EA1231" w14:textId="77777777" w:rsidR="00D87C6F" w:rsidRDefault="00D87C6F" w:rsidP="002D4C9E">
      <w:pPr>
        <w:pStyle w:val="Output"/>
      </w:pPr>
      <w:r>
        <w:t xml:space="preserve">    - Orange</w:t>
      </w:r>
    </w:p>
    <w:p w14:paraId="0FC8C635" w14:textId="77777777" w:rsidR="00D87C6F" w:rsidRDefault="00D87C6F" w:rsidP="002D4C9E">
      <w:pPr>
        <w:pStyle w:val="Output"/>
      </w:pPr>
      <w:r>
        <w:t xml:space="preserve">    - Strawberry</w:t>
      </w:r>
    </w:p>
    <w:p w14:paraId="2468A204" w14:textId="77777777" w:rsidR="00D87C6F" w:rsidRDefault="00D87C6F" w:rsidP="002D4C9E">
      <w:pPr>
        <w:pStyle w:val="Output"/>
      </w:pPr>
      <w:r>
        <w:t xml:space="preserve">    - Mango</w:t>
      </w:r>
    </w:p>
    <w:p w14:paraId="5D1C4739" w14:textId="77777777" w:rsidR="00D87C6F" w:rsidRDefault="00D87C6F" w:rsidP="002D4C9E">
      <w:pPr>
        <w:pStyle w:val="Output"/>
      </w:pPr>
      <w:r>
        <w:t>languages:</w:t>
      </w:r>
    </w:p>
    <w:p w14:paraId="20E53265" w14:textId="77777777" w:rsidR="00D87C6F" w:rsidRDefault="00D87C6F" w:rsidP="002D4C9E">
      <w:pPr>
        <w:pStyle w:val="Output"/>
      </w:pPr>
      <w:r>
        <w:t xml:space="preserve">    perl: Elite</w:t>
      </w:r>
    </w:p>
    <w:p w14:paraId="13CB1A9F" w14:textId="77777777" w:rsidR="00D87C6F" w:rsidRDefault="00D87C6F" w:rsidP="002D4C9E">
      <w:pPr>
        <w:pStyle w:val="Output"/>
      </w:pPr>
      <w:r>
        <w:t xml:space="preserve">    python: Elite</w:t>
      </w:r>
    </w:p>
    <w:p w14:paraId="71C8F5A3" w14:textId="77777777" w:rsidR="00D87C6F" w:rsidRDefault="00D87C6F" w:rsidP="002D4C9E">
      <w:pPr>
        <w:pStyle w:val="Output"/>
      </w:pPr>
      <w:r>
        <w:t xml:space="preserve">    pascal: Lame</w:t>
      </w:r>
    </w:p>
    <w:p w14:paraId="4584710A" w14:textId="77777777" w:rsidR="00D87C6F" w:rsidRDefault="00D87C6F" w:rsidP="002D4C9E">
      <w:pPr>
        <w:pStyle w:val="Output"/>
      </w:pPr>
      <w:r>
        <w:t>education: |</w:t>
      </w:r>
    </w:p>
    <w:p w14:paraId="04F16C2C" w14:textId="77777777" w:rsidR="00D87C6F" w:rsidRDefault="00D87C6F" w:rsidP="002D4C9E">
      <w:pPr>
        <w:pStyle w:val="Output"/>
      </w:pPr>
      <w:r>
        <w:t xml:space="preserve">    4 GCSEs</w:t>
      </w:r>
    </w:p>
    <w:p w14:paraId="3CCF77CD" w14:textId="77777777" w:rsidR="00D87C6F" w:rsidRDefault="00D87C6F" w:rsidP="002D4C9E">
      <w:pPr>
        <w:pStyle w:val="Output"/>
      </w:pPr>
      <w:r>
        <w:t xml:space="preserve">    3 A-Levels</w:t>
      </w:r>
    </w:p>
    <w:p w14:paraId="7E33C691" w14:textId="77777777" w:rsidR="00D87C6F" w:rsidRDefault="00D87C6F" w:rsidP="002D4C9E">
      <w:pPr>
        <w:pStyle w:val="Output"/>
      </w:pPr>
      <w:r>
        <w:t xml:space="preserve">    BSc in the Internet of Things</w:t>
      </w:r>
    </w:p>
    <w:p w14:paraId="23559360" w14:textId="77777777" w:rsidR="00D87C6F" w:rsidRDefault="00D87C6F" w:rsidP="00D87C6F"/>
    <w:p w14:paraId="7DAE65CC" w14:textId="510797AD" w:rsidR="00D87C6F" w:rsidRPr="00B87F0F" w:rsidRDefault="00D87C6F" w:rsidP="00B87F0F">
      <w:pPr>
        <w:spacing w:after="0"/>
        <w:rPr>
          <w:b/>
          <w:bCs/>
        </w:rPr>
      </w:pPr>
      <w:r w:rsidRPr="00B87F0F">
        <w:rPr>
          <w:b/>
          <w:bCs/>
        </w:rPr>
        <w:t>Variables</w:t>
      </w:r>
    </w:p>
    <w:p w14:paraId="2684427D" w14:textId="609F0ECC" w:rsidR="00D87C6F" w:rsidRDefault="00D87C6F" w:rsidP="00D87C6F">
      <w:r>
        <w:t xml:space="preserve">uses </w:t>
      </w:r>
      <w:r w:rsidRPr="00B87F0F">
        <w:rPr>
          <w:rStyle w:val="QsnsChar"/>
        </w:rPr>
        <w:t>“{{ var }}”</w:t>
      </w:r>
      <w:r>
        <w:t xml:space="preserve"> for variables. If we want to use </w:t>
      </w:r>
      <w:r w:rsidR="00B87F0F">
        <w:t>previously</w:t>
      </w:r>
      <w:r>
        <w:t xml:space="preserve"> declared </w:t>
      </w:r>
      <w:r w:rsidR="00B87F0F">
        <w:t>variable,</w:t>
      </w:r>
      <w:r>
        <w:t xml:space="preserve"> we must place between </w:t>
      </w:r>
      <w:r w:rsidRPr="00B87F0F">
        <w:rPr>
          <w:rStyle w:val="OutputChar"/>
        </w:rPr>
        <w:t>"{{  --var-- }}"</w:t>
      </w:r>
    </w:p>
    <w:p w14:paraId="3AF78728" w14:textId="77777777" w:rsidR="00D87C6F" w:rsidRDefault="00D87C6F" w:rsidP="002D4C9E">
      <w:pPr>
        <w:pStyle w:val="Output"/>
      </w:pPr>
      <w:r>
        <w:t>foo: "{{ variable }}"</w:t>
      </w:r>
    </w:p>
    <w:p w14:paraId="4508E9E4" w14:textId="77777777" w:rsidR="00D87C6F" w:rsidRDefault="00D87C6F" w:rsidP="00B87F0F"/>
    <w:p w14:paraId="020199F0" w14:textId="32AEC9B8" w:rsidR="00D87C6F" w:rsidRDefault="00D87C6F" w:rsidP="009A37DC">
      <w:pPr>
        <w:pStyle w:val="ListParagraph"/>
        <w:numPr>
          <w:ilvl w:val="0"/>
          <w:numId w:val="10"/>
        </w:numPr>
      </w:pPr>
      <w:r>
        <w:t xml:space="preserve">A colon followed by a space (or newline) ": " is an indicator for a mapping. </w:t>
      </w:r>
    </w:p>
    <w:p w14:paraId="127B31F4" w14:textId="445B75D1" w:rsidR="00D87C6F" w:rsidRDefault="00D87C6F" w:rsidP="009A37DC">
      <w:pPr>
        <w:pStyle w:val="ListParagraph"/>
        <w:numPr>
          <w:ilvl w:val="0"/>
          <w:numId w:val="10"/>
        </w:numPr>
      </w:pPr>
      <w:r>
        <w:t>A space followed by the pound sign " #" starts a comment.</w:t>
      </w:r>
    </w:p>
    <w:p w14:paraId="2D9BDB45" w14:textId="45350B22" w:rsidR="00A41769" w:rsidRDefault="00F4313F" w:rsidP="00D87C6F">
      <w:hyperlink r:id="rId13" w:history="1">
        <w:r w:rsidR="006E0530" w:rsidRPr="00393CE1">
          <w:rPr>
            <w:rStyle w:val="Hyperlink"/>
          </w:rPr>
          <w:t>https://docs.ansible.com/ansible/latest/reference_appendices/YAMLSyntax.html</w:t>
        </w:r>
      </w:hyperlink>
    </w:p>
    <w:p w14:paraId="4B6134FC" w14:textId="21C3700F" w:rsidR="006E0530" w:rsidRDefault="006E0530" w:rsidP="00D87C6F"/>
    <w:p w14:paraId="61AEAE3D" w14:textId="055F3C3F" w:rsidR="000F7B1D" w:rsidRDefault="000F7B1D" w:rsidP="00D87C6F"/>
    <w:p w14:paraId="3196E772" w14:textId="73EE80C2" w:rsidR="000F7B1D" w:rsidRDefault="000F7B1D" w:rsidP="000F7B1D">
      <w:pPr>
        <w:pStyle w:val="Heading2"/>
      </w:pPr>
      <w:bookmarkStart w:id="7" w:name="_Toc32767960"/>
      <w:r>
        <w:lastRenderedPageBreak/>
        <w:t>Ansible First Example</w:t>
      </w:r>
      <w:bookmarkEnd w:id="7"/>
    </w:p>
    <w:p w14:paraId="1FCE98AD" w14:textId="5B2E20B8" w:rsidR="000F7B1D" w:rsidRDefault="00AE42D5" w:rsidP="000F7B1D">
      <w:r>
        <w:t>For any ansible configuration , we need two files</w:t>
      </w:r>
    </w:p>
    <w:p w14:paraId="13AA19F3" w14:textId="7E49EA2A" w:rsidR="00AE42D5" w:rsidRDefault="00AE42D5" w:rsidP="009A37DC">
      <w:pPr>
        <w:pStyle w:val="ListParagraph"/>
        <w:numPr>
          <w:ilvl w:val="0"/>
          <w:numId w:val="26"/>
        </w:numPr>
      </w:pPr>
      <w:r>
        <w:t xml:space="preserve">Inventory File </w:t>
      </w:r>
      <w:r>
        <w:tab/>
        <w:t>– contains list of hosts</w:t>
      </w:r>
    </w:p>
    <w:p w14:paraId="395FE90B" w14:textId="02B2D650" w:rsidR="00AE42D5" w:rsidRPr="000F7B1D" w:rsidRDefault="00AE42D5" w:rsidP="009A37DC">
      <w:pPr>
        <w:pStyle w:val="ListParagraph"/>
        <w:numPr>
          <w:ilvl w:val="0"/>
          <w:numId w:val="26"/>
        </w:numPr>
      </w:pPr>
      <w:r>
        <w:t>Playbook</w:t>
      </w:r>
      <w:r>
        <w:tab/>
        <w:t xml:space="preserve">- Contains tasks to be executed on inventory hosts </w:t>
      </w:r>
    </w:p>
    <w:p w14:paraId="1873B5E8" w14:textId="39B1508E" w:rsidR="000F7B1D" w:rsidRPr="007A63A2" w:rsidRDefault="001C162E" w:rsidP="007A63A2">
      <w:pPr>
        <w:spacing w:after="0"/>
        <w:rPr>
          <w:b/>
          <w:bCs/>
        </w:rPr>
      </w:pPr>
      <w:r w:rsidRPr="007A63A2">
        <w:rPr>
          <w:b/>
          <w:bCs/>
        </w:rPr>
        <w:t>1.Inventory file</w:t>
      </w:r>
    </w:p>
    <w:p w14:paraId="626C3ACA" w14:textId="2E7D7C92" w:rsidR="001C162E" w:rsidRDefault="001C162E" w:rsidP="007A63A2">
      <w:pPr>
        <w:spacing w:after="0"/>
      </w:pPr>
      <w:r>
        <w:t xml:space="preserve">Here we are using default inventory host file located in </w:t>
      </w:r>
      <w:r w:rsidRPr="007A63A2">
        <w:rPr>
          <w:b/>
          <w:bCs/>
        </w:rPr>
        <w:t>/etc/ansible/hosts</w:t>
      </w:r>
      <w:r>
        <w:t>, contains single node</w:t>
      </w:r>
    </w:p>
    <w:p w14:paraId="1F20ACA8" w14:textId="024E3F08" w:rsidR="007A63A2" w:rsidRDefault="007A63A2" w:rsidP="007A63A2">
      <w:pPr>
        <w:pStyle w:val="Output"/>
      </w:pPr>
      <w:r w:rsidRPr="007A63A2">
        <w:t>192.168.33.11 ansible_user=vagrant</w:t>
      </w:r>
    </w:p>
    <w:p w14:paraId="16A9F2A5" w14:textId="3FBA1270" w:rsidR="001C162E" w:rsidRDefault="001C162E" w:rsidP="00D87C6F"/>
    <w:p w14:paraId="6062384A" w14:textId="1480CFEE" w:rsidR="00F80484" w:rsidRDefault="00F80484" w:rsidP="00F80484">
      <w:pPr>
        <w:spacing w:after="0"/>
      </w:pPr>
      <w:r>
        <w:t xml:space="preserve">Test Connection </w:t>
      </w:r>
    </w:p>
    <w:p w14:paraId="2CB597AF" w14:textId="4EC24176" w:rsidR="00F80484" w:rsidRDefault="00F80484" w:rsidP="00F80484">
      <w:pPr>
        <w:pStyle w:val="Output"/>
      </w:pPr>
      <w:r w:rsidRPr="00F80484">
        <w:t>ansible all -m ping -k -b</w:t>
      </w:r>
    </w:p>
    <w:p w14:paraId="7AB11EB3" w14:textId="77777777" w:rsidR="00F80484" w:rsidRDefault="00F80484" w:rsidP="00D87C6F"/>
    <w:p w14:paraId="5B52039F" w14:textId="7960EA4D" w:rsidR="001C162E" w:rsidRPr="007A63A2" w:rsidRDefault="001C162E" w:rsidP="007A63A2">
      <w:pPr>
        <w:spacing w:after="0"/>
        <w:rPr>
          <w:b/>
          <w:bCs/>
        </w:rPr>
      </w:pPr>
      <w:r w:rsidRPr="007A63A2">
        <w:rPr>
          <w:b/>
          <w:bCs/>
        </w:rPr>
        <w:t xml:space="preserve">2.Playbook </w:t>
      </w:r>
    </w:p>
    <w:p w14:paraId="1609758D" w14:textId="64265AFD" w:rsidR="007A63A2" w:rsidRDefault="007A63A2" w:rsidP="00F80484">
      <w:pPr>
        <w:spacing w:after="0"/>
      </w:pPr>
      <w:r>
        <w:t xml:space="preserve">We are creating </w:t>
      </w:r>
      <w:r w:rsidRPr="007A63A2">
        <w:rPr>
          <w:b/>
          <w:bCs/>
        </w:rPr>
        <w:t>helloworld.yml</w:t>
      </w:r>
      <w:r>
        <w:t xml:space="preserve"> with below content</w:t>
      </w:r>
    </w:p>
    <w:p w14:paraId="39242FA8" w14:textId="77777777" w:rsidR="001C162E" w:rsidRDefault="001C162E" w:rsidP="001C162E">
      <w:pPr>
        <w:pStyle w:val="Output"/>
      </w:pPr>
      <w:r>
        <w:t>---</w:t>
      </w:r>
    </w:p>
    <w:p w14:paraId="3C4505F1" w14:textId="77777777" w:rsidR="001C162E" w:rsidRDefault="001C162E" w:rsidP="001C162E">
      <w:pPr>
        <w:pStyle w:val="Output"/>
      </w:pPr>
      <w:r>
        <w:t>- name: This is a hello-world example</w:t>
      </w:r>
    </w:p>
    <w:p w14:paraId="3F01B416" w14:textId="7FF14BB9" w:rsidR="001C162E" w:rsidRDefault="001C162E" w:rsidP="001C162E">
      <w:pPr>
        <w:pStyle w:val="Output"/>
      </w:pPr>
      <w:r>
        <w:t xml:space="preserve">  hosts: all</w:t>
      </w:r>
    </w:p>
    <w:p w14:paraId="3F66790C" w14:textId="77777777" w:rsidR="001C162E" w:rsidRDefault="001C162E" w:rsidP="001C162E">
      <w:pPr>
        <w:pStyle w:val="Output"/>
      </w:pPr>
      <w:r>
        <w:t xml:space="preserve">  tasks:</w:t>
      </w:r>
    </w:p>
    <w:p w14:paraId="593E9F05" w14:textId="77777777" w:rsidR="001C162E" w:rsidRDefault="001C162E" w:rsidP="001C162E">
      <w:pPr>
        <w:pStyle w:val="Output"/>
      </w:pPr>
      <w:r>
        <w:t xml:space="preserve">    - name: Create a file called '/tmp/testfile.txt' with the content 'hello world'.</w:t>
      </w:r>
    </w:p>
    <w:p w14:paraId="52675E9A" w14:textId="77777777" w:rsidR="001C162E" w:rsidRDefault="001C162E" w:rsidP="001C162E">
      <w:pPr>
        <w:pStyle w:val="Output"/>
      </w:pPr>
      <w:r>
        <w:t xml:space="preserve">      copy:</w:t>
      </w:r>
    </w:p>
    <w:p w14:paraId="62A52757" w14:textId="6432CF97" w:rsidR="001C162E" w:rsidRDefault="001C162E" w:rsidP="001C162E">
      <w:pPr>
        <w:pStyle w:val="Output"/>
      </w:pPr>
      <w:r>
        <w:t xml:space="preserve">        content: hello world</w:t>
      </w:r>
    </w:p>
    <w:p w14:paraId="2574350D" w14:textId="74E315EF" w:rsidR="001C162E" w:rsidRDefault="001C162E" w:rsidP="001C162E">
      <w:pPr>
        <w:pStyle w:val="Output"/>
      </w:pPr>
      <w:r>
        <w:t xml:space="preserve">        dest: /tmp/testfile.txt</w:t>
      </w:r>
    </w:p>
    <w:p w14:paraId="349FD8B7" w14:textId="5D2CC350" w:rsidR="000F7B1D" w:rsidRDefault="000F7B1D" w:rsidP="00D87C6F"/>
    <w:p w14:paraId="194DCCB3" w14:textId="2725FFB6" w:rsidR="005843EB" w:rsidRPr="005843EB" w:rsidRDefault="005843EB" w:rsidP="00F66F66">
      <w:pPr>
        <w:spacing w:after="0"/>
        <w:rPr>
          <w:b/>
          <w:bCs/>
        </w:rPr>
      </w:pPr>
      <w:r w:rsidRPr="005843EB">
        <w:rPr>
          <w:b/>
          <w:bCs/>
        </w:rPr>
        <w:t>3.Run playbook</w:t>
      </w:r>
    </w:p>
    <w:p w14:paraId="6C87BEF2" w14:textId="29A29C08" w:rsidR="000F7B1D" w:rsidRDefault="00F66F66" w:rsidP="00F66F66">
      <w:pPr>
        <w:pStyle w:val="Output"/>
      </w:pPr>
      <w:r w:rsidRPr="00F66F66">
        <w:t>ansible-playbook helloworld.yml -i /etc/ansible/hosts</w:t>
      </w:r>
    </w:p>
    <w:p w14:paraId="5E48A1AA" w14:textId="21818453" w:rsidR="00F66F66" w:rsidRDefault="00F66F66" w:rsidP="00F66F66">
      <w:r>
        <w:rPr>
          <w:noProof/>
        </w:rPr>
        <w:drawing>
          <wp:inline distT="0" distB="0" distL="0" distR="0" wp14:anchorId="4754EF83" wp14:editId="1B90EA84">
            <wp:extent cx="5943600" cy="15855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85595"/>
                    </a:xfrm>
                    <a:prstGeom prst="rect">
                      <a:avLst/>
                    </a:prstGeom>
                  </pic:spPr>
                </pic:pic>
              </a:graphicData>
            </a:graphic>
          </wp:inline>
        </w:drawing>
      </w:r>
    </w:p>
    <w:p w14:paraId="00BE2ABD" w14:textId="0A2B2752" w:rsidR="00F66F66" w:rsidRDefault="00F66F66" w:rsidP="00F66F66">
      <w:r>
        <w:t>Here we are using default hosts file, so we are not requited to specify inventory file manullay, above playbook will work with below command as well.</w:t>
      </w:r>
    </w:p>
    <w:p w14:paraId="2A5DD466" w14:textId="34901E3A" w:rsidR="00F66F66" w:rsidRDefault="00F66F66" w:rsidP="00F66F66">
      <w:pPr>
        <w:pStyle w:val="Output"/>
      </w:pPr>
      <w:r w:rsidRPr="00F66F66">
        <w:t>ansible-playbook helloworld.yml</w:t>
      </w:r>
    </w:p>
    <w:p w14:paraId="17E45BB5" w14:textId="2E9EF0EB" w:rsidR="00F66F66" w:rsidRDefault="00F66F66" w:rsidP="00F66F66"/>
    <w:p w14:paraId="228D29C2" w14:textId="77777777" w:rsidR="00F66F66" w:rsidRDefault="00F66F66" w:rsidP="00F66F66"/>
    <w:p w14:paraId="0BBA9A3E" w14:textId="77777777" w:rsidR="000104C0" w:rsidRDefault="000104C0" w:rsidP="000104C0">
      <w:pPr>
        <w:pStyle w:val="Heading1"/>
      </w:pPr>
      <w:bookmarkStart w:id="8" w:name="_Toc32767961"/>
      <w:r>
        <w:lastRenderedPageBreak/>
        <w:t>Ansible – Ad-hoc Commands</w:t>
      </w:r>
      <w:bookmarkEnd w:id="8"/>
    </w:p>
    <w:p w14:paraId="10BBE656" w14:textId="77777777" w:rsidR="000104C0" w:rsidRDefault="000104C0" w:rsidP="000104C0">
      <w:r>
        <w:t xml:space="preserve">An Ansible ad-hoc command uses the </w:t>
      </w:r>
      <w:r w:rsidRPr="007D271F">
        <w:rPr>
          <w:b/>
          <w:bCs/>
        </w:rPr>
        <w:t xml:space="preserve">/usr/bin/ansible </w:t>
      </w:r>
      <w:r>
        <w:t xml:space="preserve">command-line tool to automate a single task on one or more managed nodes. Ad-hoc commands are great for tasks you repeat rarely. </w:t>
      </w:r>
    </w:p>
    <w:p w14:paraId="1380325C" w14:textId="77777777" w:rsidR="000104C0" w:rsidRDefault="000104C0" w:rsidP="000104C0">
      <w:r>
        <w:t xml:space="preserve">for example, if you want to power off all the machines in your lab for Christmas vacation, you could execute a quick one-liner in Ansible without writing a playbook. </w:t>
      </w:r>
    </w:p>
    <w:p w14:paraId="3818A0FB" w14:textId="77777777" w:rsidR="000104C0" w:rsidRPr="00F32E71" w:rsidRDefault="000104C0" w:rsidP="000104C0">
      <w:pPr>
        <w:spacing w:after="0"/>
        <w:rPr>
          <w:b/>
          <w:bCs/>
        </w:rPr>
      </w:pPr>
      <w:r w:rsidRPr="00F32E71">
        <w:rPr>
          <w:b/>
          <w:bCs/>
        </w:rPr>
        <w:t>Syntax</w:t>
      </w:r>
    </w:p>
    <w:p w14:paraId="23E48172" w14:textId="77777777" w:rsidR="000104C0" w:rsidRDefault="000104C0" w:rsidP="000104C0">
      <w:pPr>
        <w:pStyle w:val="Qsns"/>
        <w:spacing w:before="0"/>
      </w:pPr>
      <w:r>
        <w:t>ansible [hsotpattern] -m [module] -a "[module options]"</w:t>
      </w:r>
    </w:p>
    <w:p w14:paraId="1046B81A" w14:textId="77777777" w:rsidR="000104C0" w:rsidRDefault="000104C0" w:rsidP="000104C0"/>
    <w:p w14:paraId="04116E14" w14:textId="77777777" w:rsidR="000104C0" w:rsidRDefault="000104C0" w:rsidP="000104C0">
      <w:pPr>
        <w:spacing w:after="0"/>
      </w:pPr>
      <w:r>
        <w:t>Ad-hoc tasks can be used to reboot servers, copy files, manage packages and users etc.</w:t>
      </w:r>
    </w:p>
    <w:p w14:paraId="2BB8A452" w14:textId="77777777" w:rsidR="000104C0" w:rsidRDefault="000104C0" w:rsidP="000104C0">
      <w:pPr>
        <w:pStyle w:val="Output"/>
      </w:pPr>
      <w:r>
        <w:t>Ex #1 - I want to re-boot all [web] servers</w:t>
      </w:r>
    </w:p>
    <w:p w14:paraId="6584BA53" w14:textId="77777777" w:rsidR="000104C0" w:rsidRDefault="000104C0" w:rsidP="000104C0">
      <w:pPr>
        <w:pStyle w:val="Output"/>
      </w:pPr>
      <w:r>
        <w:t>ansible web -a "/sbin/reboot"</w:t>
      </w:r>
    </w:p>
    <w:p w14:paraId="2FECE881" w14:textId="77777777" w:rsidR="000104C0" w:rsidRDefault="000104C0" w:rsidP="000104C0">
      <w:pPr>
        <w:pStyle w:val="Output"/>
      </w:pPr>
    </w:p>
    <w:p w14:paraId="2EA07B59" w14:textId="77777777" w:rsidR="000104C0" w:rsidRDefault="000104C0" w:rsidP="000104C0">
      <w:pPr>
        <w:pStyle w:val="Output"/>
      </w:pPr>
      <w:r>
        <w:t>Ex #2 - By default Ansible uses only 5 simultaneous processes, I have 100 Servers - To reboot the [web] servers with 10 parallel forks/processes</w:t>
      </w:r>
    </w:p>
    <w:p w14:paraId="5DA8E10B" w14:textId="77777777" w:rsidR="000104C0" w:rsidRDefault="000104C0" w:rsidP="000104C0">
      <w:pPr>
        <w:pStyle w:val="Output"/>
      </w:pPr>
      <w:r>
        <w:t>ansible web -a "/sbin/reboot" -f 10</w:t>
      </w:r>
    </w:p>
    <w:p w14:paraId="32CE496D" w14:textId="77777777" w:rsidR="000104C0" w:rsidRDefault="000104C0" w:rsidP="000104C0">
      <w:pPr>
        <w:spacing w:after="0"/>
        <w:rPr>
          <w:b/>
          <w:bCs/>
        </w:rPr>
      </w:pPr>
    </w:p>
    <w:p w14:paraId="2EE399B0" w14:textId="77777777" w:rsidR="000104C0" w:rsidRDefault="000104C0" w:rsidP="000104C0">
      <w:pPr>
        <w:spacing w:after="0"/>
      </w:pPr>
      <w:r w:rsidRPr="000A2FF2">
        <w:rPr>
          <w:b/>
          <w:bCs/>
        </w:rPr>
        <w:t>Copy Module</w:t>
      </w:r>
      <w:r>
        <w:t xml:space="preserve"> : used for transfer files from Master to host nodes.</w:t>
      </w:r>
    </w:p>
    <w:p w14:paraId="6C8BCC87" w14:textId="77777777" w:rsidR="000104C0" w:rsidRDefault="000104C0" w:rsidP="000104C0">
      <w:pPr>
        <w:pStyle w:val="Output"/>
      </w:pPr>
      <w:r>
        <w:t># To transfer a file from Ansible master to all servers in the [web] group:</w:t>
      </w:r>
    </w:p>
    <w:p w14:paraId="4A323DD8" w14:textId="77777777" w:rsidR="000104C0" w:rsidRDefault="000104C0" w:rsidP="000104C0">
      <w:pPr>
        <w:pStyle w:val="Output"/>
      </w:pPr>
      <w:r>
        <w:t>ansible web -m copy -a "src=/etc/hosts dest=/tmp/hosts"</w:t>
      </w:r>
    </w:p>
    <w:p w14:paraId="047B6967" w14:textId="77777777" w:rsidR="000104C0" w:rsidRDefault="000104C0" w:rsidP="000104C0"/>
    <w:p w14:paraId="0D875768" w14:textId="77777777" w:rsidR="000104C0" w:rsidRDefault="000104C0" w:rsidP="000104C0">
      <w:pPr>
        <w:spacing w:after="0"/>
      </w:pPr>
      <w:r w:rsidRPr="000A2FF2">
        <w:rPr>
          <w:b/>
          <w:bCs/>
        </w:rPr>
        <w:t>File Module</w:t>
      </w:r>
      <w:r>
        <w:t xml:space="preserve"> : used for Create/Copy/Delete files or folders from Hosts</w:t>
      </w:r>
    </w:p>
    <w:p w14:paraId="1C30F318" w14:textId="77777777" w:rsidR="000104C0" w:rsidRDefault="000104C0" w:rsidP="000104C0">
      <w:pPr>
        <w:pStyle w:val="Output"/>
      </w:pPr>
      <w:r>
        <w:t># file module allows changing ownership and permissions on files.</w:t>
      </w:r>
    </w:p>
    <w:p w14:paraId="1CEAB00B" w14:textId="77777777" w:rsidR="000104C0" w:rsidRDefault="000104C0" w:rsidP="000104C0">
      <w:pPr>
        <w:pStyle w:val="Output"/>
      </w:pPr>
      <w:r>
        <w:t>ansible web -m file -a "dest=/srv/foo/a.txt mode=600"</w:t>
      </w:r>
    </w:p>
    <w:p w14:paraId="7270650B" w14:textId="77777777" w:rsidR="000104C0" w:rsidRDefault="000104C0" w:rsidP="000104C0">
      <w:pPr>
        <w:pStyle w:val="Output"/>
      </w:pPr>
      <w:r>
        <w:t>ansible web -m file -a "dest=/srv/foo/b.txt mode=600 owner=mdehaan group=mdehaan"</w:t>
      </w:r>
    </w:p>
    <w:p w14:paraId="5CE14909" w14:textId="77777777" w:rsidR="000104C0" w:rsidRDefault="000104C0" w:rsidP="000104C0">
      <w:pPr>
        <w:pStyle w:val="Output"/>
      </w:pPr>
    </w:p>
    <w:p w14:paraId="49BBC9CB" w14:textId="77777777" w:rsidR="000104C0" w:rsidRDefault="000104C0" w:rsidP="000104C0">
      <w:pPr>
        <w:pStyle w:val="Output"/>
      </w:pPr>
      <w:r>
        <w:t>#The file module can also create directories, similar to mkdir -p:</w:t>
      </w:r>
    </w:p>
    <w:p w14:paraId="44393D53" w14:textId="77777777" w:rsidR="000104C0" w:rsidRDefault="000104C0" w:rsidP="000104C0">
      <w:pPr>
        <w:pStyle w:val="Output"/>
      </w:pPr>
      <w:r>
        <w:t>ansible web -m file -a "dest=/path/to/c mode=755 owner=mdehaan group=mdehaan state=directory"</w:t>
      </w:r>
    </w:p>
    <w:p w14:paraId="62F2650E" w14:textId="77777777" w:rsidR="000104C0" w:rsidRDefault="000104C0" w:rsidP="000104C0">
      <w:pPr>
        <w:pStyle w:val="Output"/>
      </w:pPr>
    </w:p>
    <w:p w14:paraId="081BA401" w14:textId="77777777" w:rsidR="000104C0" w:rsidRDefault="000104C0" w:rsidP="000104C0">
      <w:pPr>
        <w:pStyle w:val="Output"/>
      </w:pPr>
      <w:r>
        <w:t>#To delete directories (recursively) and delete files:</w:t>
      </w:r>
    </w:p>
    <w:p w14:paraId="276F6CA4" w14:textId="77777777" w:rsidR="000104C0" w:rsidRDefault="000104C0" w:rsidP="000104C0">
      <w:pPr>
        <w:pStyle w:val="Output"/>
      </w:pPr>
      <w:r>
        <w:t>ansible webservers -m file -a "dest=/path/to/c state=absent"</w:t>
      </w:r>
    </w:p>
    <w:p w14:paraId="78A7A4D8" w14:textId="77777777" w:rsidR="000104C0" w:rsidRDefault="000104C0" w:rsidP="000104C0"/>
    <w:p w14:paraId="526BE76E" w14:textId="77777777" w:rsidR="000104C0" w:rsidRDefault="000104C0" w:rsidP="000104C0">
      <w:pPr>
        <w:spacing w:after="0"/>
      </w:pPr>
      <w:r w:rsidRPr="000A2FF2">
        <w:rPr>
          <w:b/>
          <w:bCs/>
        </w:rPr>
        <w:t>yum Module</w:t>
      </w:r>
      <w:r>
        <w:t>: to install, update, or remove packages on managed nodes</w:t>
      </w:r>
    </w:p>
    <w:p w14:paraId="109A55A2" w14:textId="77777777" w:rsidR="000104C0" w:rsidRDefault="000104C0" w:rsidP="000104C0">
      <w:pPr>
        <w:pStyle w:val="Output"/>
      </w:pPr>
      <w:r>
        <w:t># To ensure a specific version of a package is installed:</w:t>
      </w:r>
    </w:p>
    <w:p w14:paraId="0BD3E632" w14:textId="77777777" w:rsidR="000104C0" w:rsidRDefault="000104C0" w:rsidP="000104C0">
      <w:pPr>
        <w:pStyle w:val="Output"/>
      </w:pPr>
      <w:r>
        <w:t>$ ansible webservers -m yum -a "name=acme-1.5 state=present"</w:t>
      </w:r>
    </w:p>
    <w:p w14:paraId="5B32C46F" w14:textId="77777777" w:rsidR="000104C0" w:rsidRDefault="000104C0" w:rsidP="000104C0">
      <w:pPr>
        <w:pStyle w:val="Output"/>
      </w:pPr>
    </w:p>
    <w:p w14:paraId="45A6BFF9" w14:textId="77777777" w:rsidR="000104C0" w:rsidRDefault="000104C0" w:rsidP="000104C0">
      <w:pPr>
        <w:pStyle w:val="Output"/>
      </w:pPr>
      <w:r>
        <w:t># To ensure a package is at the latest version:</w:t>
      </w:r>
    </w:p>
    <w:p w14:paraId="291F91A5" w14:textId="77777777" w:rsidR="000104C0" w:rsidRDefault="000104C0" w:rsidP="000104C0">
      <w:pPr>
        <w:pStyle w:val="Output"/>
      </w:pPr>
      <w:r>
        <w:t>$ ansible webservers -m yum -a "name=acme state=latest"</w:t>
      </w:r>
    </w:p>
    <w:p w14:paraId="3B2326C8" w14:textId="77777777" w:rsidR="000104C0" w:rsidRDefault="000104C0" w:rsidP="000104C0">
      <w:pPr>
        <w:pStyle w:val="Output"/>
      </w:pPr>
    </w:p>
    <w:p w14:paraId="4E939734" w14:textId="77777777" w:rsidR="000104C0" w:rsidRDefault="000104C0" w:rsidP="000104C0">
      <w:pPr>
        <w:pStyle w:val="Output"/>
      </w:pPr>
      <w:r>
        <w:t># To ensure a package is not installed:</w:t>
      </w:r>
    </w:p>
    <w:p w14:paraId="0F1C89D9" w14:textId="77777777" w:rsidR="000104C0" w:rsidRDefault="000104C0" w:rsidP="000104C0">
      <w:pPr>
        <w:pStyle w:val="Output"/>
      </w:pPr>
      <w:r>
        <w:t>$ ansible webservers -m yum -a "name=acme state=absent"</w:t>
      </w:r>
    </w:p>
    <w:p w14:paraId="54E10925" w14:textId="77777777" w:rsidR="000104C0" w:rsidRDefault="000104C0" w:rsidP="000104C0"/>
    <w:p w14:paraId="5828BCF0" w14:textId="77777777" w:rsidR="000104C0" w:rsidRDefault="000104C0" w:rsidP="000104C0">
      <w:pPr>
        <w:spacing w:after="0"/>
      </w:pPr>
      <w:r w:rsidRPr="007145C2">
        <w:rPr>
          <w:b/>
          <w:bCs/>
        </w:rPr>
        <w:lastRenderedPageBreak/>
        <w:t>user Module</w:t>
      </w:r>
      <w:r>
        <w:t>: create, manage, and remove user accounts</w:t>
      </w:r>
    </w:p>
    <w:p w14:paraId="2DE51DA1" w14:textId="77777777" w:rsidR="000104C0" w:rsidRDefault="000104C0" w:rsidP="000104C0">
      <w:pPr>
        <w:pStyle w:val="Output"/>
      </w:pPr>
      <w:r>
        <w:t>$ ansible all -m user -a "name=foo password=&lt;crypted password here&gt;"</w:t>
      </w:r>
    </w:p>
    <w:p w14:paraId="49AE662E" w14:textId="77777777" w:rsidR="000104C0" w:rsidRDefault="000104C0" w:rsidP="000104C0">
      <w:pPr>
        <w:pStyle w:val="Output"/>
      </w:pPr>
      <w:r>
        <w:t>$ ansible all -m user -a "name=foo state=absent"</w:t>
      </w:r>
    </w:p>
    <w:p w14:paraId="4292D17F" w14:textId="77777777" w:rsidR="000104C0" w:rsidRDefault="000104C0" w:rsidP="000104C0"/>
    <w:p w14:paraId="157BC65D" w14:textId="77777777" w:rsidR="000104C0" w:rsidRDefault="000104C0" w:rsidP="000104C0">
      <w:pPr>
        <w:spacing w:after="0"/>
      </w:pPr>
      <w:r w:rsidRPr="009B29F9">
        <w:rPr>
          <w:b/>
          <w:bCs/>
        </w:rPr>
        <w:t>service Module</w:t>
      </w:r>
      <w:r>
        <w:t>: start/stop services</w:t>
      </w:r>
    </w:p>
    <w:p w14:paraId="48758D5D" w14:textId="77777777" w:rsidR="000104C0" w:rsidRDefault="000104C0" w:rsidP="000104C0">
      <w:pPr>
        <w:pStyle w:val="Output"/>
      </w:pPr>
      <w:r>
        <w:t># Ensure a service is started on all webservers:</w:t>
      </w:r>
    </w:p>
    <w:p w14:paraId="60BD0FBC" w14:textId="77777777" w:rsidR="000104C0" w:rsidRDefault="000104C0" w:rsidP="000104C0">
      <w:pPr>
        <w:pStyle w:val="Output"/>
      </w:pPr>
      <w:r>
        <w:t>$ ansible webservers -m service -a "name=httpd state=started"</w:t>
      </w:r>
    </w:p>
    <w:p w14:paraId="50118F2A" w14:textId="77777777" w:rsidR="000104C0" w:rsidRDefault="000104C0" w:rsidP="000104C0">
      <w:pPr>
        <w:pStyle w:val="Output"/>
      </w:pPr>
    </w:p>
    <w:p w14:paraId="4CAE1F5D" w14:textId="77777777" w:rsidR="000104C0" w:rsidRDefault="000104C0" w:rsidP="000104C0">
      <w:pPr>
        <w:pStyle w:val="Output"/>
      </w:pPr>
      <w:r>
        <w:t># restart a service on all webservers:</w:t>
      </w:r>
    </w:p>
    <w:p w14:paraId="4EF61C35" w14:textId="77777777" w:rsidR="000104C0" w:rsidRDefault="000104C0" w:rsidP="000104C0">
      <w:pPr>
        <w:pStyle w:val="Output"/>
      </w:pPr>
      <w:r>
        <w:t>$ ansible webservers -m service -a "name=httpd state=restarted"</w:t>
      </w:r>
    </w:p>
    <w:p w14:paraId="52A50CE5" w14:textId="77777777" w:rsidR="000104C0" w:rsidRDefault="000104C0" w:rsidP="000104C0">
      <w:pPr>
        <w:pStyle w:val="Output"/>
      </w:pPr>
    </w:p>
    <w:p w14:paraId="20EC9FC2" w14:textId="77777777" w:rsidR="000104C0" w:rsidRDefault="000104C0" w:rsidP="000104C0">
      <w:pPr>
        <w:pStyle w:val="Output"/>
      </w:pPr>
      <w:r>
        <w:t># Ensure a service is stopped:</w:t>
      </w:r>
    </w:p>
    <w:p w14:paraId="30B9A4E7" w14:textId="709BF99A" w:rsidR="000104C0" w:rsidRDefault="000104C0" w:rsidP="000104C0">
      <w:pPr>
        <w:pStyle w:val="Output"/>
      </w:pPr>
      <w:r>
        <w:t>$ ansible webservers -m service -a "name=httpd state=stopped"</w:t>
      </w:r>
    </w:p>
    <w:p w14:paraId="2AC3816E" w14:textId="294935CC" w:rsidR="00B43AA4" w:rsidRDefault="00B43AA4" w:rsidP="00B43AA4"/>
    <w:p w14:paraId="78A1AEF8" w14:textId="77777777" w:rsidR="00B43AA4" w:rsidRDefault="00B43AA4" w:rsidP="00B43AA4"/>
    <w:p w14:paraId="5CF7FA13" w14:textId="77777777" w:rsidR="000104C0" w:rsidRDefault="000104C0" w:rsidP="000104C0">
      <w:pPr>
        <w:pStyle w:val="Heading2"/>
      </w:pPr>
      <w:bookmarkStart w:id="9" w:name="_Toc32767962"/>
      <w:r>
        <w:t xml:space="preserve">Ansible – </w:t>
      </w:r>
      <w:r w:rsidRPr="009E7FF3">
        <w:t>Command</w:t>
      </w:r>
      <w:r>
        <w:t xml:space="preserve"> </w:t>
      </w:r>
      <w:r w:rsidRPr="009E7FF3">
        <w:t>Line Tools</w:t>
      </w:r>
      <w:bookmarkEnd w:id="9"/>
    </w:p>
    <w:p w14:paraId="304181AC" w14:textId="77777777" w:rsidR="000104C0" w:rsidRPr="004657F9" w:rsidRDefault="000104C0" w:rsidP="009A37DC">
      <w:pPr>
        <w:pStyle w:val="ListParagraph"/>
        <w:numPr>
          <w:ilvl w:val="0"/>
          <w:numId w:val="12"/>
        </w:numPr>
        <w:spacing w:after="0"/>
        <w:rPr>
          <w:b/>
          <w:bCs/>
        </w:rPr>
      </w:pPr>
      <w:r w:rsidRPr="004657F9">
        <w:rPr>
          <w:b/>
          <w:bCs/>
        </w:rPr>
        <w:t>ansible</w:t>
      </w:r>
    </w:p>
    <w:p w14:paraId="5C1863FF" w14:textId="77777777" w:rsidR="000104C0" w:rsidRDefault="000104C0" w:rsidP="00B43AA4">
      <w:pPr>
        <w:spacing w:after="0"/>
      </w:pPr>
      <w:r>
        <w:t>Used to Define and run a single task ‘playbook’ against a set of hosts. Mostly we used this for running Ad-hoc commands</w:t>
      </w:r>
    </w:p>
    <w:p w14:paraId="2EC1168A" w14:textId="77777777" w:rsidR="000104C0" w:rsidRDefault="000104C0" w:rsidP="000104C0">
      <w:pPr>
        <w:pStyle w:val="Output"/>
      </w:pPr>
      <w:r>
        <w:t>ansible web -a "/sbin/reboot"</w:t>
      </w:r>
    </w:p>
    <w:p w14:paraId="408A6AFF" w14:textId="77777777" w:rsidR="000104C0" w:rsidRDefault="000104C0" w:rsidP="000104C0"/>
    <w:p w14:paraId="1937A1B0" w14:textId="77777777" w:rsidR="000104C0" w:rsidRPr="004657F9" w:rsidRDefault="000104C0" w:rsidP="009A37DC">
      <w:pPr>
        <w:pStyle w:val="ListParagraph"/>
        <w:numPr>
          <w:ilvl w:val="0"/>
          <w:numId w:val="12"/>
        </w:numPr>
        <w:spacing w:after="0"/>
        <w:rPr>
          <w:b/>
          <w:bCs/>
        </w:rPr>
      </w:pPr>
      <w:r w:rsidRPr="004657F9">
        <w:rPr>
          <w:b/>
          <w:bCs/>
        </w:rPr>
        <w:t>ansible-config</w:t>
      </w:r>
    </w:p>
    <w:p w14:paraId="0642A9BE" w14:textId="77777777" w:rsidR="000104C0" w:rsidRDefault="000104C0" w:rsidP="00B43AA4">
      <w:pPr>
        <w:spacing w:after="0"/>
      </w:pPr>
      <w:r>
        <w:t>View ansible configuration.</w:t>
      </w:r>
    </w:p>
    <w:p w14:paraId="46769878" w14:textId="77777777" w:rsidR="000104C0" w:rsidRDefault="000104C0" w:rsidP="000104C0">
      <w:pPr>
        <w:pStyle w:val="Output"/>
      </w:pPr>
      <w:r>
        <w:t>vagrant@master:~/Ansible$ ansible-config --version</w:t>
      </w:r>
    </w:p>
    <w:p w14:paraId="4EC40125" w14:textId="77777777" w:rsidR="000104C0" w:rsidRDefault="000104C0" w:rsidP="000104C0">
      <w:pPr>
        <w:pStyle w:val="Output"/>
      </w:pPr>
      <w:r>
        <w:t>ansible-config 2.9.4</w:t>
      </w:r>
    </w:p>
    <w:p w14:paraId="506CC234" w14:textId="77777777" w:rsidR="000104C0" w:rsidRDefault="000104C0" w:rsidP="000104C0">
      <w:pPr>
        <w:pStyle w:val="Output"/>
      </w:pPr>
      <w:r>
        <w:t>config file = /etc/ansible/ansible.cfg</w:t>
      </w:r>
    </w:p>
    <w:p w14:paraId="776335F4" w14:textId="77777777" w:rsidR="000104C0" w:rsidRDefault="000104C0" w:rsidP="000104C0">
      <w:pPr>
        <w:pStyle w:val="Output"/>
      </w:pPr>
      <w:r>
        <w:t>configured module search path = [u'/home/vagrant/.ansible/plugins/modules', u'/usr/share/ansible/plugins</w:t>
      </w:r>
    </w:p>
    <w:p w14:paraId="3419D584" w14:textId="77777777" w:rsidR="000104C0" w:rsidRDefault="000104C0" w:rsidP="000104C0">
      <w:pPr>
        <w:pStyle w:val="Output"/>
      </w:pPr>
      <w:r>
        <w:t>/modules']</w:t>
      </w:r>
    </w:p>
    <w:p w14:paraId="5E20F6CD" w14:textId="77777777" w:rsidR="000104C0" w:rsidRDefault="000104C0" w:rsidP="000104C0">
      <w:pPr>
        <w:pStyle w:val="Output"/>
      </w:pPr>
      <w:r>
        <w:t>ansible python module location = /usr/lib/python2.7/dist-packages/ansible</w:t>
      </w:r>
    </w:p>
    <w:p w14:paraId="31A90C1C" w14:textId="77777777" w:rsidR="000104C0" w:rsidRDefault="000104C0" w:rsidP="000104C0">
      <w:pPr>
        <w:pStyle w:val="Output"/>
      </w:pPr>
      <w:r>
        <w:t>executable location = /usr/bin/ansible-config</w:t>
      </w:r>
    </w:p>
    <w:p w14:paraId="3D426EC1" w14:textId="77777777" w:rsidR="000104C0" w:rsidRDefault="000104C0" w:rsidP="000104C0">
      <w:pPr>
        <w:pStyle w:val="Output"/>
      </w:pPr>
      <w:r>
        <w:t>python version = 2.7.6 (default, Nov 13 2018, 12:45:42) [GCC 4.8.4]</w:t>
      </w:r>
    </w:p>
    <w:p w14:paraId="389FC120" w14:textId="77777777" w:rsidR="000104C0" w:rsidRDefault="000104C0" w:rsidP="000104C0"/>
    <w:p w14:paraId="63C0A863" w14:textId="77777777" w:rsidR="000104C0" w:rsidRPr="004657F9" w:rsidRDefault="000104C0" w:rsidP="009A37DC">
      <w:pPr>
        <w:pStyle w:val="ListParagraph"/>
        <w:numPr>
          <w:ilvl w:val="0"/>
          <w:numId w:val="12"/>
        </w:numPr>
        <w:rPr>
          <w:b/>
          <w:bCs/>
        </w:rPr>
      </w:pPr>
      <w:r w:rsidRPr="004657F9">
        <w:rPr>
          <w:b/>
          <w:bCs/>
        </w:rPr>
        <w:t>ansible-console</w:t>
      </w:r>
    </w:p>
    <w:p w14:paraId="7108CDE8" w14:textId="77777777" w:rsidR="000104C0" w:rsidRDefault="000104C0" w:rsidP="00B43AA4">
      <w:pPr>
        <w:pStyle w:val="ListParagraph"/>
        <w:ind w:left="0"/>
      </w:pPr>
      <w:r>
        <w:t xml:space="preserve">a REPL that allows for running ad-hoc tasks against a chosen inventory </w:t>
      </w:r>
    </w:p>
    <w:p w14:paraId="79D0255A" w14:textId="77777777" w:rsidR="000104C0" w:rsidRDefault="000104C0" w:rsidP="000104C0">
      <w:pPr>
        <w:pStyle w:val="ListParagraph"/>
        <w:rPr>
          <w:b/>
          <w:bCs/>
        </w:rPr>
      </w:pPr>
    </w:p>
    <w:p w14:paraId="4135F970" w14:textId="77777777" w:rsidR="000104C0" w:rsidRPr="004657F9" w:rsidRDefault="000104C0" w:rsidP="009A37DC">
      <w:pPr>
        <w:pStyle w:val="ListParagraph"/>
        <w:numPr>
          <w:ilvl w:val="0"/>
          <w:numId w:val="12"/>
        </w:numPr>
        <w:rPr>
          <w:b/>
          <w:bCs/>
        </w:rPr>
      </w:pPr>
      <w:r w:rsidRPr="004657F9">
        <w:rPr>
          <w:b/>
          <w:bCs/>
        </w:rPr>
        <w:t>ansible-doc</w:t>
      </w:r>
    </w:p>
    <w:p w14:paraId="4EAF0E62" w14:textId="77777777" w:rsidR="000104C0" w:rsidRDefault="000104C0" w:rsidP="00B43AA4">
      <w:pPr>
        <w:pStyle w:val="ListParagraph"/>
        <w:ind w:left="0"/>
      </w:pPr>
      <w:r>
        <w:t>displays information on modules installed in Ansible libraries. It displays a terse listing of plugins and their short descriptions, provides a printout of their DOCUMENTATION strings, and it can create a short “snippet” which can be pasted into a playbook.</w:t>
      </w:r>
    </w:p>
    <w:p w14:paraId="2CC7B77E" w14:textId="77777777" w:rsidR="000104C0" w:rsidRDefault="000104C0" w:rsidP="000104C0">
      <w:pPr>
        <w:pStyle w:val="ListParagraph"/>
      </w:pPr>
    </w:p>
    <w:p w14:paraId="04D73A37" w14:textId="77777777" w:rsidR="000104C0" w:rsidRPr="004657F9" w:rsidRDefault="000104C0" w:rsidP="009A37DC">
      <w:pPr>
        <w:pStyle w:val="ListParagraph"/>
        <w:numPr>
          <w:ilvl w:val="0"/>
          <w:numId w:val="12"/>
        </w:numPr>
        <w:rPr>
          <w:b/>
          <w:bCs/>
        </w:rPr>
      </w:pPr>
      <w:r w:rsidRPr="004657F9">
        <w:rPr>
          <w:b/>
          <w:bCs/>
        </w:rPr>
        <w:t>ansible-galaxy</w:t>
      </w:r>
    </w:p>
    <w:p w14:paraId="4FE0F080" w14:textId="77777777" w:rsidR="000104C0" w:rsidRDefault="000104C0" w:rsidP="00B43AA4">
      <w:pPr>
        <w:pStyle w:val="ListParagraph"/>
        <w:ind w:left="0"/>
      </w:pPr>
      <w:r>
        <w:lastRenderedPageBreak/>
        <w:t>command to manage Ansible roles in shared repositories, the default of which is Ansible Galaxy https://galaxy.ansible.com.</w:t>
      </w:r>
    </w:p>
    <w:p w14:paraId="037731E6" w14:textId="77777777" w:rsidR="000104C0" w:rsidRDefault="000104C0" w:rsidP="000104C0">
      <w:pPr>
        <w:pStyle w:val="ListParagraph"/>
        <w:rPr>
          <w:b/>
          <w:bCs/>
        </w:rPr>
      </w:pPr>
    </w:p>
    <w:p w14:paraId="0EC1FE67" w14:textId="77777777" w:rsidR="000104C0" w:rsidRPr="004657F9" w:rsidRDefault="000104C0" w:rsidP="009A37DC">
      <w:pPr>
        <w:pStyle w:val="ListParagraph"/>
        <w:numPr>
          <w:ilvl w:val="0"/>
          <w:numId w:val="12"/>
        </w:numPr>
        <w:rPr>
          <w:b/>
          <w:bCs/>
        </w:rPr>
      </w:pPr>
      <w:r w:rsidRPr="004657F9">
        <w:rPr>
          <w:b/>
          <w:bCs/>
        </w:rPr>
        <w:t>ansible-inventory</w:t>
      </w:r>
    </w:p>
    <w:p w14:paraId="43497196" w14:textId="77777777" w:rsidR="000104C0" w:rsidRDefault="000104C0" w:rsidP="000104C0">
      <w:pPr>
        <w:pStyle w:val="ListParagraph"/>
      </w:pPr>
      <w:r>
        <w:t>used to display or dump the configured inventory as Ansible sees i</w:t>
      </w:r>
    </w:p>
    <w:p w14:paraId="73975BDC" w14:textId="77777777" w:rsidR="000104C0" w:rsidRDefault="000104C0" w:rsidP="000104C0">
      <w:pPr>
        <w:pStyle w:val="ListParagraph"/>
      </w:pPr>
    </w:p>
    <w:p w14:paraId="10ABF4FF" w14:textId="77777777" w:rsidR="000104C0" w:rsidRPr="004657F9" w:rsidRDefault="000104C0" w:rsidP="009A37DC">
      <w:pPr>
        <w:pStyle w:val="ListParagraph"/>
        <w:numPr>
          <w:ilvl w:val="0"/>
          <w:numId w:val="12"/>
        </w:numPr>
        <w:rPr>
          <w:b/>
          <w:bCs/>
        </w:rPr>
      </w:pPr>
      <w:r w:rsidRPr="004657F9">
        <w:rPr>
          <w:b/>
          <w:bCs/>
        </w:rPr>
        <w:t>ansible-playbook</w:t>
      </w:r>
    </w:p>
    <w:p w14:paraId="2FE287AC" w14:textId="77777777" w:rsidR="000104C0" w:rsidRDefault="000104C0" w:rsidP="000104C0">
      <w:pPr>
        <w:pStyle w:val="ListParagraph"/>
      </w:pPr>
      <w:r>
        <w:t>Runs Ansible playbooks, executing the defined tasks on the targeted hosts.</w:t>
      </w:r>
    </w:p>
    <w:p w14:paraId="207B8B55" w14:textId="77777777" w:rsidR="000104C0" w:rsidRDefault="000104C0" w:rsidP="000104C0">
      <w:pPr>
        <w:pStyle w:val="ListParagraph"/>
      </w:pPr>
    </w:p>
    <w:p w14:paraId="3E9CF80C" w14:textId="77777777" w:rsidR="000104C0" w:rsidRPr="004657F9" w:rsidRDefault="000104C0" w:rsidP="009A37DC">
      <w:pPr>
        <w:pStyle w:val="ListParagraph"/>
        <w:numPr>
          <w:ilvl w:val="0"/>
          <w:numId w:val="12"/>
        </w:numPr>
        <w:rPr>
          <w:b/>
          <w:bCs/>
        </w:rPr>
      </w:pPr>
      <w:r w:rsidRPr="004657F9">
        <w:rPr>
          <w:b/>
          <w:bCs/>
        </w:rPr>
        <w:t>ansible-pull</w:t>
      </w:r>
    </w:p>
    <w:p w14:paraId="26E4B8BB" w14:textId="77777777" w:rsidR="000104C0" w:rsidRDefault="000104C0" w:rsidP="000104C0">
      <w:pPr>
        <w:pStyle w:val="ListParagraph"/>
      </w:pPr>
      <w:r>
        <w:t>pulls playbooks from a VCS repo and executes them for the local host</w:t>
      </w:r>
    </w:p>
    <w:p w14:paraId="2F8FA5A4" w14:textId="77777777" w:rsidR="000104C0" w:rsidRDefault="000104C0" w:rsidP="000104C0">
      <w:pPr>
        <w:pStyle w:val="ListParagraph"/>
      </w:pPr>
    </w:p>
    <w:p w14:paraId="34D257E6" w14:textId="77777777" w:rsidR="000104C0" w:rsidRPr="00EC4FE3" w:rsidRDefault="000104C0" w:rsidP="009A37DC">
      <w:pPr>
        <w:pStyle w:val="ListParagraph"/>
        <w:numPr>
          <w:ilvl w:val="0"/>
          <w:numId w:val="12"/>
        </w:numPr>
        <w:rPr>
          <w:b/>
          <w:bCs/>
        </w:rPr>
      </w:pPr>
      <w:r w:rsidRPr="00EC4FE3">
        <w:rPr>
          <w:b/>
          <w:bCs/>
        </w:rPr>
        <w:t>ansible-vault</w:t>
      </w:r>
    </w:p>
    <w:p w14:paraId="0482EBCC" w14:textId="77777777" w:rsidR="000104C0" w:rsidRDefault="000104C0" w:rsidP="000104C0">
      <w:pPr>
        <w:pStyle w:val="ListParagraph"/>
      </w:pPr>
      <w:r>
        <w:t>encryption/decryption utility for Ansible data files</w:t>
      </w:r>
    </w:p>
    <w:p w14:paraId="2748CA49" w14:textId="74F173D3" w:rsidR="00A41769" w:rsidRDefault="00A41769" w:rsidP="00B441D6"/>
    <w:p w14:paraId="79825D9D" w14:textId="77777777" w:rsidR="003D4AC0" w:rsidRDefault="003D4AC0" w:rsidP="003D4AC0">
      <w:pPr>
        <w:pStyle w:val="Heading1"/>
      </w:pPr>
      <w:bookmarkStart w:id="10" w:name="_Toc32767963"/>
      <w:r w:rsidRPr="008A524D">
        <w:t>Ansible</w:t>
      </w:r>
      <w:r>
        <w:t xml:space="preserve"> –</w:t>
      </w:r>
      <w:r w:rsidRPr="008A524D">
        <w:t xml:space="preserve"> Modules</w:t>
      </w:r>
      <w:bookmarkEnd w:id="10"/>
      <w:r>
        <w:t xml:space="preserve"> </w:t>
      </w:r>
    </w:p>
    <w:p w14:paraId="194E4CA5" w14:textId="77777777" w:rsidR="003D4AC0" w:rsidRDefault="003D4AC0" w:rsidP="003D4AC0">
      <w:r w:rsidRPr="00F15CC3">
        <w:t>Ansible </w:t>
      </w:r>
      <w:hyperlink r:id="rId15" w:tgtFrame="_blank" w:history="1">
        <w:r w:rsidRPr="00F15CC3">
          <w:rPr>
            <w:rStyle w:val="Hyperlink"/>
          </w:rPr>
          <w:t>modules</w:t>
        </w:r>
      </w:hyperlink>
      <w:r w:rsidRPr="00F15CC3">
        <w:t> are standalone scripts that can be used inside an Ansible playbook. A playbook consists of a play, and a play consists of tasks.</w:t>
      </w:r>
    </w:p>
    <w:p w14:paraId="6BDF0C1D" w14:textId="59559E92" w:rsidR="003D4AC0" w:rsidRPr="00F15CC3" w:rsidRDefault="003D4AC0" w:rsidP="00B43AA4">
      <w:pPr>
        <w:spacing w:after="0"/>
        <w:rPr>
          <w:b/>
          <w:bCs/>
        </w:rPr>
      </w:pPr>
      <w:r w:rsidRPr="00F15CC3">
        <w:rPr>
          <w:b/>
          <w:bCs/>
        </w:rPr>
        <w:t>1</w:t>
      </w:r>
      <w:r w:rsidR="00B43AA4">
        <w:rPr>
          <w:b/>
          <w:bCs/>
        </w:rPr>
        <w:t>.</w:t>
      </w:r>
      <w:r w:rsidRPr="00F15CC3">
        <w:rPr>
          <w:b/>
          <w:bCs/>
        </w:rPr>
        <w:t xml:space="preserve"> Package management</w:t>
      </w:r>
    </w:p>
    <w:p w14:paraId="66E09AE3" w14:textId="77777777" w:rsidR="003D4AC0" w:rsidRDefault="003D4AC0" w:rsidP="009A37DC">
      <w:pPr>
        <w:pStyle w:val="ListParagraph"/>
        <w:numPr>
          <w:ilvl w:val="0"/>
          <w:numId w:val="29"/>
        </w:numPr>
      </w:pPr>
      <w:r w:rsidRPr="00F15CC3">
        <w:t>There is a module for most popular package managers, such as DNF and APT, to enable you to install any package on a system.</w:t>
      </w:r>
    </w:p>
    <w:p w14:paraId="51A2D519" w14:textId="77777777" w:rsidR="003D4AC0" w:rsidRPr="00F15CC3" w:rsidRDefault="003D4AC0" w:rsidP="009A37DC">
      <w:pPr>
        <w:pStyle w:val="ListParagraph"/>
        <w:numPr>
          <w:ilvl w:val="0"/>
          <w:numId w:val="29"/>
        </w:numPr>
      </w:pPr>
      <w:r>
        <w:t xml:space="preserve">It covers </w:t>
      </w:r>
      <w:r w:rsidRPr="00F15CC3">
        <w:t>YUM module (required for Python 2 compatibility) is </w:t>
      </w:r>
      <w:hyperlink r:id="rId16" w:tgtFrame="_blank" w:history="1">
        <w:r w:rsidRPr="00F15CC3">
          <w:rPr>
            <w:rStyle w:val="Hyperlink"/>
          </w:rPr>
          <w:t>yum_module</w:t>
        </w:r>
      </w:hyperlink>
      <w:r w:rsidRPr="00F15CC3">
        <w:t>, while the APT module is </w:t>
      </w:r>
      <w:hyperlink r:id="rId17" w:tgtFrame="_blank" w:history="1">
        <w:r w:rsidRPr="00F15CC3">
          <w:rPr>
            <w:rStyle w:val="Hyperlink"/>
          </w:rPr>
          <w:t>apt_module</w:t>
        </w:r>
      </w:hyperlink>
      <w:r w:rsidRPr="00F15CC3">
        <w:t>, the Slackpkg module is </w:t>
      </w:r>
      <w:hyperlink r:id="rId18" w:tgtFrame="_blank" w:history="1">
        <w:r w:rsidRPr="00F15CC3">
          <w:rPr>
            <w:rStyle w:val="Hyperlink"/>
          </w:rPr>
          <w:t>slackpkg_module</w:t>
        </w:r>
      </w:hyperlink>
      <w:r w:rsidRPr="00F15CC3">
        <w:t>, and so on.</w:t>
      </w:r>
    </w:p>
    <w:p w14:paraId="6ED609BA" w14:textId="77777777" w:rsidR="003D4AC0" w:rsidRDefault="003D4AC0" w:rsidP="003D4AC0">
      <w:pPr>
        <w:spacing w:after="0"/>
      </w:pPr>
      <w:r>
        <w:t xml:space="preserve">Example </w:t>
      </w:r>
    </w:p>
    <w:p w14:paraId="2440291F" w14:textId="77777777" w:rsidR="003D4AC0" w:rsidRDefault="003D4AC0" w:rsidP="003D4AC0">
      <w:pPr>
        <w:pStyle w:val="Output"/>
      </w:pPr>
      <w:r>
        <w:t>- name: Install a list of packages</w:t>
      </w:r>
    </w:p>
    <w:p w14:paraId="4C764A2D" w14:textId="77777777" w:rsidR="003D4AC0" w:rsidRDefault="003D4AC0" w:rsidP="003D4AC0">
      <w:pPr>
        <w:pStyle w:val="Output"/>
      </w:pPr>
      <w:r>
        <w:t xml:space="preserve">  yum:</w:t>
      </w:r>
    </w:p>
    <w:p w14:paraId="710877DC" w14:textId="77777777" w:rsidR="003D4AC0" w:rsidRDefault="003D4AC0" w:rsidP="003D4AC0">
      <w:pPr>
        <w:pStyle w:val="Output"/>
      </w:pPr>
      <w:r>
        <w:t xml:space="preserve">    name:</w:t>
      </w:r>
    </w:p>
    <w:p w14:paraId="6CEB391E" w14:textId="77777777" w:rsidR="003D4AC0" w:rsidRDefault="003D4AC0" w:rsidP="003D4AC0">
      <w:pPr>
        <w:pStyle w:val="Output"/>
      </w:pPr>
      <w:r>
        <w:t xml:space="preserve">     - nginx</w:t>
      </w:r>
    </w:p>
    <w:p w14:paraId="16FB1A07" w14:textId="77777777" w:rsidR="003D4AC0" w:rsidRDefault="003D4AC0" w:rsidP="003D4AC0">
      <w:pPr>
        <w:pStyle w:val="Output"/>
      </w:pPr>
      <w:r>
        <w:t xml:space="preserve">      - postgresql</w:t>
      </w:r>
    </w:p>
    <w:p w14:paraId="3A224833" w14:textId="77777777" w:rsidR="003D4AC0" w:rsidRDefault="003D4AC0" w:rsidP="003D4AC0">
      <w:pPr>
        <w:pStyle w:val="Output"/>
      </w:pPr>
      <w:r>
        <w:t xml:space="preserve">      - postgresql-server</w:t>
      </w:r>
    </w:p>
    <w:p w14:paraId="50389535" w14:textId="77777777" w:rsidR="003D4AC0" w:rsidRDefault="003D4AC0" w:rsidP="003D4AC0">
      <w:pPr>
        <w:pStyle w:val="Output"/>
      </w:pPr>
      <w:r>
        <w:t xml:space="preserve">    state: present</w:t>
      </w:r>
    </w:p>
    <w:p w14:paraId="25C0F370" w14:textId="77777777" w:rsidR="003D4AC0" w:rsidRDefault="003D4AC0" w:rsidP="003D4AC0">
      <w:r>
        <w:t>This installs the list of packages and helps download multiple packages</w:t>
      </w:r>
    </w:p>
    <w:p w14:paraId="7647D9B7" w14:textId="77777777" w:rsidR="003D4AC0" w:rsidRDefault="003D4AC0" w:rsidP="003D4AC0"/>
    <w:p w14:paraId="3D782D01" w14:textId="77777777" w:rsidR="003D4AC0" w:rsidRPr="008D1626" w:rsidRDefault="003D4AC0" w:rsidP="003D4AC0">
      <w:pPr>
        <w:spacing w:after="0"/>
        <w:rPr>
          <w:b/>
          <w:bCs/>
        </w:rPr>
      </w:pPr>
      <w:r w:rsidRPr="008D1626">
        <w:rPr>
          <w:b/>
          <w:bCs/>
        </w:rPr>
        <w:t>2: Service</w:t>
      </w:r>
    </w:p>
    <w:p w14:paraId="46634C04" w14:textId="77777777" w:rsidR="003D4AC0" w:rsidRDefault="003D4AC0" w:rsidP="003D4AC0">
      <w:r>
        <w:t>After installing a package, you need a module to start it. The service module enables you to start, stop, and reload installed packages; this comes in pretty handy.</w:t>
      </w:r>
    </w:p>
    <w:p w14:paraId="6A680852" w14:textId="77777777" w:rsidR="003D4AC0" w:rsidRDefault="003D4AC0" w:rsidP="003D4AC0"/>
    <w:p w14:paraId="34142DF2" w14:textId="77777777" w:rsidR="003D4AC0" w:rsidRDefault="003D4AC0" w:rsidP="00B43AA4">
      <w:pPr>
        <w:spacing w:after="0"/>
      </w:pPr>
      <w:r>
        <w:lastRenderedPageBreak/>
        <w:t>Example 1:</w:t>
      </w:r>
    </w:p>
    <w:p w14:paraId="053375EF" w14:textId="77777777" w:rsidR="003D4AC0" w:rsidRDefault="003D4AC0" w:rsidP="003D4AC0">
      <w:pPr>
        <w:pStyle w:val="Output"/>
      </w:pPr>
      <w:r>
        <w:t>- name: Start service foo, based on running process /usr/bin/foo</w:t>
      </w:r>
    </w:p>
    <w:p w14:paraId="223FFD36" w14:textId="77777777" w:rsidR="003D4AC0" w:rsidRDefault="003D4AC0" w:rsidP="003D4AC0">
      <w:pPr>
        <w:pStyle w:val="Output"/>
      </w:pPr>
      <w:r>
        <w:t xml:space="preserve">  service:</w:t>
      </w:r>
    </w:p>
    <w:p w14:paraId="0BE1BA9D" w14:textId="77777777" w:rsidR="003D4AC0" w:rsidRDefault="003D4AC0" w:rsidP="003D4AC0">
      <w:pPr>
        <w:pStyle w:val="Output"/>
      </w:pPr>
      <w:r>
        <w:t xml:space="preserve">    name: foo</w:t>
      </w:r>
    </w:p>
    <w:p w14:paraId="6DC0E323" w14:textId="77777777" w:rsidR="003D4AC0" w:rsidRDefault="003D4AC0" w:rsidP="003D4AC0">
      <w:pPr>
        <w:pStyle w:val="Output"/>
      </w:pPr>
      <w:r>
        <w:t xml:space="preserve">    pattern: /usr/bin/foo</w:t>
      </w:r>
    </w:p>
    <w:p w14:paraId="1BD6A835" w14:textId="77777777" w:rsidR="003D4AC0" w:rsidRDefault="003D4AC0" w:rsidP="003D4AC0">
      <w:pPr>
        <w:pStyle w:val="Output"/>
      </w:pPr>
      <w:r>
        <w:t xml:space="preserve">    state: started</w:t>
      </w:r>
    </w:p>
    <w:p w14:paraId="14FFC1B6" w14:textId="77777777" w:rsidR="003D4AC0" w:rsidRDefault="003D4AC0" w:rsidP="003D4AC0">
      <w:r>
        <w:t>This starts the service foo.</w:t>
      </w:r>
    </w:p>
    <w:p w14:paraId="38A20C16" w14:textId="77777777" w:rsidR="003D4AC0" w:rsidRDefault="003D4AC0" w:rsidP="00B43AA4">
      <w:pPr>
        <w:spacing w:after="0"/>
      </w:pPr>
      <w:r>
        <w:t>Example 2:</w:t>
      </w:r>
    </w:p>
    <w:p w14:paraId="3BB66C07" w14:textId="77777777" w:rsidR="003D4AC0" w:rsidRDefault="003D4AC0" w:rsidP="003D4AC0">
      <w:pPr>
        <w:pStyle w:val="Output"/>
      </w:pPr>
      <w:r>
        <w:t>- name: Restart network service for interface eth0</w:t>
      </w:r>
    </w:p>
    <w:p w14:paraId="605B1FAF" w14:textId="77777777" w:rsidR="003D4AC0" w:rsidRDefault="003D4AC0" w:rsidP="003D4AC0">
      <w:pPr>
        <w:pStyle w:val="Output"/>
      </w:pPr>
      <w:r>
        <w:t xml:space="preserve">  service:</w:t>
      </w:r>
    </w:p>
    <w:p w14:paraId="22DB5FEE" w14:textId="77777777" w:rsidR="003D4AC0" w:rsidRDefault="003D4AC0" w:rsidP="003D4AC0">
      <w:pPr>
        <w:pStyle w:val="Output"/>
      </w:pPr>
      <w:r>
        <w:t xml:space="preserve">    name: network</w:t>
      </w:r>
    </w:p>
    <w:p w14:paraId="54FC01C1" w14:textId="77777777" w:rsidR="003D4AC0" w:rsidRDefault="003D4AC0" w:rsidP="003D4AC0">
      <w:pPr>
        <w:pStyle w:val="Output"/>
      </w:pPr>
      <w:r>
        <w:t xml:space="preserve">    state: restarted</w:t>
      </w:r>
    </w:p>
    <w:p w14:paraId="62DC3036" w14:textId="77777777" w:rsidR="003D4AC0" w:rsidRDefault="003D4AC0" w:rsidP="003D4AC0">
      <w:pPr>
        <w:pStyle w:val="Output"/>
      </w:pPr>
      <w:r>
        <w:t xml:space="preserve">    args: eth0</w:t>
      </w:r>
    </w:p>
    <w:p w14:paraId="3432856C" w14:textId="77777777" w:rsidR="003D4AC0" w:rsidRDefault="003D4AC0" w:rsidP="003D4AC0">
      <w:r>
        <w:t>This restarts the network service of the interface eth0.</w:t>
      </w:r>
    </w:p>
    <w:p w14:paraId="1135591A" w14:textId="77777777" w:rsidR="003D4AC0" w:rsidRDefault="003D4AC0" w:rsidP="003D4AC0"/>
    <w:p w14:paraId="46A7FE41" w14:textId="77777777" w:rsidR="003D4AC0" w:rsidRPr="00033E74" w:rsidRDefault="003D4AC0" w:rsidP="00B43AA4">
      <w:pPr>
        <w:spacing w:after="0"/>
        <w:rPr>
          <w:b/>
          <w:bCs/>
        </w:rPr>
      </w:pPr>
      <w:r w:rsidRPr="00033E74">
        <w:rPr>
          <w:b/>
          <w:bCs/>
        </w:rPr>
        <w:t>3: Copy</w:t>
      </w:r>
    </w:p>
    <w:p w14:paraId="35D1EC37" w14:textId="77777777" w:rsidR="003D4AC0" w:rsidRPr="008D1626" w:rsidRDefault="003D4AC0" w:rsidP="003D4AC0">
      <w:pPr>
        <w:rPr>
          <w:rFonts w:cs="Segoe UI"/>
        </w:rPr>
      </w:pPr>
      <w:r w:rsidRPr="008D1626">
        <w:rPr>
          <w:rFonts w:cs="Segoe UI"/>
        </w:rPr>
        <w:t>The </w:t>
      </w:r>
      <w:hyperlink r:id="rId19" w:tgtFrame="_blank" w:history="1">
        <w:r w:rsidRPr="008D1626">
          <w:rPr>
            <w:rStyle w:val="Hyperlink"/>
            <w:rFonts w:cs="Segoe UI"/>
            <w:color w:val="0098C3"/>
          </w:rPr>
          <w:t>copy module</w:t>
        </w:r>
      </w:hyperlink>
      <w:r w:rsidRPr="008D1626">
        <w:rPr>
          <w:rFonts w:cs="Segoe UI"/>
        </w:rPr>
        <w:t> copies a file from the local or remote machine to a location on the remote machine.</w:t>
      </w:r>
    </w:p>
    <w:p w14:paraId="515FC356" w14:textId="77777777" w:rsidR="003D4AC0" w:rsidRDefault="003D4AC0" w:rsidP="003D4AC0">
      <w:pPr>
        <w:spacing w:after="0"/>
      </w:pPr>
      <w:r>
        <w:t>Example 1:</w:t>
      </w:r>
    </w:p>
    <w:p w14:paraId="61D58D69" w14:textId="77777777" w:rsidR="003D4AC0" w:rsidRDefault="003D4AC0" w:rsidP="003D4AC0">
      <w:pPr>
        <w:pStyle w:val="Output"/>
        <w:rPr>
          <w:rFonts w:ascii="Courier New" w:hAnsi="Courier New" w:cs="Courier New"/>
          <w:color w:val="444444"/>
        </w:rPr>
      </w:pPr>
      <w:r>
        <w:rPr>
          <w:rStyle w:val="co3"/>
          <w:b/>
          <w:bCs/>
          <w:color w:val="008000"/>
          <w:sz w:val="21"/>
          <w:szCs w:val="21"/>
        </w:rPr>
        <w:t>- name</w:t>
      </w:r>
      <w:r>
        <w:rPr>
          <w:rStyle w:val="sy2"/>
          <w:b/>
          <w:bCs/>
          <w:color w:val="A52A2A"/>
          <w:sz w:val="21"/>
          <w:szCs w:val="21"/>
        </w:rPr>
        <w:t>: </w:t>
      </w:r>
      <w:r>
        <w:rPr>
          <w:color w:val="444444"/>
        </w:rPr>
        <w:t>Copy a new </w:t>
      </w:r>
      <w:r>
        <w:rPr>
          <w:rStyle w:val="st0"/>
          <w:b/>
          <w:bCs/>
          <w:color w:val="CF00CF"/>
          <w:sz w:val="21"/>
          <w:szCs w:val="21"/>
        </w:rPr>
        <w:t>"ntp.conf file into place, backing up the original if it differs from the copied version</w:t>
      </w:r>
      <w:r>
        <w:br/>
      </w:r>
      <w:r>
        <w:rPr>
          <w:rStyle w:val="st0"/>
          <w:b/>
          <w:bCs/>
          <w:color w:val="CF00CF"/>
          <w:sz w:val="21"/>
          <w:szCs w:val="21"/>
        </w:rPr>
        <w:t>  copy:</w:t>
      </w:r>
      <w:r>
        <w:br/>
      </w:r>
      <w:r>
        <w:rPr>
          <w:rStyle w:val="st0"/>
          <w:b/>
          <w:bCs/>
          <w:color w:val="CF00CF"/>
          <w:sz w:val="21"/>
          <w:szCs w:val="21"/>
        </w:rPr>
        <w:t>    src: /mine/ntp.conf</w:t>
      </w:r>
      <w:r>
        <w:br/>
      </w:r>
      <w:r>
        <w:rPr>
          <w:rStyle w:val="st0"/>
          <w:b/>
          <w:bCs/>
          <w:color w:val="CF00CF"/>
          <w:sz w:val="21"/>
          <w:szCs w:val="21"/>
        </w:rPr>
        <w:t>    dest: /etc/ntp.conf</w:t>
      </w:r>
      <w:r>
        <w:br/>
      </w:r>
      <w:r>
        <w:rPr>
          <w:rStyle w:val="st0"/>
          <w:b/>
          <w:bCs/>
          <w:color w:val="CF00CF"/>
          <w:sz w:val="21"/>
          <w:szCs w:val="21"/>
        </w:rPr>
        <w:t>    owner: root</w:t>
      </w:r>
      <w:r>
        <w:br/>
      </w:r>
      <w:r>
        <w:rPr>
          <w:rStyle w:val="st0"/>
          <w:b/>
          <w:bCs/>
          <w:color w:val="CF00CF"/>
          <w:sz w:val="21"/>
          <w:szCs w:val="21"/>
        </w:rPr>
        <w:t>    group: root</w:t>
      </w:r>
      <w:r>
        <w:br/>
      </w:r>
      <w:r>
        <w:rPr>
          <w:rStyle w:val="st0"/>
          <w:b/>
          <w:bCs/>
          <w:color w:val="CF00CF"/>
          <w:sz w:val="21"/>
          <w:szCs w:val="21"/>
        </w:rPr>
        <w:t>    mode: '0644'</w:t>
      </w:r>
      <w:r>
        <w:br/>
      </w:r>
      <w:r>
        <w:rPr>
          <w:rStyle w:val="st0"/>
          <w:b/>
          <w:bCs/>
          <w:color w:val="CF00CF"/>
          <w:sz w:val="21"/>
          <w:szCs w:val="21"/>
        </w:rPr>
        <w:t>    backup: yes</w:t>
      </w:r>
    </w:p>
    <w:p w14:paraId="3E5A44AE" w14:textId="77777777" w:rsidR="00B43AA4" w:rsidRDefault="00B43AA4" w:rsidP="003D4AC0">
      <w:pPr>
        <w:spacing w:after="0"/>
      </w:pPr>
    </w:p>
    <w:p w14:paraId="589EE6CF" w14:textId="22840902" w:rsidR="003D4AC0" w:rsidRDefault="003D4AC0" w:rsidP="003D4AC0">
      <w:pPr>
        <w:spacing w:after="0"/>
        <w:rPr>
          <w:b/>
          <w:bCs/>
        </w:rPr>
      </w:pPr>
      <w:r>
        <w:t>Example 2:</w:t>
      </w:r>
    </w:p>
    <w:p w14:paraId="63098217" w14:textId="77777777" w:rsidR="003D4AC0" w:rsidRDefault="003D4AC0" w:rsidP="003D4AC0">
      <w:pPr>
        <w:pStyle w:val="Output"/>
        <w:rPr>
          <w:rFonts w:ascii="Courier New" w:hAnsi="Courier New" w:cs="Courier New"/>
        </w:rPr>
      </w:pPr>
      <w:r>
        <w:rPr>
          <w:rStyle w:val="co3"/>
          <w:b/>
          <w:bCs/>
          <w:color w:val="008000"/>
          <w:sz w:val="21"/>
          <w:szCs w:val="21"/>
        </w:rPr>
        <w:t>- name</w:t>
      </w:r>
      <w:r>
        <w:rPr>
          <w:rStyle w:val="sy2"/>
          <w:b/>
          <w:bCs/>
          <w:color w:val="A52A2A"/>
          <w:sz w:val="21"/>
          <w:szCs w:val="21"/>
        </w:rPr>
        <w:t>: </w:t>
      </w:r>
      <w:r>
        <w:t>Copy file with owner and permission, using symbolic representation</w:t>
      </w:r>
      <w:r>
        <w:rPr>
          <w:color w:val="007F45"/>
        </w:rPr>
        <w:br/>
      </w:r>
      <w:r>
        <w:rPr>
          <w:rStyle w:val="co4"/>
          <w:b/>
          <w:bCs/>
          <w:color w:val="007F45"/>
          <w:sz w:val="21"/>
          <w:szCs w:val="21"/>
        </w:rPr>
        <w:t>  copy</w:t>
      </w:r>
      <w:r>
        <w:t>:</w:t>
      </w:r>
      <w:r>
        <w:rPr>
          <w:color w:val="008000"/>
        </w:rPr>
        <w:br/>
      </w:r>
      <w:r>
        <w:rPr>
          <w:rStyle w:val="co3"/>
          <w:b/>
          <w:bCs/>
          <w:color w:val="008000"/>
          <w:sz w:val="21"/>
          <w:szCs w:val="21"/>
        </w:rPr>
        <w:t>    src</w:t>
      </w:r>
      <w:r>
        <w:rPr>
          <w:rStyle w:val="sy2"/>
          <w:b/>
          <w:bCs/>
          <w:color w:val="A52A2A"/>
          <w:sz w:val="21"/>
          <w:szCs w:val="21"/>
        </w:rPr>
        <w:t>: </w:t>
      </w:r>
      <w:r>
        <w:t>/srv/myfiles/foo.conf</w:t>
      </w:r>
      <w:r>
        <w:rPr>
          <w:color w:val="008000"/>
        </w:rPr>
        <w:br/>
      </w:r>
      <w:r>
        <w:rPr>
          <w:rStyle w:val="co3"/>
          <w:b/>
          <w:bCs/>
          <w:color w:val="008000"/>
          <w:sz w:val="21"/>
          <w:szCs w:val="21"/>
        </w:rPr>
        <w:t>    dest</w:t>
      </w:r>
      <w:r>
        <w:rPr>
          <w:rStyle w:val="sy2"/>
          <w:b/>
          <w:bCs/>
          <w:color w:val="A52A2A"/>
          <w:sz w:val="21"/>
          <w:szCs w:val="21"/>
        </w:rPr>
        <w:t>: </w:t>
      </w:r>
      <w:r>
        <w:t>/etc/foo.conf</w:t>
      </w:r>
      <w:r>
        <w:rPr>
          <w:color w:val="008000"/>
        </w:rPr>
        <w:br/>
      </w:r>
      <w:r>
        <w:rPr>
          <w:rStyle w:val="co3"/>
          <w:b/>
          <w:bCs/>
          <w:color w:val="008000"/>
          <w:sz w:val="21"/>
          <w:szCs w:val="21"/>
        </w:rPr>
        <w:t>    owner</w:t>
      </w:r>
      <w:r>
        <w:rPr>
          <w:rStyle w:val="sy2"/>
          <w:b/>
          <w:bCs/>
          <w:color w:val="A52A2A"/>
          <w:sz w:val="21"/>
          <w:szCs w:val="21"/>
        </w:rPr>
        <w:t>: </w:t>
      </w:r>
      <w:r>
        <w:t>foo</w:t>
      </w:r>
      <w:r>
        <w:rPr>
          <w:color w:val="008000"/>
        </w:rPr>
        <w:br/>
      </w:r>
      <w:r>
        <w:rPr>
          <w:rStyle w:val="co3"/>
          <w:b/>
          <w:bCs/>
          <w:color w:val="008000"/>
          <w:sz w:val="21"/>
          <w:szCs w:val="21"/>
        </w:rPr>
        <w:t>    group</w:t>
      </w:r>
      <w:r>
        <w:rPr>
          <w:rStyle w:val="sy2"/>
          <w:b/>
          <w:bCs/>
          <w:color w:val="A52A2A"/>
          <w:sz w:val="21"/>
          <w:szCs w:val="21"/>
        </w:rPr>
        <w:t>: </w:t>
      </w:r>
      <w:r>
        <w:t>foo</w:t>
      </w:r>
      <w:r>
        <w:rPr>
          <w:color w:val="008000"/>
        </w:rPr>
        <w:br/>
      </w:r>
      <w:r>
        <w:rPr>
          <w:rStyle w:val="co3"/>
          <w:b/>
          <w:bCs/>
          <w:color w:val="008000"/>
          <w:sz w:val="21"/>
          <w:szCs w:val="21"/>
        </w:rPr>
        <w:t>    mode</w:t>
      </w:r>
      <w:r>
        <w:rPr>
          <w:rStyle w:val="sy2"/>
          <w:b/>
          <w:bCs/>
          <w:color w:val="A52A2A"/>
          <w:sz w:val="21"/>
          <w:szCs w:val="21"/>
        </w:rPr>
        <w:t>: </w:t>
      </w:r>
      <w:r>
        <w:t>u=rw,g=r,o=r</w:t>
      </w:r>
    </w:p>
    <w:p w14:paraId="257BC701" w14:textId="0FFCB9FF" w:rsidR="003D4AC0" w:rsidRDefault="003D4AC0" w:rsidP="003D4AC0"/>
    <w:p w14:paraId="6D78300B" w14:textId="77777777" w:rsidR="00B43AA4" w:rsidRDefault="00B43AA4" w:rsidP="003D4AC0"/>
    <w:p w14:paraId="188E35ED" w14:textId="11AB6178" w:rsidR="003D4AC0" w:rsidRPr="001478C2" w:rsidRDefault="00B43AA4" w:rsidP="00B43AA4">
      <w:pPr>
        <w:spacing w:after="0"/>
        <w:rPr>
          <w:b/>
          <w:bCs/>
        </w:rPr>
      </w:pPr>
      <w:r>
        <w:rPr>
          <w:b/>
          <w:bCs/>
        </w:rPr>
        <w:t>4.</w:t>
      </w:r>
      <w:r w:rsidR="003D4AC0" w:rsidRPr="001478C2">
        <w:rPr>
          <w:b/>
          <w:bCs/>
        </w:rPr>
        <w:t>File</w:t>
      </w:r>
    </w:p>
    <w:p w14:paraId="22B7804B" w14:textId="77777777" w:rsidR="003D4AC0" w:rsidRPr="001478C2" w:rsidRDefault="003D4AC0" w:rsidP="00B43AA4">
      <w:pPr>
        <w:spacing w:after="0"/>
      </w:pPr>
      <w:r w:rsidRPr="001478C2">
        <w:t>The </w:t>
      </w:r>
      <w:hyperlink r:id="rId20" w:tgtFrame="_blank" w:history="1">
        <w:r w:rsidRPr="001478C2">
          <w:rPr>
            <w:rStyle w:val="Hyperlink"/>
          </w:rPr>
          <w:t>file module</w:t>
        </w:r>
      </w:hyperlink>
      <w:r w:rsidRPr="001478C2">
        <w:t> manages the file and its properties.</w:t>
      </w:r>
    </w:p>
    <w:p w14:paraId="74C183C0" w14:textId="77777777" w:rsidR="003D4AC0" w:rsidRPr="001478C2" w:rsidRDefault="003D4AC0" w:rsidP="009A37DC">
      <w:pPr>
        <w:pStyle w:val="ListParagraph"/>
        <w:numPr>
          <w:ilvl w:val="0"/>
          <w:numId w:val="19"/>
        </w:numPr>
      </w:pPr>
      <w:r w:rsidRPr="001478C2">
        <w:t>It sets attributes of files, symlinks, or directories.</w:t>
      </w:r>
    </w:p>
    <w:p w14:paraId="3EE85A08" w14:textId="77777777" w:rsidR="003D4AC0" w:rsidRPr="001478C2" w:rsidRDefault="003D4AC0" w:rsidP="009A37DC">
      <w:pPr>
        <w:pStyle w:val="ListParagraph"/>
        <w:numPr>
          <w:ilvl w:val="0"/>
          <w:numId w:val="19"/>
        </w:numPr>
      </w:pPr>
      <w:r w:rsidRPr="001478C2">
        <w:t>It also removes files, symlinks, or directories.</w:t>
      </w:r>
    </w:p>
    <w:p w14:paraId="179BD50C" w14:textId="77777777" w:rsidR="004B1CEA" w:rsidRDefault="004B1CEA" w:rsidP="003D4AC0">
      <w:pPr>
        <w:rPr>
          <w:b/>
          <w:bCs/>
        </w:rPr>
      </w:pPr>
    </w:p>
    <w:p w14:paraId="72D2B35A" w14:textId="73C99667" w:rsidR="003D4AC0" w:rsidRPr="001478C2" w:rsidRDefault="003D4AC0" w:rsidP="004B1CEA">
      <w:pPr>
        <w:spacing w:after="0"/>
        <w:rPr>
          <w:b/>
          <w:bCs/>
        </w:rPr>
      </w:pPr>
      <w:r w:rsidRPr="001478C2">
        <w:rPr>
          <w:b/>
          <w:bCs/>
        </w:rPr>
        <w:lastRenderedPageBreak/>
        <w:t>Example 1:</w:t>
      </w:r>
    </w:p>
    <w:p w14:paraId="18378AB8" w14:textId="77777777" w:rsidR="003D4AC0" w:rsidRPr="001478C2" w:rsidRDefault="003D4AC0" w:rsidP="003D4AC0">
      <w:pPr>
        <w:pStyle w:val="Output"/>
      </w:pPr>
      <w:r w:rsidRPr="001478C2">
        <w:t>- name: Change file ownership, group and permissions</w:t>
      </w:r>
      <w:r w:rsidRPr="001478C2">
        <w:br/>
        <w:t>  file:</w:t>
      </w:r>
      <w:r w:rsidRPr="001478C2">
        <w:br/>
        <w:t>    path: /etc/foo.conf</w:t>
      </w:r>
      <w:r w:rsidRPr="001478C2">
        <w:br/>
        <w:t>    owner: foo</w:t>
      </w:r>
      <w:r w:rsidRPr="001478C2">
        <w:br/>
        <w:t>    group: foo</w:t>
      </w:r>
      <w:r w:rsidRPr="001478C2">
        <w:br/>
        <w:t>    mode: '0644'</w:t>
      </w:r>
    </w:p>
    <w:p w14:paraId="25D1749C" w14:textId="77777777" w:rsidR="003D4AC0" w:rsidRPr="001478C2" w:rsidRDefault="003D4AC0" w:rsidP="003D4AC0">
      <w:r w:rsidRPr="001478C2">
        <w:t>This creates a file named </w:t>
      </w:r>
      <w:r w:rsidRPr="001478C2">
        <w:rPr>
          <w:b/>
          <w:bCs/>
        </w:rPr>
        <w:t>foo.conf</w:t>
      </w:r>
      <w:r w:rsidRPr="001478C2">
        <w:t> and sets the permission to </w:t>
      </w:r>
      <w:r w:rsidRPr="001478C2">
        <w:rPr>
          <w:b/>
          <w:bCs/>
        </w:rPr>
        <w:t>0644</w:t>
      </w:r>
      <w:r w:rsidRPr="001478C2">
        <w:t>.</w:t>
      </w:r>
    </w:p>
    <w:p w14:paraId="6F734E40" w14:textId="77777777" w:rsidR="003D4AC0" w:rsidRPr="001478C2" w:rsidRDefault="003D4AC0" w:rsidP="00B43AA4">
      <w:pPr>
        <w:spacing w:after="0"/>
        <w:rPr>
          <w:b/>
          <w:bCs/>
        </w:rPr>
      </w:pPr>
      <w:r w:rsidRPr="001478C2">
        <w:rPr>
          <w:b/>
          <w:bCs/>
        </w:rPr>
        <w:t>Example 2:</w:t>
      </w:r>
    </w:p>
    <w:p w14:paraId="358DD554" w14:textId="77777777" w:rsidR="003D4AC0" w:rsidRPr="001478C2" w:rsidRDefault="003D4AC0" w:rsidP="003D4AC0">
      <w:pPr>
        <w:pStyle w:val="Output"/>
      </w:pPr>
      <w:r w:rsidRPr="001478C2">
        <w:t>- name: Create a directory if it does not exist</w:t>
      </w:r>
      <w:r w:rsidRPr="001478C2">
        <w:br/>
        <w:t>  file:</w:t>
      </w:r>
      <w:r w:rsidRPr="001478C2">
        <w:br/>
        <w:t>    path: /etc/some_directory</w:t>
      </w:r>
      <w:r w:rsidRPr="001478C2">
        <w:br/>
        <w:t>    state: directory</w:t>
      </w:r>
      <w:r w:rsidRPr="001478C2">
        <w:br/>
        <w:t>    mode: '0755'</w:t>
      </w:r>
    </w:p>
    <w:p w14:paraId="1D3DB688" w14:textId="77777777" w:rsidR="003D4AC0" w:rsidRPr="001478C2" w:rsidRDefault="003D4AC0" w:rsidP="003D4AC0">
      <w:r w:rsidRPr="001478C2">
        <w:t>This creates a directory named </w:t>
      </w:r>
      <w:r w:rsidRPr="001478C2">
        <w:rPr>
          <w:b/>
          <w:bCs/>
        </w:rPr>
        <w:t>some_directory</w:t>
      </w:r>
      <w:r w:rsidRPr="001478C2">
        <w:t> and sets the permission to </w:t>
      </w:r>
      <w:r w:rsidRPr="001478C2">
        <w:rPr>
          <w:b/>
          <w:bCs/>
        </w:rPr>
        <w:t>0755</w:t>
      </w:r>
      <w:r w:rsidRPr="001478C2">
        <w:t>.</w:t>
      </w:r>
    </w:p>
    <w:p w14:paraId="63905007" w14:textId="77777777" w:rsidR="003D4AC0" w:rsidRDefault="003D4AC0" w:rsidP="003D4AC0"/>
    <w:p w14:paraId="325B0778" w14:textId="49F5BACB" w:rsidR="003D4AC0" w:rsidRPr="00A33299" w:rsidRDefault="00B43AA4" w:rsidP="003D4AC0">
      <w:pPr>
        <w:spacing w:after="0"/>
        <w:rPr>
          <w:b/>
          <w:bCs/>
        </w:rPr>
      </w:pPr>
      <w:r>
        <w:rPr>
          <w:b/>
          <w:bCs/>
        </w:rPr>
        <w:t>5.</w:t>
      </w:r>
      <w:r w:rsidR="003D4AC0" w:rsidRPr="00A33299">
        <w:rPr>
          <w:b/>
          <w:bCs/>
        </w:rPr>
        <w:t>Lineinfile</w:t>
      </w:r>
    </w:p>
    <w:p w14:paraId="693A41C9" w14:textId="77777777" w:rsidR="003D4AC0" w:rsidRDefault="003D4AC0" w:rsidP="003D4AC0">
      <w:r>
        <w:t>The lineinfile module manages lines in a text file.</w:t>
      </w:r>
    </w:p>
    <w:p w14:paraId="7AFAA8E3" w14:textId="77777777" w:rsidR="003D4AC0" w:rsidRDefault="003D4AC0" w:rsidP="009A37DC">
      <w:pPr>
        <w:pStyle w:val="ListParagraph"/>
        <w:numPr>
          <w:ilvl w:val="0"/>
          <w:numId w:val="20"/>
        </w:numPr>
      </w:pPr>
      <w:r>
        <w:t>It ensures a particular line is in a file or replaces an existing line using a back-referenced regular expression.</w:t>
      </w:r>
    </w:p>
    <w:p w14:paraId="7D2E09BE" w14:textId="77777777" w:rsidR="003D4AC0" w:rsidRDefault="003D4AC0" w:rsidP="009A37DC">
      <w:pPr>
        <w:pStyle w:val="ListParagraph"/>
        <w:numPr>
          <w:ilvl w:val="0"/>
          <w:numId w:val="20"/>
        </w:numPr>
      </w:pPr>
      <w:r>
        <w:t>It's primarily useful when you want to change just a single line in a file.</w:t>
      </w:r>
    </w:p>
    <w:p w14:paraId="6A38B2D6" w14:textId="77777777" w:rsidR="003D4AC0" w:rsidRDefault="003D4AC0" w:rsidP="003D4AC0">
      <w:pPr>
        <w:spacing w:after="0"/>
      </w:pPr>
      <w:r>
        <w:t>Example 1:</w:t>
      </w:r>
    </w:p>
    <w:p w14:paraId="1C319C7A" w14:textId="77777777" w:rsidR="003D4AC0" w:rsidRDefault="003D4AC0" w:rsidP="003D4AC0">
      <w:pPr>
        <w:pStyle w:val="Output"/>
      </w:pPr>
      <w:r>
        <w:t>- name: Ensure SELinux is set to enforcing mode</w:t>
      </w:r>
    </w:p>
    <w:p w14:paraId="364CBAE7" w14:textId="77777777" w:rsidR="003D4AC0" w:rsidRDefault="003D4AC0" w:rsidP="003D4AC0">
      <w:pPr>
        <w:pStyle w:val="Output"/>
      </w:pPr>
      <w:r>
        <w:t xml:space="preserve">  lineinfile:</w:t>
      </w:r>
    </w:p>
    <w:p w14:paraId="38AB0DCE" w14:textId="77777777" w:rsidR="003D4AC0" w:rsidRDefault="003D4AC0" w:rsidP="003D4AC0">
      <w:pPr>
        <w:pStyle w:val="Output"/>
      </w:pPr>
      <w:r>
        <w:t xml:space="preserve">    path: /etc/selinux/config</w:t>
      </w:r>
    </w:p>
    <w:p w14:paraId="153D622B" w14:textId="77777777" w:rsidR="003D4AC0" w:rsidRDefault="003D4AC0" w:rsidP="003D4AC0">
      <w:pPr>
        <w:pStyle w:val="Output"/>
      </w:pPr>
      <w:r>
        <w:t xml:space="preserve">    regexp: '^SELINUX='</w:t>
      </w:r>
    </w:p>
    <w:p w14:paraId="6EEBC64A" w14:textId="77777777" w:rsidR="003D4AC0" w:rsidRDefault="003D4AC0" w:rsidP="003D4AC0">
      <w:pPr>
        <w:pStyle w:val="Output"/>
      </w:pPr>
      <w:r>
        <w:t xml:space="preserve">    line: SELINUX=enforcing</w:t>
      </w:r>
    </w:p>
    <w:p w14:paraId="6622E756" w14:textId="77777777" w:rsidR="003D4AC0" w:rsidRDefault="003D4AC0" w:rsidP="003D4AC0">
      <w:r>
        <w:t>This sets the value of SELINUX=enforcing.</w:t>
      </w:r>
    </w:p>
    <w:p w14:paraId="1852524C" w14:textId="77777777" w:rsidR="003D4AC0" w:rsidRDefault="003D4AC0" w:rsidP="003D4AC0">
      <w:pPr>
        <w:spacing w:after="0"/>
      </w:pPr>
      <w:r>
        <w:t>Example 2:</w:t>
      </w:r>
    </w:p>
    <w:p w14:paraId="292BF851" w14:textId="77777777" w:rsidR="003D4AC0" w:rsidRDefault="003D4AC0" w:rsidP="003D4AC0">
      <w:pPr>
        <w:pStyle w:val="Output"/>
      </w:pPr>
      <w:r>
        <w:t>- name: Add a line to a file if the file does not exist, without passing regexp</w:t>
      </w:r>
    </w:p>
    <w:p w14:paraId="16E1F293" w14:textId="77777777" w:rsidR="003D4AC0" w:rsidRDefault="003D4AC0" w:rsidP="003D4AC0">
      <w:pPr>
        <w:pStyle w:val="Output"/>
      </w:pPr>
      <w:r>
        <w:t xml:space="preserve">  lineinfile:</w:t>
      </w:r>
    </w:p>
    <w:p w14:paraId="7523BF40" w14:textId="77777777" w:rsidR="003D4AC0" w:rsidRDefault="003D4AC0" w:rsidP="003D4AC0">
      <w:pPr>
        <w:pStyle w:val="Output"/>
      </w:pPr>
      <w:r>
        <w:t xml:space="preserve">    path: /etc/resolv.conf</w:t>
      </w:r>
    </w:p>
    <w:p w14:paraId="776CEFE2" w14:textId="77777777" w:rsidR="003D4AC0" w:rsidRDefault="003D4AC0" w:rsidP="003D4AC0">
      <w:pPr>
        <w:pStyle w:val="Output"/>
      </w:pPr>
      <w:r>
        <w:t xml:space="preserve">    line: 192.168.1.99 foo.lab.net foo</w:t>
      </w:r>
    </w:p>
    <w:p w14:paraId="293BB833" w14:textId="77777777" w:rsidR="003D4AC0" w:rsidRDefault="003D4AC0" w:rsidP="003D4AC0">
      <w:pPr>
        <w:pStyle w:val="Output"/>
      </w:pPr>
      <w:r>
        <w:t xml:space="preserve">    create: yes</w:t>
      </w:r>
    </w:p>
    <w:p w14:paraId="7316432F" w14:textId="77777777" w:rsidR="003D4AC0" w:rsidRDefault="003D4AC0" w:rsidP="003D4AC0">
      <w:r>
        <w:t>This adds an entry for the IP and hostname in the resolv.conf file.</w:t>
      </w:r>
    </w:p>
    <w:p w14:paraId="293C790D" w14:textId="36D80FFB" w:rsidR="00B43AA4" w:rsidRDefault="00B43AA4" w:rsidP="00B45CB4">
      <w:pPr>
        <w:spacing w:after="0"/>
        <w:rPr>
          <w:b/>
          <w:bCs/>
        </w:rPr>
      </w:pPr>
    </w:p>
    <w:p w14:paraId="19E9DEF0" w14:textId="77777777" w:rsidR="00B43AA4" w:rsidRDefault="00B43AA4" w:rsidP="00B45CB4">
      <w:pPr>
        <w:spacing w:after="0"/>
        <w:rPr>
          <w:b/>
          <w:bCs/>
        </w:rPr>
      </w:pPr>
    </w:p>
    <w:p w14:paraId="041E5D37" w14:textId="39CA8426" w:rsidR="0066458E" w:rsidRPr="0066458E" w:rsidRDefault="00B43AA4" w:rsidP="00B45CB4">
      <w:pPr>
        <w:spacing w:after="0"/>
        <w:rPr>
          <w:b/>
          <w:bCs/>
        </w:rPr>
      </w:pPr>
      <w:r>
        <w:rPr>
          <w:b/>
          <w:bCs/>
        </w:rPr>
        <w:t>6.</w:t>
      </w:r>
      <w:r w:rsidR="0066458E" w:rsidRPr="0066458E">
        <w:rPr>
          <w:b/>
          <w:bCs/>
        </w:rPr>
        <w:t>User Module</w:t>
      </w:r>
    </w:p>
    <w:p w14:paraId="1BEAAC13" w14:textId="77777777" w:rsidR="0066458E" w:rsidRPr="0066458E" w:rsidRDefault="0066458E" w:rsidP="0066458E">
      <w:r w:rsidRPr="0066458E">
        <w:t>The module manages users accounts with there attributes. This is handy do to the fact that the user properties and attributes can all be configured from this Ansible module.</w:t>
      </w:r>
    </w:p>
    <w:p w14:paraId="68897D04" w14:textId="77777777" w:rsidR="004B1CEA" w:rsidRDefault="004B1CEA" w:rsidP="0066458E"/>
    <w:p w14:paraId="14D80502" w14:textId="5FE4D342" w:rsidR="0066458E" w:rsidRPr="004B1CEA" w:rsidRDefault="0066458E" w:rsidP="004B1CEA">
      <w:pPr>
        <w:spacing w:after="0"/>
        <w:rPr>
          <w:b/>
          <w:bCs/>
        </w:rPr>
      </w:pPr>
      <w:r w:rsidRPr="004B1CEA">
        <w:rPr>
          <w:b/>
          <w:bCs/>
        </w:rPr>
        <w:lastRenderedPageBreak/>
        <w:t>Example</w:t>
      </w:r>
    </w:p>
    <w:p w14:paraId="3E44E8BB" w14:textId="77777777" w:rsidR="0066458E" w:rsidRPr="0066458E" w:rsidRDefault="0066458E" w:rsidP="0066458E">
      <w:pPr>
        <w:pStyle w:val="Output"/>
      </w:pPr>
      <w:r w:rsidRPr="0066458E">
        <w:rPr>
          <w:i/>
          <w:iCs/>
        </w:rPr>
        <w:t># Add the user 'exampleuser' with a specific uid and a primary group of 'admin'</w:t>
      </w:r>
      <w:r w:rsidRPr="0066458E">
        <w:br/>
        <w:t>- user:</w:t>
      </w:r>
      <w:r w:rsidRPr="0066458E">
        <w:br/>
        <w:t xml:space="preserve">    name: exampleuser</w:t>
      </w:r>
      <w:r w:rsidRPr="0066458E">
        <w:br/>
        <w:t xml:space="preserve">    comment: "Example User"</w:t>
      </w:r>
      <w:r w:rsidRPr="0066458E">
        <w:br/>
        <w:t xml:space="preserve">    uid: 1040</w:t>
      </w:r>
      <w:r w:rsidRPr="0066458E">
        <w:br/>
        <w:t xml:space="preserve">    group: admin</w:t>
      </w:r>
      <w:r w:rsidRPr="0066458E">
        <w:rPr>
          <w:i/>
          <w:iCs/>
        </w:rPr>
        <w:t># Remove the user 'exampleuser'</w:t>
      </w:r>
      <w:r w:rsidRPr="0066458E">
        <w:br/>
        <w:t>- user:</w:t>
      </w:r>
      <w:r w:rsidRPr="0066458E">
        <w:br/>
        <w:t xml:space="preserve">    name: exampleuser</w:t>
      </w:r>
      <w:r w:rsidRPr="0066458E">
        <w:br/>
        <w:t xml:space="preserve">    state: absent</w:t>
      </w:r>
      <w:r w:rsidRPr="0066458E">
        <w:br/>
        <w:t xml:space="preserve">    remove: yes</w:t>
      </w:r>
    </w:p>
    <w:p w14:paraId="18C618C3" w14:textId="77777777" w:rsidR="003D4AC0" w:rsidRDefault="003D4AC0" w:rsidP="003D4AC0"/>
    <w:p w14:paraId="02B0AA64" w14:textId="580881C4" w:rsidR="003D4AC0" w:rsidRPr="00824323" w:rsidRDefault="00B43AA4" w:rsidP="00B43AA4">
      <w:pPr>
        <w:spacing w:after="0"/>
        <w:rPr>
          <w:b/>
          <w:bCs/>
        </w:rPr>
      </w:pPr>
      <w:r>
        <w:rPr>
          <w:b/>
          <w:bCs/>
        </w:rPr>
        <w:t>7.</w:t>
      </w:r>
      <w:r w:rsidR="00824323" w:rsidRPr="00824323">
        <w:rPr>
          <w:b/>
          <w:bCs/>
        </w:rPr>
        <w:t>shell module</w:t>
      </w:r>
    </w:p>
    <w:p w14:paraId="4E855E9F" w14:textId="62BD539C" w:rsidR="003D4AC0" w:rsidRPr="00EC30C6" w:rsidRDefault="00EC30C6" w:rsidP="00B43AA4">
      <w:pPr>
        <w:spacing w:after="0"/>
      </w:pPr>
      <w:r w:rsidRPr="00EC30C6">
        <w:rPr>
          <w:shd w:val="clear" w:color="auto" w:fill="FFFFFF"/>
        </w:rPr>
        <w:t>Ansible’s </w:t>
      </w:r>
      <w:r w:rsidRPr="00EC30C6">
        <w:rPr>
          <w:rStyle w:val="HTMLCode"/>
          <w:rFonts w:ascii="Consolas" w:eastAsiaTheme="minorEastAsia" w:hAnsi="Consolas"/>
          <w:color w:val="E83E8C"/>
          <w:shd w:val="clear" w:color="auto" w:fill="F8F8F8"/>
        </w:rPr>
        <w:t>shell</w:t>
      </w:r>
      <w:r w:rsidRPr="00EC30C6">
        <w:rPr>
          <w:shd w:val="clear" w:color="auto" w:fill="FFFFFF"/>
        </w:rPr>
        <w:t> module executes shell commands on remote hosts.</w:t>
      </w:r>
    </w:p>
    <w:p w14:paraId="5BED3C9F" w14:textId="77777777" w:rsidR="00697146" w:rsidRPr="00697146" w:rsidRDefault="00697146" w:rsidP="00697146">
      <w:pPr>
        <w:pStyle w:val="Output"/>
        <w:rPr>
          <w:color w:val="333333"/>
          <w:shd w:val="clear" w:color="auto" w:fill="F8F8F8"/>
          <w:lang w:eastAsia="en-US"/>
        </w:rPr>
      </w:pPr>
      <w:r w:rsidRPr="00697146">
        <w:rPr>
          <w:color w:val="333333"/>
          <w:lang w:eastAsia="en-US"/>
        </w:rPr>
        <w:t>- name:</w:t>
      </w:r>
      <w:r w:rsidRPr="00697146">
        <w:rPr>
          <w:color w:val="333333"/>
          <w:shd w:val="clear" w:color="auto" w:fill="F8F8F8"/>
          <w:lang w:eastAsia="en-US"/>
        </w:rPr>
        <w:t xml:space="preserve"> </w:t>
      </w:r>
      <w:r w:rsidRPr="00697146">
        <w:rPr>
          <w:lang w:eastAsia="en-US"/>
        </w:rPr>
        <w:t>create</w:t>
      </w:r>
      <w:r w:rsidRPr="00697146">
        <w:rPr>
          <w:color w:val="333333"/>
          <w:shd w:val="clear" w:color="auto" w:fill="F8F8F8"/>
          <w:lang w:eastAsia="en-US"/>
        </w:rPr>
        <w:t xml:space="preserve"> </w:t>
      </w:r>
      <w:r w:rsidRPr="00697146">
        <w:rPr>
          <w:lang w:eastAsia="en-US"/>
        </w:rPr>
        <w:t>a</w:t>
      </w:r>
      <w:r w:rsidRPr="00697146">
        <w:rPr>
          <w:color w:val="333333"/>
          <w:shd w:val="clear" w:color="auto" w:fill="F8F8F8"/>
          <w:lang w:eastAsia="en-US"/>
        </w:rPr>
        <w:t xml:space="preserve"> </w:t>
      </w:r>
      <w:r w:rsidRPr="00697146">
        <w:rPr>
          <w:lang w:eastAsia="en-US"/>
        </w:rPr>
        <w:t>text</w:t>
      </w:r>
      <w:r w:rsidRPr="00697146">
        <w:rPr>
          <w:color w:val="333333"/>
          <w:shd w:val="clear" w:color="auto" w:fill="F8F8F8"/>
          <w:lang w:eastAsia="en-US"/>
        </w:rPr>
        <w:t xml:space="preserve"> </w:t>
      </w:r>
      <w:r w:rsidRPr="00697146">
        <w:rPr>
          <w:lang w:eastAsia="en-US"/>
        </w:rPr>
        <w:t>file</w:t>
      </w:r>
      <w:r w:rsidRPr="00697146">
        <w:rPr>
          <w:color w:val="333333"/>
          <w:shd w:val="clear" w:color="auto" w:fill="F8F8F8"/>
          <w:lang w:eastAsia="en-US"/>
        </w:rPr>
        <w:t xml:space="preserve"> </w:t>
      </w:r>
      <w:r w:rsidRPr="00697146">
        <w:rPr>
          <w:lang w:eastAsia="en-US"/>
        </w:rPr>
        <w:t>in</w:t>
      </w:r>
      <w:r w:rsidRPr="00697146">
        <w:rPr>
          <w:color w:val="333333"/>
          <w:shd w:val="clear" w:color="auto" w:fill="F8F8F8"/>
          <w:lang w:eastAsia="en-US"/>
        </w:rPr>
        <w:t xml:space="preserve"> </w:t>
      </w:r>
      <w:r w:rsidRPr="00697146">
        <w:rPr>
          <w:lang w:eastAsia="en-US"/>
        </w:rPr>
        <w:t>$HOME</w:t>
      </w:r>
      <w:r w:rsidRPr="00697146">
        <w:rPr>
          <w:color w:val="333333"/>
          <w:shd w:val="clear" w:color="auto" w:fill="F8F8F8"/>
          <w:lang w:eastAsia="en-US"/>
        </w:rPr>
        <w:t xml:space="preserve"> </w:t>
      </w:r>
      <w:r w:rsidRPr="00697146">
        <w:rPr>
          <w:lang w:eastAsia="en-US"/>
        </w:rPr>
        <w:t>with</w:t>
      </w:r>
      <w:r w:rsidRPr="00697146">
        <w:rPr>
          <w:color w:val="333333"/>
          <w:shd w:val="clear" w:color="auto" w:fill="F8F8F8"/>
          <w:lang w:eastAsia="en-US"/>
        </w:rPr>
        <w:t xml:space="preserve"> </w:t>
      </w:r>
      <w:r w:rsidRPr="00697146">
        <w:rPr>
          <w:lang w:eastAsia="en-US"/>
        </w:rPr>
        <w:t>the</w:t>
      </w:r>
      <w:r w:rsidRPr="00697146">
        <w:rPr>
          <w:color w:val="333333"/>
          <w:shd w:val="clear" w:color="auto" w:fill="F8F8F8"/>
          <w:lang w:eastAsia="en-US"/>
        </w:rPr>
        <w:t xml:space="preserve"> </w:t>
      </w:r>
      <w:r w:rsidRPr="00697146">
        <w:rPr>
          <w:lang w:eastAsia="en-US"/>
        </w:rPr>
        <w:t>/bin/sh</w:t>
      </w:r>
      <w:r w:rsidRPr="00697146">
        <w:rPr>
          <w:color w:val="333333"/>
          <w:shd w:val="clear" w:color="auto" w:fill="F8F8F8"/>
          <w:lang w:eastAsia="en-US"/>
        </w:rPr>
        <w:t xml:space="preserve"> </w:t>
      </w:r>
      <w:r w:rsidRPr="00697146">
        <w:rPr>
          <w:lang w:eastAsia="en-US"/>
        </w:rPr>
        <w:t>shell</w:t>
      </w:r>
    </w:p>
    <w:p w14:paraId="373B8823" w14:textId="77777777" w:rsidR="00697146" w:rsidRPr="00697146" w:rsidRDefault="00697146" w:rsidP="00697146">
      <w:pPr>
        <w:pStyle w:val="Output"/>
        <w:rPr>
          <w:lang w:eastAsia="en-US"/>
        </w:rPr>
      </w:pPr>
      <w:r w:rsidRPr="00697146">
        <w:rPr>
          <w:color w:val="333333"/>
          <w:lang w:eastAsia="en-US"/>
        </w:rPr>
        <w:t xml:space="preserve">  shell:</w:t>
      </w:r>
      <w:r w:rsidRPr="00697146">
        <w:rPr>
          <w:color w:val="333333"/>
          <w:shd w:val="clear" w:color="auto" w:fill="F8F8F8"/>
          <w:lang w:eastAsia="en-US"/>
        </w:rPr>
        <w:t xml:space="preserve"> </w:t>
      </w:r>
      <w:r w:rsidRPr="00697146">
        <w:rPr>
          <w:lang w:eastAsia="en-US"/>
        </w:rPr>
        <w:t>echo</w:t>
      </w:r>
      <w:r w:rsidRPr="00697146">
        <w:rPr>
          <w:color w:val="333333"/>
          <w:shd w:val="clear" w:color="auto" w:fill="F8F8F8"/>
          <w:lang w:eastAsia="en-US"/>
        </w:rPr>
        <w:t xml:space="preserve"> </w:t>
      </w:r>
      <w:r w:rsidRPr="00697146">
        <w:rPr>
          <w:lang w:eastAsia="en-US"/>
        </w:rPr>
        <w:t>"Hello, World!"</w:t>
      </w:r>
      <w:r w:rsidRPr="00697146">
        <w:rPr>
          <w:color w:val="333333"/>
          <w:shd w:val="clear" w:color="auto" w:fill="F8F8F8"/>
          <w:lang w:eastAsia="en-US"/>
        </w:rPr>
        <w:t xml:space="preserve"> </w:t>
      </w:r>
      <w:r w:rsidRPr="00697146">
        <w:rPr>
          <w:lang w:eastAsia="en-US"/>
        </w:rPr>
        <w:t>&gt; $HOME/test_file.txt</w:t>
      </w:r>
    </w:p>
    <w:p w14:paraId="01E28188" w14:textId="77777777" w:rsidR="00697146" w:rsidRPr="00697146" w:rsidRDefault="00697146" w:rsidP="00697146">
      <w:pPr>
        <w:pStyle w:val="Output"/>
        <w:rPr>
          <w:lang w:eastAsia="en-US"/>
        </w:rPr>
      </w:pPr>
    </w:p>
    <w:p w14:paraId="698FF793" w14:textId="77777777" w:rsidR="00697146" w:rsidRPr="00697146" w:rsidRDefault="00697146" w:rsidP="00697146">
      <w:pPr>
        <w:pStyle w:val="Output"/>
        <w:rPr>
          <w:color w:val="333333"/>
          <w:shd w:val="clear" w:color="auto" w:fill="F8F8F8"/>
          <w:lang w:eastAsia="en-US"/>
        </w:rPr>
      </w:pPr>
      <w:r w:rsidRPr="00697146">
        <w:rPr>
          <w:color w:val="333333"/>
          <w:lang w:eastAsia="en-US"/>
        </w:rPr>
        <w:t>- name:</w:t>
      </w:r>
      <w:r w:rsidRPr="00697146">
        <w:rPr>
          <w:color w:val="333333"/>
          <w:shd w:val="clear" w:color="auto" w:fill="F8F8F8"/>
          <w:lang w:eastAsia="en-US"/>
        </w:rPr>
        <w:t xml:space="preserve"> </w:t>
      </w:r>
      <w:r w:rsidRPr="00697146">
        <w:rPr>
          <w:lang w:eastAsia="en-US"/>
        </w:rPr>
        <w:t>read</w:t>
      </w:r>
      <w:r w:rsidRPr="00697146">
        <w:rPr>
          <w:color w:val="333333"/>
          <w:shd w:val="clear" w:color="auto" w:fill="F8F8F8"/>
          <w:lang w:eastAsia="en-US"/>
        </w:rPr>
        <w:t xml:space="preserve"> </w:t>
      </w:r>
      <w:r w:rsidRPr="00697146">
        <w:rPr>
          <w:lang w:eastAsia="en-US"/>
        </w:rPr>
        <w:t>all</w:t>
      </w:r>
      <w:r w:rsidRPr="00697146">
        <w:rPr>
          <w:color w:val="333333"/>
          <w:shd w:val="clear" w:color="auto" w:fill="F8F8F8"/>
          <w:lang w:eastAsia="en-US"/>
        </w:rPr>
        <w:t xml:space="preserve"> </w:t>
      </w:r>
      <w:r w:rsidRPr="00697146">
        <w:rPr>
          <w:lang w:eastAsia="en-US"/>
        </w:rPr>
        <w:t>text</w:t>
      </w:r>
      <w:r w:rsidRPr="00697146">
        <w:rPr>
          <w:color w:val="333333"/>
          <w:shd w:val="clear" w:color="auto" w:fill="F8F8F8"/>
          <w:lang w:eastAsia="en-US"/>
        </w:rPr>
        <w:t xml:space="preserve"> </w:t>
      </w:r>
      <w:r w:rsidRPr="00697146">
        <w:rPr>
          <w:lang w:eastAsia="en-US"/>
        </w:rPr>
        <w:t>files</w:t>
      </w:r>
      <w:r w:rsidRPr="00697146">
        <w:rPr>
          <w:color w:val="333333"/>
          <w:shd w:val="clear" w:color="auto" w:fill="F8F8F8"/>
          <w:lang w:eastAsia="en-US"/>
        </w:rPr>
        <w:t xml:space="preserve"> </w:t>
      </w:r>
      <w:r w:rsidRPr="00697146">
        <w:rPr>
          <w:lang w:eastAsia="en-US"/>
        </w:rPr>
        <w:t>in</w:t>
      </w:r>
      <w:r w:rsidRPr="00697146">
        <w:rPr>
          <w:color w:val="333333"/>
          <w:shd w:val="clear" w:color="auto" w:fill="F8F8F8"/>
          <w:lang w:eastAsia="en-US"/>
        </w:rPr>
        <w:t xml:space="preserve"> </w:t>
      </w:r>
      <w:r w:rsidRPr="00697146">
        <w:rPr>
          <w:lang w:eastAsia="en-US"/>
        </w:rPr>
        <w:t>$HOME</w:t>
      </w:r>
      <w:r w:rsidRPr="00697146">
        <w:rPr>
          <w:color w:val="333333"/>
          <w:shd w:val="clear" w:color="auto" w:fill="F8F8F8"/>
          <w:lang w:eastAsia="en-US"/>
        </w:rPr>
        <w:t xml:space="preserve"> </w:t>
      </w:r>
      <w:r w:rsidRPr="00697146">
        <w:rPr>
          <w:lang w:eastAsia="en-US"/>
        </w:rPr>
        <w:t>with</w:t>
      </w:r>
      <w:r w:rsidRPr="00697146">
        <w:rPr>
          <w:color w:val="333333"/>
          <w:shd w:val="clear" w:color="auto" w:fill="F8F8F8"/>
          <w:lang w:eastAsia="en-US"/>
        </w:rPr>
        <w:t xml:space="preserve"> </w:t>
      </w:r>
      <w:r w:rsidRPr="00697146">
        <w:rPr>
          <w:lang w:eastAsia="en-US"/>
        </w:rPr>
        <w:t>the</w:t>
      </w:r>
      <w:r w:rsidRPr="00697146">
        <w:rPr>
          <w:color w:val="333333"/>
          <w:shd w:val="clear" w:color="auto" w:fill="F8F8F8"/>
          <w:lang w:eastAsia="en-US"/>
        </w:rPr>
        <w:t xml:space="preserve"> </w:t>
      </w:r>
      <w:r w:rsidRPr="00697146">
        <w:rPr>
          <w:lang w:eastAsia="en-US"/>
        </w:rPr>
        <w:t>/bin/bash</w:t>
      </w:r>
      <w:r w:rsidRPr="00697146">
        <w:rPr>
          <w:color w:val="333333"/>
          <w:shd w:val="clear" w:color="auto" w:fill="F8F8F8"/>
          <w:lang w:eastAsia="en-US"/>
        </w:rPr>
        <w:t xml:space="preserve"> </w:t>
      </w:r>
      <w:r w:rsidRPr="00697146">
        <w:rPr>
          <w:lang w:eastAsia="en-US"/>
        </w:rPr>
        <w:t>shell</w:t>
      </w:r>
    </w:p>
    <w:p w14:paraId="5319B2F2" w14:textId="77777777" w:rsidR="00697146" w:rsidRPr="00697146" w:rsidRDefault="00697146" w:rsidP="00697146">
      <w:pPr>
        <w:pStyle w:val="Output"/>
        <w:rPr>
          <w:color w:val="333333"/>
          <w:shd w:val="clear" w:color="auto" w:fill="F8F8F8"/>
          <w:lang w:eastAsia="en-US"/>
        </w:rPr>
      </w:pPr>
      <w:r w:rsidRPr="00697146">
        <w:rPr>
          <w:color w:val="333333"/>
          <w:lang w:eastAsia="en-US"/>
        </w:rPr>
        <w:t xml:space="preserve">  shell:</w:t>
      </w:r>
      <w:r w:rsidRPr="00697146">
        <w:rPr>
          <w:color w:val="333333"/>
          <w:shd w:val="clear" w:color="auto" w:fill="F8F8F8"/>
          <w:lang w:eastAsia="en-US"/>
        </w:rPr>
        <w:t xml:space="preserve"> </w:t>
      </w:r>
      <w:r w:rsidRPr="00697146">
        <w:rPr>
          <w:lang w:eastAsia="en-US"/>
        </w:rPr>
        <w:t>cat</w:t>
      </w:r>
      <w:r w:rsidRPr="00697146">
        <w:rPr>
          <w:color w:val="333333"/>
          <w:shd w:val="clear" w:color="auto" w:fill="F8F8F8"/>
          <w:lang w:eastAsia="en-US"/>
        </w:rPr>
        <w:t xml:space="preserve"> </w:t>
      </w:r>
      <w:r w:rsidRPr="00697146">
        <w:rPr>
          <w:lang w:eastAsia="en-US"/>
        </w:rPr>
        <w:t>&lt;</w:t>
      </w:r>
      <w:r w:rsidRPr="00697146">
        <w:rPr>
          <w:color w:val="333333"/>
          <w:shd w:val="clear" w:color="auto" w:fill="F8F8F8"/>
          <w:lang w:eastAsia="en-US"/>
        </w:rPr>
        <w:t xml:space="preserve"> </w:t>
      </w:r>
      <w:r w:rsidRPr="00697146">
        <w:rPr>
          <w:lang w:eastAsia="en-US"/>
        </w:rPr>
        <w:t>$HOME/*.txt</w:t>
      </w:r>
    </w:p>
    <w:p w14:paraId="1BF2D804" w14:textId="77777777" w:rsidR="00697146" w:rsidRPr="00697146" w:rsidRDefault="00697146" w:rsidP="00697146">
      <w:pPr>
        <w:pStyle w:val="Output"/>
        <w:rPr>
          <w:color w:val="333333"/>
          <w:shd w:val="clear" w:color="auto" w:fill="F8F8F8"/>
          <w:lang w:eastAsia="en-US"/>
        </w:rPr>
      </w:pPr>
      <w:r w:rsidRPr="00697146">
        <w:rPr>
          <w:color w:val="333333"/>
          <w:lang w:eastAsia="en-US"/>
        </w:rPr>
        <w:t xml:space="preserve">  args:</w:t>
      </w:r>
    </w:p>
    <w:p w14:paraId="6DF56075" w14:textId="4E55CCB9" w:rsidR="003D4AC0" w:rsidRDefault="00697146" w:rsidP="00697146">
      <w:pPr>
        <w:pStyle w:val="Output"/>
      </w:pPr>
      <w:r w:rsidRPr="00697146">
        <w:rPr>
          <w:color w:val="333333"/>
          <w:lang w:eastAsia="en-US"/>
        </w:rPr>
        <w:t xml:space="preserve">    executable:</w:t>
      </w:r>
      <w:r w:rsidRPr="00697146">
        <w:rPr>
          <w:color w:val="333333"/>
          <w:shd w:val="clear" w:color="auto" w:fill="F8F8F8"/>
          <w:lang w:eastAsia="en-US"/>
        </w:rPr>
        <w:t xml:space="preserve"> </w:t>
      </w:r>
      <w:r w:rsidRPr="00697146">
        <w:rPr>
          <w:lang w:eastAsia="en-US"/>
        </w:rPr>
        <w:t>/bin/bash</w:t>
      </w:r>
    </w:p>
    <w:p w14:paraId="42773FF6" w14:textId="4D00C164" w:rsidR="00A41769" w:rsidRDefault="00A41769" w:rsidP="00B441D6"/>
    <w:p w14:paraId="08DD01BE" w14:textId="0A05A961" w:rsidR="00EE632C" w:rsidRPr="00EE632C" w:rsidRDefault="00B43AA4" w:rsidP="006F28D4">
      <w:pPr>
        <w:pStyle w:val="Heading4"/>
        <w:spacing w:after="0"/>
      </w:pPr>
      <w:r>
        <w:t>8.</w:t>
      </w:r>
      <w:r w:rsidR="00EE632C" w:rsidRPr="00EE632C">
        <w:t>Ansible Apt</w:t>
      </w:r>
    </w:p>
    <w:p w14:paraId="731C4DF7" w14:textId="59B57248" w:rsidR="00EE632C" w:rsidRDefault="00EE632C" w:rsidP="00EE632C">
      <w:r>
        <w:t xml:space="preserve">APT stands for "Advanced Packaging Tool" , It allows us to install new packages, update them, and remove the packages from Ubuntu systems. Here are </w:t>
      </w:r>
      <w:r w:rsidRPr="00EE632C">
        <w:rPr>
          <w:b/>
          <w:bCs/>
        </w:rPr>
        <w:t>3 APT related command-line tools</w:t>
      </w:r>
      <w:r>
        <w:t>, such as:</w:t>
      </w:r>
    </w:p>
    <w:p w14:paraId="1FE7E1D0" w14:textId="77777777" w:rsidR="00EE632C" w:rsidRDefault="00EE632C" w:rsidP="009A37DC">
      <w:pPr>
        <w:pStyle w:val="ListParagraph"/>
        <w:numPr>
          <w:ilvl w:val="0"/>
          <w:numId w:val="21"/>
        </w:numPr>
      </w:pPr>
      <w:r w:rsidRPr="00EE632C">
        <w:rPr>
          <w:b/>
          <w:bCs/>
        </w:rPr>
        <w:t>Apt-get:</w:t>
      </w:r>
      <w:r>
        <w:t xml:space="preserve"> All the basic package management operations can be done by using this tool. Ansible apt-get module provides this functionality.</w:t>
      </w:r>
    </w:p>
    <w:p w14:paraId="24A9E4C2" w14:textId="030B4A33" w:rsidR="00EE632C" w:rsidRDefault="00EE632C" w:rsidP="009A37DC">
      <w:pPr>
        <w:pStyle w:val="ListParagraph"/>
        <w:numPr>
          <w:ilvl w:val="0"/>
          <w:numId w:val="21"/>
        </w:numPr>
      </w:pPr>
      <w:r w:rsidRPr="00EE632C">
        <w:rPr>
          <w:b/>
          <w:bCs/>
        </w:rPr>
        <w:t>Apt-add-repository</w:t>
      </w:r>
      <w:r>
        <w:t>: It is used for adding a new repository to the repository list. The default repository may not have the latest version of all the packages. So you need to add additional repositories for some software maintainers. Ansible apt_repository module provides the functionality for adding a new repository.</w:t>
      </w:r>
    </w:p>
    <w:p w14:paraId="24B9BB72" w14:textId="77777777" w:rsidR="00EE632C" w:rsidRDefault="00EE632C" w:rsidP="009A37DC">
      <w:pPr>
        <w:pStyle w:val="ListParagraph"/>
        <w:numPr>
          <w:ilvl w:val="0"/>
          <w:numId w:val="21"/>
        </w:numPr>
      </w:pPr>
      <w:r w:rsidRPr="00EE632C">
        <w:rPr>
          <w:b/>
          <w:bCs/>
        </w:rPr>
        <w:t>Apt-key:</w:t>
      </w:r>
      <w:r>
        <w:t xml:space="preserve"> It is used to manage the list of keys for authenticating apt packages. Ansible apt_key module is used to manage the keys.</w:t>
      </w:r>
    </w:p>
    <w:p w14:paraId="0458DD82" w14:textId="77777777" w:rsidR="00EE632C" w:rsidRDefault="00EE632C" w:rsidP="00EE632C"/>
    <w:p w14:paraId="60367694" w14:textId="77777777" w:rsidR="00EE632C" w:rsidRPr="00EE632C" w:rsidRDefault="00EE632C" w:rsidP="00B43AA4">
      <w:pPr>
        <w:spacing w:after="0"/>
        <w:rPr>
          <w:b/>
          <w:bCs/>
        </w:rPr>
      </w:pPr>
      <w:r w:rsidRPr="00EE632C">
        <w:rPr>
          <w:b/>
          <w:bCs/>
        </w:rPr>
        <w:t>Installing new Apt Packages</w:t>
      </w:r>
    </w:p>
    <w:p w14:paraId="742438D7" w14:textId="2194384F" w:rsidR="00EE632C" w:rsidRDefault="00EE632C" w:rsidP="009A37DC">
      <w:pPr>
        <w:pStyle w:val="ListParagraph"/>
        <w:numPr>
          <w:ilvl w:val="0"/>
          <w:numId w:val="30"/>
        </w:numPr>
      </w:pPr>
      <w:r>
        <w:t>To install the new packages, you have to give the name of the package in the name parameter and the desired state of the package.</w:t>
      </w:r>
    </w:p>
    <w:p w14:paraId="6408D630" w14:textId="4E40ED90" w:rsidR="00EE632C" w:rsidRDefault="00EE632C" w:rsidP="009A37DC">
      <w:pPr>
        <w:pStyle w:val="ListParagraph"/>
        <w:numPr>
          <w:ilvl w:val="0"/>
          <w:numId w:val="30"/>
        </w:numPr>
      </w:pPr>
      <w:r>
        <w:t xml:space="preserve">The default state of the package is "present". Also, it is better to set the update_cache to true. </w:t>
      </w:r>
    </w:p>
    <w:p w14:paraId="420DEAEB" w14:textId="77777777" w:rsidR="00EE632C" w:rsidRDefault="00EE632C" w:rsidP="009A37DC">
      <w:pPr>
        <w:pStyle w:val="ListParagraph"/>
        <w:numPr>
          <w:ilvl w:val="0"/>
          <w:numId w:val="30"/>
        </w:numPr>
      </w:pPr>
      <w:r>
        <w:t>The below example will do a cache update to synchronize the index. Check if the 'zip' package is installed on the target server. And if it is not installed, the package will be installed. If the package is already installed, then it won't be upgraded.</w:t>
      </w:r>
    </w:p>
    <w:p w14:paraId="58B9B987" w14:textId="77777777" w:rsidR="00EE632C" w:rsidRDefault="00EE632C" w:rsidP="00EE632C">
      <w:pPr>
        <w:pStyle w:val="Output"/>
      </w:pPr>
      <w:r>
        <w:lastRenderedPageBreak/>
        <w:t xml:space="preserve">-hosts: loc  </w:t>
      </w:r>
    </w:p>
    <w:p w14:paraId="680F4D07" w14:textId="77777777" w:rsidR="00EE632C" w:rsidRDefault="00EE632C" w:rsidP="00EE632C">
      <w:pPr>
        <w:pStyle w:val="Output"/>
      </w:pPr>
      <w:r>
        <w:t xml:space="preserve">tasks:  </w:t>
      </w:r>
    </w:p>
    <w:p w14:paraId="2E0AEF58" w14:textId="77777777" w:rsidR="00EE632C" w:rsidRDefault="00EE632C" w:rsidP="00EE632C">
      <w:pPr>
        <w:pStyle w:val="Output"/>
      </w:pPr>
      <w:r>
        <w:t xml:space="preserve">-name: Ansible apt install packages   </w:t>
      </w:r>
    </w:p>
    <w:p w14:paraId="748CC8B9" w14:textId="77777777" w:rsidR="00EE632C" w:rsidRDefault="00EE632C" w:rsidP="00EE632C">
      <w:pPr>
        <w:pStyle w:val="Output"/>
      </w:pPr>
      <w:r>
        <w:t xml:space="preserve">apt:  </w:t>
      </w:r>
    </w:p>
    <w:p w14:paraId="57FD6587" w14:textId="77777777" w:rsidR="00EE632C" w:rsidRDefault="00EE632C" w:rsidP="00EE632C">
      <w:pPr>
        <w:pStyle w:val="Output"/>
      </w:pPr>
      <w:r>
        <w:t xml:space="preserve">name: zip  </w:t>
      </w:r>
    </w:p>
    <w:p w14:paraId="2F2CE3DB" w14:textId="77777777" w:rsidR="00EE632C" w:rsidRDefault="00EE632C" w:rsidP="00EE632C">
      <w:pPr>
        <w:pStyle w:val="Output"/>
      </w:pPr>
      <w:r>
        <w:t xml:space="preserve">state: present  </w:t>
      </w:r>
    </w:p>
    <w:p w14:paraId="682E0D0A" w14:textId="77777777" w:rsidR="00EE632C" w:rsidRDefault="00EE632C" w:rsidP="00EE632C">
      <w:pPr>
        <w:pStyle w:val="Output"/>
      </w:pPr>
      <w:r>
        <w:t xml:space="preserve">update_cache: true  </w:t>
      </w:r>
    </w:p>
    <w:p w14:paraId="21ECF087" w14:textId="77777777" w:rsidR="00EE632C" w:rsidRDefault="00EE632C" w:rsidP="00EE632C"/>
    <w:p w14:paraId="1528FA20" w14:textId="19D41E72" w:rsidR="00EE632C" w:rsidRDefault="00EE632C" w:rsidP="0082294D">
      <w:pPr>
        <w:spacing w:after="0"/>
      </w:pPr>
      <w:r w:rsidRPr="00EE632C">
        <w:rPr>
          <w:b/>
          <w:bCs/>
        </w:rPr>
        <w:t>1. Installing the latest version of a package</w:t>
      </w:r>
    </w:p>
    <w:p w14:paraId="6C85A9CE" w14:textId="3B7ECA48" w:rsidR="00EE632C" w:rsidRDefault="00EE632C" w:rsidP="00B43AA4">
      <w:pPr>
        <w:spacing w:after="0"/>
      </w:pPr>
      <w:r>
        <w:t>If you set the state of the packages to "present", then Ansible will only check if the package is present. So if the new package is available, it will not be able to install.</w:t>
      </w:r>
    </w:p>
    <w:p w14:paraId="058D5D32" w14:textId="77777777" w:rsidR="00EE632C" w:rsidRDefault="00EE632C" w:rsidP="00EE632C">
      <w:pPr>
        <w:pStyle w:val="Output"/>
      </w:pPr>
      <w:r>
        <w:t xml:space="preserve">-hosts: loc  </w:t>
      </w:r>
    </w:p>
    <w:p w14:paraId="1B3CF972" w14:textId="77777777" w:rsidR="00EE632C" w:rsidRDefault="00EE632C" w:rsidP="00EE632C">
      <w:pPr>
        <w:pStyle w:val="Output"/>
      </w:pPr>
      <w:r>
        <w:t xml:space="preserve">tasks:  </w:t>
      </w:r>
    </w:p>
    <w:p w14:paraId="0D3A3953" w14:textId="77777777" w:rsidR="00EE632C" w:rsidRDefault="00EE632C" w:rsidP="00EE632C">
      <w:pPr>
        <w:pStyle w:val="Output"/>
      </w:pPr>
      <w:r>
        <w:t xml:space="preserve">-name: ansible apt install latest version  </w:t>
      </w:r>
    </w:p>
    <w:p w14:paraId="0DB5CD64" w14:textId="77777777" w:rsidR="00EE632C" w:rsidRDefault="00EE632C" w:rsidP="00EE632C">
      <w:pPr>
        <w:pStyle w:val="Output"/>
      </w:pPr>
      <w:r>
        <w:t xml:space="preserve">apt:  </w:t>
      </w:r>
    </w:p>
    <w:p w14:paraId="12953D90" w14:textId="77777777" w:rsidR="00EE632C" w:rsidRDefault="00EE632C" w:rsidP="00EE632C">
      <w:pPr>
        <w:pStyle w:val="Output"/>
      </w:pPr>
      <w:r>
        <w:t xml:space="preserve">name: zip  </w:t>
      </w:r>
    </w:p>
    <w:p w14:paraId="026774B0" w14:textId="77777777" w:rsidR="00EE632C" w:rsidRDefault="00EE632C" w:rsidP="00EE632C">
      <w:pPr>
        <w:pStyle w:val="Output"/>
      </w:pPr>
      <w:r>
        <w:t xml:space="preserve">state: latest  </w:t>
      </w:r>
    </w:p>
    <w:p w14:paraId="55F44054" w14:textId="77777777" w:rsidR="00EE632C" w:rsidRDefault="00EE632C" w:rsidP="00EE632C">
      <w:pPr>
        <w:pStyle w:val="Output"/>
      </w:pPr>
      <w:r>
        <w:t xml:space="preserve">update_cache: true   </w:t>
      </w:r>
    </w:p>
    <w:p w14:paraId="27DD4A69" w14:textId="77777777" w:rsidR="00EE632C" w:rsidRDefault="00EE632C" w:rsidP="00EE632C"/>
    <w:p w14:paraId="1654BFCC" w14:textId="79A0C61D" w:rsidR="00EE632C" w:rsidRPr="00EE632C" w:rsidRDefault="00EE632C" w:rsidP="00BF52A4">
      <w:pPr>
        <w:spacing w:after="0"/>
        <w:rPr>
          <w:b/>
          <w:bCs/>
        </w:rPr>
      </w:pPr>
      <w:r w:rsidRPr="00EE632C">
        <w:rPr>
          <w:b/>
          <w:bCs/>
        </w:rPr>
        <w:t>2. Ansible install multiple packages</w:t>
      </w:r>
    </w:p>
    <w:p w14:paraId="793E6253" w14:textId="77777777" w:rsidR="00EE632C" w:rsidRDefault="00EE632C" w:rsidP="00BF52A4">
      <w:pPr>
        <w:spacing w:after="0"/>
      </w:pPr>
      <w:r>
        <w:t>In the below example, we are going to install 3 packages: docker-ce, Nginx, and git.</w:t>
      </w:r>
    </w:p>
    <w:p w14:paraId="18475711" w14:textId="77777777" w:rsidR="00EE632C" w:rsidRDefault="00EE632C" w:rsidP="00EE632C">
      <w:pPr>
        <w:pStyle w:val="Output"/>
      </w:pPr>
      <w:r>
        <w:t xml:space="preserve">-hosts: loc  </w:t>
      </w:r>
    </w:p>
    <w:p w14:paraId="03E3E96B" w14:textId="6F7C6BFE" w:rsidR="00EE632C" w:rsidRDefault="00EE632C" w:rsidP="00EE632C">
      <w:pPr>
        <w:pStyle w:val="Output"/>
      </w:pPr>
      <w:r>
        <w:t xml:space="preserve"> tasks:  </w:t>
      </w:r>
    </w:p>
    <w:p w14:paraId="597E50DD" w14:textId="77777777" w:rsidR="00EE632C" w:rsidRDefault="00EE632C" w:rsidP="00EE632C">
      <w:pPr>
        <w:pStyle w:val="Output"/>
      </w:pPr>
      <w:r>
        <w:t xml:space="preserve">-name: ansible apt with_items   </w:t>
      </w:r>
    </w:p>
    <w:p w14:paraId="5DF10174" w14:textId="1347E4EA" w:rsidR="00EE632C" w:rsidRDefault="00EE632C" w:rsidP="00EE632C">
      <w:pPr>
        <w:pStyle w:val="Output"/>
      </w:pPr>
      <w:r>
        <w:t xml:space="preserve"> apt:  </w:t>
      </w:r>
    </w:p>
    <w:p w14:paraId="01D1B0D0" w14:textId="666012D2" w:rsidR="00EE632C" w:rsidRDefault="00EE632C" w:rsidP="00EE632C">
      <w:pPr>
        <w:pStyle w:val="Output"/>
      </w:pPr>
      <w:r>
        <w:t xml:space="preserve">  name: "{{item}}"  </w:t>
      </w:r>
    </w:p>
    <w:p w14:paraId="6478BDBA" w14:textId="4BAAE8AD" w:rsidR="00EE632C" w:rsidRDefault="00EE632C" w:rsidP="00EE632C">
      <w:pPr>
        <w:pStyle w:val="Output"/>
      </w:pPr>
      <w:r>
        <w:t xml:space="preserve">  update_cache: true  </w:t>
      </w:r>
    </w:p>
    <w:p w14:paraId="0713822F" w14:textId="692D3B31" w:rsidR="00EE632C" w:rsidRDefault="00EE632C" w:rsidP="00EE632C">
      <w:pPr>
        <w:pStyle w:val="Output"/>
      </w:pPr>
      <w:r>
        <w:t xml:space="preserve">  state: present  </w:t>
      </w:r>
    </w:p>
    <w:p w14:paraId="127607FD" w14:textId="72BBD83E" w:rsidR="00EE632C" w:rsidRDefault="00EE632C" w:rsidP="00EE632C">
      <w:pPr>
        <w:pStyle w:val="Output"/>
      </w:pPr>
      <w:r>
        <w:t xml:space="preserve">  with_items:  </w:t>
      </w:r>
    </w:p>
    <w:p w14:paraId="551D3041" w14:textId="752514DE" w:rsidR="00EE632C" w:rsidRDefault="00EE632C" w:rsidP="00EE632C">
      <w:pPr>
        <w:pStyle w:val="Output"/>
      </w:pPr>
      <w:r>
        <w:t xml:space="preserve">   -'docker-ce'  </w:t>
      </w:r>
    </w:p>
    <w:p w14:paraId="5BD1020E" w14:textId="4616BF57" w:rsidR="00EE632C" w:rsidRDefault="00EE632C" w:rsidP="00EE632C">
      <w:pPr>
        <w:pStyle w:val="Output"/>
      </w:pPr>
      <w:r>
        <w:t xml:space="preserve">   -'nginx'  </w:t>
      </w:r>
    </w:p>
    <w:p w14:paraId="7C48C81F" w14:textId="35225C88" w:rsidR="00EE632C" w:rsidRDefault="00EE632C" w:rsidP="00EE632C">
      <w:pPr>
        <w:pStyle w:val="Output"/>
      </w:pPr>
      <w:r>
        <w:t xml:space="preserve">   -'git'  </w:t>
      </w:r>
    </w:p>
    <w:p w14:paraId="492FD814" w14:textId="77777777" w:rsidR="003C26DE" w:rsidRDefault="003C26DE" w:rsidP="00EE632C">
      <w:pPr>
        <w:rPr>
          <w:b/>
          <w:bCs/>
        </w:rPr>
      </w:pPr>
    </w:p>
    <w:p w14:paraId="1B9ACAFB" w14:textId="3A05F682" w:rsidR="00EE632C" w:rsidRPr="00EE632C" w:rsidRDefault="003C26DE" w:rsidP="00BF52A4">
      <w:pPr>
        <w:spacing w:after="0"/>
        <w:rPr>
          <w:b/>
          <w:bCs/>
        </w:rPr>
      </w:pPr>
      <w:r>
        <w:rPr>
          <w:b/>
          <w:bCs/>
        </w:rPr>
        <w:t>3.</w:t>
      </w:r>
      <w:r w:rsidR="00EE632C" w:rsidRPr="00EE632C">
        <w:rPr>
          <w:b/>
          <w:bCs/>
        </w:rPr>
        <w:t>Removing Apt Packages</w:t>
      </w:r>
    </w:p>
    <w:p w14:paraId="1C69B596" w14:textId="77777777" w:rsidR="00EE632C" w:rsidRDefault="00EE632C" w:rsidP="00BF52A4">
      <w:pPr>
        <w:spacing w:after="0"/>
      </w:pPr>
      <w:r>
        <w:t>You can also remove the packages using apt module by setting the state parameter to absent.</w:t>
      </w:r>
    </w:p>
    <w:p w14:paraId="5DA1F90F" w14:textId="77777777" w:rsidR="00EE632C" w:rsidRDefault="00EE632C" w:rsidP="00EE632C">
      <w:pPr>
        <w:pStyle w:val="Output"/>
      </w:pPr>
      <w:r>
        <w:t xml:space="preserve">-hosts: loc  </w:t>
      </w:r>
    </w:p>
    <w:p w14:paraId="29DCA8D1" w14:textId="77777777" w:rsidR="00EE632C" w:rsidRDefault="00EE632C" w:rsidP="00EE632C">
      <w:pPr>
        <w:pStyle w:val="Output"/>
      </w:pPr>
      <w:r>
        <w:t xml:space="preserve">tasks:  </w:t>
      </w:r>
    </w:p>
    <w:p w14:paraId="114510C7" w14:textId="77777777" w:rsidR="00EE632C" w:rsidRDefault="00EE632C" w:rsidP="00EE632C">
      <w:pPr>
        <w:pStyle w:val="Output"/>
      </w:pPr>
      <w:r>
        <w:t xml:space="preserve">-name: ansible apt remove package   </w:t>
      </w:r>
    </w:p>
    <w:p w14:paraId="21A15446" w14:textId="77777777" w:rsidR="00EE632C" w:rsidRDefault="00EE632C" w:rsidP="00EE632C">
      <w:pPr>
        <w:pStyle w:val="Output"/>
      </w:pPr>
      <w:r>
        <w:t xml:space="preserve">apt:  </w:t>
      </w:r>
    </w:p>
    <w:p w14:paraId="452ABAD3" w14:textId="77777777" w:rsidR="00EE632C" w:rsidRDefault="00EE632C" w:rsidP="00EE632C">
      <w:pPr>
        <w:pStyle w:val="Output"/>
      </w:pPr>
      <w:r>
        <w:t xml:space="preserve">name: zip  </w:t>
      </w:r>
    </w:p>
    <w:p w14:paraId="269FEA51" w14:textId="134E0FBD" w:rsidR="00EE632C" w:rsidRDefault="00EE632C" w:rsidP="00EE632C">
      <w:pPr>
        <w:pStyle w:val="Output"/>
      </w:pPr>
      <w:r>
        <w:t xml:space="preserve">state: absent  </w:t>
      </w:r>
    </w:p>
    <w:p w14:paraId="2151ADA7" w14:textId="557FB443" w:rsidR="00EE632C" w:rsidRDefault="00EE632C" w:rsidP="00B441D6"/>
    <w:p w14:paraId="1F334AF4" w14:textId="77777777" w:rsidR="00EE632C" w:rsidRDefault="00EE632C" w:rsidP="00B441D6"/>
    <w:p w14:paraId="4D7E2EFE" w14:textId="04753454" w:rsidR="00B441D6" w:rsidRDefault="001E3BE4" w:rsidP="00A41769">
      <w:pPr>
        <w:pStyle w:val="Heading1"/>
      </w:pPr>
      <w:bookmarkStart w:id="11" w:name="_Toc32767964"/>
      <w:r>
        <w:lastRenderedPageBreak/>
        <w:t>Ansible – Inventory</w:t>
      </w:r>
      <w:bookmarkEnd w:id="11"/>
      <w:r>
        <w:t xml:space="preserve"> </w:t>
      </w:r>
    </w:p>
    <w:p w14:paraId="1F6520CE" w14:textId="3622B737" w:rsidR="003079F9" w:rsidRPr="003079F9" w:rsidRDefault="003079F9" w:rsidP="00947FC8">
      <w:pPr>
        <w:spacing w:after="0"/>
      </w:pPr>
      <w:r w:rsidRPr="003079F9">
        <w:t>Ansible works against multiple managed nodes or “hosts” in your infrastructure at the same time, using a list or group of lists know as inventory.</w:t>
      </w:r>
    </w:p>
    <w:p w14:paraId="491B5CC6" w14:textId="45B5003D" w:rsidR="00464039" w:rsidRDefault="00464039" w:rsidP="009A37DC">
      <w:pPr>
        <w:pStyle w:val="ListParagraph"/>
        <w:numPr>
          <w:ilvl w:val="0"/>
          <w:numId w:val="7"/>
        </w:numPr>
      </w:pPr>
      <w:r>
        <w:t>Inventory file contains list of Nodes &amp; their IP/Hostnames</w:t>
      </w:r>
    </w:p>
    <w:p w14:paraId="5AED8CF3" w14:textId="40300278" w:rsidR="001E3BE4" w:rsidRDefault="001E3BE4" w:rsidP="009A37DC">
      <w:pPr>
        <w:pStyle w:val="ListParagraph"/>
        <w:numPr>
          <w:ilvl w:val="0"/>
          <w:numId w:val="7"/>
        </w:numPr>
      </w:pPr>
      <w:r w:rsidRPr="001E3BE4">
        <w:t xml:space="preserve">The default location for inventory is a file </w:t>
      </w:r>
      <w:r w:rsidR="00457231" w:rsidRPr="001E3BE4">
        <w:t>called </w:t>
      </w:r>
      <w:r w:rsidR="00457231" w:rsidRPr="00464039">
        <w:rPr>
          <w:b/>
          <w:bCs/>
        </w:rPr>
        <w:t>/etc/ansible/host</w:t>
      </w:r>
      <w:r w:rsidRPr="001E3BE4">
        <w:t>.</w:t>
      </w:r>
    </w:p>
    <w:p w14:paraId="5C99729D" w14:textId="69782CC5" w:rsidR="00B441D6" w:rsidRDefault="001E3BE4" w:rsidP="009A37DC">
      <w:pPr>
        <w:pStyle w:val="ListParagraph"/>
        <w:numPr>
          <w:ilvl w:val="0"/>
          <w:numId w:val="7"/>
        </w:numPr>
      </w:pPr>
      <w:r w:rsidRPr="001E3BE4">
        <w:t>You can also specify a different inventory file at the command line using the </w:t>
      </w:r>
      <w:r w:rsidRPr="00464039">
        <w:rPr>
          <w:b/>
          <w:bCs/>
        </w:rPr>
        <w:t>-i &lt;path&gt;</w:t>
      </w:r>
      <w:r w:rsidRPr="001E3BE4">
        <w:t> option.</w:t>
      </w:r>
      <w:r>
        <w:rPr>
          <w:noProof/>
        </w:rPr>
        <w:drawing>
          <wp:inline distT="0" distB="0" distL="0" distR="0" wp14:anchorId="0B31F158" wp14:editId="7589B787">
            <wp:extent cx="4321675" cy="1972456"/>
            <wp:effectExtent l="0" t="0" r="3175" b="889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59872" cy="1989890"/>
                    </a:xfrm>
                    <a:prstGeom prst="rect">
                      <a:avLst/>
                    </a:prstGeom>
                  </pic:spPr>
                </pic:pic>
              </a:graphicData>
            </a:graphic>
          </wp:inline>
        </w:drawing>
      </w:r>
    </w:p>
    <w:p w14:paraId="425A6871" w14:textId="20497CEA" w:rsidR="008C7CAE" w:rsidRDefault="008C7CAE" w:rsidP="00457231">
      <w:pPr>
        <w:spacing w:after="0"/>
        <w:ind w:left="1440"/>
      </w:pPr>
      <w:r>
        <w:rPr>
          <w:noProof/>
        </w:rPr>
        <w:drawing>
          <wp:inline distT="0" distB="0" distL="0" distR="0" wp14:anchorId="3E49DCC6" wp14:editId="170A428C">
            <wp:extent cx="3190293" cy="1997683"/>
            <wp:effectExtent l="0" t="0" r="0" b="317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9654" cy="2009807"/>
                    </a:xfrm>
                    <a:prstGeom prst="rect">
                      <a:avLst/>
                    </a:prstGeom>
                  </pic:spPr>
                </pic:pic>
              </a:graphicData>
            </a:graphic>
          </wp:inline>
        </w:drawing>
      </w:r>
    </w:p>
    <w:p w14:paraId="77CDDB04" w14:textId="1FB9EADC" w:rsidR="00B441D6" w:rsidRDefault="009C18E8" w:rsidP="00C709F8">
      <w:pPr>
        <w:pStyle w:val="Heading3"/>
      </w:pPr>
      <w:bookmarkStart w:id="12" w:name="_Toc32767965"/>
      <w:r w:rsidRPr="009C18E8">
        <w:t xml:space="preserve">Inventory </w:t>
      </w:r>
      <w:r w:rsidR="00F76DB3">
        <w:t>Hosts Example</w:t>
      </w:r>
      <w:bookmarkEnd w:id="12"/>
    </w:p>
    <w:p w14:paraId="40C31D75" w14:textId="77777777" w:rsidR="00E7781D" w:rsidRDefault="00E7781D" w:rsidP="002D4C9E">
      <w:pPr>
        <w:pStyle w:val="Output"/>
      </w:pPr>
      <w:r>
        <w:t># /home/vagrant/Ansible/inventory</w:t>
      </w:r>
    </w:p>
    <w:p w14:paraId="184DEC05" w14:textId="77777777" w:rsidR="00E7781D" w:rsidRDefault="00E7781D" w:rsidP="002D4C9E">
      <w:pPr>
        <w:pStyle w:val="Output"/>
      </w:pPr>
      <w:r>
        <w:t>[all]</w:t>
      </w:r>
    </w:p>
    <w:p w14:paraId="00643F7B" w14:textId="77777777" w:rsidR="00E7781D" w:rsidRDefault="00E7781D" w:rsidP="002D4C9E">
      <w:pPr>
        <w:pStyle w:val="Output"/>
      </w:pPr>
      <w:r>
        <w:t>web1 ansible_ssh_host=web1.satyacodes.vm</w:t>
      </w:r>
    </w:p>
    <w:p w14:paraId="20E405FC" w14:textId="77777777" w:rsidR="00E7781D" w:rsidRDefault="00E7781D" w:rsidP="002D4C9E">
      <w:pPr>
        <w:pStyle w:val="Output"/>
      </w:pPr>
      <w:r>
        <w:t>web2 ansible_ssh_host=web2.satyacodes.vm</w:t>
      </w:r>
    </w:p>
    <w:p w14:paraId="66C66625" w14:textId="77777777" w:rsidR="00E7781D" w:rsidRDefault="00E7781D" w:rsidP="002D4C9E">
      <w:pPr>
        <w:pStyle w:val="Output"/>
      </w:pPr>
      <w:r>
        <w:t>db1 ansible_ssh_host=db1.satyacodes.vm</w:t>
      </w:r>
    </w:p>
    <w:p w14:paraId="64497A3F" w14:textId="77777777" w:rsidR="00E7781D" w:rsidRDefault="00E7781D" w:rsidP="002D4C9E">
      <w:pPr>
        <w:pStyle w:val="Output"/>
      </w:pPr>
      <w:r>
        <w:t>db2 ansible_ssh_host=db2.satyacodes.vm</w:t>
      </w:r>
    </w:p>
    <w:p w14:paraId="71E3B6CC" w14:textId="77777777" w:rsidR="00E7781D" w:rsidRDefault="00E7781D" w:rsidP="002D4C9E">
      <w:pPr>
        <w:pStyle w:val="Output"/>
      </w:pPr>
      <w:r>
        <w:t>[web]</w:t>
      </w:r>
    </w:p>
    <w:p w14:paraId="47E8B03D" w14:textId="77777777" w:rsidR="00E7781D" w:rsidRDefault="00E7781D" w:rsidP="002D4C9E">
      <w:pPr>
        <w:pStyle w:val="Output"/>
      </w:pPr>
      <w:r>
        <w:t>web1</w:t>
      </w:r>
    </w:p>
    <w:p w14:paraId="44BDDF03" w14:textId="77777777" w:rsidR="00E7781D" w:rsidRDefault="00E7781D" w:rsidP="002D4C9E">
      <w:pPr>
        <w:pStyle w:val="Output"/>
      </w:pPr>
      <w:r>
        <w:t>web2</w:t>
      </w:r>
    </w:p>
    <w:p w14:paraId="4321618A" w14:textId="77777777" w:rsidR="00E7781D" w:rsidRDefault="00E7781D" w:rsidP="002D4C9E">
      <w:pPr>
        <w:pStyle w:val="Output"/>
      </w:pPr>
      <w:r>
        <w:t>[db]</w:t>
      </w:r>
    </w:p>
    <w:p w14:paraId="72A7B0BD" w14:textId="77777777" w:rsidR="00E7781D" w:rsidRDefault="00E7781D" w:rsidP="002D4C9E">
      <w:pPr>
        <w:pStyle w:val="Output"/>
      </w:pPr>
      <w:r>
        <w:t>db1</w:t>
      </w:r>
    </w:p>
    <w:p w14:paraId="2634390C" w14:textId="77777777" w:rsidR="00E7781D" w:rsidRDefault="00E7781D" w:rsidP="002D4C9E">
      <w:pPr>
        <w:pStyle w:val="Output"/>
      </w:pPr>
      <w:r>
        <w:t>db2</w:t>
      </w:r>
    </w:p>
    <w:p w14:paraId="3C7D5AE6" w14:textId="77777777" w:rsidR="00E7781D" w:rsidRDefault="00E7781D" w:rsidP="002D4C9E">
      <w:pPr>
        <w:pStyle w:val="Output"/>
      </w:pPr>
      <w:r>
        <w:t>[backup]</w:t>
      </w:r>
    </w:p>
    <w:p w14:paraId="301505B8" w14:textId="77777777" w:rsidR="00E7781D" w:rsidRDefault="00E7781D" w:rsidP="002D4C9E">
      <w:pPr>
        <w:pStyle w:val="Output"/>
      </w:pPr>
      <w:r>
        <w:t>db2</w:t>
      </w:r>
    </w:p>
    <w:p w14:paraId="61C98179" w14:textId="0855B55E" w:rsidR="00B441D6" w:rsidRDefault="00E7781D" w:rsidP="00E7781D">
      <w:r>
        <w:t>Here we have [Groups], each group have hosts</w:t>
      </w:r>
    </w:p>
    <w:p w14:paraId="2F53D149" w14:textId="681A0DEA" w:rsidR="000168AD" w:rsidRDefault="000168AD" w:rsidP="003462E0">
      <w:pPr>
        <w:pStyle w:val="Heading2"/>
      </w:pPr>
      <w:bookmarkStart w:id="13" w:name="_Toc32767966"/>
      <w:r>
        <w:lastRenderedPageBreak/>
        <w:t xml:space="preserve">Ansible – Master </w:t>
      </w:r>
      <w:r w:rsidR="007E74E6">
        <w:t>&amp; Nodes/</w:t>
      </w:r>
      <w:r>
        <w:t>Hosts Configuration</w:t>
      </w:r>
      <w:bookmarkEnd w:id="13"/>
    </w:p>
    <w:p w14:paraId="3DF1A2DB" w14:textId="5D7D6E13" w:rsidR="00D30737" w:rsidRDefault="00D30737" w:rsidP="00B441D6">
      <w:r>
        <w:t xml:space="preserve">I have placed a host inside </w:t>
      </w:r>
      <w:r w:rsidRPr="006C2D8C">
        <w:rPr>
          <w:b/>
          <w:bCs/>
        </w:rPr>
        <w:t>/home/vagrant/Ansible/inventory</w:t>
      </w:r>
      <w:r>
        <w:rPr>
          <w:b/>
          <w:bCs/>
        </w:rPr>
        <w:t>_test</w:t>
      </w:r>
      <w:r w:rsidR="00AB79DA">
        <w:rPr>
          <w:noProof/>
        </w:rPr>
        <w:drawing>
          <wp:inline distT="0" distB="0" distL="0" distR="0" wp14:anchorId="2FF4AAB1" wp14:editId="61F66A0C">
            <wp:extent cx="3897549" cy="8646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65720" cy="879790"/>
                    </a:xfrm>
                    <a:prstGeom prst="rect">
                      <a:avLst/>
                    </a:prstGeom>
                  </pic:spPr>
                </pic:pic>
              </a:graphicData>
            </a:graphic>
          </wp:inline>
        </w:drawing>
      </w:r>
    </w:p>
    <w:p w14:paraId="26DD71F0" w14:textId="77777777" w:rsidR="00D30737" w:rsidRDefault="00D30737" w:rsidP="00B441D6"/>
    <w:p w14:paraId="16758469" w14:textId="0937F373" w:rsidR="00B7073F" w:rsidRDefault="00674718" w:rsidP="00B7073F">
      <w:pPr>
        <w:pStyle w:val="Heading4"/>
      </w:pPr>
      <w:r>
        <w:t xml:space="preserve">Hosts - </w:t>
      </w:r>
      <w:r w:rsidR="00B7073F">
        <w:t>Changing Hostnames in Ubuntu</w:t>
      </w:r>
    </w:p>
    <w:p w14:paraId="1CC63884" w14:textId="1138DA4E" w:rsidR="00B7073F" w:rsidRDefault="002D6CAC" w:rsidP="00B7073F">
      <w:r>
        <w:t xml:space="preserve">If you want to change hostname to - </w:t>
      </w:r>
      <w:r w:rsidRPr="002D6CAC">
        <w:rPr>
          <w:rStyle w:val="OutputChar"/>
        </w:rPr>
        <w:t>web1.satyacodes.vm</w:t>
      </w:r>
      <w:r>
        <w:t xml:space="preserve"> then you </w:t>
      </w:r>
      <w:r w:rsidR="00D718E1">
        <w:t>follow below steps</w:t>
      </w:r>
    </w:p>
    <w:p w14:paraId="4D1BA852" w14:textId="2D0A205B" w:rsidR="008C2526" w:rsidRPr="00B7073F" w:rsidRDefault="008C2526" w:rsidP="00947FC8">
      <w:pPr>
        <w:spacing w:after="0"/>
      </w:pPr>
      <w:r>
        <w:t>Open below files in editor &amp; place hostname inside that.</w:t>
      </w:r>
    </w:p>
    <w:p w14:paraId="1D9632C1" w14:textId="77777777" w:rsidR="008C2526" w:rsidRDefault="008C2526" w:rsidP="002D4C9E">
      <w:pPr>
        <w:pStyle w:val="Output"/>
      </w:pPr>
      <w:r>
        <w:t>sudo vi /etc/hostname</w:t>
      </w:r>
    </w:p>
    <w:p w14:paraId="2625E2C4" w14:textId="77777777" w:rsidR="008C2526" w:rsidRDefault="008C2526" w:rsidP="002D4C9E">
      <w:pPr>
        <w:pStyle w:val="Output"/>
      </w:pPr>
    </w:p>
    <w:p w14:paraId="13FA73F5" w14:textId="2A0667AE" w:rsidR="008C2526" w:rsidRDefault="008C2526" w:rsidP="002D4C9E">
      <w:pPr>
        <w:pStyle w:val="Output"/>
      </w:pPr>
      <w:r>
        <w:t>sudo reboot</w:t>
      </w:r>
    </w:p>
    <w:p w14:paraId="2F54DEE7" w14:textId="0FF6A948" w:rsidR="00B441D6" w:rsidRDefault="005134D6" w:rsidP="00B441D6">
      <w:r>
        <w:rPr>
          <w:noProof/>
        </w:rPr>
        <w:drawing>
          <wp:inline distT="0" distB="0" distL="0" distR="0" wp14:anchorId="76C2F72E" wp14:editId="423E0B7A">
            <wp:extent cx="4202430" cy="227647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02430" cy="2276475"/>
                    </a:xfrm>
                    <a:prstGeom prst="rect">
                      <a:avLst/>
                    </a:prstGeom>
                    <a:noFill/>
                    <a:ln>
                      <a:noFill/>
                    </a:ln>
                  </pic:spPr>
                </pic:pic>
              </a:graphicData>
            </a:graphic>
          </wp:inline>
        </w:drawing>
      </w:r>
    </w:p>
    <w:p w14:paraId="748F85DC" w14:textId="77777777" w:rsidR="003774B1" w:rsidRDefault="003774B1" w:rsidP="003774B1"/>
    <w:p w14:paraId="410F2EC0" w14:textId="7D505F41" w:rsidR="003774B1" w:rsidRDefault="003774B1" w:rsidP="00CC38B8">
      <w:pPr>
        <w:pStyle w:val="Heading4"/>
        <w:spacing w:after="0"/>
      </w:pPr>
      <w:r>
        <w:t>Change Hostname in Vagrant</w:t>
      </w:r>
    </w:p>
    <w:p w14:paraId="41E2DD5B" w14:textId="6950B728" w:rsidR="003774B1" w:rsidRDefault="003774B1" w:rsidP="003774B1">
      <w:pPr>
        <w:spacing w:after="0"/>
      </w:pPr>
      <w:r>
        <w:t>If you are using Vagrant, Edit vagrant file with</w:t>
      </w:r>
    </w:p>
    <w:p w14:paraId="3752CBE5" w14:textId="77777777" w:rsidR="003774B1" w:rsidRDefault="003774B1" w:rsidP="002D4C9E">
      <w:pPr>
        <w:pStyle w:val="Output"/>
      </w:pPr>
      <w:r>
        <w:t>config.vm.hostname = "master.satyacodes.vm"</w:t>
      </w:r>
    </w:p>
    <w:p w14:paraId="7E64CFE1" w14:textId="77777777" w:rsidR="003774B1" w:rsidRDefault="003774B1" w:rsidP="002D4C9E">
      <w:pPr>
        <w:pStyle w:val="Output"/>
      </w:pPr>
    </w:p>
    <w:p w14:paraId="7C87D3B6" w14:textId="77777777" w:rsidR="003774B1" w:rsidRPr="003774B1" w:rsidRDefault="003774B1" w:rsidP="002D4C9E">
      <w:pPr>
        <w:pStyle w:val="Output"/>
      </w:pPr>
      <w:r w:rsidRPr="003774B1">
        <w:t>#To chane IP</w:t>
      </w:r>
    </w:p>
    <w:p w14:paraId="5C6E65F8" w14:textId="01D1D965" w:rsidR="00FB233D" w:rsidRDefault="003774B1" w:rsidP="002D4C9E">
      <w:pPr>
        <w:pStyle w:val="Output"/>
      </w:pPr>
      <w:r>
        <w:t>config.vm.network "private_network", ip: "192.168.33.10"</w:t>
      </w:r>
    </w:p>
    <w:p w14:paraId="7B0A881A" w14:textId="63C47082" w:rsidR="00B441D6" w:rsidRDefault="00B441D6" w:rsidP="00B441D6"/>
    <w:p w14:paraId="021D2271" w14:textId="77777777" w:rsidR="00CC38B8" w:rsidRDefault="00CC38B8" w:rsidP="00B441D6"/>
    <w:p w14:paraId="508E7EB4" w14:textId="198CE947" w:rsidR="00B85F5C" w:rsidRDefault="007F59DF" w:rsidP="00EE0B18">
      <w:pPr>
        <w:pStyle w:val="Heading4"/>
      </w:pPr>
      <w:r>
        <w:t xml:space="preserve">Master – configure Hosts IP address with </w:t>
      </w:r>
      <w:r w:rsidR="00EE0B18">
        <w:t>Hostnames</w:t>
      </w:r>
    </w:p>
    <w:p w14:paraId="576FD679" w14:textId="7BAAC5FF" w:rsidR="00B85F5C" w:rsidRDefault="00B85F5C" w:rsidP="00B85F5C">
      <w:r>
        <w:t xml:space="preserve">We need to </w:t>
      </w:r>
      <w:r w:rsidR="006310A0">
        <w:t>tell</w:t>
      </w:r>
      <w:r>
        <w:t xml:space="preserve"> our </w:t>
      </w:r>
      <w:r w:rsidR="006310A0">
        <w:t>master, while</w:t>
      </w:r>
      <w:r>
        <w:t xml:space="preserve"> resolving hostname, given host(</w:t>
      </w:r>
      <w:r w:rsidRPr="006310A0">
        <w:rPr>
          <w:b/>
          <w:bCs/>
        </w:rPr>
        <w:t>web1.satyacodes.vm</w:t>
      </w:r>
      <w:r>
        <w:t xml:space="preserve">) is </w:t>
      </w:r>
      <w:r w:rsidR="006310A0">
        <w:t>pointed</w:t>
      </w:r>
      <w:r>
        <w:t xml:space="preserve"> to this IP</w:t>
      </w:r>
      <w:r w:rsidRPr="006310A0">
        <w:rPr>
          <w:b/>
          <w:bCs/>
        </w:rPr>
        <w:t>(192.168.33.11).</w:t>
      </w:r>
      <w:r>
        <w:t>for that we need to specify IPAd</w:t>
      </w:r>
      <w:r w:rsidR="006310A0">
        <w:t>d</w:t>
      </w:r>
      <w:r>
        <w:t>re</w:t>
      </w:r>
      <w:r w:rsidR="006310A0">
        <w:t>s</w:t>
      </w:r>
      <w:r>
        <w:t xml:space="preserve">s &lt;Hostname&gt; mappings in </w:t>
      </w:r>
      <w:r w:rsidRPr="006310A0">
        <w:rPr>
          <w:rStyle w:val="OutputChar"/>
        </w:rPr>
        <w:t>/etc/hosts file</w:t>
      </w:r>
    </w:p>
    <w:p w14:paraId="7438CDB6" w14:textId="77777777" w:rsidR="00B85F5C" w:rsidRDefault="00B85F5C" w:rsidP="002D4C9E">
      <w:pPr>
        <w:pStyle w:val="Output"/>
      </w:pPr>
      <w:r>
        <w:lastRenderedPageBreak/>
        <w:t>#sudo vi /etc/hosts</w:t>
      </w:r>
    </w:p>
    <w:p w14:paraId="4238C7B6" w14:textId="77777777" w:rsidR="00B85F5C" w:rsidRDefault="00B85F5C" w:rsidP="002D4C9E">
      <w:pPr>
        <w:pStyle w:val="Output"/>
      </w:pPr>
      <w:r>
        <w:t>192.168.33.10 master.satyacodes.vm</w:t>
      </w:r>
    </w:p>
    <w:p w14:paraId="1752700E" w14:textId="77777777" w:rsidR="00B85F5C" w:rsidRDefault="00B85F5C" w:rsidP="002D4C9E">
      <w:pPr>
        <w:pStyle w:val="Output"/>
      </w:pPr>
      <w:r>
        <w:t>192.168.33.11 web1.satyacodes.vm</w:t>
      </w:r>
    </w:p>
    <w:p w14:paraId="50A181E2" w14:textId="77777777" w:rsidR="00B85F5C" w:rsidRDefault="00B85F5C" w:rsidP="002D4C9E">
      <w:pPr>
        <w:pStyle w:val="Output"/>
      </w:pPr>
      <w:r>
        <w:t>192.168.33.12 web2.satyacodes.vm</w:t>
      </w:r>
    </w:p>
    <w:p w14:paraId="5F0088CD" w14:textId="77777777" w:rsidR="00B85F5C" w:rsidRDefault="00B85F5C" w:rsidP="002D4C9E">
      <w:pPr>
        <w:pStyle w:val="Output"/>
      </w:pPr>
      <w:r>
        <w:t>192.168.33.13 db1.satyacodes.vm</w:t>
      </w:r>
    </w:p>
    <w:p w14:paraId="328D082D" w14:textId="77777777" w:rsidR="00B85F5C" w:rsidRDefault="00B85F5C" w:rsidP="002D4C9E">
      <w:pPr>
        <w:pStyle w:val="Output"/>
      </w:pPr>
      <w:r>
        <w:t>192.168.33.14 db2.satyacodes.vm</w:t>
      </w:r>
    </w:p>
    <w:p w14:paraId="22614D6F" w14:textId="15979E4E" w:rsidR="00B85F5C" w:rsidRDefault="00B85F5C" w:rsidP="00B441D6"/>
    <w:p w14:paraId="258F13A7" w14:textId="7CA4B8B0" w:rsidR="00467A53" w:rsidRDefault="00467A53" w:rsidP="003462E0">
      <w:pPr>
        <w:pStyle w:val="Heading3"/>
      </w:pPr>
      <w:bookmarkStart w:id="14" w:name="_Toc32767967"/>
      <w:r>
        <w:t>Test Connection</w:t>
      </w:r>
      <w:bookmarkEnd w:id="14"/>
      <w:r>
        <w:t xml:space="preserve"> </w:t>
      </w:r>
    </w:p>
    <w:p w14:paraId="4ACB984C" w14:textId="75A07953" w:rsidR="00B441D6" w:rsidRDefault="0071157D" w:rsidP="005B1049">
      <w:pPr>
        <w:spacing w:after="0"/>
      </w:pPr>
      <w:r>
        <w:t>So,</w:t>
      </w:r>
      <w:r w:rsidR="00336912">
        <w:t xml:space="preserve"> I have an </w:t>
      </w:r>
      <w:r w:rsidR="00336912" w:rsidRPr="0071157D">
        <w:rPr>
          <w:rStyle w:val="OutputChar"/>
        </w:rPr>
        <w:t>inventory_test</w:t>
      </w:r>
      <w:r w:rsidR="00336912">
        <w:t xml:space="preserve"> with a single host</w:t>
      </w:r>
      <w:r>
        <w:t xml:space="preserve">, which is grouped under </w:t>
      </w:r>
      <w:r w:rsidRPr="0071157D">
        <w:rPr>
          <w:b/>
          <w:bCs/>
        </w:rPr>
        <w:t>[all]</w:t>
      </w:r>
      <w:r>
        <w:t xml:space="preserve"> with a key </w:t>
      </w:r>
      <w:r w:rsidRPr="0071157D">
        <w:rPr>
          <w:b/>
          <w:bCs/>
        </w:rPr>
        <w:t>web1</w:t>
      </w:r>
    </w:p>
    <w:p w14:paraId="3AFC423E" w14:textId="6C74A054" w:rsidR="0071157D" w:rsidRPr="0071157D" w:rsidRDefault="0071157D" w:rsidP="002D4C9E">
      <w:pPr>
        <w:pStyle w:val="Output"/>
      </w:pPr>
      <w:r w:rsidRPr="0071157D">
        <w:t># home/vagrant/Ansible/inventory_test</w:t>
      </w:r>
    </w:p>
    <w:p w14:paraId="7A8629AC" w14:textId="77777777" w:rsidR="0071157D" w:rsidRDefault="0071157D" w:rsidP="002D4C9E">
      <w:pPr>
        <w:pStyle w:val="Output"/>
      </w:pPr>
      <w:r>
        <w:t>[all]</w:t>
      </w:r>
    </w:p>
    <w:p w14:paraId="148C5B5E" w14:textId="07F9B3EF" w:rsidR="00F76DB3" w:rsidRDefault="0071157D" w:rsidP="002D4C9E">
      <w:pPr>
        <w:pStyle w:val="Output"/>
      </w:pPr>
      <w:r>
        <w:t>web1 ansible_ssh_host=web1.satyacodes.vm</w:t>
      </w:r>
    </w:p>
    <w:p w14:paraId="1534D6FF" w14:textId="2728B5AD" w:rsidR="00F76DB3" w:rsidRDefault="00F76DB3" w:rsidP="00B441D6"/>
    <w:p w14:paraId="5FCE7ACC" w14:textId="1856B580" w:rsidR="00F76DB3" w:rsidRPr="00F00069" w:rsidRDefault="00F00069" w:rsidP="00F00069">
      <w:pPr>
        <w:spacing w:after="0"/>
        <w:rPr>
          <w:b/>
          <w:bCs/>
        </w:rPr>
      </w:pPr>
      <w:r w:rsidRPr="00F00069">
        <w:rPr>
          <w:b/>
          <w:bCs/>
        </w:rPr>
        <w:t>Test connection using ping</w:t>
      </w:r>
    </w:p>
    <w:p w14:paraId="3563BBD1" w14:textId="77777777" w:rsidR="00F00069" w:rsidRDefault="00F00069" w:rsidP="001B7250">
      <w:pPr>
        <w:spacing w:after="0"/>
      </w:pPr>
      <w:r>
        <w:t xml:space="preserve">Here Iam trying to connect to machines and run a ping command on nodes using ansible. </w:t>
      </w:r>
    </w:p>
    <w:p w14:paraId="79E0CC2F" w14:textId="09FCED72" w:rsidR="00F00069" w:rsidRDefault="00F00069" w:rsidP="002D4C9E">
      <w:pPr>
        <w:pStyle w:val="Output"/>
      </w:pPr>
      <w:r>
        <w:t>ansible -i inventory_test all -m ping</w:t>
      </w:r>
    </w:p>
    <w:p w14:paraId="472DED94" w14:textId="48002553" w:rsidR="00C67B72" w:rsidRDefault="00C67B72" w:rsidP="002D4C9E">
      <w:pPr>
        <w:pStyle w:val="Output"/>
      </w:pPr>
    </w:p>
    <w:p w14:paraId="48A4C3D5" w14:textId="13D642DD" w:rsidR="00C67B72" w:rsidRDefault="00C67B72" w:rsidP="002D4C9E">
      <w:pPr>
        <w:pStyle w:val="Output"/>
      </w:pPr>
      <w:r>
        <w:t>#Output</w:t>
      </w:r>
    </w:p>
    <w:p w14:paraId="4409CC79" w14:textId="77777777" w:rsidR="00C67B72" w:rsidRPr="00C67B72" w:rsidRDefault="00C67B72" w:rsidP="002D4C9E">
      <w:pPr>
        <w:pStyle w:val="Output"/>
      </w:pPr>
      <w:r w:rsidRPr="00C67B72">
        <w:t>root@master:/home/vagrant/Ansible# ansible -i inventory_test all -m ping</w:t>
      </w:r>
    </w:p>
    <w:p w14:paraId="46F60A4F" w14:textId="77777777" w:rsidR="00C67B72" w:rsidRPr="00C67B72" w:rsidRDefault="00C67B72" w:rsidP="002D4C9E">
      <w:pPr>
        <w:pStyle w:val="Output"/>
      </w:pPr>
      <w:r w:rsidRPr="00C67B72">
        <w:t>web1 | UNREACHABLE! =&gt; {</w:t>
      </w:r>
    </w:p>
    <w:p w14:paraId="67F6560F" w14:textId="77777777" w:rsidR="00C67B72" w:rsidRPr="00C67B72" w:rsidRDefault="00C67B72" w:rsidP="002D4C9E">
      <w:pPr>
        <w:pStyle w:val="Output"/>
      </w:pPr>
      <w:r w:rsidRPr="00C67B72">
        <w:t xml:space="preserve">    "changed": false,</w:t>
      </w:r>
    </w:p>
    <w:p w14:paraId="705063B9" w14:textId="77777777" w:rsidR="00C67B72" w:rsidRPr="00C67B72" w:rsidRDefault="00C67B72" w:rsidP="002D4C9E">
      <w:pPr>
        <w:pStyle w:val="Output"/>
      </w:pPr>
      <w:r w:rsidRPr="00C67B72">
        <w:t xml:space="preserve">    "msg": "Failed to connect to the host via ssh: ssh: Could not resolve hostname web1.satyacodes.vm: Name or service not known",</w:t>
      </w:r>
    </w:p>
    <w:p w14:paraId="570EAE16" w14:textId="77777777" w:rsidR="00C67B72" w:rsidRPr="00C67B72" w:rsidRDefault="00C67B72" w:rsidP="002D4C9E">
      <w:pPr>
        <w:pStyle w:val="Output"/>
      </w:pPr>
      <w:r w:rsidRPr="00C67B72">
        <w:t xml:space="preserve">    "unreachable": true</w:t>
      </w:r>
    </w:p>
    <w:p w14:paraId="1DCFD25B" w14:textId="693961D3" w:rsidR="00C67B72" w:rsidRPr="00C67B72" w:rsidRDefault="00C67B72" w:rsidP="002D4C9E">
      <w:pPr>
        <w:pStyle w:val="Output"/>
      </w:pPr>
      <w:r w:rsidRPr="00C67B72">
        <w:t>}</w:t>
      </w:r>
    </w:p>
    <w:p w14:paraId="7C264ABC" w14:textId="23297489" w:rsidR="008639BE" w:rsidRDefault="008639BE" w:rsidP="008639BE">
      <w:r>
        <w:t>If you Got above error, means master unable to connect with hosts, because we haven’t configured SSH / Usernames:password to connect with Hosts.</w:t>
      </w:r>
    </w:p>
    <w:p w14:paraId="446B26F9" w14:textId="0EB918F3" w:rsidR="008639BE" w:rsidRDefault="008639BE" w:rsidP="008639BE">
      <w:r>
        <w:t>To connect with Hosts from Ansible Master node, we must configure the Login mechanism.</w:t>
      </w:r>
    </w:p>
    <w:p w14:paraId="34271A6A" w14:textId="6828B493" w:rsidR="008639BE" w:rsidRDefault="008639BE" w:rsidP="00EE0C12">
      <w:pPr>
        <w:spacing w:after="0"/>
      </w:pPr>
      <w:r>
        <w:t>we can do this by in two ways</w:t>
      </w:r>
    </w:p>
    <w:p w14:paraId="79810C56" w14:textId="502F0E99" w:rsidR="00EE0C12" w:rsidRPr="00EE0C12" w:rsidRDefault="00EE0C12" w:rsidP="009A37DC">
      <w:pPr>
        <w:pStyle w:val="ListParagraph"/>
        <w:numPr>
          <w:ilvl w:val="0"/>
          <w:numId w:val="11"/>
        </w:numPr>
        <w:rPr>
          <w:b/>
          <w:bCs/>
        </w:rPr>
      </w:pPr>
      <w:r w:rsidRPr="00EE0C12">
        <w:rPr>
          <w:b/>
          <w:bCs/>
        </w:rPr>
        <w:t>Username/pwd Authentication</w:t>
      </w:r>
    </w:p>
    <w:p w14:paraId="6A7C9ED5" w14:textId="0DEF9CAB" w:rsidR="008639BE" w:rsidRPr="00EE0C12" w:rsidRDefault="008639BE" w:rsidP="009A37DC">
      <w:pPr>
        <w:pStyle w:val="ListParagraph"/>
        <w:numPr>
          <w:ilvl w:val="0"/>
          <w:numId w:val="11"/>
        </w:numPr>
        <w:rPr>
          <w:b/>
          <w:bCs/>
        </w:rPr>
      </w:pPr>
      <w:r w:rsidRPr="00EE0C12">
        <w:rPr>
          <w:b/>
          <w:bCs/>
        </w:rPr>
        <w:t xml:space="preserve">SSH </w:t>
      </w:r>
      <w:r w:rsidR="00EE0C12" w:rsidRPr="00EE0C12">
        <w:rPr>
          <w:b/>
          <w:bCs/>
        </w:rPr>
        <w:t>Authentication</w:t>
      </w:r>
    </w:p>
    <w:p w14:paraId="1FAFE286" w14:textId="34EB88D6" w:rsidR="008639BE" w:rsidRDefault="007A4AC8" w:rsidP="001B7250">
      <w:pPr>
        <w:pStyle w:val="Heading4"/>
        <w:spacing w:after="0"/>
      </w:pPr>
      <w:r w:rsidRPr="007A4AC8">
        <w:t>1.Username/pwd Authentication</w:t>
      </w:r>
    </w:p>
    <w:p w14:paraId="0030EAEB" w14:textId="77777777" w:rsidR="007A4AC8" w:rsidRPr="0071157D" w:rsidRDefault="007A4AC8" w:rsidP="002D4C9E">
      <w:pPr>
        <w:pStyle w:val="Output"/>
      </w:pPr>
      <w:r w:rsidRPr="0071157D">
        <w:t># home/vagrant/Ansible/inventory_test</w:t>
      </w:r>
    </w:p>
    <w:p w14:paraId="4BC0720A" w14:textId="38E060D6" w:rsidR="007A4AC8" w:rsidRDefault="007A4AC8" w:rsidP="002D4C9E">
      <w:pPr>
        <w:pStyle w:val="Output"/>
      </w:pPr>
      <w:r>
        <w:t>[all]</w:t>
      </w:r>
    </w:p>
    <w:p w14:paraId="3038A0B1" w14:textId="30E3C26D" w:rsidR="008639BE" w:rsidRDefault="007A4AC8" w:rsidP="002D4C9E">
      <w:pPr>
        <w:pStyle w:val="Output"/>
      </w:pPr>
      <w:r>
        <w:t>127.0.1.1 ansible_connection=ssh ansible_ssh_user=vagrant ansible_ssh_pass=vagrant</w:t>
      </w:r>
    </w:p>
    <w:p w14:paraId="4A7831EB" w14:textId="0E1BEEB5" w:rsidR="00F76DB3" w:rsidRDefault="00E9798F" w:rsidP="00B441D6">
      <w:r>
        <w:t>Or</w:t>
      </w:r>
    </w:p>
    <w:p w14:paraId="60A15285" w14:textId="77777777" w:rsidR="00E9798F" w:rsidRPr="0071157D" w:rsidRDefault="00E9798F" w:rsidP="002D4C9E">
      <w:pPr>
        <w:pStyle w:val="Output"/>
      </w:pPr>
      <w:r w:rsidRPr="0071157D">
        <w:t># home/vagrant/Ansible/inventory_test</w:t>
      </w:r>
    </w:p>
    <w:p w14:paraId="27E79E12" w14:textId="77777777" w:rsidR="00E9798F" w:rsidRDefault="00E9798F" w:rsidP="002D4C9E">
      <w:pPr>
        <w:pStyle w:val="Output"/>
      </w:pPr>
      <w:r>
        <w:t>[all]</w:t>
      </w:r>
    </w:p>
    <w:p w14:paraId="37F3D910" w14:textId="500E95D8" w:rsidR="00E9798F" w:rsidRDefault="00E9798F" w:rsidP="00947FC8">
      <w:pPr>
        <w:pStyle w:val="Output"/>
      </w:pPr>
      <w:r>
        <w:t>web1.satyacodes.vm ansible_connection=ssh ansible_ssh_user=vagrant ansible_ssh_pass=vagrant</w:t>
      </w:r>
    </w:p>
    <w:p w14:paraId="5A975F13" w14:textId="77777777" w:rsidR="00947FC8" w:rsidRDefault="00947FC8" w:rsidP="001B7250">
      <w:pPr>
        <w:spacing w:after="0"/>
      </w:pPr>
    </w:p>
    <w:p w14:paraId="07E408AE" w14:textId="3B5540F9" w:rsidR="00ED2E51" w:rsidRDefault="00ED2E51" w:rsidP="002D4C9E">
      <w:pPr>
        <w:pStyle w:val="Output"/>
      </w:pPr>
      <w:r w:rsidRPr="00ED2E51">
        <w:t>ansible -i inventory_test all -m ping</w:t>
      </w:r>
    </w:p>
    <w:p w14:paraId="58579DC2" w14:textId="1A1AAE98" w:rsidR="0073114A" w:rsidRDefault="00876449" w:rsidP="00B441D6">
      <w:r>
        <w:rPr>
          <w:noProof/>
        </w:rPr>
        <w:lastRenderedPageBreak/>
        <w:drawing>
          <wp:inline distT="0" distB="0" distL="0" distR="0" wp14:anchorId="0CA8BF3C" wp14:editId="62108797">
            <wp:extent cx="5943600" cy="16135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613535"/>
                    </a:xfrm>
                    <a:prstGeom prst="rect">
                      <a:avLst/>
                    </a:prstGeom>
                  </pic:spPr>
                </pic:pic>
              </a:graphicData>
            </a:graphic>
          </wp:inline>
        </w:drawing>
      </w:r>
    </w:p>
    <w:p w14:paraId="15F1103C" w14:textId="59DFE352" w:rsidR="00820CDD" w:rsidRDefault="00820CDD" w:rsidP="00820CDD">
      <w:pPr>
        <w:spacing w:after="0"/>
      </w:pPr>
      <w:r>
        <w:t>Sometimes we get below error.</w:t>
      </w:r>
    </w:p>
    <w:p w14:paraId="08E5F112" w14:textId="6EFC1F46" w:rsidR="00820CDD" w:rsidRPr="00820CDD" w:rsidRDefault="00820CDD" w:rsidP="002D4C9E">
      <w:pPr>
        <w:pStyle w:val="Output"/>
      </w:pPr>
      <w:r w:rsidRPr="00820CDD">
        <w:t>using a ssh password instead of a key is not possible because host key checking is enabled and sshpass does not s upport this. please add this host's fingerprint to your known_hosts file to manage this host</w:t>
      </w:r>
    </w:p>
    <w:p w14:paraId="4933651F" w14:textId="7C428B10" w:rsidR="001046A1" w:rsidRDefault="001046A1" w:rsidP="00B441D6"/>
    <w:p w14:paraId="1FDDE817" w14:textId="5477EC31" w:rsidR="00840EEE" w:rsidRDefault="00840EEE" w:rsidP="00B441D6">
      <w:r>
        <w:t xml:space="preserve">To Resolve this Run, </w:t>
      </w:r>
      <w:r w:rsidRPr="00840EEE">
        <w:rPr>
          <w:b/>
          <w:bCs/>
        </w:rPr>
        <w:t>export ANSIBLE_HOST_KEY_CHECKING=False</w:t>
      </w:r>
    </w:p>
    <w:p w14:paraId="4645D97B" w14:textId="522E36BC" w:rsidR="00256C0D" w:rsidRDefault="00256C0D" w:rsidP="0057131C">
      <w:pPr>
        <w:spacing w:after="0"/>
      </w:pPr>
      <w:r>
        <w:t xml:space="preserve">Because, </w:t>
      </w:r>
      <w:r w:rsidR="00793A88">
        <w:t>this</w:t>
      </w:r>
      <w:r>
        <w:t xml:space="preserve"> is typically done by setting the following value in </w:t>
      </w:r>
      <w:r w:rsidRPr="0057131C">
        <w:rPr>
          <w:b/>
          <w:bCs/>
        </w:rPr>
        <w:t>ansible.cfg</w:t>
      </w:r>
      <w:r>
        <w:t>:</w:t>
      </w:r>
    </w:p>
    <w:p w14:paraId="00B529E4" w14:textId="77777777" w:rsidR="00256C0D" w:rsidRDefault="00256C0D" w:rsidP="002D4C9E">
      <w:pPr>
        <w:pStyle w:val="Output"/>
      </w:pPr>
      <w:r>
        <w:t>[defaults]</w:t>
      </w:r>
    </w:p>
    <w:p w14:paraId="4114BA03" w14:textId="77777777" w:rsidR="00256C0D" w:rsidRDefault="00256C0D" w:rsidP="002D4C9E">
      <w:pPr>
        <w:pStyle w:val="Output"/>
      </w:pPr>
      <w:r>
        <w:t>host_key_checking = False</w:t>
      </w:r>
    </w:p>
    <w:p w14:paraId="5330E90B" w14:textId="77777777" w:rsidR="00256C0D" w:rsidRDefault="00256C0D" w:rsidP="00256C0D"/>
    <w:p w14:paraId="16693C24" w14:textId="77777777" w:rsidR="00256C0D" w:rsidRDefault="00256C0D" w:rsidP="0057131C">
      <w:pPr>
        <w:spacing w:after="0"/>
      </w:pPr>
      <w:r>
        <w:t xml:space="preserve">If you don't want to modify </w:t>
      </w:r>
      <w:r w:rsidRPr="00B17FB0">
        <w:rPr>
          <w:b/>
          <w:bCs/>
        </w:rPr>
        <w:t>ansible.cfg</w:t>
      </w:r>
      <w:r>
        <w:t xml:space="preserve"> you can set an environment variable like so:</w:t>
      </w:r>
    </w:p>
    <w:p w14:paraId="5E34EF31" w14:textId="77777777" w:rsidR="00256C0D" w:rsidRDefault="00256C0D" w:rsidP="002D4C9E">
      <w:pPr>
        <w:pStyle w:val="Output"/>
      </w:pPr>
      <w:r>
        <w:t>export ANSIBLE_HOST_KEY_CHECKING=False</w:t>
      </w:r>
    </w:p>
    <w:p w14:paraId="2FC91AE5" w14:textId="77777777" w:rsidR="00256C0D" w:rsidRDefault="00256C0D" w:rsidP="00256C0D">
      <w:r>
        <w:t xml:space="preserve"> </w:t>
      </w:r>
    </w:p>
    <w:p w14:paraId="04E90A8C" w14:textId="05B130FF" w:rsidR="00E8364D" w:rsidRDefault="00E8364D" w:rsidP="001B7250">
      <w:pPr>
        <w:pStyle w:val="Heading4"/>
        <w:spacing w:after="0"/>
      </w:pPr>
      <w:r>
        <w:t>2.SSH key Authentication</w:t>
      </w:r>
    </w:p>
    <w:p w14:paraId="7B46434B" w14:textId="330A537B" w:rsidR="00E8364D" w:rsidRDefault="00E8364D" w:rsidP="00E8364D">
      <w:r>
        <w:t xml:space="preserve">Generate ssh key in the ansible </w:t>
      </w:r>
      <w:r w:rsidR="0028505F">
        <w:t>master</w:t>
      </w:r>
      <w:r>
        <w:t>, which we have to copy to all the remote hosts for doing deployments or configurations on them.</w:t>
      </w:r>
    </w:p>
    <w:p w14:paraId="33A7256C" w14:textId="025E45B2" w:rsidR="00E8364D" w:rsidRDefault="00383F93" w:rsidP="001B7250">
      <w:pPr>
        <w:spacing w:after="0"/>
      </w:pPr>
      <w:r>
        <w:t xml:space="preserve">To Generate SSH key, run </w:t>
      </w:r>
      <w:r w:rsidR="00E8364D">
        <w:t xml:space="preserve"> </w:t>
      </w:r>
      <w:r w:rsidR="00E8364D" w:rsidRPr="00383F93">
        <w:rPr>
          <w:rStyle w:val="OutputChar"/>
        </w:rPr>
        <w:t>ssh-keygen</w:t>
      </w:r>
      <w:r w:rsidR="00E8364D">
        <w:t xml:space="preserve">    </w:t>
      </w:r>
    </w:p>
    <w:p w14:paraId="5B6602E6" w14:textId="77777777" w:rsidR="00E8364D" w:rsidRDefault="00E8364D" w:rsidP="002D4C9E">
      <w:pPr>
        <w:pStyle w:val="Output"/>
      </w:pPr>
      <w:r>
        <w:t xml:space="preserve">root@master:/home/vagrant/Ansible# </w:t>
      </w:r>
      <w:r w:rsidRPr="00BD1706">
        <w:rPr>
          <w:color w:val="FF0000"/>
        </w:rPr>
        <w:t>ssh-keygen</w:t>
      </w:r>
    </w:p>
    <w:p w14:paraId="738A25C4" w14:textId="77777777" w:rsidR="00E8364D" w:rsidRDefault="00E8364D" w:rsidP="002D4C9E">
      <w:pPr>
        <w:pStyle w:val="Output"/>
      </w:pPr>
      <w:r>
        <w:t>Generating public/private rsa key pair.</w:t>
      </w:r>
    </w:p>
    <w:p w14:paraId="15D7C5D8" w14:textId="77777777" w:rsidR="00E8364D" w:rsidRDefault="00E8364D" w:rsidP="002D4C9E">
      <w:pPr>
        <w:pStyle w:val="Output"/>
      </w:pPr>
      <w:r>
        <w:t>Enter file in which to save the key (/root/.ssh/id_rsa):</w:t>
      </w:r>
    </w:p>
    <w:p w14:paraId="11CDA9D7" w14:textId="77777777" w:rsidR="00E8364D" w:rsidRDefault="00E8364D" w:rsidP="002D4C9E">
      <w:pPr>
        <w:pStyle w:val="Output"/>
      </w:pPr>
      <w:r>
        <w:t>/root/.ssh/id_rsa already exists.</w:t>
      </w:r>
    </w:p>
    <w:p w14:paraId="19F963B1" w14:textId="77777777" w:rsidR="00E8364D" w:rsidRDefault="00E8364D" w:rsidP="002D4C9E">
      <w:pPr>
        <w:pStyle w:val="Output"/>
      </w:pPr>
      <w:r>
        <w:t>Overwrite (y/n)? y</w:t>
      </w:r>
    </w:p>
    <w:p w14:paraId="4ED31A37" w14:textId="77777777" w:rsidR="00E8364D" w:rsidRDefault="00E8364D" w:rsidP="002D4C9E">
      <w:pPr>
        <w:pStyle w:val="Output"/>
      </w:pPr>
      <w:r>
        <w:t>Your identification has been saved in /root/.ssh/id_rsa.</w:t>
      </w:r>
    </w:p>
    <w:p w14:paraId="13A19270" w14:textId="77777777" w:rsidR="00E8364D" w:rsidRDefault="00E8364D" w:rsidP="002D4C9E">
      <w:pPr>
        <w:pStyle w:val="Output"/>
      </w:pPr>
      <w:r>
        <w:t>Your public key has been saved in /root/.ssh/id_rsa.pub.</w:t>
      </w:r>
    </w:p>
    <w:p w14:paraId="387BA017" w14:textId="77777777" w:rsidR="00E8364D" w:rsidRDefault="00E8364D" w:rsidP="002D4C9E">
      <w:pPr>
        <w:pStyle w:val="Output"/>
      </w:pPr>
      <w:r>
        <w:t>The key fingerprint is:</w:t>
      </w:r>
    </w:p>
    <w:p w14:paraId="79B95E2E" w14:textId="77777777" w:rsidR="00E8364D" w:rsidRDefault="00E8364D" w:rsidP="002D4C9E">
      <w:pPr>
        <w:pStyle w:val="Output"/>
      </w:pPr>
      <w:r>
        <w:t>15:95:ba:2a:3f:d6:92:af:b6:61:a7:f8:ff:76:43:57 root@master</w:t>
      </w:r>
    </w:p>
    <w:p w14:paraId="575F0405" w14:textId="77777777" w:rsidR="00E8364D" w:rsidRDefault="00E8364D" w:rsidP="002D4C9E">
      <w:pPr>
        <w:pStyle w:val="Output"/>
      </w:pPr>
      <w:r>
        <w:t>The key's randomart image is:</w:t>
      </w:r>
    </w:p>
    <w:p w14:paraId="732A10A6" w14:textId="77777777" w:rsidR="00E8364D" w:rsidRDefault="00E8364D" w:rsidP="002D4C9E">
      <w:pPr>
        <w:pStyle w:val="Output"/>
      </w:pPr>
      <w:r>
        <w:t>The key's randomart image is:</w:t>
      </w:r>
    </w:p>
    <w:p w14:paraId="2FCDB288" w14:textId="77777777" w:rsidR="00E8364D" w:rsidRDefault="00E8364D" w:rsidP="002D4C9E">
      <w:pPr>
        <w:pStyle w:val="Output"/>
      </w:pPr>
      <w:r>
        <w:t>+--[ RSA 2048]----+</w:t>
      </w:r>
    </w:p>
    <w:p w14:paraId="241519B4" w14:textId="77777777" w:rsidR="00E8364D" w:rsidRDefault="00E8364D" w:rsidP="002D4C9E">
      <w:pPr>
        <w:pStyle w:val="Output"/>
      </w:pPr>
      <w:r>
        <w:t>|         ..     E|</w:t>
      </w:r>
    </w:p>
    <w:p w14:paraId="6E59C309" w14:textId="77777777" w:rsidR="00E8364D" w:rsidRDefault="00E8364D" w:rsidP="002D4C9E">
      <w:pPr>
        <w:pStyle w:val="Output"/>
      </w:pPr>
      <w:r>
        <w:t>|      .**Boo.. . |</w:t>
      </w:r>
    </w:p>
    <w:p w14:paraId="049C2889" w14:textId="77777777" w:rsidR="00E8364D" w:rsidRDefault="00E8364D" w:rsidP="002D4C9E">
      <w:pPr>
        <w:pStyle w:val="Output"/>
      </w:pPr>
      <w:r>
        <w:t>+-----------------+</w:t>
      </w:r>
    </w:p>
    <w:p w14:paraId="2380EA5D" w14:textId="61355EFC" w:rsidR="00E8364D" w:rsidRDefault="00E8364D" w:rsidP="009A37DC">
      <w:pPr>
        <w:pStyle w:val="ListParagraph"/>
        <w:numPr>
          <w:ilvl w:val="0"/>
          <w:numId w:val="10"/>
        </w:numPr>
      </w:pPr>
      <w:r>
        <w:t>Your identification has been saved in /root/.ssh/id_rsa.</w:t>
      </w:r>
    </w:p>
    <w:p w14:paraId="23ABB393" w14:textId="1CB51760" w:rsidR="00E8364D" w:rsidRDefault="00E8364D" w:rsidP="009A37DC">
      <w:pPr>
        <w:pStyle w:val="ListParagraph"/>
        <w:numPr>
          <w:ilvl w:val="0"/>
          <w:numId w:val="10"/>
        </w:numPr>
      </w:pPr>
      <w:r>
        <w:t>Your public key has been saved in /root/.ssh/id_rsa.pub.</w:t>
      </w:r>
    </w:p>
    <w:p w14:paraId="71CCA4A2" w14:textId="03512122" w:rsidR="00E8364D" w:rsidRDefault="00E8364D" w:rsidP="001B7250">
      <w:pPr>
        <w:spacing w:after="0"/>
      </w:pPr>
      <w:r>
        <w:lastRenderedPageBreak/>
        <w:t>Now we need copy public key of Ansible Master to its nodes/</w:t>
      </w:r>
      <w:r w:rsidR="00BD1706">
        <w:t>hosts. Here</w:t>
      </w:r>
      <w:r>
        <w:t xml:space="preserve"> my host ip is : 192.168.33.11</w:t>
      </w:r>
    </w:p>
    <w:p w14:paraId="52D4DEF3" w14:textId="77777777" w:rsidR="00E8364D" w:rsidRDefault="00E8364D" w:rsidP="002D4C9E">
      <w:pPr>
        <w:pStyle w:val="Output"/>
      </w:pPr>
      <w:r>
        <w:t>ssh-copy-id -i &lt;user&gt;@&lt;ip address of your node machine&gt;</w:t>
      </w:r>
    </w:p>
    <w:p w14:paraId="4B79F31B" w14:textId="77777777" w:rsidR="00E8364D" w:rsidRDefault="00E8364D" w:rsidP="002D4C9E">
      <w:pPr>
        <w:pStyle w:val="Output"/>
      </w:pPr>
      <w:r>
        <w:t>ssh-copy-id -i vagrant@192.168.33.11</w:t>
      </w:r>
    </w:p>
    <w:p w14:paraId="2070430E" w14:textId="77777777" w:rsidR="00E8364D" w:rsidRDefault="00E8364D" w:rsidP="00E8364D"/>
    <w:p w14:paraId="78F5D684" w14:textId="77777777" w:rsidR="00E8364D" w:rsidRPr="00BD1706" w:rsidRDefault="00E8364D" w:rsidP="001B7250">
      <w:pPr>
        <w:spacing w:after="0"/>
        <w:rPr>
          <w:b/>
          <w:bCs/>
          <w:color w:val="FF0000"/>
        </w:rPr>
      </w:pPr>
      <w:r>
        <w:t xml:space="preserve">If you got Error : </w:t>
      </w:r>
      <w:r w:rsidRPr="00BD1706">
        <w:rPr>
          <w:b/>
          <w:bCs/>
          <w:color w:val="FF0000"/>
        </w:rPr>
        <w:t>Permission denied (publickey,gssapi-keyex,gssapi-with-mic).</w:t>
      </w:r>
    </w:p>
    <w:p w14:paraId="0A337779" w14:textId="2B09AA3E" w:rsidR="00E8364D" w:rsidRDefault="00E8364D" w:rsidP="009A37DC">
      <w:pPr>
        <w:pStyle w:val="ListParagraph"/>
        <w:numPr>
          <w:ilvl w:val="0"/>
          <w:numId w:val="10"/>
        </w:numPr>
      </w:pPr>
      <w:r>
        <w:t xml:space="preserve">Go to </w:t>
      </w:r>
      <w:r w:rsidRPr="00BD1706">
        <w:rPr>
          <w:b/>
          <w:bCs/>
        </w:rPr>
        <w:t>/etc/ssh/sshd_config</w:t>
      </w:r>
      <w:r>
        <w:t xml:space="preserve"> </w:t>
      </w:r>
    </w:p>
    <w:p w14:paraId="737B17A0" w14:textId="7B76361A" w:rsidR="00E8364D" w:rsidRDefault="00E8364D" w:rsidP="009A37DC">
      <w:pPr>
        <w:pStyle w:val="ListParagraph"/>
        <w:numPr>
          <w:ilvl w:val="0"/>
          <w:numId w:val="10"/>
        </w:numPr>
      </w:pPr>
      <w:r>
        <w:t xml:space="preserve">uncomment </w:t>
      </w:r>
      <w:r w:rsidRPr="00BD1706">
        <w:rPr>
          <w:b/>
          <w:bCs/>
        </w:rPr>
        <w:t>'PasswordAuthentication yes'</w:t>
      </w:r>
      <w:r>
        <w:t xml:space="preserve"> </w:t>
      </w:r>
    </w:p>
    <w:p w14:paraId="54463794" w14:textId="07F5F968" w:rsidR="00E8364D" w:rsidRDefault="00E8364D" w:rsidP="009A37DC">
      <w:pPr>
        <w:pStyle w:val="ListParagraph"/>
        <w:numPr>
          <w:ilvl w:val="0"/>
          <w:numId w:val="10"/>
        </w:numPr>
      </w:pPr>
      <w:r>
        <w:t>re-start the service 'sudo systemctl restart sshd'</w:t>
      </w:r>
    </w:p>
    <w:p w14:paraId="22E690A7" w14:textId="5332E2C6" w:rsidR="00E8364D" w:rsidRDefault="00E8364D" w:rsidP="00793A88">
      <w:pPr>
        <w:spacing w:after="0"/>
      </w:pPr>
      <w:r>
        <w:t xml:space="preserve"> Similarly copy MASTER public SSH Key to all the hosts</w:t>
      </w:r>
      <w:r w:rsidR="00BD1706">
        <w:t>(if you have many hosts )</w:t>
      </w:r>
    </w:p>
    <w:p w14:paraId="024825F2" w14:textId="77777777" w:rsidR="00E8364D" w:rsidRDefault="00E8364D" w:rsidP="002D4C9E">
      <w:pPr>
        <w:pStyle w:val="Output"/>
      </w:pPr>
      <w:r>
        <w:t>ssh-copy-id -i vagrant@192.168.33.12</w:t>
      </w:r>
    </w:p>
    <w:p w14:paraId="24E46F23" w14:textId="77777777" w:rsidR="00E8364D" w:rsidRDefault="00E8364D" w:rsidP="002D4C9E">
      <w:pPr>
        <w:pStyle w:val="Output"/>
      </w:pPr>
      <w:r>
        <w:t>ssh-copy-id -i vagrant@192.168.33.13</w:t>
      </w:r>
    </w:p>
    <w:p w14:paraId="6A884A5C" w14:textId="77777777" w:rsidR="00E8364D" w:rsidRDefault="00E8364D" w:rsidP="002D4C9E">
      <w:pPr>
        <w:pStyle w:val="Output"/>
      </w:pPr>
      <w:r>
        <w:t>ssh-copy-id -i vagrant@192.168.33.14</w:t>
      </w:r>
    </w:p>
    <w:p w14:paraId="0999A88E" w14:textId="77777777" w:rsidR="00E8364D" w:rsidRDefault="00E8364D" w:rsidP="00E8364D"/>
    <w:p w14:paraId="564A77FB" w14:textId="2B9A51C2" w:rsidR="00E8364D" w:rsidRDefault="00E8364D" w:rsidP="00BD1706">
      <w:pPr>
        <w:spacing w:after="0"/>
      </w:pPr>
      <w:r>
        <w:t xml:space="preserve">To Test, now write an </w:t>
      </w:r>
      <w:r w:rsidR="00BD1706">
        <w:t>Inventory</w:t>
      </w:r>
      <w:r>
        <w:t xml:space="preserve"> file &amp; </w:t>
      </w:r>
      <w:r w:rsidR="00BD1706">
        <w:t>Don’t</w:t>
      </w:r>
      <w:r>
        <w:t xml:space="preserve"> write </w:t>
      </w:r>
      <w:r w:rsidR="00BD1706">
        <w:t>Credentials</w:t>
      </w:r>
      <w:r>
        <w:t xml:space="preserve"> to It.</w:t>
      </w:r>
    </w:p>
    <w:p w14:paraId="7F144E31" w14:textId="77777777" w:rsidR="00E8364D" w:rsidRDefault="00E8364D" w:rsidP="002D4C9E">
      <w:pPr>
        <w:pStyle w:val="Output"/>
      </w:pPr>
      <w:r>
        <w:t># /home/vagrant/Ansible/inventory_ssh</w:t>
      </w:r>
    </w:p>
    <w:p w14:paraId="4908A0F8" w14:textId="77777777" w:rsidR="00E8364D" w:rsidRDefault="00E8364D" w:rsidP="002D4C9E">
      <w:pPr>
        <w:pStyle w:val="Output"/>
      </w:pPr>
      <w:r>
        <w:t>[all]</w:t>
      </w:r>
    </w:p>
    <w:p w14:paraId="6B141B8A" w14:textId="77777777" w:rsidR="00E8364D" w:rsidRDefault="00E8364D" w:rsidP="002D4C9E">
      <w:pPr>
        <w:pStyle w:val="Output"/>
      </w:pPr>
      <w:r>
        <w:t>web1 ansible_ssh_host=web1.satyacodes.vm</w:t>
      </w:r>
    </w:p>
    <w:p w14:paraId="7D7167FA" w14:textId="77777777" w:rsidR="00E8364D" w:rsidRDefault="00E8364D" w:rsidP="00E8364D"/>
    <w:p w14:paraId="02AEE2ED" w14:textId="7DDE4611" w:rsidR="00E8364D" w:rsidRDefault="00E8364D" w:rsidP="00BD1706">
      <w:pPr>
        <w:spacing w:after="0"/>
      </w:pPr>
      <w:r>
        <w:t xml:space="preserve">Ping above </w:t>
      </w:r>
      <w:r w:rsidR="00793A88">
        <w:t>Inventory</w:t>
      </w:r>
      <w:r>
        <w:t xml:space="preserve"> hosts Using Ansible </w:t>
      </w:r>
    </w:p>
    <w:p w14:paraId="0A445061" w14:textId="77777777" w:rsidR="00E8364D" w:rsidRDefault="00E8364D" w:rsidP="002D4C9E">
      <w:pPr>
        <w:pStyle w:val="Output"/>
      </w:pPr>
      <w:r>
        <w:t>ansible -i inventory_ssh all -m ping</w:t>
      </w:r>
    </w:p>
    <w:p w14:paraId="79CC4824" w14:textId="77777777" w:rsidR="00E8364D" w:rsidRDefault="00E8364D" w:rsidP="00E8364D"/>
    <w:p w14:paraId="5813C4A9" w14:textId="0CE0140E" w:rsidR="00E8364D" w:rsidRPr="00BD1706" w:rsidRDefault="00E8364D" w:rsidP="00A37F94">
      <w:pPr>
        <w:spacing w:after="0"/>
        <w:rPr>
          <w:b/>
          <w:bCs/>
          <w:color w:val="FF0000"/>
        </w:rPr>
      </w:pPr>
      <w:r w:rsidRPr="00BD1706">
        <w:rPr>
          <w:b/>
          <w:bCs/>
          <w:color w:val="FF0000"/>
        </w:rPr>
        <w:t>Error</w:t>
      </w:r>
      <w:r w:rsidR="00BD1706" w:rsidRPr="00BD1706">
        <w:rPr>
          <w:b/>
          <w:bCs/>
          <w:color w:val="FF0000"/>
        </w:rPr>
        <w:t>:</w:t>
      </w:r>
      <w:r w:rsidRPr="00BD1706">
        <w:rPr>
          <w:b/>
          <w:bCs/>
          <w:color w:val="FF0000"/>
        </w:rPr>
        <w:t>Failed to connect to the host via ssh: Permission denied (publickey,password).</w:t>
      </w:r>
    </w:p>
    <w:p w14:paraId="20564FE4" w14:textId="18617748" w:rsidR="00E8364D" w:rsidRDefault="00E8364D" w:rsidP="00BD1706">
      <w:pPr>
        <w:spacing w:after="0"/>
      </w:pPr>
      <w:r>
        <w:t xml:space="preserve">We must </w:t>
      </w:r>
      <w:r w:rsidR="00BD1706">
        <w:t>include</w:t>
      </w:r>
      <w:r>
        <w:t xml:space="preserve"> username</w:t>
      </w:r>
    </w:p>
    <w:p w14:paraId="2A439AD2" w14:textId="77777777" w:rsidR="00E8364D" w:rsidRDefault="00E8364D" w:rsidP="002D4C9E">
      <w:pPr>
        <w:pStyle w:val="Output"/>
      </w:pPr>
      <w:r>
        <w:t>web1 ansible_ssh_host=web1.satyacodes.vm ansible_user=vagrant</w:t>
      </w:r>
    </w:p>
    <w:p w14:paraId="7E973E94" w14:textId="77777777" w:rsidR="00E8364D" w:rsidRDefault="00E8364D" w:rsidP="00A37F94">
      <w:pPr>
        <w:spacing w:after="0"/>
      </w:pPr>
    </w:p>
    <w:p w14:paraId="0129CBE1" w14:textId="77777777" w:rsidR="00E8364D" w:rsidRDefault="00E8364D" w:rsidP="002D4C9E">
      <w:pPr>
        <w:pStyle w:val="Output"/>
      </w:pPr>
      <w:r>
        <w:t>root@master:/home/vagrant/Ansible# ansible -i inventory_ssh all -m ping</w:t>
      </w:r>
    </w:p>
    <w:p w14:paraId="3B7F293E" w14:textId="77777777" w:rsidR="00E8364D" w:rsidRDefault="00E8364D" w:rsidP="002D4C9E">
      <w:pPr>
        <w:pStyle w:val="Output"/>
      </w:pPr>
      <w:r>
        <w:t>web1 | SUCCESS =&gt; {</w:t>
      </w:r>
    </w:p>
    <w:p w14:paraId="185DF356" w14:textId="77777777" w:rsidR="00E8364D" w:rsidRDefault="00E8364D" w:rsidP="002D4C9E">
      <w:pPr>
        <w:pStyle w:val="Output"/>
      </w:pPr>
      <w:r>
        <w:t xml:space="preserve">    "ansible_facts": {</w:t>
      </w:r>
    </w:p>
    <w:p w14:paraId="674CF7F1" w14:textId="77777777" w:rsidR="00E8364D" w:rsidRDefault="00E8364D" w:rsidP="002D4C9E">
      <w:pPr>
        <w:pStyle w:val="Output"/>
      </w:pPr>
      <w:r>
        <w:t xml:space="preserve">        "discovered_interpreter_python": "/usr/bin/python"</w:t>
      </w:r>
    </w:p>
    <w:p w14:paraId="0ED0C041" w14:textId="77777777" w:rsidR="00E8364D" w:rsidRDefault="00E8364D" w:rsidP="002D4C9E">
      <w:pPr>
        <w:pStyle w:val="Output"/>
      </w:pPr>
      <w:r>
        <w:t xml:space="preserve">    }, </w:t>
      </w:r>
    </w:p>
    <w:p w14:paraId="796C4012" w14:textId="77777777" w:rsidR="00E8364D" w:rsidRDefault="00E8364D" w:rsidP="002D4C9E">
      <w:pPr>
        <w:pStyle w:val="Output"/>
      </w:pPr>
      <w:r>
        <w:t xml:space="preserve">    "changed": false, </w:t>
      </w:r>
    </w:p>
    <w:p w14:paraId="48E2F729" w14:textId="77777777" w:rsidR="00E8364D" w:rsidRDefault="00E8364D" w:rsidP="002D4C9E">
      <w:pPr>
        <w:pStyle w:val="Output"/>
      </w:pPr>
      <w:r>
        <w:t xml:space="preserve">    "ping": "pong"</w:t>
      </w:r>
    </w:p>
    <w:p w14:paraId="4E18ECA9" w14:textId="4630CD37" w:rsidR="001046A1" w:rsidRDefault="00E8364D" w:rsidP="002D4C9E">
      <w:pPr>
        <w:pStyle w:val="Output"/>
      </w:pPr>
      <w:r>
        <w:t>}</w:t>
      </w:r>
    </w:p>
    <w:p w14:paraId="6F3E6B28" w14:textId="392432FC" w:rsidR="001046A1" w:rsidRDefault="001046A1" w:rsidP="00B441D6"/>
    <w:p w14:paraId="225F9D43" w14:textId="77777777" w:rsidR="00BC5137" w:rsidRDefault="00BC5137" w:rsidP="00BC5137">
      <w:pPr>
        <w:spacing w:after="0"/>
      </w:pPr>
      <w:r>
        <w:t>Once, that is done, you can restart the sshd service on your target server by running:</w:t>
      </w:r>
    </w:p>
    <w:p w14:paraId="4920C624" w14:textId="77777777" w:rsidR="00BC5137" w:rsidRDefault="00BC5137" w:rsidP="00BC5137">
      <w:pPr>
        <w:pStyle w:val="Output"/>
      </w:pPr>
      <w:r>
        <w:t>$ service sshd restart</w:t>
      </w:r>
    </w:p>
    <w:p w14:paraId="095E32C4" w14:textId="77777777" w:rsidR="00BC5137" w:rsidRDefault="00BC5137" w:rsidP="00BC5137"/>
    <w:p w14:paraId="7DCE3AF4" w14:textId="77777777" w:rsidR="00BC5137" w:rsidRDefault="00BC5137" w:rsidP="00BC5137">
      <w:pPr>
        <w:spacing w:after="0"/>
      </w:pPr>
      <w:r>
        <w:t>The next task is to test whether the ssh connection works. From build-server run:</w:t>
      </w:r>
    </w:p>
    <w:p w14:paraId="3CC4C523" w14:textId="6BB893DB" w:rsidR="00BC5137" w:rsidRDefault="00BC5137" w:rsidP="00BC5137">
      <w:pPr>
        <w:pStyle w:val="Output"/>
      </w:pPr>
      <w:r>
        <w:t>$ ssh username@ip.address.of.host</w:t>
      </w:r>
    </w:p>
    <w:p w14:paraId="1925C7E3" w14:textId="77777777" w:rsidR="00BC5137" w:rsidRDefault="00BC5137" w:rsidP="00B441D6"/>
    <w:p w14:paraId="35E33E39" w14:textId="2798F0C8" w:rsidR="00FE4D88" w:rsidRDefault="00C709F8" w:rsidP="00FE4D88">
      <w:pPr>
        <w:pStyle w:val="Heading2"/>
      </w:pPr>
      <w:bookmarkStart w:id="15" w:name="_Toc32767968"/>
      <w:r>
        <w:lastRenderedPageBreak/>
        <w:t xml:space="preserve">More on </w:t>
      </w:r>
      <w:r w:rsidR="00FE4D88">
        <w:t>Inventory</w:t>
      </w:r>
      <w:bookmarkEnd w:id="15"/>
      <w:r w:rsidR="00FE4D88">
        <w:t xml:space="preserve"> </w:t>
      </w:r>
    </w:p>
    <w:p w14:paraId="61BF0DBC" w14:textId="6E3D0E1D" w:rsidR="00F76DB3" w:rsidRDefault="00EC3EBC" w:rsidP="00947FC8">
      <w:pPr>
        <w:pStyle w:val="Heading4"/>
        <w:spacing w:after="0"/>
      </w:pPr>
      <w:r w:rsidRPr="00EC3EBC">
        <w:t>Adding variables to inventory</w:t>
      </w:r>
    </w:p>
    <w:p w14:paraId="788929F7" w14:textId="72B0FB0C" w:rsidR="00F324E0" w:rsidRDefault="00972E29" w:rsidP="00816855">
      <w:pPr>
        <w:spacing w:after="0"/>
      </w:pPr>
      <w:r w:rsidRPr="00972E29">
        <w:t>you may add variables directly to the hosts and groups in your main inventory file.</w:t>
      </w:r>
    </w:p>
    <w:p w14:paraId="6EAC482D" w14:textId="19131CCD" w:rsidR="00A47AC7" w:rsidRDefault="00A47AC7" w:rsidP="002D4C9E">
      <w:pPr>
        <w:pStyle w:val="Output"/>
      </w:pPr>
      <w:r>
        <w:t>[atlanta]</w:t>
      </w:r>
    </w:p>
    <w:p w14:paraId="6259C727" w14:textId="77777777" w:rsidR="00A47AC7" w:rsidRDefault="00A47AC7" w:rsidP="002D4C9E">
      <w:pPr>
        <w:pStyle w:val="Output"/>
      </w:pPr>
      <w:r>
        <w:t xml:space="preserve">host1 </w:t>
      </w:r>
      <w:r w:rsidRPr="00E1217D">
        <w:t>http_port=80 maxRequestsPerChild=808</w:t>
      </w:r>
    </w:p>
    <w:p w14:paraId="581A044E" w14:textId="455A90FB" w:rsidR="00F324E0" w:rsidRDefault="00A47AC7" w:rsidP="002D4C9E">
      <w:pPr>
        <w:pStyle w:val="Output"/>
      </w:pPr>
      <w:r>
        <w:t xml:space="preserve">host2 </w:t>
      </w:r>
      <w:r w:rsidRPr="00E1217D">
        <w:t>http_port=303 maxRequestsPerChild=909</w:t>
      </w:r>
    </w:p>
    <w:p w14:paraId="4BCDF904" w14:textId="344CC00A" w:rsidR="00D06B84" w:rsidRDefault="00D06B84" w:rsidP="00816855">
      <w:pPr>
        <w:spacing w:after="0"/>
      </w:pPr>
      <w:r>
        <w:t>Mostly we will use variables, to provide connection details like port,</w:t>
      </w:r>
      <w:r w:rsidR="00816855">
        <w:t xml:space="preserve"> </w:t>
      </w:r>
      <w:r>
        <w:t>ssh</w:t>
      </w:r>
      <w:r w:rsidR="00816855">
        <w:t xml:space="preserve"> </w:t>
      </w:r>
      <w:r>
        <w:t>,</w:t>
      </w:r>
      <w:r w:rsidR="00816855">
        <w:t>username</w:t>
      </w:r>
      <w:r>
        <w:t>,</w:t>
      </w:r>
      <w:r w:rsidR="00816855">
        <w:t xml:space="preserve"> </w:t>
      </w:r>
      <w:r>
        <w:t xml:space="preserve">pwd </w:t>
      </w:r>
      <w:r w:rsidR="00816855">
        <w:t>etc</w:t>
      </w:r>
    </w:p>
    <w:p w14:paraId="4BF90724" w14:textId="2E38C92E" w:rsidR="00D06B84" w:rsidRDefault="00D06B84" w:rsidP="002D4C9E">
      <w:pPr>
        <w:pStyle w:val="Output"/>
      </w:pPr>
      <w:r>
        <w:t>[targets]</w:t>
      </w:r>
    </w:p>
    <w:p w14:paraId="2B93C56C" w14:textId="77777777" w:rsidR="00D06B84" w:rsidRDefault="00D06B84" w:rsidP="002D4C9E">
      <w:pPr>
        <w:pStyle w:val="Output"/>
      </w:pPr>
      <w:r>
        <w:t>localhost              ansible_connection=local</w:t>
      </w:r>
    </w:p>
    <w:p w14:paraId="5F0995CD" w14:textId="77777777" w:rsidR="00D06B84" w:rsidRDefault="00D06B84" w:rsidP="002D4C9E">
      <w:pPr>
        <w:pStyle w:val="Output"/>
      </w:pPr>
      <w:r>
        <w:t>other1.example.com     ansible_connection=ssh        ansible_user=myuser</w:t>
      </w:r>
    </w:p>
    <w:p w14:paraId="40020F7E" w14:textId="0DC4C3F3" w:rsidR="00F324E0" w:rsidRDefault="00D06B84" w:rsidP="002D4C9E">
      <w:pPr>
        <w:pStyle w:val="Output"/>
      </w:pPr>
      <w:r>
        <w:t>other2.example.com     ansible_connection=ssh        ansible_user=myotheruser</w:t>
      </w:r>
    </w:p>
    <w:p w14:paraId="257C936C" w14:textId="48397383" w:rsidR="00F324E0" w:rsidRDefault="00F324E0" w:rsidP="001D4DDF">
      <w:pPr>
        <w:spacing w:after="0"/>
      </w:pPr>
    </w:p>
    <w:p w14:paraId="2C29C843" w14:textId="77777777" w:rsidR="002841FF" w:rsidRDefault="002841FF" w:rsidP="002841FF">
      <w:pPr>
        <w:spacing w:after="0"/>
      </w:pPr>
      <w:r>
        <w:t>If all hosts in a group share a variable value, you can apply that variable to an entire group at once.</w:t>
      </w:r>
    </w:p>
    <w:p w14:paraId="59F47374" w14:textId="77777777" w:rsidR="002841FF" w:rsidRDefault="002841FF" w:rsidP="002D4C9E">
      <w:pPr>
        <w:pStyle w:val="Output"/>
      </w:pPr>
      <w:r>
        <w:t>[atlanta]</w:t>
      </w:r>
    </w:p>
    <w:p w14:paraId="11FDFD10" w14:textId="77777777" w:rsidR="002841FF" w:rsidRDefault="002841FF" w:rsidP="002D4C9E">
      <w:pPr>
        <w:pStyle w:val="Output"/>
      </w:pPr>
      <w:r>
        <w:t>host1</w:t>
      </w:r>
    </w:p>
    <w:p w14:paraId="57E21312" w14:textId="77777777" w:rsidR="002841FF" w:rsidRDefault="002841FF" w:rsidP="002D4C9E">
      <w:pPr>
        <w:pStyle w:val="Output"/>
      </w:pPr>
      <w:r>
        <w:t>host2</w:t>
      </w:r>
    </w:p>
    <w:p w14:paraId="17028597" w14:textId="77777777" w:rsidR="002841FF" w:rsidRDefault="002841FF" w:rsidP="002D4C9E">
      <w:pPr>
        <w:pStyle w:val="Output"/>
      </w:pPr>
    </w:p>
    <w:p w14:paraId="56CBA27C" w14:textId="77777777" w:rsidR="002841FF" w:rsidRDefault="002841FF" w:rsidP="002D4C9E">
      <w:pPr>
        <w:pStyle w:val="Output"/>
      </w:pPr>
      <w:r>
        <w:t>[atlanta:vars]</w:t>
      </w:r>
    </w:p>
    <w:p w14:paraId="5D254477" w14:textId="77777777" w:rsidR="002841FF" w:rsidRDefault="002841FF" w:rsidP="002D4C9E">
      <w:pPr>
        <w:pStyle w:val="Output"/>
      </w:pPr>
      <w:r>
        <w:t>ntp_server=ntp.atlanta.example.com</w:t>
      </w:r>
    </w:p>
    <w:p w14:paraId="4EBA6A0B" w14:textId="79C065C4" w:rsidR="00271DDD" w:rsidRDefault="002841FF" w:rsidP="002D4C9E">
      <w:pPr>
        <w:pStyle w:val="Output"/>
      </w:pPr>
      <w:r>
        <w:t>proxy=proxy.atlanta.example.com</w:t>
      </w:r>
    </w:p>
    <w:p w14:paraId="1D3ABCCC" w14:textId="77777777" w:rsidR="00271DDD" w:rsidRDefault="00271DDD" w:rsidP="00B441D6"/>
    <w:p w14:paraId="0CBC3E29" w14:textId="77777777" w:rsidR="00E30A3A" w:rsidRDefault="00E30A3A" w:rsidP="00E30A3A">
      <w:pPr>
        <w:pStyle w:val="Heading4"/>
        <w:spacing w:after="0"/>
      </w:pPr>
      <w:r>
        <w:t>Inventory aliases</w:t>
      </w:r>
    </w:p>
    <w:p w14:paraId="7A81E7E2" w14:textId="65E90607" w:rsidR="00E30A3A" w:rsidRDefault="00E30A3A" w:rsidP="005A1701">
      <w:pPr>
        <w:spacing w:after="0"/>
      </w:pPr>
      <w:r>
        <w:t>You can also define aliases in your inventory</w:t>
      </w:r>
    </w:p>
    <w:p w14:paraId="78D85135" w14:textId="3DA6AD8D" w:rsidR="00E30A3A" w:rsidRDefault="004A5F02" w:rsidP="002D4C9E">
      <w:pPr>
        <w:pStyle w:val="Output"/>
      </w:pPr>
      <w:r>
        <w:t>web</w:t>
      </w:r>
      <w:r w:rsidR="00E30A3A">
        <w:t xml:space="preserve"> ansible_port=5555 ansible_host=192.0.2.50</w:t>
      </w:r>
    </w:p>
    <w:p w14:paraId="5462E773" w14:textId="7DBF659B" w:rsidR="00F324E0" w:rsidRDefault="00E30A3A" w:rsidP="00E30A3A">
      <w:r>
        <w:t>In the above example, running Ansible against the host alias “</w:t>
      </w:r>
      <w:r w:rsidR="004A5F02">
        <w:t>web</w:t>
      </w:r>
      <w:r>
        <w:t>” will connect to 192.0.2.50 on port 5555</w:t>
      </w:r>
    </w:p>
    <w:p w14:paraId="6FB4BDE7" w14:textId="77777777" w:rsidR="00B76F6A" w:rsidRPr="00FE4D88" w:rsidRDefault="00B76F6A" w:rsidP="005A1701">
      <w:pPr>
        <w:pStyle w:val="Heading4"/>
        <w:spacing w:after="0"/>
      </w:pPr>
      <w:r w:rsidRPr="00FE4D88">
        <w:t>Adding ranges of hosts</w:t>
      </w:r>
    </w:p>
    <w:p w14:paraId="03E64853" w14:textId="77777777" w:rsidR="00B76F6A" w:rsidRDefault="00B76F6A" w:rsidP="00B76F6A">
      <w:pPr>
        <w:spacing w:after="0"/>
      </w:pPr>
      <w:r>
        <w:t>If you have a lot of hosts with a similar pattern, you can add them as a range, separated by ` : `</w:t>
      </w:r>
    </w:p>
    <w:p w14:paraId="34713FF1" w14:textId="77777777" w:rsidR="00B76F6A" w:rsidRDefault="00B76F6A" w:rsidP="002D4C9E">
      <w:pPr>
        <w:pStyle w:val="Output"/>
      </w:pPr>
      <w:r>
        <w:t>[webservers]</w:t>
      </w:r>
    </w:p>
    <w:p w14:paraId="77AEC555" w14:textId="77777777" w:rsidR="00B76F6A" w:rsidRPr="00FE4D88" w:rsidRDefault="00B76F6A" w:rsidP="002D4C9E">
      <w:pPr>
        <w:pStyle w:val="Output"/>
      </w:pPr>
      <w:r>
        <w:t>www[01:50].example.com</w:t>
      </w:r>
    </w:p>
    <w:p w14:paraId="1F2C926B" w14:textId="77777777" w:rsidR="002A5FE2" w:rsidRDefault="002A5FE2" w:rsidP="00B76F6A">
      <w:pPr>
        <w:spacing w:after="0"/>
      </w:pPr>
    </w:p>
    <w:p w14:paraId="3EAB9E30" w14:textId="2CADB604" w:rsidR="00B76F6A" w:rsidRPr="00F324E0" w:rsidRDefault="00B76F6A" w:rsidP="00B76F6A">
      <w:pPr>
        <w:spacing w:after="0"/>
      </w:pPr>
      <w:r w:rsidRPr="00F324E0">
        <w:t>You can also define alphabetic ranges:</w:t>
      </w:r>
    </w:p>
    <w:p w14:paraId="58E07672" w14:textId="77777777" w:rsidR="00B76F6A" w:rsidRPr="00F324E0" w:rsidRDefault="00B76F6A" w:rsidP="002D4C9E">
      <w:pPr>
        <w:pStyle w:val="Output"/>
      </w:pPr>
      <w:r w:rsidRPr="00F324E0">
        <w:t>[databases]</w:t>
      </w:r>
    </w:p>
    <w:p w14:paraId="362CD98B" w14:textId="77777777" w:rsidR="00B76F6A" w:rsidRPr="00F324E0" w:rsidRDefault="00B76F6A" w:rsidP="002D4C9E">
      <w:pPr>
        <w:pStyle w:val="Output"/>
      </w:pPr>
      <w:r w:rsidRPr="00F324E0">
        <w:t>db-[a:f].example.com</w:t>
      </w:r>
    </w:p>
    <w:p w14:paraId="2D0C27DA" w14:textId="4661A3E5" w:rsidR="00F324E0" w:rsidRDefault="00F324E0" w:rsidP="00B441D6"/>
    <w:p w14:paraId="7E5FA4BE" w14:textId="77777777" w:rsidR="001A3249" w:rsidRDefault="001A3249" w:rsidP="004E154B">
      <w:pPr>
        <w:pStyle w:val="Heading4"/>
        <w:spacing w:after="0"/>
      </w:pPr>
      <w:r>
        <w:t>Using multiple inventory sources</w:t>
      </w:r>
    </w:p>
    <w:p w14:paraId="50B2EE20" w14:textId="2A8AEFE5" w:rsidR="001A3249" w:rsidRDefault="001A3249" w:rsidP="001A3249">
      <w:r>
        <w:t xml:space="preserve">You can target multiple inventory sources at the same time by giving multiple inventory parameters separated by </w:t>
      </w:r>
      <w:r w:rsidRPr="001A3249">
        <w:rPr>
          <w:b/>
          <w:bCs/>
        </w:rPr>
        <w:t>-i</w:t>
      </w:r>
      <w:r>
        <w:t xml:space="preserve">. </w:t>
      </w:r>
    </w:p>
    <w:p w14:paraId="44337280" w14:textId="1CBB84DC" w:rsidR="001A3249" w:rsidRDefault="001A3249" w:rsidP="001D4DDF">
      <w:pPr>
        <w:spacing w:after="0"/>
      </w:pPr>
      <w:r>
        <w:t>This can be useful when you want to target  separate environments, like staging and production, at the same time for a specific action.</w:t>
      </w:r>
      <w:r w:rsidR="00C24206">
        <w:t xml:space="preserve"> </w:t>
      </w:r>
      <w:r>
        <w:t>Target two sources from the command line like this:</w:t>
      </w:r>
    </w:p>
    <w:p w14:paraId="2AD96FE5" w14:textId="04BC8081" w:rsidR="00F324E0" w:rsidRDefault="001A3249" w:rsidP="002D4C9E">
      <w:pPr>
        <w:pStyle w:val="Output"/>
      </w:pPr>
      <w:r>
        <w:t>ansible-playbook get_logs.yml -i staging -i production</w:t>
      </w:r>
    </w:p>
    <w:p w14:paraId="23CB5C43" w14:textId="250F9A57" w:rsidR="00B441D6" w:rsidRDefault="005D4932" w:rsidP="005D4932">
      <w:pPr>
        <w:pStyle w:val="Heading1"/>
      </w:pPr>
      <w:bookmarkStart w:id="16" w:name="_Toc32767969"/>
      <w:r>
        <w:lastRenderedPageBreak/>
        <w:t>Ansible – Playbook</w:t>
      </w:r>
      <w:bookmarkEnd w:id="16"/>
      <w:r>
        <w:t xml:space="preserve"> </w:t>
      </w:r>
    </w:p>
    <w:p w14:paraId="07C038D7" w14:textId="62662AEC" w:rsidR="007D027F" w:rsidRDefault="00C36E14" w:rsidP="00B441D6">
      <w:r>
        <w:t xml:space="preserve">Playbooks are Ansible’s configuration, deployment, and orchestration </w:t>
      </w:r>
      <w:r w:rsidR="005975B2">
        <w:t>language. Playbooks</w:t>
      </w:r>
      <w:r>
        <w:t xml:space="preserve"> can be used to manage configurations of and deployments to remote machines.</w:t>
      </w:r>
    </w:p>
    <w:p w14:paraId="24708957" w14:textId="77777777" w:rsidR="00B25F6B" w:rsidRDefault="00B25F6B" w:rsidP="005975B2">
      <w:pPr>
        <w:pStyle w:val="Heading3"/>
      </w:pPr>
      <w:bookmarkStart w:id="17" w:name="_Toc32767970"/>
      <w:r>
        <w:t>Playbook Language Example</w:t>
      </w:r>
      <w:bookmarkEnd w:id="17"/>
    </w:p>
    <w:p w14:paraId="1D826C3E" w14:textId="77777777" w:rsidR="005975B2" w:rsidRDefault="00B25F6B" w:rsidP="009A37DC">
      <w:pPr>
        <w:pStyle w:val="ListParagraph"/>
        <w:numPr>
          <w:ilvl w:val="0"/>
          <w:numId w:val="13"/>
        </w:numPr>
      </w:pPr>
      <w:r>
        <w:t>Playbooks are expressed in YAML format.</w:t>
      </w:r>
    </w:p>
    <w:p w14:paraId="598FEF99" w14:textId="77777777" w:rsidR="005975B2" w:rsidRDefault="00B25F6B" w:rsidP="009A37DC">
      <w:pPr>
        <w:pStyle w:val="ListParagraph"/>
        <w:numPr>
          <w:ilvl w:val="0"/>
          <w:numId w:val="13"/>
        </w:numPr>
      </w:pPr>
      <w:r>
        <w:t>Each playbook is composed of one or more ‘plays’ in a list.</w:t>
      </w:r>
    </w:p>
    <w:p w14:paraId="42DC500E" w14:textId="58413B61" w:rsidR="00B25F6B" w:rsidRDefault="00B25F6B" w:rsidP="009A37DC">
      <w:pPr>
        <w:pStyle w:val="ListParagraph"/>
        <w:numPr>
          <w:ilvl w:val="0"/>
          <w:numId w:val="13"/>
        </w:numPr>
      </w:pPr>
      <w:r>
        <w:t>Playbooks can contain multiple plays. You may have a playbook that targets first the web servers, and then the database servers. For example:</w:t>
      </w:r>
    </w:p>
    <w:p w14:paraId="0001F3D7" w14:textId="77777777" w:rsidR="00B25F6B" w:rsidRDefault="00B25F6B" w:rsidP="005975B2">
      <w:pPr>
        <w:pStyle w:val="Output"/>
      </w:pPr>
      <w:r>
        <w:t>---</w:t>
      </w:r>
    </w:p>
    <w:p w14:paraId="65F42A56" w14:textId="77777777" w:rsidR="00B25F6B" w:rsidRDefault="00B25F6B" w:rsidP="005975B2">
      <w:pPr>
        <w:pStyle w:val="Output"/>
      </w:pPr>
      <w:r>
        <w:t>- hosts: webservers</w:t>
      </w:r>
    </w:p>
    <w:p w14:paraId="63091E07" w14:textId="77777777" w:rsidR="00B25F6B" w:rsidRDefault="00B25F6B" w:rsidP="005975B2">
      <w:pPr>
        <w:pStyle w:val="Output"/>
      </w:pPr>
      <w:r>
        <w:t xml:space="preserve">  remote_user: root</w:t>
      </w:r>
    </w:p>
    <w:p w14:paraId="6FD1D2C0" w14:textId="77777777" w:rsidR="00B25F6B" w:rsidRDefault="00B25F6B" w:rsidP="005975B2">
      <w:pPr>
        <w:pStyle w:val="Output"/>
      </w:pPr>
    </w:p>
    <w:p w14:paraId="5F8EF247" w14:textId="77777777" w:rsidR="00B25F6B" w:rsidRDefault="00B25F6B" w:rsidP="005975B2">
      <w:pPr>
        <w:pStyle w:val="Output"/>
      </w:pPr>
      <w:r>
        <w:t xml:space="preserve">  tasks:</w:t>
      </w:r>
    </w:p>
    <w:p w14:paraId="09F1889B" w14:textId="77777777" w:rsidR="00B25F6B" w:rsidRDefault="00B25F6B" w:rsidP="005975B2">
      <w:pPr>
        <w:pStyle w:val="Output"/>
      </w:pPr>
      <w:r>
        <w:t xml:space="preserve">  - name: ensure apache is at the latest version</w:t>
      </w:r>
    </w:p>
    <w:p w14:paraId="12124AA0" w14:textId="77777777" w:rsidR="00B25F6B" w:rsidRDefault="00B25F6B" w:rsidP="005975B2">
      <w:pPr>
        <w:pStyle w:val="Output"/>
      </w:pPr>
      <w:r>
        <w:t xml:space="preserve">    yum:</w:t>
      </w:r>
    </w:p>
    <w:p w14:paraId="62C584F6" w14:textId="77777777" w:rsidR="00B25F6B" w:rsidRDefault="00B25F6B" w:rsidP="005975B2">
      <w:pPr>
        <w:pStyle w:val="Output"/>
      </w:pPr>
      <w:r>
        <w:t xml:space="preserve">      name: httpd</w:t>
      </w:r>
    </w:p>
    <w:p w14:paraId="4E8AAAFB" w14:textId="77777777" w:rsidR="00B25F6B" w:rsidRDefault="00B25F6B" w:rsidP="005975B2">
      <w:pPr>
        <w:pStyle w:val="Output"/>
      </w:pPr>
      <w:r>
        <w:t xml:space="preserve">      state: latest</w:t>
      </w:r>
    </w:p>
    <w:p w14:paraId="38CE4251" w14:textId="77777777" w:rsidR="00B25F6B" w:rsidRDefault="00B25F6B" w:rsidP="005975B2">
      <w:pPr>
        <w:pStyle w:val="Output"/>
      </w:pPr>
      <w:r>
        <w:t xml:space="preserve">  - name: write the apache config file</w:t>
      </w:r>
    </w:p>
    <w:p w14:paraId="5BD2DCD0" w14:textId="77777777" w:rsidR="00B25F6B" w:rsidRDefault="00B25F6B" w:rsidP="005975B2">
      <w:pPr>
        <w:pStyle w:val="Output"/>
      </w:pPr>
      <w:r>
        <w:t xml:space="preserve">    template:</w:t>
      </w:r>
    </w:p>
    <w:p w14:paraId="436E0B07" w14:textId="77777777" w:rsidR="00B25F6B" w:rsidRDefault="00B25F6B" w:rsidP="005975B2">
      <w:pPr>
        <w:pStyle w:val="Output"/>
      </w:pPr>
      <w:r>
        <w:t xml:space="preserve">      src: /srv/httpd.j2</w:t>
      </w:r>
    </w:p>
    <w:p w14:paraId="6FA9E1DC" w14:textId="77777777" w:rsidR="00B25F6B" w:rsidRDefault="00B25F6B" w:rsidP="005975B2">
      <w:pPr>
        <w:pStyle w:val="Output"/>
      </w:pPr>
      <w:r>
        <w:t xml:space="preserve">      dest: /etc/httpd.conf</w:t>
      </w:r>
    </w:p>
    <w:p w14:paraId="634A985A" w14:textId="77777777" w:rsidR="00B25F6B" w:rsidRDefault="00B25F6B" w:rsidP="005975B2">
      <w:pPr>
        <w:pStyle w:val="Output"/>
      </w:pPr>
    </w:p>
    <w:p w14:paraId="3FC39009" w14:textId="77777777" w:rsidR="00B25F6B" w:rsidRDefault="00B25F6B" w:rsidP="005975B2">
      <w:pPr>
        <w:pStyle w:val="Output"/>
      </w:pPr>
      <w:r>
        <w:t>- hosts: databases</w:t>
      </w:r>
    </w:p>
    <w:p w14:paraId="4C796CDB" w14:textId="77777777" w:rsidR="00B25F6B" w:rsidRDefault="00B25F6B" w:rsidP="005975B2">
      <w:pPr>
        <w:pStyle w:val="Output"/>
      </w:pPr>
      <w:r>
        <w:t xml:space="preserve">  remote_user: root</w:t>
      </w:r>
    </w:p>
    <w:p w14:paraId="6951E140" w14:textId="77777777" w:rsidR="00B25F6B" w:rsidRDefault="00B25F6B" w:rsidP="005975B2">
      <w:pPr>
        <w:pStyle w:val="Output"/>
      </w:pPr>
    </w:p>
    <w:p w14:paraId="053B5056" w14:textId="77777777" w:rsidR="00B25F6B" w:rsidRDefault="00B25F6B" w:rsidP="005975B2">
      <w:pPr>
        <w:pStyle w:val="Output"/>
      </w:pPr>
      <w:r>
        <w:t xml:space="preserve">  tasks:</w:t>
      </w:r>
    </w:p>
    <w:p w14:paraId="4F859EED" w14:textId="77777777" w:rsidR="00B25F6B" w:rsidRDefault="00B25F6B" w:rsidP="005975B2">
      <w:pPr>
        <w:pStyle w:val="Output"/>
      </w:pPr>
      <w:r>
        <w:t xml:space="preserve">  - name: ensure postgresql is at the latest version</w:t>
      </w:r>
    </w:p>
    <w:p w14:paraId="542EBFF7" w14:textId="77777777" w:rsidR="00B25F6B" w:rsidRDefault="00B25F6B" w:rsidP="005975B2">
      <w:pPr>
        <w:pStyle w:val="Output"/>
      </w:pPr>
      <w:r>
        <w:t xml:space="preserve">    yum:</w:t>
      </w:r>
    </w:p>
    <w:p w14:paraId="208746B7" w14:textId="77777777" w:rsidR="00B25F6B" w:rsidRDefault="00B25F6B" w:rsidP="005975B2">
      <w:pPr>
        <w:pStyle w:val="Output"/>
      </w:pPr>
      <w:r>
        <w:t xml:space="preserve">      name: postgresql</w:t>
      </w:r>
    </w:p>
    <w:p w14:paraId="00B0A81C" w14:textId="77777777" w:rsidR="00B25F6B" w:rsidRDefault="00B25F6B" w:rsidP="005975B2">
      <w:pPr>
        <w:pStyle w:val="Output"/>
      </w:pPr>
      <w:r>
        <w:t xml:space="preserve">      state: latest</w:t>
      </w:r>
    </w:p>
    <w:p w14:paraId="142DF48B" w14:textId="77777777" w:rsidR="00B25F6B" w:rsidRDefault="00B25F6B" w:rsidP="005975B2">
      <w:pPr>
        <w:pStyle w:val="Output"/>
      </w:pPr>
      <w:r>
        <w:t xml:space="preserve">  - name: ensure that postgresql is started</w:t>
      </w:r>
    </w:p>
    <w:p w14:paraId="420B3F14" w14:textId="77777777" w:rsidR="00B25F6B" w:rsidRDefault="00B25F6B" w:rsidP="005975B2">
      <w:pPr>
        <w:pStyle w:val="Output"/>
      </w:pPr>
      <w:r>
        <w:t xml:space="preserve">    service:</w:t>
      </w:r>
    </w:p>
    <w:p w14:paraId="447FCBA7" w14:textId="77777777" w:rsidR="00B25F6B" w:rsidRDefault="00B25F6B" w:rsidP="005975B2">
      <w:pPr>
        <w:pStyle w:val="Output"/>
      </w:pPr>
      <w:r>
        <w:t xml:space="preserve">      name: postgresql</w:t>
      </w:r>
    </w:p>
    <w:p w14:paraId="75B49EAE" w14:textId="77777777" w:rsidR="00B25F6B" w:rsidRDefault="00B25F6B" w:rsidP="005975B2">
      <w:pPr>
        <w:pStyle w:val="Output"/>
      </w:pPr>
      <w:r>
        <w:t xml:space="preserve">      state: started</w:t>
      </w:r>
    </w:p>
    <w:p w14:paraId="69603738" w14:textId="44D2CCA8" w:rsidR="00B25F6B" w:rsidRDefault="00B25F6B" w:rsidP="00B25F6B">
      <w:r>
        <w:tab/>
        <w:t xml:space="preserve">  </w:t>
      </w:r>
      <w:r>
        <w:tab/>
        <w:t xml:space="preserve">  </w:t>
      </w:r>
    </w:p>
    <w:p w14:paraId="2B3356C8" w14:textId="77777777" w:rsidR="00B25F6B" w:rsidRDefault="00B25F6B" w:rsidP="005975B2">
      <w:pPr>
        <w:pStyle w:val="Howitworks"/>
      </w:pPr>
      <w:r>
        <w:t>Playbook Explanation</w:t>
      </w:r>
    </w:p>
    <w:p w14:paraId="4DFA8896" w14:textId="77777777" w:rsidR="00B25F6B" w:rsidRDefault="00B25F6B" w:rsidP="004E154B">
      <w:pPr>
        <w:pStyle w:val="Heading4"/>
        <w:spacing w:after="0"/>
      </w:pPr>
      <w:r>
        <w:t>Hosts and Users</w:t>
      </w:r>
    </w:p>
    <w:p w14:paraId="60B435D2" w14:textId="64A9D53B" w:rsidR="00B25F6B" w:rsidRDefault="00B25F6B" w:rsidP="00760AC0">
      <w:pPr>
        <w:spacing w:after="0"/>
      </w:pPr>
      <w:r>
        <w:t>For each play in a playbook, you get to choose which machines in your infrastructure to target and what remote user to complete the tasks.</w:t>
      </w:r>
    </w:p>
    <w:p w14:paraId="7C81A58F" w14:textId="77777777" w:rsidR="00B25F6B" w:rsidRDefault="00B25F6B" w:rsidP="00760AC0">
      <w:pPr>
        <w:pStyle w:val="Output"/>
      </w:pPr>
      <w:r>
        <w:t>---</w:t>
      </w:r>
    </w:p>
    <w:p w14:paraId="14B94AD9" w14:textId="77777777" w:rsidR="00B25F6B" w:rsidRDefault="00B25F6B" w:rsidP="00760AC0">
      <w:pPr>
        <w:pStyle w:val="Output"/>
      </w:pPr>
      <w:r>
        <w:t>- hosts: webservers</w:t>
      </w:r>
    </w:p>
    <w:p w14:paraId="23792FE4" w14:textId="77777777" w:rsidR="00B25F6B" w:rsidRDefault="00B25F6B" w:rsidP="00760AC0">
      <w:pPr>
        <w:pStyle w:val="Output"/>
      </w:pPr>
      <w:r>
        <w:t xml:space="preserve">  remote_user: root</w:t>
      </w:r>
    </w:p>
    <w:p w14:paraId="7B2EF51F" w14:textId="77777777" w:rsidR="00B25F6B" w:rsidRDefault="00B25F6B" w:rsidP="00B25F6B"/>
    <w:p w14:paraId="1E1DBC56" w14:textId="39C5D202" w:rsidR="00B25F6B" w:rsidRDefault="00B25F6B" w:rsidP="00760AC0">
      <w:pPr>
        <w:spacing w:after="0"/>
      </w:pPr>
      <w:r>
        <w:lastRenderedPageBreak/>
        <w:t>Remote users can also be defined per task:</w:t>
      </w:r>
    </w:p>
    <w:p w14:paraId="75CF0316" w14:textId="77777777" w:rsidR="00B25F6B" w:rsidRDefault="00B25F6B" w:rsidP="00760AC0">
      <w:pPr>
        <w:pStyle w:val="Output"/>
      </w:pPr>
      <w:r>
        <w:t>---</w:t>
      </w:r>
    </w:p>
    <w:p w14:paraId="21B646A6" w14:textId="77777777" w:rsidR="00B25F6B" w:rsidRDefault="00B25F6B" w:rsidP="00760AC0">
      <w:pPr>
        <w:pStyle w:val="Output"/>
      </w:pPr>
      <w:r>
        <w:t>- hosts: webservers</w:t>
      </w:r>
    </w:p>
    <w:p w14:paraId="68C11842" w14:textId="77777777" w:rsidR="00B25F6B" w:rsidRDefault="00B25F6B" w:rsidP="00760AC0">
      <w:pPr>
        <w:pStyle w:val="Output"/>
      </w:pPr>
      <w:r>
        <w:t xml:space="preserve">  remote_user: root</w:t>
      </w:r>
    </w:p>
    <w:p w14:paraId="52CC8088" w14:textId="77777777" w:rsidR="00B25F6B" w:rsidRDefault="00B25F6B" w:rsidP="00760AC0">
      <w:pPr>
        <w:pStyle w:val="Output"/>
      </w:pPr>
      <w:r>
        <w:t xml:space="preserve">  tasks:</w:t>
      </w:r>
    </w:p>
    <w:p w14:paraId="0A6BB21C" w14:textId="77777777" w:rsidR="00B25F6B" w:rsidRDefault="00B25F6B" w:rsidP="00760AC0">
      <w:pPr>
        <w:pStyle w:val="Output"/>
      </w:pPr>
      <w:r>
        <w:t xml:space="preserve">    - name: test connection</w:t>
      </w:r>
    </w:p>
    <w:p w14:paraId="609C8156" w14:textId="77777777" w:rsidR="00B25F6B" w:rsidRDefault="00B25F6B" w:rsidP="00760AC0">
      <w:pPr>
        <w:pStyle w:val="Output"/>
      </w:pPr>
      <w:r>
        <w:t xml:space="preserve">      ping:</w:t>
      </w:r>
    </w:p>
    <w:p w14:paraId="6F1A9DAD" w14:textId="77777777" w:rsidR="00B25F6B" w:rsidRDefault="00B25F6B" w:rsidP="00760AC0">
      <w:pPr>
        <w:pStyle w:val="Output"/>
      </w:pPr>
      <w:r>
        <w:t xml:space="preserve">      remote_user: yourname</w:t>
      </w:r>
    </w:p>
    <w:p w14:paraId="6B1FE317" w14:textId="77777777" w:rsidR="00B25F6B" w:rsidRDefault="00B25F6B" w:rsidP="00B25F6B">
      <w:r>
        <w:tab/>
        <w:t xml:space="preserve">  </w:t>
      </w:r>
    </w:p>
    <w:p w14:paraId="4157E344" w14:textId="77777777" w:rsidR="00B25F6B" w:rsidRDefault="00B25F6B" w:rsidP="00760AC0">
      <w:pPr>
        <w:spacing w:after="0"/>
      </w:pPr>
      <w:r>
        <w:t xml:space="preserve">Ansible Supports for running things as another user is also available, using </w:t>
      </w:r>
      <w:r w:rsidRPr="00760AC0">
        <w:rPr>
          <w:b/>
          <w:bCs/>
        </w:rPr>
        <w:t>become:yes</w:t>
      </w:r>
      <w:r>
        <w:t xml:space="preserve"> variable</w:t>
      </w:r>
    </w:p>
    <w:p w14:paraId="68E2A234" w14:textId="77777777" w:rsidR="00B25F6B" w:rsidRDefault="00B25F6B" w:rsidP="00760AC0">
      <w:pPr>
        <w:pStyle w:val="Output"/>
      </w:pPr>
      <w:r>
        <w:t>---</w:t>
      </w:r>
    </w:p>
    <w:p w14:paraId="59759C40" w14:textId="77777777" w:rsidR="00B25F6B" w:rsidRDefault="00B25F6B" w:rsidP="00760AC0">
      <w:pPr>
        <w:pStyle w:val="Output"/>
      </w:pPr>
      <w:r>
        <w:t>- hosts: webservers</w:t>
      </w:r>
    </w:p>
    <w:p w14:paraId="0FF82AA8" w14:textId="77777777" w:rsidR="00B25F6B" w:rsidRDefault="00B25F6B" w:rsidP="00760AC0">
      <w:pPr>
        <w:pStyle w:val="Output"/>
      </w:pPr>
      <w:r>
        <w:t xml:space="preserve">  remote_user: yourname</w:t>
      </w:r>
    </w:p>
    <w:p w14:paraId="3E89159F" w14:textId="77777777" w:rsidR="00B25F6B" w:rsidRDefault="00B25F6B" w:rsidP="00760AC0">
      <w:pPr>
        <w:pStyle w:val="Output"/>
      </w:pPr>
      <w:r>
        <w:t xml:space="preserve">  become: yes</w:t>
      </w:r>
    </w:p>
    <w:p w14:paraId="33AEECD3" w14:textId="77777777" w:rsidR="00AE7783" w:rsidRDefault="00AE7783" w:rsidP="00B25F6B"/>
    <w:p w14:paraId="03B09544" w14:textId="2A059842" w:rsidR="00B25F6B" w:rsidRDefault="00B25F6B" w:rsidP="00AE7783">
      <w:pPr>
        <w:spacing w:after="0"/>
      </w:pPr>
      <w:r>
        <w:t>You can also login as you, and then become a user different than root:</w:t>
      </w:r>
    </w:p>
    <w:p w14:paraId="494F6B73" w14:textId="77777777" w:rsidR="00B25F6B" w:rsidRDefault="00B25F6B" w:rsidP="00AE7783">
      <w:pPr>
        <w:pStyle w:val="Output"/>
      </w:pPr>
      <w:r>
        <w:t>---</w:t>
      </w:r>
    </w:p>
    <w:p w14:paraId="06D9EC61" w14:textId="77777777" w:rsidR="00B25F6B" w:rsidRDefault="00B25F6B" w:rsidP="00AE7783">
      <w:pPr>
        <w:pStyle w:val="Output"/>
      </w:pPr>
      <w:r>
        <w:t>- hosts: webservers</w:t>
      </w:r>
    </w:p>
    <w:p w14:paraId="714DF14B" w14:textId="77777777" w:rsidR="00B25F6B" w:rsidRDefault="00B25F6B" w:rsidP="00AE7783">
      <w:pPr>
        <w:pStyle w:val="Output"/>
      </w:pPr>
      <w:r>
        <w:t xml:space="preserve">  remote_user: yourname</w:t>
      </w:r>
    </w:p>
    <w:p w14:paraId="562EC2F4" w14:textId="77777777" w:rsidR="00B25F6B" w:rsidRDefault="00B25F6B" w:rsidP="00AE7783">
      <w:pPr>
        <w:pStyle w:val="Output"/>
      </w:pPr>
      <w:r>
        <w:t xml:space="preserve">  become: yes</w:t>
      </w:r>
    </w:p>
    <w:p w14:paraId="5AF9FC75" w14:textId="77777777" w:rsidR="00B25F6B" w:rsidRDefault="00B25F6B" w:rsidP="00AE7783">
      <w:pPr>
        <w:pStyle w:val="Output"/>
      </w:pPr>
      <w:r>
        <w:t xml:space="preserve">  become_user: postgresql</w:t>
      </w:r>
    </w:p>
    <w:p w14:paraId="4356EAF9" w14:textId="77777777" w:rsidR="00B25F6B" w:rsidRDefault="00B25F6B" w:rsidP="00B25F6B">
      <w:r>
        <w:t xml:space="preserve">  </w:t>
      </w:r>
    </w:p>
    <w:p w14:paraId="0F328A33" w14:textId="77777777" w:rsidR="00B25F6B" w:rsidRDefault="00B25F6B" w:rsidP="0078564F">
      <w:pPr>
        <w:pStyle w:val="Heading4"/>
        <w:spacing w:after="0"/>
      </w:pPr>
      <w:r>
        <w:t>Tasks</w:t>
      </w:r>
    </w:p>
    <w:p w14:paraId="20EC70F0" w14:textId="77777777" w:rsidR="00B25F6B" w:rsidRDefault="00B25F6B" w:rsidP="00CD138D">
      <w:pPr>
        <w:spacing w:after="0"/>
      </w:pPr>
      <w:r>
        <w:t>Each play contains a list of tasks. Tasks are executed in order, one at a time, against all machines matched by the host pattern, before moving on to the next task.</w:t>
      </w:r>
    </w:p>
    <w:p w14:paraId="320A07E4" w14:textId="77777777" w:rsidR="00B25F6B" w:rsidRDefault="00B25F6B" w:rsidP="00CD138D">
      <w:pPr>
        <w:pStyle w:val="Output"/>
      </w:pPr>
      <w:r>
        <w:t>tasks:</w:t>
      </w:r>
    </w:p>
    <w:p w14:paraId="45DD7D16" w14:textId="77777777" w:rsidR="00B25F6B" w:rsidRDefault="00B25F6B" w:rsidP="00CD138D">
      <w:pPr>
        <w:pStyle w:val="Output"/>
      </w:pPr>
      <w:r>
        <w:t xml:space="preserve">  - name: make sure apache is running</w:t>
      </w:r>
    </w:p>
    <w:p w14:paraId="5D1484DD" w14:textId="77777777" w:rsidR="00B25F6B" w:rsidRDefault="00B25F6B" w:rsidP="00CD138D">
      <w:pPr>
        <w:pStyle w:val="Output"/>
      </w:pPr>
      <w:r>
        <w:t xml:space="preserve">    service:</w:t>
      </w:r>
    </w:p>
    <w:p w14:paraId="773A043F" w14:textId="77777777" w:rsidR="00B25F6B" w:rsidRDefault="00B25F6B" w:rsidP="00CD138D">
      <w:pPr>
        <w:pStyle w:val="Output"/>
      </w:pPr>
      <w:r>
        <w:t xml:space="preserve">      name: httpd</w:t>
      </w:r>
    </w:p>
    <w:p w14:paraId="07C1EFA8" w14:textId="77777777" w:rsidR="00B25F6B" w:rsidRDefault="00B25F6B" w:rsidP="00CD138D">
      <w:pPr>
        <w:pStyle w:val="Output"/>
      </w:pPr>
      <w:r>
        <w:t xml:space="preserve">      state: started</w:t>
      </w:r>
    </w:p>
    <w:p w14:paraId="43A1A5F4" w14:textId="2DCCFBDC" w:rsidR="0078564F" w:rsidRDefault="00B25F6B" w:rsidP="009A37DC">
      <w:pPr>
        <w:pStyle w:val="ListParagraph"/>
        <w:numPr>
          <w:ilvl w:val="0"/>
          <w:numId w:val="31"/>
        </w:numPr>
        <w:spacing w:after="0"/>
      </w:pPr>
      <w:r>
        <w:t xml:space="preserve">Every task should have a </w:t>
      </w:r>
      <w:r w:rsidRPr="0078564F">
        <w:rPr>
          <w:b/>
          <w:bCs/>
        </w:rPr>
        <w:t>name</w:t>
      </w:r>
      <w:r>
        <w:t>, which is included in the output from running the playbook.</w:t>
      </w:r>
    </w:p>
    <w:p w14:paraId="343599F3" w14:textId="77D150DD" w:rsidR="0078564F" w:rsidRDefault="00B25F6B" w:rsidP="009A37DC">
      <w:pPr>
        <w:pStyle w:val="ListParagraph"/>
        <w:numPr>
          <w:ilvl w:val="0"/>
          <w:numId w:val="31"/>
        </w:numPr>
        <w:spacing w:after="0"/>
      </w:pPr>
      <w:r>
        <w:t xml:space="preserve">The goal of each task is to </w:t>
      </w:r>
      <w:r w:rsidRPr="0078564F">
        <w:rPr>
          <w:b/>
          <w:bCs/>
        </w:rPr>
        <w:t>execute a module</w:t>
      </w:r>
      <w:r>
        <w:t>(in above - its `</w:t>
      </w:r>
      <w:r w:rsidRPr="0078564F">
        <w:rPr>
          <w:b/>
          <w:bCs/>
          <w:i/>
          <w:iCs/>
        </w:rPr>
        <w:t>service</w:t>
      </w:r>
      <w:r>
        <w:t>`), with very specific arguments. Variables can be used in arguments to modules.</w:t>
      </w:r>
    </w:p>
    <w:p w14:paraId="5511EC68" w14:textId="1A543F1C" w:rsidR="00D27996" w:rsidRDefault="00B25F6B" w:rsidP="009A37DC">
      <w:pPr>
        <w:pStyle w:val="ListParagraph"/>
        <w:numPr>
          <w:ilvl w:val="0"/>
          <w:numId w:val="31"/>
        </w:numPr>
        <w:spacing w:after="0"/>
      </w:pPr>
      <w:r>
        <w:t xml:space="preserve">Tasks can be declared using the legacy </w:t>
      </w:r>
      <w:r w:rsidRPr="0078564F">
        <w:rPr>
          <w:b/>
          <w:bCs/>
        </w:rPr>
        <w:t>`action: module options`</w:t>
      </w:r>
      <w:r>
        <w:t xml:space="preserve"> format, but it is recommended to use </w:t>
      </w:r>
      <w:r w:rsidRPr="0078564F">
        <w:rPr>
          <w:b/>
          <w:bCs/>
        </w:rPr>
        <w:t>`module: options`</w:t>
      </w:r>
      <w:r>
        <w:t xml:space="preserve"> format. </w:t>
      </w:r>
    </w:p>
    <w:p w14:paraId="1B45ED59" w14:textId="77777777" w:rsidR="00B25F6B" w:rsidRDefault="00B25F6B" w:rsidP="009A37DC">
      <w:pPr>
        <w:pStyle w:val="ListParagraph"/>
        <w:numPr>
          <w:ilvl w:val="0"/>
          <w:numId w:val="31"/>
        </w:numPr>
      </w:pPr>
      <w:r>
        <w:t xml:space="preserve">Each module may </w:t>
      </w:r>
      <w:r w:rsidRPr="0078564F">
        <w:rPr>
          <w:b/>
          <w:bCs/>
        </w:rPr>
        <w:t xml:space="preserve">`key=value` </w:t>
      </w:r>
      <w:r>
        <w:t xml:space="preserve">arguments </w:t>
      </w:r>
    </w:p>
    <w:p w14:paraId="2369C825" w14:textId="77777777" w:rsidR="00B25F6B" w:rsidRDefault="00B25F6B" w:rsidP="002E5661">
      <w:pPr>
        <w:spacing w:after="0"/>
      </w:pPr>
      <w:r>
        <w:t>The command and shell modules are the only modules that just take a list of arguments.</w:t>
      </w:r>
    </w:p>
    <w:p w14:paraId="2C2FF382" w14:textId="77777777" w:rsidR="00B25F6B" w:rsidRDefault="00B25F6B" w:rsidP="00D27996">
      <w:pPr>
        <w:pStyle w:val="Output"/>
      </w:pPr>
      <w:r>
        <w:t>tasks:</w:t>
      </w:r>
    </w:p>
    <w:p w14:paraId="469D8151" w14:textId="77777777" w:rsidR="00B25F6B" w:rsidRDefault="00B25F6B" w:rsidP="00D27996">
      <w:pPr>
        <w:pStyle w:val="Output"/>
      </w:pPr>
      <w:r>
        <w:t xml:space="preserve">  - name: enable selinux</w:t>
      </w:r>
    </w:p>
    <w:p w14:paraId="2376D805" w14:textId="77777777" w:rsidR="00B25F6B" w:rsidRDefault="00B25F6B" w:rsidP="00D27996">
      <w:pPr>
        <w:pStyle w:val="Output"/>
      </w:pPr>
      <w:r>
        <w:t xml:space="preserve">    command: /sbin/setenforce 1</w:t>
      </w:r>
    </w:p>
    <w:p w14:paraId="2149F842" w14:textId="77777777" w:rsidR="00B25F6B" w:rsidRDefault="00B25F6B" w:rsidP="00D27996">
      <w:pPr>
        <w:pStyle w:val="Output"/>
      </w:pPr>
    </w:p>
    <w:p w14:paraId="2DC5B78C" w14:textId="77777777" w:rsidR="00B25F6B" w:rsidRDefault="00B25F6B" w:rsidP="00D27996">
      <w:pPr>
        <w:pStyle w:val="Output"/>
      </w:pPr>
      <w:r>
        <w:t>tasks:</w:t>
      </w:r>
    </w:p>
    <w:p w14:paraId="151F38D9" w14:textId="77777777" w:rsidR="00B25F6B" w:rsidRDefault="00B25F6B" w:rsidP="00D27996">
      <w:pPr>
        <w:pStyle w:val="Output"/>
      </w:pPr>
      <w:r>
        <w:t xml:space="preserve">  - name: run this command and ignore the result</w:t>
      </w:r>
    </w:p>
    <w:p w14:paraId="69D49F24" w14:textId="77777777" w:rsidR="00B25F6B" w:rsidRDefault="00B25F6B" w:rsidP="00D27996">
      <w:pPr>
        <w:pStyle w:val="Output"/>
      </w:pPr>
      <w:r>
        <w:t xml:space="preserve">    shell: /usr/bin/somecommand || /bin/true</w:t>
      </w:r>
    </w:p>
    <w:p w14:paraId="14E9519F" w14:textId="77777777" w:rsidR="00B25F6B" w:rsidRDefault="00B25F6B" w:rsidP="00B25F6B"/>
    <w:p w14:paraId="53F778FE" w14:textId="559AEB33" w:rsidR="002B35FE" w:rsidRDefault="0070507B" w:rsidP="006E06F1">
      <w:pPr>
        <w:pStyle w:val="Heading4"/>
        <w:spacing w:after="0"/>
      </w:pPr>
      <w:r>
        <w:lastRenderedPageBreak/>
        <w:t>Playbook</w:t>
      </w:r>
      <w:r w:rsidR="002B35FE">
        <w:t xml:space="preserve"> Variables</w:t>
      </w:r>
    </w:p>
    <w:p w14:paraId="15371B68" w14:textId="77777777" w:rsidR="002B35FE" w:rsidRDefault="002B35FE" w:rsidP="002B35FE">
      <w:r w:rsidRPr="008C7CAE">
        <w:rPr>
          <w:b/>
          <w:bCs/>
        </w:rPr>
        <w:t>Playbook</w:t>
      </w:r>
      <w:r w:rsidRPr="008C7CAE">
        <w:t xml:space="preserve"> variables are </w:t>
      </w:r>
      <w:r>
        <w:t>Similar to YAML dictionaries</w:t>
      </w:r>
      <w:r w:rsidRPr="008C7CAE">
        <w:t>. To define a variable in a playbook, simply use the keyword </w:t>
      </w:r>
      <w:r w:rsidRPr="008C7CAE">
        <w:rPr>
          <w:b/>
          <w:bCs/>
        </w:rPr>
        <w:t>vars</w:t>
      </w:r>
      <w:r w:rsidRPr="008C7CAE">
        <w:t> before writing your variables with indentation.</w:t>
      </w:r>
    </w:p>
    <w:p w14:paraId="7E231B7A" w14:textId="77777777" w:rsidR="002B35FE" w:rsidRDefault="002B35FE" w:rsidP="002B35FE">
      <w:r w:rsidRPr="008C7CAE">
        <w:t>To access the value of the variable</w:t>
      </w:r>
      <w:r>
        <w:t xml:space="preserve"> </w:t>
      </w:r>
      <w:r w:rsidRPr="008C7CAE">
        <w:rPr>
          <w:rStyle w:val="OutputChar"/>
          <w:color w:val="00B050"/>
        </w:rPr>
        <w:t>“{{ &lt;variable &gt;}}”</w:t>
      </w:r>
    </w:p>
    <w:p w14:paraId="23E20817" w14:textId="77777777" w:rsidR="002B35FE" w:rsidRDefault="002B35FE" w:rsidP="002B35FE">
      <w:pPr>
        <w:spacing w:after="0"/>
      </w:pPr>
      <w:r>
        <w:t>Here’s a simple playbook example:</w:t>
      </w:r>
    </w:p>
    <w:p w14:paraId="315D1C12" w14:textId="77777777" w:rsidR="002B35FE" w:rsidRDefault="002B35FE" w:rsidP="002D4C9E">
      <w:pPr>
        <w:pStyle w:val="Output"/>
      </w:pPr>
      <w:r>
        <w:t>- hosts: all</w:t>
      </w:r>
    </w:p>
    <w:p w14:paraId="5C0A9D7A" w14:textId="77777777" w:rsidR="002B35FE" w:rsidRDefault="002B35FE" w:rsidP="002D4C9E">
      <w:pPr>
        <w:pStyle w:val="Output"/>
      </w:pPr>
      <w:r>
        <w:t xml:space="preserve">  vars:</w:t>
      </w:r>
    </w:p>
    <w:p w14:paraId="1E484157" w14:textId="77777777" w:rsidR="002B35FE" w:rsidRDefault="002B35FE" w:rsidP="002D4C9E">
      <w:pPr>
        <w:pStyle w:val="Output"/>
      </w:pPr>
      <w:r>
        <w:t xml:space="preserve">    </w:t>
      </w:r>
      <w:r w:rsidRPr="008C7CAE">
        <w:rPr>
          <w:color w:val="950B0B" w:themeColor="accent1" w:themeShade="80"/>
        </w:rPr>
        <w:t>greeting</w:t>
      </w:r>
      <w:r>
        <w:t xml:space="preserve">: Hello world! </w:t>
      </w:r>
    </w:p>
    <w:p w14:paraId="54FF6F49" w14:textId="77777777" w:rsidR="002B35FE" w:rsidRDefault="002B35FE" w:rsidP="002D4C9E">
      <w:pPr>
        <w:pStyle w:val="Output"/>
      </w:pPr>
    </w:p>
    <w:p w14:paraId="665D24B3" w14:textId="77777777" w:rsidR="002B35FE" w:rsidRDefault="002B35FE" w:rsidP="002D4C9E">
      <w:pPr>
        <w:pStyle w:val="Output"/>
      </w:pPr>
      <w:r>
        <w:t xml:space="preserve">  tasks:</w:t>
      </w:r>
    </w:p>
    <w:p w14:paraId="1E55D76C" w14:textId="77777777" w:rsidR="002B35FE" w:rsidRDefault="002B35FE" w:rsidP="002D4C9E">
      <w:pPr>
        <w:pStyle w:val="Output"/>
      </w:pPr>
      <w:r>
        <w:t xml:space="preserve">  - name: Ansible Basic Variable Example</w:t>
      </w:r>
    </w:p>
    <w:p w14:paraId="5E360F64" w14:textId="77777777" w:rsidR="002B35FE" w:rsidRDefault="002B35FE" w:rsidP="002D4C9E">
      <w:pPr>
        <w:pStyle w:val="Output"/>
      </w:pPr>
      <w:r>
        <w:t xml:space="preserve">    debug:</w:t>
      </w:r>
    </w:p>
    <w:p w14:paraId="5AF96244" w14:textId="77777777" w:rsidR="002B35FE" w:rsidRPr="008C7CAE" w:rsidRDefault="002B35FE" w:rsidP="002D4C9E">
      <w:pPr>
        <w:pStyle w:val="Output"/>
      </w:pPr>
      <w:r>
        <w:t xml:space="preserve">      msg: </w:t>
      </w:r>
      <w:r w:rsidRPr="008C7CAE">
        <w:t>"{{ greeting }}"</w:t>
      </w:r>
    </w:p>
    <w:p w14:paraId="54C4C18B" w14:textId="77777777" w:rsidR="002E5661" w:rsidRDefault="002E5661" w:rsidP="00682005"/>
    <w:p w14:paraId="5E652BF0" w14:textId="59D1C841" w:rsidR="00682005" w:rsidRDefault="00A764B7" w:rsidP="00761E4D">
      <w:pPr>
        <w:pStyle w:val="Heading3"/>
      </w:pPr>
      <w:bookmarkStart w:id="18" w:name="_Toc32767971"/>
      <w:r>
        <w:t>Example</w:t>
      </w:r>
      <w:r w:rsidR="00682005">
        <w:t>:  Copy file to hosts Example</w:t>
      </w:r>
      <w:bookmarkEnd w:id="18"/>
    </w:p>
    <w:p w14:paraId="3961BA25" w14:textId="528BFC95" w:rsidR="00BF4ACC" w:rsidRDefault="00BF4ACC" w:rsidP="009A37DC">
      <w:pPr>
        <w:pStyle w:val="ListParagraph"/>
        <w:numPr>
          <w:ilvl w:val="0"/>
          <w:numId w:val="10"/>
        </w:numPr>
      </w:pPr>
      <w:r w:rsidRPr="00BF4ACC">
        <w:t>create a file called tmp/file</w:t>
      </w:r>
      <w:r w:rsidR="005D1800">
        <w:t xml:space="preserve"> in all hosts</w:t>
      </w:r>
      <w:r w:rsidR="00AC3D13">
        <w:tab/>
        <w:t>`-</w:t>
      </w:r>
      <w:r w:rsidR="00AC3D13" w:rsidRPr="00AC3D13">
        <w:t>- hosts: all</w:t>
      </w:r>
      <w:r w:rsidR="00AC3D13">
        <w:t>`</w:t>
      </w:r>
    </w:p>
    <w:p w14:paraId="234DB349" w14:textId="55A44336" w:rsidR="005D1800" w:rsidRDefault="005D1800" w:rsidP="009A37DC">
      <w:pPr>
        <w:pStyle w:val="ListParagraph"/>
        <w:numPr>
          <w:ilvl w:val="0"/>
          <w:numId w:val="10"/>
        </w:numPr>
      </w:pPr>
      <w:r>
        <w:t>create a file only in [web] hosts</w:t>
      </w:r>
      <w:r w:rsidR="00D30AD1">
        <w:tab/>
      </w:r>
      <w:r w:rsidR="00D30AD1">
        <w:tab/>
        <w:t>`-</w:t>
      </w:r>
      <w:r w:rsidR="00D30AD1" w:rsidRPr="00AC3D13">
        <w:t xml:space="preserve">- hosts: </w:t>
      </w:r>
      <w:r w:rsidR="00D30AD1">
        <w:t>web`</w:t>
      </w:r>
    </w:p>
    <w:p w14:paraId="19BA0A11" w14:textId="63D7A141" w:rsidR="005D1800" w:rsidRDefault="005D1800" w:rsidP="009A37DC">
      <w:pPr>
        <w:pStyle w:val="ListParagraph"/>
        <w:numPr>
          <w:ilvl w:val="0"/>
          <w:numId w:val="10"/>
        </w:numPr>
      </w:pPr>
      <w:r>
        <w:t>create a file in all hosts, except [db] hosts</w:t>
      </w:r>
    </w:p>
    <w:p w14:paraId="1B7AC3C4" w14:textId="6BC0BEC4" w:rsidR="005D1800" w:rsidRDefault="007D17E7" w:rsidP="009A37DC">
      <w:pPr>
        <w:pStyle w:val="ListParagraph"/>
        <w:numPr>
          <w:ilvl w:val="0"/>
          <w:numId w:val="10"/>
        </w:numPr>
      </w:pPr>
      <w:r>
        <w:t>create a file in all hosts &amp; [backup] hosts, except [web] hosts</w:t>
      </w:r>
    </w:p>
    <w:p w14:paraId="61359BF6" w14:textId="21B691AF" w:rsidR="00A51602" w:rsidRDefault="00A51602" w:rsidP="009A37DC">
      <w:pPr>
        <w:pStyle w:val="ListParagraph"/>
        <w:numPr>
          <w:ilvl w:val="0"/>
          <w:numId w:val="10"/>
        </w:numPr>
      </w:pPr>
      <w:r w:rsidRPr="00FC530D">
        <w:rPr>
          <w:b/>
          <w:bCs/>
        </w:rPr>
        <w:t>Touch</w:t>
      </w:r>
      <w:r>
        <w:t xml:space="preserve"> – will create the file if </w:t>
      </w:r>
      <w:r w:rsidR="00651AF2">
        <w:t>doesn’t</w:t>
      </w:r>
      <w:r>
        <w:t xml:space="preserve"> exist</w:t>
      </w:r>
    </w:p>
    <w:p w14:paraId="73FF9973" w14:textId="5AAAA5A6" w:rsidR="00651AF2" w:rsidRPr="00BF4ACC" w:rsidRDefault="00651AF2" w:rsidP="009A37DC">
      <w:pPr>
        <w:pStyle w:val="ListParagraph"/>
        <w:numPr>
          <w:ilvl w:val="0"/>
          <w:numId w:val="10"/>
        </w:numPr>
      </w:pPr>
      <w:r w:rsidRPr="00FC530D">
        <w:rPr>
          <w:b/>
          <w:bCs/>
        </w:rPr>
        <w:t>Absent</w:t>
      </w:r>
      <w:r>
        <w:t xml:space="preserve"> – will remove specified files</w:t>
      </w:r>
    </w:p>
    <w:p w14:paraId="64D690DE" w14:textId="6A360465" w:rsidR="00682005" w:rsidRDefault="00682005" w:rsidP="00837575">
      <w:pPr>
        <w:pStyle w:val="Heading4"/>
        <w:spacing w:after="0"/>
      </w:pPr>
      <w:r>
        <w:t>1.Inventory file</w:t>
      </w:r>
    </w:p>
    <w:p w14:paraId="6A538BE6" w14:textId="1871E7CE" w:rsidR="00682005" w:rsidRDefault="00682005" w:rsidP="00B17780">
      <w:pPr>
        <w:spacing w:after="0"/>
      </w:pPr>
      <w:r>
        <w:t xml:space="preserve">I have following hosts, which are placed in an Inventory file in this location </w:t>
      </w:r>
      <w:r w:rsidRPr="006C2D8C">
        <w:rPr>
          <w:b/>
          <w:bCs/>
        </w:rPr>
        <w:t>(/home/vagrant/Ansible/inventory</w:t>
      </w:r>
      <w:r>
        <w:t>)</w:t>
      </w:r>
    </w:p>
    <w:p w14:paraId="222ADE1C" w14:textId="77777777" w:rsidR="00682005" w:rsidRDefault="00682005" w:rsidP="002D4C9E">
      <w:pPr>
        <w:pStyle w:val="Output"/>
      </w:pPr>
      <w:r>
        <w:t># /home/vagrant/Ansible/inventory</w:t>
      </w:r>
    </w:p>
    <w:p w14:paraId="61978CB2" w14:textId="77777777" w:rsidR="00682005" w:rsidRPr="00C1066B" w:rsidRDefault="00682005" w:rsidP="002D4C9E">
      <w:pPr>
        <w:pStyle w:val="Output"/>
      </w:pPr>
      <w:r w:rsidRPr="00C1066B">
        <w:t>[all]</w:t>
      </w:r>
    </w:p>
    <w:p w14:paraId="0DFD6F2B" w14:textId="77777777" w:rsidR="00682005" w:rsidRDefault="00682005" w:rsidP="002D4C9E">
      <w:pPr>
        <w:pStyle w:val="Output"/>
      </w:pPr>
      <w:r>
        <w:t>web1 ansible_ssh_host=</w:t>
      </w:r>
      <w:r w:rsidRPr="007963FD">
        <w:t>192.168.33.11</w:t>
      </w:r>
    </w:p>
    <w:p w14:paraId="4E9E8AAE" w14:textId="77777777" w:rsidR="00682005" w:rsidRDefault="00682005" w:rsidP="002D4C9E">
      <w:pPr>
        <w:pStyle w:val="Output"/>
      </w:pPr>
      <w:r>
        <w:t>web2 ansible_ssh_host=</w:t>
      </w:r>
      <w:r w:rsidRPr="007963FD">
        <w:rPr>
          <w:b/>
          <w:bCs/>
        </w:rPr>
        <w:t>192.168.33.1</w:t>
      </w:r>
      <w:r>
        <w:rPr>
          <w:b/>
          <w:bCs/>
        </w:rPr>
        <w:t>2</w:t>
      </w:r>
    </w:p>
    <w:p w14:paraId="333B08AF" w14:textId="77777777" w:rsidR="00682005" w:rsidRDefault="00682005" w:rsidP="002D4C9E">
      <w:pPr>
        <w:pStyle w:val="Output"/>
      </w:pPr>
      <w:r>
        <w:t>db1 ansible_ssh_host=</w:t>
      </w:r>
      <w:r w:rsidRPr="007963FD">
        <w:t>192.168.33.1</w:t>
      </w:r>
      <w:r>
        <w:t>3</w:t>
      </w:r>
    </w:p>
    <w:p w14:paraId="7AC8E262" w14:textId="77777777" w:rsidR="00682005" w:rsidRDefault="00682005" w:rsidP="002D4C9E">
      <w:pPr>
        <w:pStyle w:val="Output"/>
      </w:pPr>
      <w:r>
        <w:t>db2 ansible_ssh_host=</w:t>
      </w:r>
      <w:r w:rsidRPr="007963FD">
        <w:t>192.168.33.1</w:t>
      </w:r>
      <w:r>
        <w:t>4</w:t>
      </w:r>
    </w:p>
    <w:p w14:paraId="07A1CE61" w14:textId="77777777" w:rsidR="00682005" w:rsidRPr="00C1066B" w:rsidRDefault="00682005" w:rsidP="002D4C9E">
      <w:pPr>
        <w:pStyle w:val="Output"/>
      </w:pPr>
      <w:r w:rsidRPr="00C1066B">
        <w:t>[web]</w:t>
      </w:r>
    </w:p>
    <w:p w14:paraId="65770D9E" w14:textId="77777777" w:rsidR="00682005" w:rsidRDefault="00682005" w:rsidP="002D4C9E">
      <w:pPr>
        <w:pStyle w:val="Output"/>
      </w:pPr>
      <w:r>
        <w:t>web1</w:t>
      </w:r>
    </w:p>
    <w:p w14:paraId="235250F3" w14:textId="77777777" w:rsidR="00682005" w:rsidRDefault="00682005" w:rsidP="002D4C9E">
      <w:pPr>
        <w:pStyle w:val="Output"/>
      </w:pPr>
      <w:r>
        <w:t>web2</w:t>
      </w:r>
    </w:p>
    <w:p w14:paraId="27F838FE" w14:textId="77777777" w:rsidR="00682005" w:rsidRPr="00C1066B" w:rsidRDefault="00682005" w:rsidP="002D4C9E">
      <w:pPr>
        <w:pStyle w:val="Output"/>
      </w:pPr>
      <w:r w:rsidRPr="00C1066B">
        <w:t>[db]</w:t>
      </w:r>
    </w:p>
    <w:p w14:paraId="78AF4362" w14:textId="77777777" w:rsidR="00682005" w:rsidRDefault="00682005" w:rsidP="002D4C9E">
      <w:pPr>
        <w:pStyle w:val="Output"/>
      </w:pPr>
      <w:r>
        <w:t>db1</w:t>
      </w:r>
    </w:p>
    <w:p w14:paraId="76B90201" w14:textId="77777777" w:rsidR="00682005" w:rsidRDefault="00682005" w:rsidP="002D4C9E">
      <w:pPr>
        <w:pStyle w:val="Output"/>
      </w:pPr>
      <w:r>
        <w:t>db2</w:t>
      </w:r>
    </w:p>
    <w:p w14:paraId="328EE6DC" w14:textId="77777777" w:rsidR="00682005" w:rsidRPr="00C1066B" w:rsidRDefault="00682005" w:rsidP="002D4C9E">
      <w:pPr>
        <w:pStyle w:val="Output"/>
      </w:pPr>
      <w:r w:rsidRPr="00C1066B">
        <w:t>[backup]</w:t>
      </w:r>
    </w:p>
    <w:p w14:paraId="2F3B618F" w14:textId="77777777" w:rsidR="00682005" w:rsidRDefault="00682005" w:rsidP="002D4C9E">
      <w:pPr>
        <w:pStyle w:val="Output"/>
      </w:pPr>
      <w:r>
        <w:t>db2</w:t>
      </w:r>
    </w:p>
    <w:p w14:paraId="141A8A69" w14:textId="77777777" w:rsidR="00682005" w:rsidRPr="009C18E8" w:rsidRDefault="00682005" w:rsidP="00682005">
      <w:r>
        <w:t>Here we have [Groups], each group have hosts</w:t>
      </w:r>
    </w:p>
    <w:p w14:paraId="593CA15B" w14:textId="77777777" w:rsidR="00682005" w:rsidRPr="00D30737" w:rsidRDefault="00682005" w:rsidP="00682005">
      <w:pPr>
        <w:spacing w:after="0"/>
        <w:rPr>
          <w:b/>
          <w:bCs/>
        </w:rPr>
      </w:pPr>
      <w:r w:rsidRPr="00D30737">
        <w:rPr>
          <w:b/>
          <w:bCs/>
        </w:rPr>
        <w:t>Test the Connection , by ping</w:t>
      </w:r>
    </w:p>
    <w:p w14:paraId="0606F747" w14:textId="77777777" w:rsidR="00682005" w:rsidRDefault="00682005" w:rsidP="00682005">
      <w:pPr>
        <w:spacing w:after="0"/>
      </w:pPr>
      <w:r>
        <w:t xml:space="preserve">Here I’m trying to connect to machines and run a ping command on nodes using ansible. </w:t>
      </w:r>
    </w:p>
    <w:p w14:paraId="544922C1" w14:textId="77777777" w:rsidR="00682005" w:rsidRDefault="00682005" w:rsidP="002D4C9E">
      <w:pPr>
        <w:pStyle w:val="Output"/>
      </w:pPr>
      <w:r>
        <w:t>ansible -i inventory all -m ping</w:t>
      </w:r>
    </w:p>
    <w:p w14:paraId="057C031E" w14:textId="77777777" w:rsidR="00682005" w:rsidRDefault="00682005" w:rsidP="00682005"/>
    <w:p w14:paraId="019052E5" w14:textId="649C5891" w:rsidR="00682005" w:rsidRDefault="005272E9" w:rsidP="00B17780">
      <w:pPr>
        <w:pStyle w:val="Heading4"/>
        <w:spacing w:after="0"/>
      </w:pPr>
      <w:r>
        <w:lastRenderedPageBreak/>
        <w:t>2.Playbook  yml</w:t>
      </w:r>
    </w:p>
    <w:p w14:paraId="5CFE8C8D" w14:textId="0199D40B" w:rsidR="00251037" w:rsidRPr="00251037" w:rsidRDefault="00251037" w:rsidP="002E5661">
      <w:pPr>
        <w:spacing w:after="0"/>
      </w:pPr>
      <w:r>
        <w:t xml:space="preserve">Remember </w:t>
      </w:r>
      <w:r w:rsidR="00A06D21">
        <w:t xml:space="preserve">– all playbooks </w:t>
      </w:r>
      <w:r w:rsidR="00B34563">
        <w:t>start</w:t>
      </w:r>
      <w:r w:rsidR="00A06D21">
        <w:t xml:space="preserve"> with ---(there dashs) because its YAML file</w:t>
      </w:r>
      <w:r w:rsidR="000D4AEF">
        <w:t>. Save playbook in .yml extension(playbook1_copyfile.yml)</w:t>
      </w:r>
    </w:p>
    <w:p w14:paraId="26F4EC34" w14:textId="77777777" w:rsidR="00B01A3D" w:rsidRPr="00B01A3D" w:rsidRDefault="00B01A3D" w:rsidP="002D4C9E">
      <w:pPr>
        <w:pStyle w:val="Output"/>
      </w:pPr>
      <w:r w:rsidRPr="00B01A3D">
        <w:t>---</w:t>
      </w:r>
    </w:p>
    <w:p w14:paraId="1D165724" w14:textId="77777777" w:rsidR="00B01A3D" w:rsidRPr="00B01A3D" w:rsidRDefault="00B01A3D" w:rsidP="002D4C9E">
      <w:pPr>
        <w:pStyle w:val="Output"/>
      </w:pPr>
      <w:r w:rsidRPr="00B01A3D">
        <w:t>- hosts: all</w:t>
      </w:r>
    </w:p>
    <w:p w14:paraId="7D19C828" w14:textId="77777777" w:rsidR="00B01A3D" w:rsidRPr="00B01A3D" w:rsidRDefault="00B01A3D" w:rsidP="002D4C9E">
      <w:pPr>
        <w:pStyle w:val="Output"/>
      </w:pPr>
      <w:r w:rsidRPr="00B01A3D">
        <w:t xml:space="preserve">  tasks:</w:t>
      </w:r>
    </w:p>
    <w:p w14:paraId="61209CB1" w14:textId="77777777" w:rsidR="00B01A3D" w:rsidRPr="00B01A3D" w:rsidRDefault="00B01A3D" w:rsidP="002D4C9E">
      <w:pPr>
        <w:pStyle w:val="Output"/>
      </w:pPr>
      <w:r w:rsidRPr="00B01A3D">
        <w:t xml:space="preserve">  - name: create a file on a remote machine</w:t>
      </w:r>
    </w:p>
    <w:p w14:paraId="3B281D60" w14:textId="77777777" w:rsidR="00B01A3D" w:rsidRPr="00B01A3D" w:rsidRDefault="00B01A3D" w:rsidP="002D4C9E">
      <w:pPr>
        <w:pStyle w:val="Output"/>
      </w:pPr>
      <w:r w:rsidRPr="00B01A3D">
        <w:t xml:space="preserve">    file:</w:t>
      </w:r>
    </w:p>
    <w:p w14:paraId="0CFBB502" w14:textId="77777777" w:rsidR="00B01A3D" w:rsidRPr="00B01A3D" w:rsidRDefault="00B01A3D" w:rsidP="002D4C9E">
      <w:pPr>
        <w:pStyle w:val="Output"/>
      </w:pPr>
      <w:r w:rsidRPr="00B01A3D">
        <w:t xml:space="preserve">      dest: /tmp/file</w:t>
      </w:r>
    </w:p>
    <w:p w14:paraId="2F5BCBFE" w14:textId="77777777" w:rsidR="00B01A3D" w:rsidRPr="00B01A3D" w:rsidRDefault="00B01A3D" w:rsidP="002D4C9E">
      <w:pPr>
        <w:pStyle w:val="Output"/>
      </w:pPr>
      <w:r w:rsidRPr="00B01A3D">
        <w:t xml:space="preserve">      state: '{{file_state}}'</w:t>
      </w:r>
    </w:p>
    <w:p w14:paraId="6FADA6F0" w14:textId="77777777" w:rsidR="00B01A3D" w:rsidRPr="00B01A3D" w:rsidRDefault="00B01A3D" w:rsidP="002D4C9E">
      <w:pPr>
        <w:pStyle w:val="Output"/>
      </w:pPr>
    </w:p>
    <w:p w14:paraId="73EA32F4" w14:textId="77777777" w:rsidR="00B01A3D" w:rsidRPr="00B01A3D" w:rsidRDefault="00B01A3D" w:rsidP="002D4C9E">
      <w:pPr>
        <w:pStyle w:val="Output"/>
      </w:pPr>
      <w:r w:rsidRPr="00B01A3D">
        <w:t>- hosts: web</w:t>
      </w:r>
    </w:p>
    <w:p w14:paraId="7AB1BEE3" w14:textId="77777777" w:rsidR="00B01A3D" w:rsidRPr="00B01A3D" w:rsidRDefault="00B01A3D" w:rsidP="002D4C9E">
      <w:pPr>
        <w:pStyle w:val="Output"/>
      </w:pPr>
      <w:r w:rsidRPr="00B01A3D">
        <w:t xml:space="preserve">  tasks:</w:t>
      </w:r>
    </w:p>
    <w:p w14:paraId="0FF4FB3C" w14:textId="77777777" w:rsidR="00B01A3D" w:rsidRPr="00B01A3D" w:rsidRDefault="00B01A3D" w:rsidP="002D4C9E">
      <w:pPr>
        <w:pStyle w:val="Output"/>
      </w:pPr>
      <w:r w:rsidRPr="00B01A3D">
        <w:t xml:space="preserve">  - name: create file on web machines</w:t>
      </w:r>
    </w:p>
    <w:p w14:paraId="4456EE82" w14:textId="77777777" w:rsidR="00B01A3D" w:rsidRPr="00B01A3D" w:rsidRDefault="00B01A3D" w:rsidP="002D4C9E">
      <w:pPr>
        <w:pStyle w:val="Output"/>
      </w:pPr>
      <w:r w:rsidRPr="00B01A3D">
        <w:t xml:space="preserve">    file:</w:t>
      </w:r>
    </w:p>
    <w:p w14:paraId="5608D687" w14:textId="77777777" w:rsidR="00B01A3D" w:rsidRPr="00B01A3D" w:rsidRDefault="00B01A3D" w:rsidP="002D4C9E">
      <w:pPr>
        <w:pStyle w:val="Output"/>
      </w:pPr>
      <w:r w:rsidRPr="00B01A3D">
        <w:t xml:space="preserve">      dest: /tmp/web-file</w:t>
      </w:r>
    </w:p>
    <w:p w14:paraId="2C1AE910" w14:textId="77777777" w:rsidR="00B01A3D" w:rsidRPr="00B01A3D" w:rsidRDefault="00B01A3D" w:rsidP="002D4C9E">
      <w:pPr>
        <w:pStyle w:val="Output"/>
      </w:pPr>
      <w:r w:rsidRPr="00B01A3D">
        <w:t xml:space="preserve">      state: '{{file_state}}'</w:t>
      </w:r>
    </w:p>
    <w:p w14:paraId="1F6BD37F" w14:textId="77777777" w:rsidR="00B01A3D" w:rsidRPr="00B01A3D" w:rsidRDefault="00B01A3D" w:rsidP="002D4C9E">
      <w:pPr>
        <w:pStyle w:val="Output"/>
      </w:pPr>
    </w:p>
    <w:p w14:paraId="069D69F6" w14:textId="77777777" w:rsidR="00B01A3D" w:rsidRPr="00B01A3D" w:rsidRDefault="00B01A3D" w:rsidP="002D4C9E">
      <w:pPr>
        <w:pStyle w:val="Output"/>
      </w:pPr>
      <w:r w:rsidRPr="00B01A3D">
        <w:t>- hosts: all:!db</w:t>
      </w:r>
    </w:p>
    <w:p w14:paraId="5FF6A608" w14:textId="77777777" w:rsidR="00B01A3D" w:rsidRPr="00B01A3D" w:rsidRDefault="00B01A3D" w:rsidP="002D4C9E">
      <w:pPr>
        <w:pStyle w:val="Output"/>
      </w:pPr>
      <w:r w:rsidRPr="00B01A3D">
        <w:t xml:space="preserve">  tasks:</w:t>
      </w:r>
    </w:p>
    <w:p w14:paraId="144C6C6E" w14:textId="77777777" w:rsidR="00B01A3D" w:rsidRPr="00B01A3D" w:rsidRDefault="00B01A3D" w:rsidP="002D4C9E">
      <w:pPr>
        <w:pStyle w:val="Output"/>
      </w:pPr>
      <w:r w:rsidRPr="00B01A3D">
        <w:t xml:space="preserve">  - name: create file on all hosts - Except DB hosts</w:t>
      </w:r>
    </w:p>
    <w:p w14:paraId="52E88489" w14:textId="77777777" w:rsidR="00B01A3D" w:rsidRPr="00B01A3D" w:rsidRDefault="00B01A3D" w:rsidP="002D4C9E">
      <w:pPr>
        <w:pStyle w:val="Output"/>
      </w:pPr>
      <w:r w:rsidRPr="00B01A3D">
        <w:t xml:space="preserve">    file:</w:t>
      </w:r>
    </w:p>
    <w:p w14:paraId="3D316E09" w14:textId="77777777" w:rsidR="00B01A3D" w:rsidRPr="00B01A3D" w:rsidRDefault="00B01A3D" w:rsidP="002D4C9E">
      <w:pPr>
        <w:pStyle w:val="Output"/>
      </w:pPr>
      <w:r w:rsidRPr="00B01A3D">
        <w:t xml:space="preserve">      dest: /tmp/all-but-not-db-file</w:t>
      </w:r>
    </w:p>
    <w:p w14:paraId="2C57292F" w14:textId="77777777" w:rsidR="00B01A3D" w:rsidRPr="00B01A3D" w:rsidRDefault="00B01A3D" w:rsidP="002D4C9E">
      <w:pPr>
        <w:pStyle w:val="Output"/>
      </w:pPr>
      <w:r w:rsidRPr="00B01A3D">
        <w:t xml:space="preserve">      state: '{{file_state}}'</w:t>
      </w:r>
    </w:p>
    <w:p w14:paraId="26D3C8B7" w14:textId="77777777" w:rsidR="00B01A3D" w:rsidRPr="00B01A3D" w:rsidRDefault="00B01A3D" w:rsidP="002D4C9E">
      <w:pPr>
        <w:pStyle w:val="Output"/>
      </w:pPr>
    </w:p>
    <w:p w14:paraId="25C7E9C0" w14:textId="77777777" w:rsidR="00B01A3D" w:rsidRPr="00B01A3D" w:rsidRDefault="00B01A3D" w:rsidP="002D4C9E">
      <w:pPr>
        <w:pStyle w:val="Output"/>
      </w:pPr>
      <w:r w:rsidRPr="00B01A3D">
        <w:t>- hosts: all:&amp;backup:!web</w:t>
      </w:r>
    </w:p>
    <w:p w14:paraId="015F395B" w14:textId="77777777" w:rsidR="00B01A3D" w:rsidRPr="00B01A3D" w:rsidRDefault="00B01A3D" w:rsidP="002D4C9E">
      <w:pPr>
        <w:pStyle w:val="Output"/>
      </w:pPr>
      <w:r w:rsidRPr="00B01A3D">
        <w:t xml:space="preserve">  tasks:</w:t>
      </w:r>
    </w:p>
    <w:p w14:paraId="3D27F9ED" w14:textId="77777777" w:rsidR="00B01A3D" w:rsidRPr="00B01A3D" w:rsidRDefault="00B01A3D" w:rsidP="002D4C9E">
      <w:pPr>
        <w:pStyle w:val="Output"/>
      </w:pPr>
      <w:r w:rsidRPr="00B01A3D">
        <w:t xml:space="preserve">  - name: create file on all hosts and BACKUP hosts- Except DB hosts</w:t>
      </w:r>
    </w:p>
    <w:p w14:paraId="41ABD6D6" w14:textId="77777777" w:rsidR="00B01A3D" w:rsidRPr="00B01A3D" w:rsidRDefault="00B01A3D" w:rsidP="002D4C9E">
      <w:pPr>
        <w:pStyle w:val="Output"/>
      </w:pPr>
      <w:r w:rsidRPr="00B01A3D">
        <w:t xml:space="preserve">    file:</w:t>
      </w:r>
    </w:p>
    <w:p w14:paraId="785D9798" w14:textId="77777777" w:rsidR="00B01A3D" w:rsidRPr="00B01A3D" w:rsidRDefault="00B01A3D" w:rsidP="002D4C9E">
      <w:pPr>
        <w:pStyle w:val="Output"/>
      </w:pPr>
      <w:r w:rsidRPr="00B01A3D">
        <w:t xml:space="preserve">      dest: /tmp/all-and-backup-file-not-web</w:t>
      </w:r>
    </w:p>
    <w:p w14:paraId="18C8C920" w14:textId="398DA9D7" w:rsidR="00682005" w:rsidRDefault="00B01A3D" w:rsidP="002D4C9E">
      <w:pPr>
        <w:pStyle w:val="Output"/>
      </w:pPr>
      <w:r w:rsidRPr="00B01A3D">
        <w:t xml:space="preserve">      state: '{{file_state}}'</w:t>
      </w:r>
    </w:p>
    <w:p w14:paraId="69D8915D" w14:textId="38D1C9B1" w:rsidR="00682005" w:rsidRDefault="00B1550B" w:rsidP="00682005">
      <w:r w:rsidRPr="00B1550B">
        <w:rPr>
          <w:b/>
          <w:bCs/>
        </w:rPr>
        <w:t>{{file_state}}</w:t>
      </w:r>
      <w:r w:rsidRPr="00B1550B">
        <w:t xml:space="preserve"> - we are passing {{file_state}} variable at RUNTIME</w:t>
      </w:r>
    </w:p>
    <w:p w14:paraId="63335ADF" w14:textId="77777777" w:rsidR="00B17780" w:rsidRDefault="00B17780" w:rsidP="00682005"/>
    <w:p w14:paraId="344D7FBB" w14:textId="7EC186B3" w:rsidR="00682005" w:rsidRDefault="00B34563" w:rsidP="00B34563">
      <w:pPr>
        <w:pStyle w:val="Heading4"/>
      </w:pPr>
      <w:r>
        <w:t>3.Run play in inventory hosts</w:t>
      </w:r>
    </w:p>
    <w:p w14:paraId="5A634571" w14:textId="0145C6BC" w:rsidR="00B1550B" w:rsidRDefault="00B1550B" w:rsidP="00B1550B">
      <w:pPr>
        <w:spacing w:after="0"/>
      </w:pPr>
      <w:r>
        <w:t>Syntax:</w:t>
      </w:r>
    </w:p>
    <w:p w14:paraId="2D6BEF78" w14:textId="77777777" w:rsidR="00B1550B" w:rsidRDefault="00B1550B" w:rsidP="00B17780">
      <w:pPr>
        <w:pStyle w:val="Qsns"/>
        <w:spacing w:before="0"/>
      </w:pPr>
      <w:r>
        <w:t>ansible-playbook -i &lt;inventory_file&gt; &lt;playbook_yml_file&gt;.yml -e &lt;envi_varible&gt;=&lt;value&gt;</w:t>
      </w:r>
    </w:p>
    <w:p w14:paraId="20CEAC42" w14:textId="77777777" w:rsidR="00B1550B" w:rsidRDefault="00B1550B" w:rsidP="00B1550B"/>
    <w:p w14:paraId="1C29EA20" w14:textId="69A41AD6" w:rsidR="00682005" w:rsidRDefault="009E16CD" w:rsidP="002D4C9E">
      <w:pPr>
        <w:pStyle w:val="Output"/>
      </w:pPr>
      <w:r w:rsidRPr="009E16CD">
        <w:t>ansible-playbook -i inventory playbook1_copyfile.yml -e file_state=touch</w:t>
      </w:r>
    </w:p>
    <w:p w14:paraId="0F078227" w14:textId="77777777" w:rsidR="00682005" w:rsidRDefault="00682005" w:rsidP="00682005"/>
    <w:p w14:paraId="2E18D24F" w14:textId="120AA212" w:rsidR="00682005" w:rsidRDefault="00AC4658" w:rsidP="00682005">
      <w:r>
        <w:rPr>
          <w:noProof/>
        </w:rPr>
        <w:lastRenderedPageBreak/>
        <w:drawing>
          <wp:inline distT="0" distB="0" distL="0" distR="0" wp14:anchorId="595807AE" wp14:editId="23A3AC3A">
            <wp:extent cx="5943600" cy="45294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529455"/>
                    </a:xfrm>
                    <a:prstGeom prst="rect">
                      <a:avLst/>
                    </a:prstGeom>
                    <a:noFill/>
                    <a:ln>
                      <a:noFill/>
                    </a:ln>
                  </pic:spPr>
                </pic:pic>
              </a:graphicData>
            </a:graphic>
          </wp:inline>
        </w:drawing>
      </w:r>
    </w:p>
    <w:p w14:paraId="3CF852BF" w14:textId="2DA105B3" w:rsidR="002E6C5A" w:rsidRDefault="002E6C5A" w:rsidP="00682005">
      <w:r>
        <w:t>Login to each node, check files created under /tmp/ folder</w:t>
      </w:r>
      <w:r w:rsidRPr="002E6C5A">
        <w:t xml:space="preserve"> </w:t>
      </w:r>
      <w:r>
        <w:rPr>
          <w:noProof/>
        </w:rPr>
        <w:drawing>
          <wp:inline distT="0" distB="0" distL="0" distR="0" wp14:anchorId="2F15FCE2" wp14:editId="1B0AF4B7">
            <wp:extent cx="5943600" cy="1079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079500"/>
                    </a:xfrm>
                    <a:prstGeom prst="rect">
                      <a:avLst/>
                    </a:prstGeom>
                    <a:noFill/>
                    <a:ln>
                      <a:noFill/>
                    </a:ln>
                  </pic:spPr>
                </pic:pic>
              </a:graphicData>
            </a:graphic>
          </wp:inline>
        </w:drawing>
      </w:r>
    </w:p>
    <w:p w14:paraId="0948E6C3" w14:textId="47B0A25D" w:rsidR="00682005" w:rsidRDefault="00682005" w:rsidP="00682005"/>
    <w:p w14:paraId="62537242" w14:textId="36532DD0" w:rsidR="00831086" w:rsidRDefault="00831086" w:rsidP="00682005"/>
    <w:p w14:paraId="30114441" w14:textId="2174343A" w:rsidR="00831086" w:rsidRDefault="00831086" w:rsidP="00682005"/>
    <w:p w14:paraId="02045AE8" w14:textId="7BE80BBB" w:rsidR="00831086" w:rsidRDefault="00837575" w:rsidP="00837575">
      <w:pPr>
        <w:pStyle w:val="Heading2"/>
      </w:pPr>
      <w:bookmarkStart w:id="19" w:name="_Toc32767972"/>
      <w:r w:rsidRPr="00837575">
        <w:t>Reusable Playbooks</w:t>
      </w:r>
      <w:bookmarkEnd w:id="19"/>
    </w:p>
    <w:p w14:paraId="70B74CFA" w14:textId="77777777" w:rsidR="00837575" w:rsidRDefault="00837575" w:rsidP="00837575">
      <w:pPr>
        <w:spacing w:after="0"/>
      </w:pPr>
      <w:r>
        <w:t>In Ansible, we have three ways to reuse playbooks</w:t>
      </w:r>
    </w:p>
    <w:p w14:paraId="43111845" w14:textId="3C50F44C" w:rsidR="00837575" w:rsidRDefault="00837575" w:rsidP="009A37DC">
      <w:pPr>
        <w:pStyle w:val="ListParagraph"/>
        <w:numPr>
          <w:ilvl w:val="0"/>
          <w:numId w:val="14"/>
        </w:numPr>
      </w:pPr>
      <w:r>
        <w:t>includes</w:t>
      </w:r>
    </w:p>
    <w:p w14:paraId="01DCD5E1" w14:textId="349D0DC2" w:rsidR="00837575" w:rsidRDefault="00837575" w:rsidP="009A37DC">
      <w:pPr>
        <w:pStyle w:val="ListParagraph"/>
        <w:numPr>
          <w:ilvl w:val="0"/>
          <w:numId w:val="14"/>
        </w:numPr>
      </w:pPr>
      <w:r>
        <w:t>imports</w:t>
      </w:r>
    </w:p>
    <w:p w14:paraId="1005BECE" w14:textId="2352F37E" w:rsidR="00837575" w:rsidRDefault="00837575" w:rsidP="009A37DC">
      <w:pPr>
        <w:pStyle w:val="ListParagraph"/>
        <w:numPr>
          <w:ilvl w:val="0"/>
          <w:numId w:val="14"/>
        </w:numPr>
      </w:pPr>
      <w:r>
        <w:t>roles</w:t>
      </w:r>
    </w:p>
    <w:p w14:paraId="06F38BA3" w14:textId="77777777" w:rsidR="00837575" w:rsidRDefault="00837575" w:rsidP="00837575">
      <w:r w:rsidRPr="00837575">
        <w:rPr>
          <w:b/>
          <w:bCs/>
        </w:rPr>
        <w:lastRenderedPageBreak/>
        <w:t>Includes and imports</w:t>
      </w:r>
      <w:r>
        <w:t xml:space="preserve"> allow users to break up large playbooks into smaller files, which can be used across multiple parent playbooks or even multiple times within the same Playbook.</w:t>
      </w:r>
    </w:p>
    <w:p w14:paraId="70948DFB" w14:textId="77777777" w:rsidR="00837575" w:rsidRDefault="00837575" w:rsidP="00837575">
      <w:r w:rsidRPr="00837575">
        <w:rPr>
          <w:b/>
          <w:bCs/>
        </w:rPr>
        <w:t>Roles</w:t>
      </w:r>
      <w:r>
        <w:t xml:space="preserve"> allow more than just tasks to be packaged together and can include variables, handlers, or even modules and other plugins. Unlike includes and imports, roles can also be uploaded and shared via Ansible Galaxy.</w:t>
      </w:r>
    </w:p>
    <w:p w14:paraId="35A0F9B4" w14:textId="77777777" w:rsidR="00837575" w:rsidRDefault="00837575" w:rsidP="00837575">
      <w:pPr>
        <w:spacing w:after="0"/>
      </w:pPr>
      <w:r>
        <w:t xml:space="preserve">You can then use </w:t>
      </w:r>
      <w:r w:rsidRPr="00837575">
        <w:rPr>
          <w:b/>
          <w:bCs/>
        </w:rPr>
        <w:t>import_tasks</w:t>
      </w:r>
      <w:r>
        <w:t xml:space="preserve"> or </w:t>
      </w:r>
      <w:r w:rsidRPr="00837575">
        <w:rPr>
          <w:b/>
          <w:bCs/>
        </w:rPr>
        <w:t>include_tasks</w:t>
      </w:r>
      <w:r>
        <w:t xml:space="preserve"> to execute the tasks in a file in the main task list:</w:t>
      </w:r>
    </w:p>
    <w:p w14:paraId="1885BA3C" w14:textId="77777777" w:rsidR="00837575" w:rsidRDefault="00837575" w:rsidP="00837575">
      <w:pPr>
        <w:pStyle w:val="Output"/>
      </w:pPr>
      <w:r>
        <w:t>tasks:</w:t>
      </w:r>
    </w:p>
    <w:p w14:paraId="5D4648F7" w14:textId="77777777" w:rsidR="00837575" w:rsidRDefault="00837575" w:rsidP="00837575">
      <w:pPr>
        <w:pStyle w:val="Output"/>
      </w:pPr>
      <w:r>
        <w:t>- import_tasks: common_tasks.yml</w:t>
      </w:r>
    </w:p>
    <w:p w14:paraId="6C6A1C45" w14:textId="77777777" w:rsidR="00837575" w:rsidRDefault="00837575" w:rsidP="00837575">
      <w:pPr>
        <w:pStyle w:val="Output"/>
      </w:pPr>
      <w:r>
        <w:t># or</w:t>
      </w:r>
    </w:p>
    <w:p w14:paraId="3DCB7C87" w14:textId="77777777" w:rsidR="00837575" w:rsidRDefault="00837575" w:rsidP="00837575">
      <w:pPr>
        <w:pStyle w:val="Output"/>
      </w:pPr>
      <w:r>
        <w:t>- include_tasks: common_tasks.yml</w:t>
      </w:r>
    </w:p>
    <w:p w14:paraId="42750B74" w14:textId="77777777" w:rsidR="00837575" w:rsidRDefault="00837575" w:rsidP="00837575"/>
    <w:p w14:paraId="3D05EB97" w14:textId="661367F4" w:rsidR="00837575" w:rsidRDefault="00837575" w:rsidP="00837575">
      <w:pPr>
        <w:spacing w:after="0"/>
      </w:pPr>
      <w:r w:rsidRPr="00837575">
        <w:rPr>
          <w:b/>
          <w:bCs/>
        </w:rPr>
        <w:t>Importing Playbooks</w:t>
      </w:r>
      <w:r>
        <w:rPr>
          <w:b/>
          <w:bCs/>
        </w:rPr>
        <w:t xml:space="preserve"> : </w:t>
      </w:r>
      <w:r>
        <w:t>It is possible to include playbooks inside a master playbook. For example:</w:t>
      </w:r>
    </w:p>
    <w:p w14:paraId="57BE79AC" w14:textId="77777777" w:rsidR="00837575" w:rsidRDefault="00837575" w:rsidP="00837575">
      <w:pPr>
        <w:pStyle w:val="Output"/>
      </w:pPr>
      <w:r>
        <w:t>- import_playbook: webservers.yml</w:t>
      </w:r>
    </w:p>
    <w:p w14:paraId="414E9EFD" w14:textId="77777777" w:rsidR="00837575" w:rsidRDefault="00837575" w:rsidP="00837575">
      <w:pPr>
        <w:pStyle w:val="Output"/>
      </w:pPr>
      <w:r>
        <w:t>- import_playbook: databases.yml</w:t>
      </w:r>
    </w:p>
    <w:p w14:paraId="00363225" w14:textId="77777777" w:rsidR="00837575" w:rsidRDefault="00837575" w:rsidP="00837575"/>
    <w:p w14:paraId="17DEC4F3" w14:textId="0AF39CF4" w:rsidR="00837575" w:rsidRDefault="00837575" w:rsidP="00837575">
      <w:r w:rsidRPr="00837575">
        <w:rPr>
          <w:b/>
          <w:bCs/>
        </w:rPr>
        <w:t>Roles</w:t>
      </w:r>
      <w:r>
        <w:t xml:space="preserve"> are ways of automatically loading certain vars_files, tasks, and handlers based on a known file structure. Grouping content by roles also allows easy sharing of roles with other users.</w:t>
      </w:r>
    </w:p>
    <w:p w14:paraId="58364C49" w14:textId="77777777" w:rsidR="00837575" w:rsidRDefault="00837575" w:rsidP="00837575">
      <w:pPr>
        <w:spacing w:after="0"/>
      </w:pPr>
      <w:r>
        <w:t>Role Directory Structure</w:t>
      </w:r>
    </w:p>
    <w:p w14:paraId="36196B3B" w14:textId="77777777" w:rsidR="00837575" w:rsidRDefault="00837575" w:rsidP="00837575">
      <w:pPr>
        <w:pStyle w:val="Output"/>
      </w:pPr>
      <w:r>
        <w:t>Example project structure:</w:t>
      </w:r>
    </w:p>
    <w:p w14:paraId="083380B1" w14:textId="77777777" w:rsidR="00837575" w:rsidRDefault="00837575" w:rsidP="00837575">
      <w:pPr>
        <w:pStyle w:val="Output"/>
      </w:pPr>
    </w:p>
    <w:p w14:paraId="3ADCBA00" w14:textId="77777777" w:rsidR="00837575" w:rsidRDefault="00837575" w:rsidP="00837575">
      <w:pPr>
        <w:pStyle w:val="Output"/>
      </w:pPr>
      <w:r>
        <w:t>site.yml</w:t>
      </w:r>
    </w:p>
    <w:p w14:paraId="40D87894" w14:textId="77777777" w:rsidR="00837575" w:rsidRDefault="00837575" w:rsidP="00837575">
      <w:pPr>
        <w:pStyle w:val="Output"/>
      </w:pPr>
      <w:r>
        <w:t>webservers.yml</w:t>
      </w:r>
    </w:p>
    <w:p w14:paraId="4B9692CB" w14:textId="77777777" w:rsidR="00837575" w:rsidRDefault="00837575" w:rsidP="00837575">
      <w:pPr>
        <w:pStyle w:val="Output"/>
      </w:pPr>
      <w:r>
        <w:t>fooservers.yml</w:t>
      </w:r>
    </w:p>
    <w:p w14:paraId="6A8A4518" w14:textId="77777777" w:rsidR="00837575" w:rsidRDefault="00837575" w:rsidP="00837575">
      <w:pPr>
        <w:pStyle w:val="Output"/>
      </w:pPr>
      <w:r>
        <w:t>roles/</w:t>
      </w:r>
    </w:p>
    <w:p w14:paraId="55899145" w14:textId="77777777" w:rsidR="00837575" w:rsidRDefault="00837575" w:rsidP="00837575">
      <w:pPr>
        <w:pStyle w:val="Output"/>
      </w:pPr>
      <w:r>
        <w:t xml:space="preserve">    common/</w:t>
      </w:r>
    </w:p>
    <w:p w14:paraId="1996DEF5" w14:textId="77777777" w:rsidR="00837575" w:rsidRDefault="00837575" w:rsidP="00837575">
      <w:pPr>
        <w:pStyle w:val="Output"/>
      </w:pPr>
      <w:r>
        <w:t xml:space="preserve">        tasks/</w:t>
      </w:r>
    </w:p>
    <w:p w14:paraId="4BF41D24" w14:textId="77777777" w:rsidR="00837575" w:rsidRDefault="00837575" w:rsidP="00837575">
      <w:pPr>
        <w:pStyle w:val="Output"/>
      </w:pPr>
      <w:r>
        <w:t xml:space="preserve">        handlers/</w:t>
      </w:r>
    </w:p>
    <w:p w14:paraId="6F0EDA7F" w14:textId="77777777" w:rsidR="00837575" w:rsidRDefault="00837575" w:rsidP="00837575">
      <w:pPr>
        <w:pStyle w:val="Output"/>
      </w:pPr>
      <w:r>
        <w:t xml:space="preserve">        files/</w:t>
      </w:r>
    </w:p>
    <w:p w14:paraId="27E133F9" w14:textId="77777777" w:rsidR="00837575" w:rsidRDefault="00837575" w:rsidP="00837575">
      <w:pPr>
        <w:pStyle w:val="Output"/>
      </w:pPr>
      <w:r>
        <w:t xml:space="preserve">        templates/</w:t>
      </w:r>
    </w:p>
    <w:p w14:paraId="0593986C" w14:textId="77777777" w:rsidR="00837575" w:rsidRDefault="00837575" w:rsidP="00837575">
      <w:pPr>
        <w:pStyle w:val="Output"/>
      </w:pPr>
      <w:r>
        <w:t xml:space="preserve">        vars/</w:t>
      </w:r>
    </w:p>
    <w:p w14:paraId="0A4B2D39" w14:textId="77777777" w:rsidR="00837575" w:rsidRDefault="00837575" w:rsidP="00837575">
      <w:pPr>
        <w:pStyle w:val="Output"/>
      </w:pPr>
      <w:r>
        <w:t xml:space="preserve">        defaults/</w:t>
      </w:r>
    </w:p>
    <w:p w14:paraId="011289DA" w14:textId="77777777" w:rsidR="00837575" w:rsidRDefault="00837575" w:rsidP="00837575">
      <w:pPr>
        <w:pStyle w:val="Output"/>
      </w:pPr>
      <w:r>
        <w:t xml:space="preserve">        meta/</w:t>
      </w:r>
    </w:p>
    <w:p w14:paraId="3F3F0EC4" w14:textId="77777777" w:rsidR="00837575" w:rsidRDefault="00837575" w:rsidP="00837575">
      <w:pPr>
        <w:pStyle w:val="Output"/>
      </w:pPr>
      <w:r>
        <w:t xml:space="preserve">    webservers/</w:t>
      </w:r>
    </w:p>
    <w:p w14:paraId="7126533D" w14:textId="77777777" w:rsidR="00837575" w:rsidRDefault="00837575" w:rsidP="00837575">
      <w:pPr>
        <w:pStyle w:val="Output"/>
      </w:pPr>
      <w:r>
        <w:t xml:space="preserve">        tasks/</w:t>
      </w:r>
    </w:p>
    <w:p w14:paraId="66542EE3" w14:textId="77777777" w:rsidR="00837575" w:rsidRDefault="00837575" w:rsidP="00837575">
      <w:pPr>
        <w:pStyle w:val="Output"/>
      </w:pPr>
      <w:r>
        <w:t xml:space="preserve">        defaults/</w:t>
      </w:r>
    </w:p>
    <w:p w14:paraId="4697B1AD" w14:textId="77777777" w:rsidR="00837575" w:rsidRDefault="00837575" w:rsidP="00837575">
      <w:pPr>
        <w:pStyle w:val="Output"/>
      </w:pPr>
      <w:r>
        <w:t xml:space="preserve">        meta/</w:t>
      </w:r>
    </w:p>
    <w:p w14:paraId="44881350" w14:textId="77777777" w:rsidR="00837575" w:rsidRDefault="00837575" w:rsidP="00837575">
      <w:r>
        <w:t xml:space="preserve">Roles expect files to be in certain directory names. Roles must include at least one of these directories, however it is perfectly fine to exclude any which are not being used. When in use, each directory must contain a </w:t>
      </w:r>
      <w:r w:rsidRPr="00837575">
        <w:rPr>
          <w:b/>
          <w:bCs/>
        </w:rPr>
        <w:t>main.yml</w:t>
      </w:r>
      <w:r>
        <w:t xml:space="preserve"> file, which contains the relevant content:</w:t>
      </w:r>
    </w:p>
    <w:p w14:paraId="3359B942" w14:textId="77777777" w:rsidR="00837575" w:rsidRDefault="00837575" w:rsidP="00837575"/>
    <w:p w14:paraId="22180E19" w14:textId="2F3075ED" w:rsidR="00837575" w:rsidRDefault="003B0B82" w:rsidP="003B0B82">
      <w:pPr>
        <w:pStyle w:val="Heading1"/>
      </w:pPr>
      <w:bookmarkStart w:id="20" w:name="_Toc32767973"/>
      <w:r>
        <w:lastRenderedPageBreak/>
        <w:t>Ansible – Roles</w:t>
      </w:r>
      <w:bookmarkEnd w:id="20"/>
      <w:r>
        <w:t xml:space="preserve"> </w:t>
      </w:r>
    </w:p>
    <w:p w14:paraId="6B965696" w14:textId="2E05506B" w:rsidR="003B0B82" w:rsidRDefault="003B0B82" w:rsidP="009A37DC">
      <w:pPr>
        <w:pStyle w:val="ListParagraph"/>
        <w:numPr>
          <w:ilvl w:val="0"/>
          <w:numId w:val="15"/>
        </w:numPr>
      </w:pPr>
      <w:r>
        <w:t xml:space="preserve">In Ansible, the role is the primary mechanism for breaking a playbook into multiple files. This simplifies writing complex playbooks, and it makes them easier to reuse. </w:t>
      </w:r>
    </w:p>
    <w:p w14:paraId="4C9932FF" w14:textId="5AEBE7E8" w:rsidR="003B0B82" w:rsidRDefault="003B0B82" w:rsidP="009A37DC">
      <w:pPr>
        <w:pStyle w:val="ListParagraph"/>
        <w:numPr>
          <w:ilvl w:val="0"/>
          <w:numId w:val="15"/>
        </w:numPr>
      </w:pPr>
      <w:r>
        <w:t xml:space="preserve">If you need to perform 10 different tasks on 5 </w:t>
      </w:r>
      <w:r w:rsidR="005143B4">
        <w:t>different</w:t>
      </w:r>
      <w:r>
        <w:t xml:space="preserve"> systems. creating </w:t>
      </w:r>
      <w:r w:rsidR="005143B4">
        <w:t>single</w:t>
      </w:r>
      <w:r>
        <w:t xml:space="preserve"> playbook with 10 </w:t>
      </w:r>
      <w:r w:rsidR="005143B4">
        <w:t>lengthy</w:t>
      </w:r>
      <w:r>
        <w:t xml:space="preserve"> </w:t>
      </w:r>
      <w:r w:rsidR="005143B4">
        <w:t>tasks, will</w:t>
      </w:r>
      <w:r>
        <w:t xml:space="preserve"> make reading playbook </w:t>
      </w:r>
      <w:r w:rsidR="005143B4">
        <w:t>confuse. To</w:t>
      </w:r>
      <w:r>
        <w:t xml:space="preserve"> avoid this Create 10 </w:t>
      </w:r>
      <w:r w:rsidR="005143B4">
        <w:t>different</w:t>
      </w:r>
      <w:r>
        <w:t xml:space="preserve"> Roles , call them in Playbook </w:t>
      </w:r>
    </w:p>
    <w:p w14:paraId="0D153F65" w14:textId="56E9E31F" w:rsidR="003B0B82" w:rsidRDefault="003B0B82" w:rsidP="009A37DC">
      <w:pPr>
        <w:pStyle w:val="ListParagraph"/>
        <w:numPr>
          <w:ilvl w:val="0"/>
          <w:numId w:val="15"/>
        </w:numPr>
      </w:pPr>
      <w:r>
        <w:t xml:space="preserve">Roles are not playbooks. Roles are small functionality which can be independently used but </w:t>
      </w:r>
      <w:r w:rsidR="005D5F35">
        <w:t>must</w:t>
      </w:r>
      <w:r>
        <w:t xml:space="preserve"> be used within playbooks. </w:t>
      </w:r>
    </w:p>
    <w:p w14:paraId="0D506AD9" w14:textId="6F474482" w:rsidR="003B0B82" w:rsidRDefault="003B0B82" w:rsidP="009A37DC">
      <w:pPr>
        <w:pStyle w:val="ListParagraph"/>
        <w:numPr>
          <w:ilvl w:val="0"/>
          <w:numId w:val="15"/>
        </w:numPr>
      </w:pPr>
      <w:r>
        <w:t>There is no way to directly execute a role. Roles have no explicit setting for which host the role will apply to.</w:t>
      </w:r>
    </w:p>
    <w:p w14:paraId="611FB344" w14:textId="2519BBE8" w:rsidR="003B0B82" w:rsidRDefault="003B0B82" w:rsidP="009A37DC">
      <w:pPr>
        <w:pStyle w:val="ListParagraph"/>
        <w:numPr>
          <w:ilvl w:val="0"/>
          <w:numId w:val="15"/>
        </w:numPr>
      </w:pPr>
      <w:r>
        <w:t>Playbook is a collection of Roles</w:t>
      </w:r>
    </w:p>
    <w:p w14:paraId="182D1D86" w14:textId="4D47F9DA" w:rsidR="003B0B82" w:rsidRDefault="003B0B82" w:rsidP="009A37DC">
      <w:pPr>
        <w:pStyle w:val="ListParagraph"/>
        <w:numPr>
          <w:ilvl w:val="0"/>
          <w:numId w:val="15"/>
        </w:numPr>
      </w:pPr>
      <w:r>
        <w:t>Each Role will have a Specific functionality</w:t>
      </w:r>
    </w:p>
    <w:p w14:paraId="15D26277" w14:textId="4FE9CCEC" w:rsidR="003B0B82" w:rsidRDefault="003B0B82" w:rsidP="009A37DC">
      <w:pPr>
        <w:pStyle w:val="ListParagraph"/>
        <w:numPr>
          <w:ilvl w:val="0"/>
          <w:numId w:val="15"/>
        </w:numPr>
      </w:pPr>
      <w:r>
        <w:t xml:space="preserve">Ansible Roles are </w:t>
      </w:r>
      <w:r w:rsidR="00704FC7">
        <w:t>Independent</w:t>
      </w:r>
      <w:r>
        <w:t xml:space="preserve"> on each other.</w:t>
      </w:r>
    </w:p>
    <w:p w14:paraId="50847038" w14:textId="77777777" w:rsidR="003B0B82" w:rsidRDefault="003B0B82" w:rsidP="005A6A75">
      <w:pPr>
        <w:pStyle w:val="Heading3"/>
      </w:pPr>
      <w:bookmarkStart w:id="21" w:name="_Toc32767974"/>
      <w:r>
        <w:t>Create Ansible Role</w:t>
      </w:r>
      <w:bookmarkEnd w:id="21"/>
    </w:p>
    <w:p w14:paraId="03D1FE99" w14:textId="6BB0E05A" w:rsidR="003B0B82" w:rsidRDefault="003B0B82" w:rsidP="003B0B82">
      <w:r>
        <w:t xml:space="preserve">To create role, we have </w:t>
      </w:r>
      <w:r w:rsidRPr="009B583F">
        <w:rPr>
          <w:b/>
          <w:bCs/>
        </w:rPr>
        <w:t>ansible-galaxy</w:t>
      </w:r>
      <w:r>
        <w:t xml:space="preserve"> which is comes inbuilt with </w:t>
      </w:r>
      <w:r w:rsidR="00CA3C02">
        <w:t>ansible. We</w:t>
      </w:r>
      <w:r w:rsidR="00340411">
        <w:t xml:space="preserve"> have to place roles inside</w:t>
      </w:r>
      <w:r>
        <w:t xml:space="preserve"> </w:t>
      </w:r>
      <w:r w:rsidRPr="009B583F">
        <w:rPr>
          <w:b/>
          <w:bCs/>
        </w:rPr>
        <w:t>/etc/ansible/roles</w:t>
      </w:r>
      <w:r w:rsidR="00CA3C02">
        <w:rPr>
          <w:b/>
          <w:bCs/>
        </w:rPr>
        <w:t xml:space="preserve"> folder </w:t>
      </w:r>
    </w:p>
    <w:p w14:paraId="48CED8D5" w14:textId="77777777" w:rsidR="003B0B82" w:rsidRDefault="003B0B82" w:rsidP="00846BDC">
      <w:pPr>
        <w:spacing w:after="0"/>
      </w:pPr>
      <w:r>
        <w:t>Syntax</w:t>
      </w:r>
    </w:p>
    <w:p w14:paraId="426136ED" w14:textId="77777777" w:rsidR="003B0B82" w:rsidRDefault="003B0B82" w:rsidP="00846BDC">
      <w:pPr>
        <w:pStyle w:val="Output"/>
      </w:pPr>
      <w:r>
        <w:t>ansible-galaxy init &lt;rolename&gt;</w:t>
      </w:r>
    </w:p>
    <w:p w14:paraId="5D2470F9" w14:textId="77777777" w:rsidR="00846BDC" w:rsidRDefault="00846BDC" w:rsidP="003B0B82"/>
    <w:p w14:paraId="4CD8CDB5" w14:textId="77777777" w:rsidR="003B0B82" w:rsidRDefault="003B0B82" w:rsidP="005A6A75">
      <w:pPr>
        <w:pStyle w:val="Heading3"/>
      </w:pPr>
      <w:bookmarkStart w:id="22" w:name="_Toc32767975"/>
      <w:r>
        <w:t>Directory Structure of Ansible Role</w:t>
      </w:r>
      <w:bookmarkEnd w:id="22"/>
    </w:p>
    <w:p w14:paraId="345875BE" w14:textId="143C61B6" w:rsidR="003B0B82" w:rsidRDefault="005970F6" w:rsidP="00725900">
      <w:pPr>
        <w:spacing w:after="0"/>
      </w:pPr>
      <w:r>
        <w:t xml:space="preserve">If </w:t>
      </w:r>
      <w:r w:rsidR="00725900">
        <w:t xml:space="preserve">you </w:t>
      </w:r>
      <w:r>
        <w:t xml:space="preserve">create a sample role , you will </w:t>
      </w:r>
      <w:r w:rsidR="00076407">
        <w:t xml:space="preserve">see following </w:t>
      </w:r>
      <w:r>
        <w:t>directory structure inside it.</w:t>
      </w:r>
    </w:p>
    <w:p w14:paraId="40A9BD76" w14:textId="6FF82707" w:rsidR="003B0B82" w:rsidRDefault="00725900" w:rsidP="00725900">
      <w:pPr>
        <w:pStyle w:val="Output"/>
      </w:pPr>
      <w:r w:rsidRPr="00725900">
        <w:t>ansible-galaxy init samplerole</w:t>
      </w:r>
    </w:p>
    <w:p w14:paraId="2B4BD414" w14:textId="73FB4406" w:rsidR="00FD2BB9" w:rsidRDefault="00F66534" w:rsidP="0048451D">
      <w:r>
        <w:rPr>
          <w:noProof/>
        </w:rPr>
        <w:drawing>
          <wp:inline distT="0" distB="0" distL="0" distR="0" wp14:anchorId="381DFA74" wp14:editId="0A280420">
            <wp:extent cx="4288004" cy="294423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6284" cy="2956790"/>
                    </a:xfrm>
                    <a:prstGeom prst="rect">
                      <a:avLst/>
                    </a:prstGeom>
                    <a:noFill/>
                    <a:ln>
                      <a:noFill/>
                    </a:ln>
                  </pic:spPr>
                </pic:pic>
              </a:graphicData>
            </a:graphic>
          </wp:inline>
        </w:drawing>
      </w:r>
    </w:p>
    <w:p w14:paraId="1C19048C" w14:textId="42FE27DB" w:rsidR="0048451D" w:rsidRPr="0048451D" w:rsidRDefault="0048451D" w:rsidP="0048451D">
      <w:r w:rsidRPr="0048451D">
        <w:lastRenderedPageBreak/>
        <w:t>Here is a description of what each directory represents:</w:t>
      </w:r>
    </w:p>
    <w:p w14:paraId="06D03D2A" w14:textId="77777777" w:rsidR="0048451D" w:rsidRPr="0048451D" w:rsidRDefault="0048451D" w:rsidP="009A37DC">
      <w:pPr>
        <w:numPr>
          <w:ilvl w:val="0"/>
          <w:numId w:val="16"/>
        </w:numPr>
      </w:pPr>
      <w:r w:rsidRPr="0048451D">
        <w:rPr>
          <w:b/>
          <w:bCs/>
        </w:rPr>
        <w:t>defaults</w:t>
      </w:r>
      <w:r w:rsidRPr="0048451D">
        <w:t>: This directory lets you set default variables for included or dependent roles. Any defaults set here can be overridden in playbooks or inventory files.</w:t>
      </w:r>
    </w:p>
    <w:p w14:paraId="7DC7209D" w14:textId="77777777" w:rsidR="0048451D" w:rsidRPr="0048451D" w:rsidRDefault="0048451D" w:rsidP="009A37DC">
      <w:pPr>
        <w:numPr>
          <w:ilvl w:val="0"/>
          <w:numId w:val="16"/>
        </w:numPr>
      </w:pPr>
      <w:r w:rsidRPr="0048451D">
        <w:rPr>
          <w:b/>
          <w:bCs/>
        </w:rPr>
        <w:t>files</w:t>
      </w:r>
      <w:r w:rsidRPr="0048451D">
        <w:t>: This directory contains static files and script files that might be copied to or executed on a remote server.</w:t>
      </w:r>
    </w:p>
    <w:p w14:paraId="5B3B1541" w14:textId="77777777" w:rsidR="0048451D" w:rsidRPr="0048451D" w:rsidRDefault="0048451D" w:rsidP="009A37DC">
      <w:pPr>
        <w:numPr>
          <w:ilvl w:val="0"/>
          <w:numId w:val="16"/>
        </w:numPr>
      </w:pPr>
      <w:r w:rsidRPr="0048451D">
        <w:rPr>
          <w:b/>
          <w:bCs/>
        </w:rPr>
        <w:t>handlers</w:t>
      </w:r>
      <w:r w:rsidRPr="0048451D">
        <w:t>: All handlers that were in your playbook previously can now be added into this directory.</w:t>
      </w:r>
    </w:p>
    <w:p w14:paraId="04AB3FF3" w14:textId="40CA4E99" w:rsidR="0048451D" w:rsidRPr="0048451D" w:rsidRDefault="0048451D" w:rsidP="009A37DC">
      <w:pPr>
        <w:numPr>
          <w:ilvl w:val="0"/>
          <w:numId w:val="16"/>
        </w:numPr>
      </w:pPr>
      <w:r w:rsidRPr="0048451D">
        <w:rPr>
          <w:b/>
          <w:bCs/>
        </w:rPr>
        <w:t>meta</w:t>
      </w:r>
      <w:r w:rsidRPr="0048451D">
        <w:t xml:space="preserve">: This directory is reserved for role metadata, typically used for dependency </w:t>
      </w:r>
      <w:r w:rsidR="00076407" w:rsidRPr="0048451D">
        <w:t>management.</w:t>
      </w:r>
      <w:r w:rsidRPr="0048451D">
        <w:t xml:space="preserve"> For example, you can define a list of roles that must be applied before the current role is invoked.</w:t>
      </w:r>
    </w:p>
    <w:p w14:paraId="38C0FEE1" w14:textId="77777777" w:rsidR="0048451D" w:rsidRPr="0048451D" w:rsidRDefault="0048451D" w:rsidP="009A37DC">
      <w:pPr>
        <w:numPr>
          <w:ilvl w:val="0"/>
          <w:numId w:val="16"/>
        </w:numPr>
      </w:pPr>
      <w:r w:rsidRPr="0048451D">
        <w:rPr>
          <w:b/>
          <w:bCs/>
        </w:rPr>
        <w:t>templates</w:t>
      </w:r>
      <w:r w:rsidRPr="0048451D">
        <w:t>: This directory is reserved for templates that will generate files on remote hosts. Templates typically use variables defined on files located in the vars directory, and on host information that is collected at runtime.</w:t>
      </w:r>
    </w:p>
    <w:p w14:paraId="5EFEE104" w14:textId="77777777" w:rsidR="0048451D" w:rsidRPr="0048451D" w:rsidRDefault="0048451D" w:rsidP="009A37DC">
      <w:pPr>
        <w:numPr>
          <w:ilvl w:val="0"/>
          <w:numId w:val="16"/>
        </w:numPr>
      </w:pPr>
      <w:r w:rsidRPr="0048451D">
        <w:rPr>
          <w:b/>
          <w:bCs/>
        </w:rPr>
        <w:t>tasks</w:t>
      </w:r>
      <w:r w:rsidRPr="0048451D">
        <w:t>: This directory contains one or more files with tasks that would normally be defined in the tasks section of a regular Ansible playbook. These tasks can directly reference files and templates contained in their respective directories within the role, without the need to provide a full path to the file.</w:t>
      </w:r>
    </w:p>
    <w:p w14:paraId="730B4A24" w14:textId="77777777" w:rsidR="0048451D" w:rsidRPr="0048451D" w:rsidRDefault="0048451D" w:rsidP="009A37DC">
      <w:pPr>
        <w:numPr>
          <w:ilvl w:val="0"/>
          <w:numId w:val="16"/>
        </w:numPr>
      </w:pPr>
      <w:r w:rsidRPr="0048451D">
        <w:rPr>
          <w:b/>
          <w:bCs/>
        </w:rPr>
        <w:t>vars</w:t>
      </w:r>
      <w:r w:rsidRPr="0048451D">
        <w:t>: Variables for a role can be specified in files inside this directory and then referenced elsewhere in a role.</w:t>
      </w:r>
    </w:p>
    <w:p w14:paraId="5616E6E7" w14:textId="77777777" w:rsidR="0048451D" w:rsidRDefault="0048451D" w:rsidP="003B0B82"/>
    <w:p w14:paraId="4AD61DA0" w14:textId="77777777" w:rsidR="003B0B82" w:rsidRDefault="003B0B82" w:rsidP="003B0B82"/>
    <w:p w14:paraId="133B6117" w14:textId="77777777" w:rsidR="003B0B82" w:rsidRDefault="003B0B82" w:rsidP="00135758">
      <w:pPr>
        <w:pStyle w:val="Heading3"/>
      </w:pPr>
      <w:bookmarkStart w:id="23" w:name="_Toc32767976"/>
      <w:r>
        <w:t>Example : Install MEAN stack with Ansible Roles</w:t>
      </w:r>
      <w:bookmarkEnd w:id="23"/>
    </w:p>
    <w:p w14:paraId="68085A4A" w14:textId="0271994F" w:rsidR="003B0B82" w:rsidRDefault="00135758" w:rsidP="003B0B82">
      <w:r>
        <w:t>We need to create</w:t>
      </w:r>
    </w:p>
    <w:p w14:paraId="7FF13F93" w14:textId="77777777" w:rsidR="003B0B82" w:rsidRPr="00135758" w:rsidRDefault="003B0B82" w:rsidP="00135758">
      <w:pPr>
        <w:spacing w:after="0"/>
        <w:rPr>
          <w:b/>
          <w:bCs/>
        </w:rPr>
      </w:pPr>
      <w:r w:rsidRPr="00135758">
        <w:rPr>
          <w:b/>
          <w:bCs/>
        </w:rPr>
        <w:t>1. Four Roles</w:t>
      </w:r>
    </w:p>
    <w:p w14:paraId="6520DAA5" w14:textId="079DBD75" w:rsidR="003B0B82" w:rsidRDefault="003B0B82" w:rsidP="009A37DC">
      <w:pPr>
        <w:pStyle w:val="ListParagraph"/>
        <w:numPr>
          <w:ilvl w:val="0"/>
          <w:numId w:val="10"/>
        </w:numPr>
      </w:pPr>
      <w:r>
        <w:t>Role for Installing pre-</w:t>
      </w:r>
      <w:r w:rsidR="00135758">
        <w:t>requisites</w:t>
      </w:r>
      <w:r>
        <w:t xml:space="preserve"> </w:t>
      </w:r>
    </w:p>
    <w:p w14:paraId="3870C9AD" w14:textId="4D5E8ED4" w:rsidR="003B0B82" w:rsidRDefault="003B0B82" w:rsidP="009A37DC">
      <w:pPr>
        <w:pStyle w:val="ListParagraph"/>
        <w:numPr>
          <w:ilvl w:val="0"/>
          <w:numId w:val="10"/>
        </w:numPr>
      </w:pPr>
      <w:r>
        <w:t>Role for Installing Node.js</w:t>
      </w:r>
    </w:p>
    <w:p w14:paraId="59F5D49A" w14:textId="7E8086C1" w:rsidR="003B0B82" w:rsidRDefault="003B0B82" w:rsidP="009A37DC">
      <w:pPr>
        <w:pStyle w:val="ListParagraph"/>
        <w:numPr>
          <w:ilvl w:val="0"/>
          <w:numId w:val="10"/>
        </w:numPr>
      </w:pPr>
      <w:r>
        <w:t>Role for Installing MongoDB</w:t>
      </w:r>
    </w:p>
    <w:p w14:paraId="46EA0138" w14:textId="1D83AB64" w:rsidR="003B0B82" w:rsidRDefault="003B0B82" w:rsidP="009A37DC">
      <w:pPr>
        <w:pStyle w:val="ListParagraph"/>
        <w:numPr>
          <w:ilvl w:val="0"/>
          <w:numId w:val="10"/>
        </w:numPr>
      </w:pPr>
      <w:r>
        <w:t>Role for Installing nginx &amp; Deploying index.html</w:t>
      </w:r>
    </w:p>
    <w:p w14:paraId="1A3DA30E" w14:textId="77777777" w:rsidR="003B0B82" w:rsidRPr="00135758" w:rsidRDefault="003B0B82" w:rsidP="003B0B82">
      <w:pPr>
        <w:rPr>
          <w:b/>
          <w:bCs/>
        </w:rPr>
      </w:pPr>
      <w:r w:rsidRPr="00135758">
        <w:rPr>
          <w:b/>
          <w:bCs/>
        </w:rPr>
        <w:t>2. One Playbook</w:t>
      </w:r>
      <w:r w:rsidRPr="00135758">
        <w:rPr>
          <w:b/>
          <w:bCs/>
        </w:rPr>
        <w:tab/>
      </w:r>
    </w:p>
    <w:p w14:paraId="49A4FE2B" w14:textId="0038C4E3" w:rsidR="003B0B82" w:rsidRDefault="003B0B82" w:rsidP="003B0B82"/>
    <w:p w14:paraId="1CE5E726" w14:textId="77777777" w:rsidR="00336DCF" w:rsidRDefault="00336DCF" w:rsidP="003B0B82"/>
    <w:p w14:paraId="5DAEE525" w14:textId="2620C219" w:rsidR="00831086" w:rsidRDefault="00135758" w:rsidP="008520DC">
      <w:pPr>
        <w:pStyle w:val="Heading4"/>
        <w:spacing w:after="0"/>
      </w:pPr>
      <w:r>
        <w:lastRenderedPageBreak/>
        <w:t>1.Careating Roles</w:t>
      </w:r>
    </w:p>
    <w:p w14:paraId="47C81994" w14:textId="77777777" w:rsidR="00562C5F" w:rsidRDefault="00562C5F" w:rsidP="00562C5F">
      <w:r>
        <w:t xml:space="preserve">All roles will be created under : </w:t>
      </w:r>
      <w:r w:rsidRPr="00263A4D">
        <w:rPr>
          <w:b/>
          <w:bCs/>
        </w:rPr>
        <w:t>`/etc/ansible/roles/`</w:t>
      </w:r>
    </w:p>
    <w:p w14:paraId="6869AD1D" w14:textId="406631A4" w:rsidR="00562C5F" w:rsidRDefault="00562C5F" w:rsidP="00263A4D">
      <w:pPr>
        <w:pStyle w:val="Qsns"/>
      </w:pPr>
      <w:r>
        <w:t>a) Role for Installing pre-</w:t>
      </w:r>
      <w:r w:rsidR="00263A4D">
        <w:t>requisites</w:t>
      </w:r>
      <w:r>
        <w:t xml:space="preserve"> </w:t>
      </w:r>
    </w:p>
    <w:p w14:paraId="160433AA" w14:textId="77777777" w:rsidR="00562C5F" w:rsidRPr="00263A4D" w:rsidRDefault="00562C5F" w:rsidP="00263A4D">
      <w:pPr>
        <w:spacing w:after="0"/>
        <w:rPr>
          <w:b/>
          <w:bCs/>
        </w:rPr>
      </w:pPr>
      <w:r w:rsidRPr="00263A4D">
        <w:rPr>
          <w:b/>
          <w:bCs/>
        </w:rPr>
        <w:t>create `prereq` role</w:t>
      </w:r>
    </w:p>
    <w:p w14:paraId="3A3EB13D" w14:textId="77777777" w:rsidR="00562C5F" w:rsidRDefault="00562C5F" w:rsidP="00263A4D">
      <w:pPr>
        <w:pStyle w:val="Output"/>
      </w:pPr>
      <w:r>
        <w:t>ansible-galaxy init prereq</w:t>
      </w:r>
    </w:p>
    <w:p w14:paraId="122238A5" w14:textId="77777777" w:rsidR="00562C5F" w:rsidRDefault="00562C5F" w:rsidP="00562C5F"/>
    <w:p w14:paraId="45E3D05B" w14:textId="77777777" w:rsidR="00562C5F" w:rsidRPr="00263A4D" w:rsidRDefault="00562C5F" w:rsidP="00263A4D">
      <w:pPr>
        <w:spacing w:after="0"/>
        <w:rPr>
          <w:b/>
          <w:bCs/>
        </w:rPr>
      </w:pPr>
      <w:r w:rsidRPr="00263A4D">
        <w:rPr>
          <w:b/>
          <w:bCs/>
        </w:rPr>
        <w:t>create `main.yml` - tasks to install GIT</w:t>
      </w:r>
    </w:p>
    <w:p w14:paraId="4FBD18A9" w14:textId="77777777" w:rsidR="00562C5F" w:rsidRDefault="00562C5F" w:rsidP="00562C5F">
      <w:r>
        <w:t>Once Role is created go to role folder &amp; then task folder &amp; create tasks inside an yaml file(ex: main.yml)</w:t>
      </w:r>
    </w:p>
    <w:p w14:paraId="42926C4B" w14:textId="77777777" w:rsidR="00562C5F" w:rsidRPr="006141B6" w:rsidRDefault="00562C5F" w:rsidP="006141B6">
      <w:pPr>
        <w:spacing w:after="0"/>
        <w:rPr>
          <w:b/>
          <w:bCs/>
        </w:rPr>
      </w:pPr>
      <w:r w:rsidRPr="006141B6">
        <w:rPr>
          <w:b/>
          <w:bCs/>
        </w:rPr>
        <w:t>#/etc/ansible/roles/prereq/tasks/main.yml</w:t>
      </w:r>
    </w:p>
    <w:p w14:paraId="06515BEE" w14:textId="77777777" w:rsidR="00562C5F" w:rsidRDefault="00562C5F" w:rsidP="006141B6">
      <w:pPr>
        <w:pStyle w:val="Output"/>
      </w:pPr>
      <w:r>
        <w:t>---</w:t>
      </w:r>
    </w:p>
    <w:p w14:paraId="7A407566" w14:textId="77777777" w:rsidR="00562C5F" w:rsidRDefault="00562C5F" w:rsidP="006141B6">
      <w:pPr>
        <w:pStyle w:val="Output"/>
      </w:pPr>
      <w:r>
        <w:t>- name: Install git</w:t>
      </w:r>
    </w:p>
    <w:p w14:paraId="15E4D640" w14:textId="77777777" w:rsidR="00562C5F" w:rsidRDefault="00562C5F" w:rsidP="006141B6">
      <w:pPr>
        <w:pStyle w:val="Output"/>
      </w:pPr>
      <w:r>
        <w:t xml:space="preserve">  apt:</w:t>
      </w:r>
    </w:p>
    <w:p w14:paraId="06FC0309" w14:textId="77777777" w:rsidR="00562C5F" w:rsidRDefault="00562C5F" w:rsidP="006141B6">
      <w:pPr>
        <w:pStyle w:val="Output"/>
      </w:pPr>
      <w:r>
        <w:t xml:space="preserve">    name: git</w:t>
      </w:r>
    </w:p>
    <w:p w14:paraId="0D0D2313" w14:textId="77777777" w:rsidR="00562C5F" w:rsidRDefault="00562C5F" w:rsidP="006141B6">
      <w:pPr>
        <w:pStyle w:val="Output"/>
      </w:pPr>
      <w:r>
        <w:t xml:space="preserve">    state: present</w:t>
      </w:r>
    </w:p>
    <w:p w14:paraId="4C074939" w14:textId="77777777" w:rsidR="00562C5F" w:rsidRDefault="00562C5F" w:rsidP="006141B6">
      <w:pPr>
        <w:pStyle w:val="Output"/>
      </w:pPr>
      <w:r>
        <w:t xml:space="preserve">    update_cache: yes</w:t>
      </w:r>
    </w:p>
    <w:p w14:paraId="4E90E7D2" w14:textId="77777777" w:rsidR="00562C5F" w:rsidRDefault="00562C5F" w:rsidP="00562C5F"/>
    <w:p w14:paraId="281A5482" w14:textId="77777777" w:rsidR="00562C5F" w:rsidRDefault="00562C5F" w:rsidP="00562C5F"/>
    <w:p w14:paraId="57FFF6AB" w14:textId="77777777" w:rsidR="00562C5F" w:rsidRDefault="00562C5F" w:rsidP="00285F17">
      <w:pPr>
        <w:pStyle w:val="Qsns"/>
      </w:pPr>
      <w:r>
        <w:t>b) Role for Installing Node.js</w:t>
      </w:r>
    </w:p>
    <w:p w14:paraId="4CFEF8C4" w14:textId="77777777" w:rsidR="00562C5F" w:rsidRPr="00985EBD" w:rsidRDefault="00562C5F" w:rsidP="00985EBD">
      <w:pPr>
        <w:spacing w:after="0"/>
        <w:rPr>
          <w:b/>
          <w:bCs/>
        </w:rPr>
      </w:pPr>
      <w:r w:rsidRPr="00985EBD">
        <w:rPr>
          <w:b/>
          <w:bCs/>
        </w:rPr>
        <w:t>create `nodejs` role</w:t>
      </w:r>
    </w:p>
    <w:p w14:paraId="6C9A535D" w14:textId="77777777" w:rsidR="00562C5F" w:rsidRDefault="00562C5F" w:rsidP="00985EBD">
      <w:pPr>
        <w:pStyle w:val="Output"/>
      </w:pPr>
      <w:r>
        <w:t>ansible-galaxy init nodejs</w:t>
      </w:r>
    </w:p>
    <w:p w14:paraId="777D00A8" w14:textId="77777777" w:rsidR="00562C5F" w:rsidRDefault="00562C5F" w:rsidP="00562C5F"/>
    <w:p w14:paraId="118F2033" w14:textId="77777777" w:rsidR="00562C5F" w:rsidRPr="00985EBD" w:rsidRDefault="00562C5F" w:rsidP="00336DCF">
      <w:pPr>
        <w:spacing w:after="0"/>
        <w:rPr>
          <w:b/>
          <w:bCs/>
        </w:rPr>
      </w:pPr>
      <w:r w:rsidRPr="00985EBD">
        <w:rPr>
          <w:b/>
          <w:bCs/>
        </w:rPr>
        <w:t>create `main.yml` - tasks to install Node.js</w:t>
      </w:r>
    </w:p>
    <w:p w14:paraId="7ED8EC6C" w14:textId="7540813E" w:rsidR="00623AEF" w:rsidRPr="00623AEF" w:rsidRDefault="00623AEF" w:rsidP="00623AEF">
      <w:pPr>
        <w:pStyle w:val="Output"/>
      </w:pPr>
      <w:r>
        <w:t xml:space="preserve"># </w:t>
      </w:r>
      <w:r w:rsidRPr="00623AEF">
        <w:t>/etc/ansible/roles/nodejs/tasks/main.yml</w:t>
      </w:r>
    </w:p>
    <w:p w14:paraId="62F2E178" w14:textId="77777777" w:rsidR="00623AEF" w:rsidRPr="00623AEF" w:rsidRDefault="00623AEF" w:rsidP="00623AEF">
      <w:pPr>
        <w:pStyle w:val="Output"/>
      </w:pPr>
      <w:r w:rsidRPr="00623AEF">
        <w:t>---</w:t>
      </w:r>
    </w:p>
    <w:p w14:paraId="1AC0AAB6" w14:textId="77777777" w:rsidR="00623AEF" w:rsidRPr="00623AEF" w:rsidRDefault="00623AEF" w:rsidP="00623AEF">
      <w:pPr>
        <w:pStyle w:val="Output"/>
      </w:pPr>
      <w:r w:rsidRPr="00623AEF">
        <w:t># tasks file for nodejs</w:t>
      </w:r>
    </w:p>
    <w:p w14:paraId="6C61D418" w14:textId="77777777" w:rsidR="00623AEF" w:rsidRPr="00623AEF" w:rsidRDefault="00623AEF" w:rsidP="00623AEF">
      <w:pPr>
        <w:pStyle w:val="Output"/>
      </w:pPr>
      <w:r w:rsidRPr="00623AEF">
        <w:t>- name: Node.js - Get script</w:t>
      </w:r>
    </w:p>
    <w:p w14:paraId="00127D9B" w14:textId="77777777" w:rsidR="00623AEF" w:rsidRPr="00623AEF" w:rsidRDefault="00623AEF" w:rsidP="00623AEF">
      <w:pPr>
        <w:pStyle w:val="Output"/>
      </w:pPr>
      <w:r w:rsidRPr="00623AEF">
        <w:t xml:space="preserve">  get_url:</w:t>
      </w:r>
    </w:p>
    <w:p w14:paraId="6069518A" w14:textId="77777777" w:rsidR="00623AEF" w:rsidRPr="00623AEF" w:rsidRDefault="00623AEF" w:rsidP="00623AEF">
      <w:pPr>
        <w:pStyle w:val="Output"/>
      </w:pPr>
      <w:r w:rsidRPr="00623AEF">
        <w:t xml:space="preserve">    url: "http://deb.nodesource.com/setup_6.x"</w:t>
      </w:r>
    </w:p>
    <w:p w14:paraId="4369F7BF" w14:textId="77777777" w:rsidR="00623AEF" w:rsidRPr="00623AEF" w:rsidRDefault="00623AEF" w:rsidP="00623AEF">
      <w:pPr>
        <w:pStyle w:val="Output"/>
      </w:pPr>
      <w:r w:rsidRPr="00623AEF">
        <w:t xml:space="preserve">    dest: "{{ var_node }}/nodejs.sh"</w:t>
      </w:r>
    </w:p>
    <w:p w14:paraId="53522EFB" w14:textId="77777777" w:rsidR="00623AEF" w:rsidRPr="00623AEF" w:rsidRDefault="00623AEF" w:rsidP="00623AEF">
      <w:pPr>
        <w:pStyle w:val="Output"/>
      </w:pPr>
    </w:p>
    <w:p w14:paraId="12E12FCC" w14:textId="77777777" w:rsidR="00623AEF" w:rsidRPr="00623AEF" w:rsidRDefault="00623AEF" w:rsidP="00623AEF">
      <w:pPr>
        <w:pStyle w:val="Output"/>
      </w:pPr>
      <w:r w:rsidRPr="00623AEF">
        <w:t>- name: Node.js - Set execution permission to script</w:t>
      </w:r>
    </w:p>
    <w:p w14:paraId="63F36C11" w14:textId="77777777" w:rsidR="00623AEF" w:rsidRPr="00623AEF" w:rsidRDefault="00623AEF" w:rsidP="00623AEF">
      <w:pPr>
        <w:pStyle w:val="Output"/>
      </w:pPr>
      <w:r w:rsidRPr="00623AEF">
        <w:t xml:space="preserve">  file:</w:t>
      </w:r>
    </w:p>
    <w:p w14:paraId="0C85A28B" w14:textId="77777777" w:rsidR="00623AEF" w:rsidRPr="00623AEF" w:rsidRDefault="00623AEF" w:rsidP="00623AEF">
      <w:pPr>
        <w:pStyle w:val="Output"/>
      </w:pPr>
      <w:r w:rsidRPr="00623AEF">
        <w:t xml:space="preserve">    path: "{{ var_node }}/nodejs.sh"</w:t>
      </w:r>
    </w:p>
    <w:p w14:paraId="7DB96437" w14:textId="77777777" w:rsidR="00623AEF" w:rsidRPr="00623AEF" w:rsidRDefault="00623AEF" w:rsidP="00623AEF">
      <w:pPr>
        <w:pStyle w:val="Output"/>
      </w:pPr>
      <w:r w:rsidRPr="00623AEF">
        <w:t xml:space="preserve">    mode: "u+x"</w:t>
      </w:r>
    </w:p>
    <w:p w14:paraId="4C469B40" w14:textId="77777777" w:rsidR="00623AEF" w:rsidRPr="00623AEF" w:rsidRDefault="00623AEF" w:rsidP="00623AEF">
      <w:pPr>
        <w:pStyle w:val="Output"/>
      </w:pPr>
    </w:p>
    <w:p w14:paraId="4BBEB719" w14:textId="77777777" w:rsidR="00623AEF" w:rsidRPr="00623AEF" w:rsidRDefault="00623AEF" w:rsidP="00623AEF">
      <w:pPr>
        <w:pStyle w:val="Output"/>
      </w:pPr>
      <w:r w:rsidRPr="00623AEF">
        <w:t>- name: Node.js - Execute installation script</w:t>
      </w:r>
    </w:p>
    <w:p w14:paraId="6E83138B" w14:textId="77777777" w:rsidR="00623AEF" w:rsidRPr="00623AEF" w:rsidRDefault="00623AEF" w:rsidP="00623AEF">
      <w:pPr>
        <w:pStyle w:val="Output"/>
      </w:pPr>
      <w:r w:rsidRPr="00623AEF">
        <w:t xml:space="preserve">  shell: "{{ var_node }}/nodejs.sh"</w:t>
      </w:r>
    </w:p>
    <w:p w14:paraId="3591B70E" w14:textId="77777777" w:rsidR="00623AEF" w:rsidRPr="00623AEF" w:rsidRDefault="00623AEF" w:rsidP="00623AEF">
      <w:pPr>
        <w:pStyle w:val="Output"/>
      </w:pPr>
    </w:p>
    <w:p w14:paraId="32285BCB" w14:textId="77777777" w:rsidR="00623AEF" w:rsidRPr="00623AEF" w:rsidRDefault="00623AEF" w:rsidP="00623AEF">
      <w:pPr>
        <w:pStyle w:val="Output"/>
      </w:pPr>
      <w:r w:rsidRPr="00623AEF">
        <w:t>- name: Node.js - Remove installation script</w:t>
      </w:r>
    </w:p>
    <w:p w14:paraId="51564E11" w14:textId="77777777" w:rsidR="00623AEF" w:rsidRPr="00623AEF" w:rsidRDefault="00623AEF" w:rsidP="00623AEF">
      <w:pPr>
        <w:pStyle w:val="Output"/>
      </w:pPr>
      <w:r w:rsidRPr="00623AEF">
        <w:t xml:space="preserve">  file:</w:t>
      </w:r>
    </w:p>
    <w:p w14:paraId="76FDBB6A" w14:textId="77777777" w:rsidR="00623AEF" w:rsidRPr="00623AEF" w:rsidRDefault="00623AEF" w:rsidP="00623AEF">
      <w:pPr>
        <w:pStyle w:val="Output"/>
      </w:pPr>
      <w:r w:rsidRPr="00623AEF">
        <w:t xml:space="preserve">    path: "{{ var_node}}/nodejs.sh"</w:t>
      </w:r>
    </w:p>
    <w:p w14:paraId="7F0BB828" w14:textId="77777777" w:rsidR="00623AEF" w:rsidRPr="00623AEF" w:rsidRDefault="00623AEF" w:rsidP="00623AEF">
      <w:pPr>
        <w:pStyle w:val="Output"/>
      </w:pPr>
      <w:r w:rsidRPr="00623AEF">
        <w:t xml:space="preserve">    state: absent</w:t>
      </w:r>
    </w:p>
    <w:p w14:paraId="7FA4D109" w14:textId="77777777" w:rsidR="00623AEF" w:rsidRPr="00623AEF" w:rsidRDefault="00623AEF" w:rsidP="00623AEF">
      <w:pPr>
        <w:pStyle w:val="Output"/>
      </w:pPr>
    </w:p>
    <w:p w14:paraId="70F445DF" w14:textId="77777777" w:rsidR="00623AEF" w:rsidRPr="00623AEF" w:rsidRDefault="00623AEF" w:rsidP="00623AEF">
      <w:pPr>
        <w:pStyle w:val="Output"/>
      </w:pPr>
      <w:r w:rsidRPr="00623AEF">
        <w:t>- name: Node.js - Install Node.js</w:t>
      </w:r>
    </w:p>
    <w:p w14:paraId="662962BD" w14:textId="77777777" w:rsidR="00623AEF" w:rsidRPr="00623AEF" w:rsidRDefault="00623AEF" w:rsidP="00623AEF">
      <w:pPr>
        <w:pStyle w:val="Output"/>
      </w:pPr>
      <w:r w:rsidRPr="00623AEF">
        <w:lastRenderedPageBreak/>
        <w:t xml:space="preserve">  apt: name={{ item }} state=present update_cache=yes</w:t>
      </w:r>
    </w:p>
    <w:p w14:paraId="5CBDC7B2" w14:textId="77777777" w:rsidR="00623AEF" w:rsidRPr="00623AEF" w:rsidRDefault="00623AEF" w:rsidP="00623AEF">
      <w:pPr>
        <w:pStyle w:val="Output"/>
      </w:pPr>
      <w:r w:rsidRPr="00623AEF">
        <w:t xml:space="preserve">  with_items:</w:t>
      </w:r>
    </w:p>
    <w:p w14:paraId="77A2EC19" w14:textId="77777777" w:rsidR="00623AEF" w:rsidRPr="00623AEF" w:rsidRDefault="00623AEF" w:rsidP="00623AEF">
      <w:pPr>
        <w:pStyle w:val="Output"/>
      </w:pPr>
      <w:r w:rsidRPr="00623AEF">
        <w:t xml:space="preserve">    - build-essential</w:t>
      </w:r>
    </w:p>
    <w:p w14:paraId="404885A0" w14:textId="77777777" w:rsidR="00623AEF" w:rsidRPr="00623AEF" w:rsidRDefault="00623AEF" w:rsidP="00623AEF">
      <w:pPr>
        <w:pStyle w:val="Output"/>
      </w:pPr>
      <w:r w:rsidRPr="00623AEF">
        <w:t xml:space="preserve">    - nodejs</w:t>
      </w:r>
    </w:p>
    <w:p w14:paraId="393B1F6C" w14:textId="77777777" w:rsidR="00623AEF" w:rsidRPr="00623AEF" w:rsidRDefault="00623AEF" w:rsidP="00623AEF">
      <w:pPr>
        <w:pStyle w:val="Output"/>
      </w:pPr>
    </w:p>
    <w:p w14:paraId="2C3132F9" w14:textId="77777777" w:rsidR="00623AEF" w:rsidRPr="00623AEF" w:rsidRDefault="00623AEF" w:rsidP="00623AEF">
      <w:pPr>
        <w:pStyle w:val="Output"/>
      </w:pPr>
      <w:r w:rsidRPr="00623AEF">
        <w:t>- name: Node.js - Install bower and gulp globally</w:t>
      </w:r>
    </w:p>
    <w:p w14:paraId="767D51E5" w14:textId="77777777" w:rsidR="00623AEF" w:rsidRPr="00623AEF" w:rsidRDefault="00623AEF" w:rsidP="00623AEF">
      <w:pPr>
        <w:pStyle w:val="Output"/>
      </w:pPr>
      <w:r w:rsidRPr="00623AEF">
        <w:t xml:space="preserve">  npm: name={{ item }} state=present global=yes</w:t>
      </w:r>
    </w:p>
    <w:p w14:paraId="40BBBD6C" w14:textId="77777777" w:rsidR="00623AEF" w:rsidRPr="00623AEF" w:rsidRDefault="00623AEF" w:rsidP="00623AEF">
      <w:pPr>
        <w:pStyle w:val="Output"/>
      </w:pPr>
      <w:r w:rsidRPr="00623AEF">
        <w:t xml:space="preserve">  with_items:</w:t>
      </w:r>
    </w:p>
    <w:p w14:paraId="7D5E9C31" w14:textId="77777777" w:rsidR="00623AEF" w:rsidRPr="00623AEF" w:rsidRDefault="00623AEF" w:rsidP="00623AEF">
      <w:pPr>
        <w:pStyle w:val="Output"/>
      </w:pPr>
      <w:r w:rsidRPr="00623AEF">
        <w:t xml:space="preserve">    - bower</w:t>
      </w:r>
    </w:p>
    <w:p w14:paraId="476226E7" w14:textId="319AFA57" w:rsidR="00562C5F" w:rsidRDefault="00623AEF" w:rsidP="00623AEF">
      <w:pPr>
        <w:pStyle w:val="Output"/>
      </w:pPr>
      <w:r w:rsidRPr="00623AEF">
        <w:t xml:space="preserve">    - gulp</w:t>
      </w:r>
    </w:p>
    <w:p w14:paraId="1B7B4D7A" w14:textId="77777777" w:rsidR="00562C5F" w:rsidRDefault="00562C5F" w:rsidP="00562C5F"/>
    <w:p w14:paraId="645807D3" w14:textId="77777777" w:rsidR="00562C5F" w:rsidRDefault="00562C5F" w:rsidP="00562C5F"/>
    <w:p w14:paraId="203126EF" w14:textId="77777777" w:rsidR="00562C5F" w:rsidRDefault="00562C5F" w:rsidP="00985EBD">
      <w:pPr>
        <w:pStyle w:val="Qsns"/>
      </w:pPr>
      <w:r>
        <w:t>c) Role for Installing MongoDB</w:t>
      </w:r>
    </w:p>
    <w:p w14:paraId="1CFFF717" w14:textId="77777777" w:rsidR="00562C5F" w:rsidRPr="00985EBD" w:rsidRDefault="00562C5F" w:rsidP="00985EBD">
      <w:pPr>
        <w:spacing w:after="0"/>
        <w:rPr>
          <w:b/>
          <w:bCs/>
        </w:rPr>
      </w:pPr>
      <w:r w:rsidRPr="00985EBD">
        <w:rPr>
          <w:b/>
          <w:bCs/>
        </w:rPr>
        <w:t>create `mongodb` role</w:t>
      </w:r>
    </w:p>
    <w:p w14:paraId="22B6ECF9" w14:textId="77777777" w:rsidR="00562C5F" w:rsidRDefault="00562C5F" w:rsidP="00985EBD">
      <w:pPr>
        <w:pStyle w:val="Output"/>
      </w:pPr>
      <w:r>
        <w:t>ansible-galaxy init mongodb</w:t>
      </w:r>
    </w:p>
    <w:p w14:paraId="5EADC819" w14:textId="77777777" w:rsidR="00562C5F" w:rsidRDefault="00562C5F" w:rsidP="00562C5F"/>
    <w:p w14:paraId="4BE25766" w14:textId="77777777" w:rsidR="00562C5F" w:rsidRPr="00985EBD" w:rsidRDefault="00562C5F" w:rsidP="00985EBD">
      <w:pPr>
        <w:spacing w:after="0"/>
        <w:rPr>
          <w:b/>
          <w:bCs/>
        </w:rPr>
      </w:pPr>
      <w:r w:rsidRPr="00985EBD">
        <w:rPr>
          <w:b/>
          <w:bCs/>
        </w:rPr>
        <w:t>create `main.yml` - tasks to install MongoDB</w:t>
      </w:r>
    </w:p>
    <w:p w14:paraId="3AFFD95F" w14:textId="77777777" w:rsidR="00562C5F" w:rsidRDefault="00562C5F" w:rsidP="008520DC">
      <w:pPr>
        <w:spacing w:after="0"/>
      </w:pPr>
      <w:r>
        <w:t>To setup the mongodb playbook we will do the following inside the playbook:</w:t>
      </w:r>
    </w:p>
    <w:p w14:paraId="1426A612" w14:textId="77777777" w:rsidR="00562C5F" w:rsidRDefault="00562C5F" w:rsidP="009A37DC">
      <w:pPr>
        <w:pStyle w:val="ListParagraph"/>
        <w:numPr>
          <w:ilvl w:val="0"/>
          <w:numId w:val="17"/>
        </w:numPr>
      </w:pPr>
      <w:r>
        <w:t>Import the mongodb public key</w:t>
      </w:r>
    </w:p>
    <w:p w14:paraId="29BDC76C" w14:textId="77777777" w:rsidR="00562C5F" w:rsidRDefault="00562C5F" w:rsidP="009A37DC">
      <w:pPr>
        <w:pStyle w:val="ListParagraph"/>
        <w:numPr>
          <w:ilvl w:val="0"/>
          <w:numId w:val="17"/>
        </w:numPr>
      </w:pPr>
      <w:r>
        <w:t>Add mongodb repository</w:t>
      </w:r>
    </w:p>
    <w:p w14:paraId="70984DA0" w14:textId="77777777" w:rsidR="00562C5F" w:rsidRDefault="00562C5F" w:rsidP="009A37DC">
      <w:pPr>
        <w:pStyle w:val="ListParagraph"/>
        <w:numPr>
          <w:ilvl w:val="0"/>
          <w:numId w:val="17"/>
        </w:numPr>
      </w:pPr>
      <w:r>
        <w:t>Install mongodb</w:t>
      </w:r>
    </w:p>
    <w:p w14:paraId="1DE6F9B3" w14:textId="77777777" w:rsidR="00562C5F" w:rsidRDefault="00562C5F" w:rsidP="009A37DC">
      <w:pPr>
        <w:pStyle w:val="ListParagraph"/>
        <w:numPr>
          <w:ilvl w:val="0"/>
          <w:numId w:val="17"/>
        </w:numPr>
      </w:pPr>
      <w:r>
        <w:t>mongodb running status</w:t>
      </w:r>
    </w:p>
    <w:p w14:paraId="2EBF045C" w14:textId="77777777" w:rsidR="00536F95" w:rsidRDefault="00536F95" w:rsidP="00536F95">
      <w:pPr>
        <w:pStyle w:val="Output"/>
      </w:pPr>
      <w:r>
        <w:t>---</w:t>
      </w:r>
    </w:p>
    <w:p w14:paraId="71170D4B" w14:textId="77777777" w:rsidR="00536F95" w:rsidRDefault="00536F95" w:rsidP="00536F95">
      <w:pPr>
        <w:pStyle w:val="Output"/>
      </w:pPr>
      <w:r>
        <w:t># tasks file for mongodb</w:t>
      </w:r>
    </w:p>
    <w:p w14:paraId="1C65E837" w14:textId="77777777" w:rsidR="00536F95" w:rsidRDefault="00536F95" w:rsidP="00536F95">
      <w:pPr>
        <w:pStyle w:val="Output"/>
      </w:pPr>
      <w:r>
        <w:t>- name: MongoDB - Import public key</w:t>
      </w:r>
    </w:p>
    <w:p w14:paraId="0C8A4419" w14:textId="77777777" w:rsidR="00536F95" w:rsidRDefault="00536F95" w:rsidP="00536F95">
      <w:pPr>
        <w:pStyle w:val="Output"/>
      </w:pPr>
      <w:r>
        <w:t xml:space="preserve">  apt_key:</w:t>
      </w:r>
    </w:p>
    <w:p w14:paraId="2F633CD0" w14:textId="77777777" w:rsidR="00536F95" w:rsidRDefault="00536F95" w:rsidP="00536F95">
      <w:pPr>
        <w:pStyle w:val="Output"/>
      </w:pPr>
      <w:r>
        <w:t xml:space="preserve">    keyserver: hkp://keyserver.ubuntu.com:80</w:t>
      </w:r>
    </w:p>
    <w:p w14:paraId="0D20C737" w14:textId="77777777" w:rsidR="00536F95" w:rsidRDefault="00536F95" w:rsidP="00536F95">
      <w:pPr>
        <w:pStyle w:val="Output"/>
      </w:pPr>
      <w:r>
        <w:t xml:space="preserve">    id: EA312927</w:t>
      </w:r>
    </w:p>
    <w:p w14:paraId="3D873FAE" w14:textId="77777777" w:rsidR="00536F95" w:rsidRDefault="00536F95" w:rsidP="00536F95">
      <w:pPr>
        <w:pStyle w:val="Output"/>
      </w:pPr>
    </w:p>
    <w:p w14:paraId="08A2C09E" w14:textId="77777777" w:rsidR="00536F95" w:rsidRDefault="00536F95" w:rsidP="00536F95">
      <w:pPr>
        <w:pStyle w:val="Output"/>
      </w:pPr>
      <w:r>
        <w:t>- name: MongoDB - Add repository</w:t>
      </w:r>
    </w:p>
    <w:p w14:paraId="66C42F09" w14:textId="77777777" w:rsidR="00536F95" w:rsidRDefault="00536F95" w:rsidP="00536F95">
      <w:pPr>
        <w:pStyle w:val="Output"/>
      </w:pPr>
      <w:r>
        <w:t xml:space="preserve">  apt_repository:</w:t>
      </w:r>
    </w:p>
    <w:p w14:paraId="0F4D4A9C" w14:textId="77777777" w:rsidR="00536F95" w:rsidRDefault="00536F95" w:rsidP="00536F95">
      <w:pPr>
        <w:pStyle w:val="Output"/>
      </w:pPr>
      <w:r>
        <w:t xml:space="preserve">    filename: '/etc/apt/sources.list.d/mongodb-org-3.2.list'</w:t>
      </w:r>
    </w:p>
    <w:p w14:paraId="2333EA16" w14:textId="77777777" w:rsidR="00536F95" w:rsidRDefault="00536F95" w:rsidP="00536F95">
      <w:pPr>
        <w:pStyle w:val="Output"/>
      </w:pPr>
      <w:r>
        <w:t xml:space="preserve">    repo: 'deb http://repo.mongodb.org/apt/ubuntu trusty/mongodb-org/3.2 multiverse'</w:t>
      </w:r>
    </w:p>
    <w:p w14:paraId="19A8164D" w14:textId="77777777" w:rsidR="00536F95" w:rsidRDefault="00536F95" w:rsidP="00536F95">
      <w:pPr>
        <w:pStyle w:val="Output"/>
      </w:pPr>
      <w:r>
        <w:t xml:space="preserve">    state: present</w:t>
      </w:r>
    </w:p>
    <w:p w14:paraId="606C4650" w14:textId="77777777" w:rsidR="00536F95" w:rsidRDefault="00536F95" w:rsidP="00536F95">
      <w:pPr>
        <w:pStyle w:val="Output"/>
      </w:pPr>
      <w:r>
        <w:t xml:space="preserve">    update_cache: yes</w:t>
      </w:r>
    </w:p>
    <w:p w14:paraId="02621B51" w14:textId="77777777" w:rsidR="00536F95" w:rsidRDefault="00536F95" w:rsidP="00536F95">
      <w:pPr>
        <w:pStyle w:val="Output"/>
      </w:pPr>
    </w:p>
    <w:p w14:paraId="08BEAA40" w14:textId="77777777" w:rsidR="00536F95" w:rsidRDefault="00536F95" w:rsidP="00536F95">
      <w:pPr>
        <w:pStyle w:val="Output"/>
      </w:pPr>
      <w:r>
        <w:t>- name: MongoDB - Install MongoDB</w:t>
      </w:r>
    </w:p>
    <w:p w14:paraId="15961918" w14:textId="77777777" w:rsidR="00536F95" w:rsidRDefault="00536F95" w:rsidP="00536F95">
      <w:pPr>
        <w:pStyle w:val="Output"/>
      </w:pPr>
      <w:r>
        <w:t xml:space="preserve">  apt:</w:t>
      </w:r>
    </w:p>
    <w:p w14:paraId="3A4D6EE6" w14:textId="77777777" w:rsidR="00536F95" w:rsidRDefault="00536F95" w:rsidP="00536F95">
      <w:pPr>
        <w:pStyle w:val="Output"/>
      </w:pPr>
      <w:r>
        <w:t xml:space="preserve">    name: mongodb-org</w:t>
      </w:r>
    </w:p>
    <w:p w14:paraId="47A43932" w14:textId="77777777" w:rsidR="00536F95" w:rsidRDefault="00536F95" w:rsidP="00536F95">
      <w:pPr>
        <w:pStyle w:val="Output"/>
      </w:pPr>
      <w:r>
        <w:t xml:space="preserve">    state: present</w:t>
      </w:r>
    </w:p>
    <w:p w14:paraId="023307D6" w14:textId="77777777" w:rsidR="00536F95" w:rsidRDefault="00536F95" w:rsidP="00536F95">
      <w:pPr>
        <w:pStyle w:val="Output"/>
      </w:pPr>
      <w:r>
        <w:t xml:space="preserve">    update_cache: yes</w:t>
      </w:r>
    </w:p>
    <w:p w14:paraId="7AC059F5" w14:textId="77777777" w:rsidR="00536F95" w:rsidRDefault="00536F95" w:rsidP="00536F95">
      <w:pPr>
        <w:pStyle w:val="Output"/>
      </w:pPr>
      <w:r>
        <w:t xml:space="preserve">    force: yes</w:t>
      </w:r>
    </w:p>
    <w:p w14:paraId="4047F535" w14:textId="77777777" w:rsidR="00536F95" w:rsidRDefault="00536F95" w:rsidP="00536F95">
      <w:pPr>
        <w:pStyle w:val="Output"/>
      </w:pPr>
    </w:p>
    <w:p w14:paraId="2396BDB5" w14:textId="77777777" w:rsidR="00536F95" w:rsidRDefault="00536F95" w:rsidP="00536F95">
      <w:pPr>
        <w:pStyle w:val="Output"/>
      </w:pPr>
      <w:r>
        <w:t>- name: Start mongod</w:t>
      </w:r>
    </w:p>
    <w:p w14:paraId="291BC24D" w14:textId="33F69A35" w:rsidR="00562C5F" w:rsidRDefault="00536F95" w:rsidP="00536F95">
      <w:pPr>
        <w:pStyle w:val="Output"/>
      </w:pPr>
      <w:r>
        <w:t xml:space="preserve">  shell: "mongod &amp;"</w:t>
      </w:r>
    </w:p>
    <w:p w14:paraId="1686B7B3" w14:textId="77777777" w:rsidR="008520DC" w:rsidRDefault="008520DC" w:rsidP="008520DC"/>
    <w:p w14:paraId="28F9BCFF" w14:textId="77777777" w:rsidR="00562C5F" w:rsidRPr="00985EBD" w:rsidRDefault="00562C5F" w:rsidP="00985EBD">
      <w:pPr>
        <w:pStyle w:val="Qsns"/>
      </w:pPr>
      <w:r w:rsidRPr="00985EBD">
        <w:lastRenderedPageBreak/>
        <w:t>d) Role for Installing Nginx &amp; index.html</w:t>
      </w:r>
    </w:p>
    <w:p w14:paraId="5C7D1913" w14:textId="77777777" w:rsidR="00562C5F" w:rsidRPr="00985EBD" w:rsidRDefault="00562C5F" w:rsidP="00985EBD">
      <w:pPr>
        <w:spacing w:after="0"/>
        <w:rPr>
          <w:b/>
          <w:bCs/>
        </w:rPr>
      </w:pPr>
      <w:r w:rsidRPr="00985EBD">
        <w:rPr>
          <w:b/>
          <w:bCs/>
        </w:rPr>
        <w:t>create `nginx` role</w:t>
      </w:r>
    </w:p>
    <w:p w14:paraId="4637D7DA" w14:textId="77777777" w:rsidR="00562C5F" w:rsidRDefault="00562C5F" w:rsidP="00985EBD">
      <w:pPr>
        <w:pStyle w:val="Output"/>
      </w:pPr>
      <w:r>
        <w:t>ansible-galaxy init nginx</w:t>
      </w:r>
    </w:p>
    <w:p w14:paraId="676099E3" w14:textId="77777777" w:rsidR="00562C5F" w:rsidRDefault="00562C5F" w:rsidP="00562C5F"/>
    <w:p w14:paraId="7FFC958B" w14:textId="77777777" w:rsidR="00562C5F" w:rsidRDefault="00562C5F" w:rsidP="00C23422">
      <w:pPr>
        <w:spacing w:after="0"/>
      </w:pPr>
      <w:r>
        <w:t>create `main.yml` - tasks to install nginx</w:t>
      </w:r>
    </w:p>
    <w:p w14:paraId="26F4CBEC" w14:textId="77777777" w:rsidR="00D965C8" w:rsidRPr="00D965C8" w:rsidRDefault="00D965C8" w:rsidP="00D965C8">
      <w:pPr>
        <w:pStyle w:val="Output"/>
      </w:pPr>
      <w:r w:rsidRPr="00D965C8">
        <w:t>---</w:t>
      </w:r>
    </w:p>
    <w:p w14:paraId="183FDB01" w14:textId="77777777" w:rsidR="00D965C8" w:rsidRPr="00D965C8" w:rsidRDefault="00D965C8" w:rsidP="00D965C8">
      <w:pPr>
        <w:pStyle w:val="Output"/>
      </w:pPr>
      <w:r w:rsidRPr="00D965C8">
        <w:t># tasks file for nginx</w:t>
      </w:r>
    </w:p>
    <w:p w14:paraId="64C166AA" w14:textId="77777777" w:rsidR="00D965C8" w:rsidRPr="00D965C8" w:rsidRDefault="00D965C8" w:rsidP="00D965C8">
      <w:pPr>
        <w:pStyle w:val="Output"/>
      </w:pPr>
      <w:r w:rsidRPr="00D965C8">
        <w:t>- name: Install nginx with latest version</w:t>
      </w:r>
    </w:p>
    <w:p w14:paraId="6A8C7587" w14:textId="77777777" w:rsidR="00D965C8" w:rsidRPr="00D965C8" w:rsidRDefault="00D965C8" w:rsidP="00D965C8">
      <w:pPr>
        <w:pStyle w:val="Output"/>
      </w:pPr>
      <w:r w:rsidRPr="00D965C8">
        <w:t xml:space="preserve">  apt: name=nginx state=present update_cache=true force=yes</w:t>
      </w:r>
    </w:p>
    <w:p w14:paraId="298599DB" w14:textId="77777777" w:rsidR="00D965C8" w:rsidRPr="00D965C8" w:rsidRDefault="00D965C8" w:rsidP="00D965C8">
      <w:pPr>
        <w:pStyle w:val="Output"/>
      </w:pPr>
      <w:r w:rsidRPr="00D965C8">
        <w:t>- name: Insert Index Page</w:t>
      </w:r>
    </w:p>
    <w:p w14:paraId="056C29EC" w14:textId="77777777" w:rsidR="00D965C8" w:rsidRPr="00D965C8" w:rsidRDefault="00D965C8" w:rsidP="00D965C8">
      <w:pPr>
        <w:pStyle w:val="Output"/>
      </w:pPr>
      <w:r w:rsidRPr="00D965C8">
        <w:t xml:space="preserve">  template:</w:t>
      </w:r>
    </w:p>
    <w:p w14:paraId="21910187" w14:textId="77777777" w:rsidR="00D965C8" w:rsidRPr="00D965C8" w:rsidRDefault="00D965C8" w:rsidP="00D965C8">
      <w:pPr>
        <w:pStyle w:val="Output"/>
      </w:pPr>
      <w:r w:rsidRPr="00D965C8">
        <w:t xml:space="preserve">      src: /tmp/index.html</w:t>
      </w:r>
    </w:p>
    <w:p w14:paraId="52F453C3" w14:textId="77777777" w:rsidR="00D965C8" w:rsidRPr="00D965C8" w:rsidRDefault="00D965C8" w:rsidP="00D965C8">
      <w:pPr>
        <w:pStyle w:val="Output"/>
      </w:pPr>
      <w:r w:rsidRPr="00D965C8">
        <w:t xml:space="preserve">      dest: /usr/share/nginx/html/index.html</w:t>
      </w:r>
    </w:p>
    <w:p w14:paraId="023E30C4" w14:textId="77777777" w:rsidR="00D965C8" w:rsidRPr="00D965C8" w:rsidRDefault="00D965C8" w:rsidP="00D965C8">
      <w:pPr>
        <w:pStyle w:val="Output"/>
      </w:pPr>
      <w:r w:rsidRPr="00D965C8">
        <w:t>- name: start nginx</w:t>
      </w:r>
    </w:p>
    <w:p w14:paraId="26E18946" w14:textId="77777777" w:rsidR="00D965C8" w:rsidRPr="00D965C8" w:rsidRDefault="00D965C8" w:rsidP="00D965C8">
      <w:pPr>
        <w:pStyle w:val="Output"/>
      </w:pPr>
      <w:r w:rsidRPr="00D965C8">
        <w:t xml:space="preserve">  service:</w:t>
      </w:r>
    </w:p>
    <w:p w14:paraId="355C1381" w14:textId="77777777" w:rsidR="00D965C8" w:rsidRPr="00D965C8" w:rsidRDefault="00D965C8" w:rsidP="00D965C8">
      <w:pPr>
        <w:pStyle w:val="Output"/>
      </w:pPr>
      <w:r w:rsidRPr="00D965C8">
        <w:t xml:space="preserve">      name: nginx</w:t>
      </w:r>
    </w:p>
    <w:p w14:paraId="35972356" w14:textId="28651AE0" w:rsidR="00562C5F" w:rsidRDefault="00D965C8" w:rsidP="00D965C8">
      <w:pPr>
        <w:pStyle w:val="Output"/>
      </w:pPr>
      <w:r w:rsidRPr="00D965C8">
        <w:t xml:space="preserve">      state: started</w:t>
      </w:r>
    </w:p>
    <w:p w14:paraId="06EE49DD" w14:textId="77777777" w:rsidR="00562C5F" w:rsidRDefault="00562C5F" w:rsidP="00562C5F"/>
    <w:p w14:paraId="7E9449B9" w14:textId="746F9F55" w:rsidR="00562C5F" w:rsidRDefault="00A275FD" w:rsidP="00D05E27">
      <w:pPr>
        <w:pStyle w:val="Heading4"/>
        <w:spacing w:after="0"/>
      </w:pPr>
      <w:r>
        <w:t>b.</w:t>
      </w:r>
      <w:r w:rsidR="00562C5F">
        <w:t>Main Playbook Creation</w:t>
      </w:r>
    </w:p>
    <w:p w14:paraId="19DD3603" w14:textId="77777777" w:rsidR="00562C5F" w:rsidRDefault="00562C5F" w:rsidP="00C23422">
      <w:pPr>
        <w:spacing w:after="0"/>
      </w:pPr>
      <w:r>
        <w:t>#cd /etc/ansible/meanply.yml</w:t>
      </w:r>
    </w:p>
    <w:p w14:paraId="3C9C5C9D" w14:textId="77777777" w:rsidR="00EE5552" w:rsidRDefault="00EE5552" w:rsidP="00EE5552">
      <w:pPr>
        <w:pStyle w:val="Output"/>
      </w:pPr>
      <w:r>
        <w:t>---</w:t>
      </w:r>
    </w:p>
    <w:p w14:paraId="5599B499" w14:textId="77777777" w:rsidR="00EE5552" w:rsidRDefault="00EE5552" w:rsidP="00EE5552">
      <w:pPr>
        <w:pStyle w:val="Output"/>
      </w:pPr>
      <w:r>
        <w:t>- hosts: all</w:t>
      </w:r>
    </w:p>
    <w:p w14:paraId="04B228F4" w14:textId="77777777" w:rsidR="00EE5552" w:rsidRDefault="00EE5552" w:rsidP="00EE5552">
      <w:pPr>
        <w:pStyle w:val="Output"/>
      </w:pPr>
      <w:r>
        <w:t xml:space="preserve">  remote_user: vagrant</w:t>
      </w:r>
    </w:p>
    <w:p w14:paraId="41D9C42D" w14:textId="77777777" w:rsidR="00EE5552" w:rsidRDefault="00EE5552" w:rsidP="00EE5552">
      <w:pPr>
        <w:pStyle w:val="Output"/>
      </w:pPr>
      <w:r>
        <w:t xml:space="preserve">  become: yes</w:t>
      </w:r>
    </w:p>
    <w:p w14:paraId="5A47BA47" w14:textId="77777777" w:rsidR="00EE5552" w:rsidRDefault="00EE5552" w:rsidP="00EE5552">
      <w:pPr>
        <w:pStyle w:val="Output"/>
      </w:pPr>
      <w:r>
        <w:t xml:space="preserve">  become_method: sudo</w:t>
      </w:r>
    </w:p>
    <w:p w14:paraId="0CC21E06" w14:textId="77777777" w:rsidR="00EE5552" w:rsidRDefault="00EE5552" w:rsidP="00EE5552">
      <w:pPr>
        <w:pStyle w:val="Output"/>
      </w:pPr>
      <w:r>
        <w:t xml:space="preserve">  vars:</w:t>
      </w:r>
    </w:p>
    <w:p w14:paraId="0E0672B2" w14:textId="77777777" w:rsidR="00EE5552" w:rsidRDefault="00EE5552" w:rsidP="00EE5552">
      <w:pPr>
        <w:pStyle w:val="Output"/>
      </w:pPr>
      <w:r>
        <w:t xml:space="preserve">    #variable needed during node installation</w:t>
      </w:r>
    </w:p>
    <w:p w14:paraId="286AD814" w14:textId="77777777" w:rsidR="00EE5552" w:rsidRDefault="00EE5552" w:rsidP="00EE5552">
      <w:pPr>
        <w:pStyle w:val="Output"/>
      </w:pPr>
      <w:r>
        <w:t xml:space="preserve">    var_node: /tmp</w:t>
      </w:r>
    </w:p>
    <w:p w14:paraId="25F040B3" w14:textId="77777777" w:rsidR="00EE5552" w:rsidRDefault="00EE5552" w:rsidP="00EE5552">
      <w:pPr>
        <w:pStyle w:val="Output"/>
      </w:pPr>
      <w:r>
        <w:t xml:space="preserve">  roles:</w:t>
      </w:r>
    </w:p>
    <w:p w14:paraId="0CEEC6CE" w14:textId="77777777" w:rsidR="00EE5552" w:rsidRDefault="00EE5552" w:rsidP="00EE5552">
      <w:pPr>
        <w:pStyle w:val="Output"/>
      </w:pPr>
      <w:r>
        <w:t xml:space="preserve">      - prereq</w:t>
      </w:r>
    </w:p>
    <w:p w14:paraId="3F4D9405" w14:textId="77777777" w:rsidR="00EE5552" w:rsidRDefault="00EE5552" w:rsidP="00EE5552">
      <w:pPr>
        <w:pStyle w:val="Output"/>
      </w:pPr>
      <w:r>
        <w:t xml:space="preserve">      - nodejs</w:t>
      </w:r>
    </w:p>
    <w:p w14:paraId="1E344CB9" w14:textId="77777777" w:rsidR="00EE5552" w:rsidRDefault="00EE5552" w:rsidP="00EE5552">
      <w:pPr>
        <w:pStyle w:val="Output"/>
      </w:pPr>
      <w:r>
        <w:t xml:space="preserve">      - mongodb</w:t>
      </w:r>
    </w:p>
    <w:p w14:paraId="339BEE2D" w14:textId="577024EE" w:rsidR="003B0041" w:rsidRDefault="00EE5552" w:rsidP="00EE5552">
      <w:pPr>
        <w:pStyle w:val="Output"/>
      </w:pPr>
      <w:r>
        <w:t xml:space="preserve">      - nginx</w:t>
      </w:r>
    </w:p>
    <w:p w14:paraId="25EF2EED" w14:textId="77777777" w:rsidR="00562C5F" w:rsidRDefault="00562C5F" w:rsidP="00562C5F">
      <w:r>
        <w:tab/>
        <w:t xml:space="preserve">  </w:t>
      </w:r>
    </w:p>
    <w:p w14:paraId="18AA5D66" w14:textId="77777777" w:rsidR="00562C5F" w:rsidRDefault="00562C5F" w:rsidP="00D05E27">
      <w:pPr>
        <w:pStyle w:val="Heading4"/>
        <w:spacing w:after="0"/>
      </w:pPr>
      <w:r>
        <w:t>Update Hosts Inventory</w:t>
      </w:r>
    </w:p>
    <w:p w14:paraId="5ACDC95A" w14:textId="75515BD9" w:rsidR="00562C5F" w:rsidRDefault="00562C5F" w:rsidP="00AB3DA4">
      <w:pPr>
        <w:spacing w:after="0"/>
      </w:pPr>
      <w:r>
        <w:t xml:space="preserve">we have placed single node in </w:t>
      </w:r>
      <w:r w:rsidR="00AB3DA4">
        <w:t>default</w:t>
      </w:r>
      <w:r>
        <w:t xml:space="preserve"> host file.</w:t>
      </w:r>
    </w:p>
    <w:p w14:paraId="23B25D7C" w14:textId="77777777" w:rsidR="00562C5F" w:rsidRDefault="00562C5F" w:rsidP="00AB3DA4">
      <w:pPr>
        <w:pStyle w:val="Output"/>
      </w:pPr>
      <w:r>
        <w:t>#/etc/ansible/hosts</w:t>
      </w:r>
    </w:p>
    <w:p w14:paraId="0CB92515" w14:textId="77777777" w:rsidR="00562C5F" w:rsidRDefault="00562C5F" w:rsidP="00AB3DA4">
      <w:pPr>
        <w:pStyle w:val="Output"/>
      </w:pPr>
      <w:r>
        <w:t>192.168.33.11</w:t>
      </w:r>
    </w:p>
    <w:p w14:paraId="13D7328D" w14:textId="77777777" w:rsidR="00562C5F" w:rsidRDefault="00562C5F" w:rsidP="00562C5F"/>
    <w:p w14:paraId="41BB0824" w14:textId="77777777" w:rsidR="00562C5F" w:rsidRDefault="00562C5F" w:rsidP="00AB3DA4">
      <w:pPr>
        <w:pStyle w:val="Heading4"/>
      </w:pPr>
      <w:r>
        <w:t>Run The playbook</w:t>
      </w:r>
    </w:p>
    <w:p w14:paraId="3F341A68" w14:textId="43BDB971" w:rsidR="00562C5F" w:rsidRDefault="00562C5F" w:rsidP="00AB3DA4">
      <w:pPr>
        <w:pStyle w:val="Output"/>
      </w:pPr>
      <w:r>
        <w:t>sudo ansible-playbook /etc/ansible/mean</w:t>
      </w:r>
      <w:r w:rsidR="00846F94">
        <w:t>ply</w:t>
      </w:r>
      <w:r>
        <w:t>.yml -K</w:t>
      </w:r>
    </w:p>
    <w:p w14:paraId="4CE5CCA4" w14:textId="3B91B706" w:rsidR="00562C5F" w:rsidRDefault="00562C5F" w:rsidP="00562C5F"/>
    <w:p w14:paraId="602733F9" w14:textId="77777777" w:rsidR="00D05E27" w:rsidRDefault="00D05E27" w:rsidP="00562C5F"/>
    <w:p w14:paraId="5C8FCA89" w14:textId="77777777" w:rsidR="00663BDB" w:rsidRDefault="00663BDB" w:rsidP="00663BDB">
      <w:pPr>
        <w:pStyle w:val="Output"/>
      </w:pPr>
    </w:p>
    <w:p w14:paraId="1359D465" w14:textId="0DE6E82A" w:rsidR="00663BDB" w:rsidRDefault="00663BDB" w:rsidP="00663BDB">
      <w:pPr>
        <w:pStyle w:val="Output"/>
      </w:pPr>
      <w:r>
        <w:t>PLAY [all] *********************************************************************************</w:t>
      </w:r>
    </w:p>
    <w:p w14:paraId="7835EC5F" w14:textId="77777777" w:rsidR="00663BDB" w:rsidRDefault="00663BDB" w:rsidP="00663BDB">
      <w:pPr>
        <w:pStyle w:val="Output"/>
      </w:pPr>
    </w:p>
    <w:p w14:paraId="47B9F5DE" w14:textId="77777777" w:rsidR="00663BDB" w:rsidRDefault="00663BDB" w:rsidP="00663BDB">
      <w:pPr>
        <w:pStyle w:val="Output"/>
      </w:pPr>
      <w:r>
        <w:t>TASK [Gathering Facts] ****************************************************************************</w:t>
      </w:r>
    </w:p>
    <w:p w14:paraId="441A1B24" w14:textId="77777777" w:rsidR="00663BDB" w:rsidRDefault="00663BDB" w:rsidP="00663BDB">
      <w:pPr>
        <w:pStyle w:val="Output"/>
      </w:pPr>
      <w:r>
        <w:t>ok: [192.168.33.11]</w:t>
      </w:r>
    </w:p>
    <w:p w14:paraId="38901795" w14:textId="77777777" w:rsidR="00663BDB" w:rsidRDefault="00663BDB" w:rsidP="00663BDB">
      <w:pPr>
        <w:pStyle w:val="Output"/>
      </w:pPr>
    </w:p>
    <w:p w14:paraId="0AE5915D" w14:textId="77777777" w:rsidR="00663BDB" w:rsidRDefault="00663BDB" w:rsidP="00663BDB">
      <w:pPr>
        <w:pStyle w:val="Output"/>
      </w:pPr>
      <w:r>
        <w:t>TASK [prereq : Install git] ***********************************************************************</w:t>
      </w:r>
    </w:p>
    <w:p w14:paraId="24065548" w14:textId="77777777" w:rsidR="00663BDB" w:rsidRDefault="00663BDB" w:rsidP="00663BDB">
      <w:pPr>
        <w:pStyle w:val="Output"/>
      </w:pPr>
      <w:r>
        <w:t>ok: [192.168.33.11]</w:t>
      </w:r>
    </w:p>
    <w:p w14:paraId="22028359" w14:textId="77777777" w:rsidR="00663BDB" w:rsidRDefault="00663BDB" w:rsidP="00663BDB">
      <w:pPr>
        <w:pStyle w:val="Output"/>
      </w:pPr>
    </w:p>
    <w:p w14:paraId="5575BF27" w14:textId="77777777" w:rsidR="00663BDB" w:rsidRDefault="00663BDB" w:rsidP="00663BDB">
      <w:pPr>
        <w:pStyle w:val="Output"/>
      </w:pPr>
      <w:r>
        <w:t>TASK [nodejs : Node.js - Get script] **************************************************************</w:t>
      </w:r>
    </w:p>
    <w:p w14:paraId="2133227F" w14:textId="77777777" w:rsidR="00663BDB" w:rsidRDefault="00663BDB" w:rsidP="00663BDB">
      <w:pPr>
        <w:pStyle w:val="Output"/>
      </w:pPr>
      <w:r>
        <w:t>changed: [192.168.33.11]</w:t>
      </w:r>
    </w:p>
    <w:p w14:paraId="41BF281F" w14:textId="77777777" w:rsidR="00663BDB" w:rsidRDefault="00663BDB" w:rsidP="00663BDB">
      <w:pPr>
        <w:pStyle w:val="Output"/>
      </w:pPr>
    </w:p>
    <w:p w14:paraId="5D72F9C3" w14:textId="77777777" w:rsidR="00663BDB" w:rsidRDefault="00663BDB" w:rsidP="00663BDB">
      <w:pPr>
        <w:pStyle w:val="Output"/>
      </w:pPr>
      <w:r>
        <w:t>TASK [nodejs : Node.js - Set execution permission to script] **************************************</w:t>
      </w:r>
    </w:p>
    <w:p w14:paraId="1EE49924" w14:textId="77777777" w:rsidR="00663BDB" w:rsidRDefault="00663BDB" w:rsidP="00663BDB">
      <w:pPr>
        <w:pStyle w:val="Output"/>
      </w:pPr>
      <w:r>
        <w:t>changed: [192.168.33.11]</w:t>
      </w:r>
    </w:p>
    <w:p w14:paraId="42D3B1C0" w14:textId="77777777" w:rsidR="00663BDB" w:rsidRDefault="00663BDB" w:rsidP="00663BDB">
      <w:pPr>
        <w:pStyle w:val="Output"/>
      </w:pPr>
    </w:p>
    <w:p w14:paraId="4E56EB04" w14:textId="77777777" w:rsidR="00663BDB" w:rsidRDefault="00663BDB" w:rsidP="00663BDB">
      <w:pPr>
        <w:pStyle w:val="Output"/>
      </w:pPr>
      <w:r>
        <w:t>TASK [nodejs : Node.js - Execute installation script] *********************************************</w:t>
      </w:r>
    </w:p>
    <w:p w14:paraId="7782D13D" w14:textId="77777777" w:rsidR="00663BDB" w:rsidRDefault="00663BDB" w:rsidP="00663BDB">
      <w:pPr>
        <w:pStyle w:val="Output"/>
      </w:pPr>
      <w:r>
        <w:t>changed: [192.168.33.11]</w:t>
      </w:r>
    </w:p>
    <w:p w14:paraId="70A21ABA" w14:textId="77777777" w:rsidR="00663BDB" w:rsidRDefault="00663BDB" w:rsidP="00663BDB">
      <w:pPr>
        <w:pStyle w:val="Output"/>
      </w:pPr>
    </w:p>
    <w:p w14:paraId="15E83E4B" w14:textId="77777777" w:rsidR="00663BDB" w:rsidRDefault="00663BDB" w:rsidP="00663BDB">
      <w:pPr>
        <w:pStyle w:val="Output"/>
      </w:pPr>
      <w:r>
        <w:t>TASK [nodejs : Node.js - Remove installation script] **********************************************</w:t>
      </w:r>
    </w:p>
    <w:p w14:paraId="09AA8C4E" w14:textId="77777777" w:rsidR="00663BDB" w:rsidRDefault="00663BDB" w:rsidP="00663BDB">
      <w:pPr>
        <w:pStyle w:val="Output"/>
      </w:pPr>
      <w:r>
        <w:t>changed: [192.168.33.11]</w:t>
      </w:r>
    </w:p>
    <w:p w14:paraId="6ED543A1" w14:textId="77777777" w:rsidR="00663BDB" w:rsidRDefault="00663BDB" w:rsidP="00663BDB">
      <w:pPr>
        <w:pStyle w:val="Output"/>
      </w:pPr>
    </w:p>
    <w:p w14:paraId="069079A4" w14:textId="77777777" w:rsidR="00663BDB" w:rsidRDefault="00663BDB" w:rsidP="00663BDB">
      <w:pPr>
        <w:pStyle w:val="Output"/>
      </w:pPr>
      <w:r>
        <w:t>TASK [nodejs : Node.js - Install Node.js] *********************************************************</w:t>
      </w:r>
    </w:p>
    <w:p w14:paraId="6F974FAF" w14:textId="77777777" w:rsidR="00663BDB" w:rsidRDefault="00663BDB" w:rsidP="00663BDB">
      <w:pPr>
        <w:pStyle w:val="Output"/>
      </w:pPr>
      <w:r>
        <w:t>ok: [192.168.33.11] =&gt; (item=[u'build-essential', u'nodejs'])</w:t>
      </w:r>
    </w:p>
    <w:p w14:paraId="1AD8D4E1" w14:textId="77777777" w:rsidR="00663BDB" w:rsidRDefault="00663BDB" w:rsidP="00663BDB">
      <w:pPr>
        <w:pStyle w:val="Output"/>
      </w:pPr>
    </w:p>
    <w:p w14:paraId="0B6B6939" w14:textId="77777777" w:rsidR="00663BDB" w:rsidRDefault="00663BDB" w:rsidP="00663BDB">
      <w:pPr>
        <w:pStyle w:val="Output"/>
      </w:pPr>
      <w:r>
        <w:t>TASK [nodejs : Node.js - Install bower and gulp globally] *****************************************</w:t>
      </w:r>
    </w:p>
    <w:p w14:paraId="32B06D00" w14:textId="77777777" w:rsidR="00663BDB" w:rsidRDefault="00663BDB" w:rsidP="00663BDB">
      <w:pPr>
        <w:pStyle w:val="Output"/>
      </w:pPr>
      <w:r>
        <w:t>ok: [192.168.33.11] =&gt; (item=bower)</w:t>
      </w:r>
    </w:p>
    <w:p w14:paraId="355262CE" w14:textId="77777777" w:rsidR="00663BDB" w:rsidRDefault="00663BDB" w:rsidP="00663BDB">
      <w:pPr>
        <w:pStyle w:val="Output"/>
      </w:pPr>
      <w:r>
        <w:t>ok: [192.168.33.11] =&gt; (item=gulp)</w:t>
      </w:r>
    </w:p>
    <w:p w14:paraId="34A54F74" w14:textId="77777777" w:rsidR="00663BDB" w:rsidRDefault="00663BDB" w:rsidP="00663BDB">
      <w:pPr>
        <w:pStyle w:val="Output"/>
      </w:pPr>
    </w:p>
    <w:p w14:paraId="44E5EE15" w14:textId="77777777" w:rsidR="00663BDB" w:rsidRDefault="00663BDB" w:rsidP="00663BDB">
      <w:pPr>
        <w:pStyle w:val="Output"/>
      </w:pPr>
      <w:r>
        <w:t>TASK [mongodb : MongoDB - Import public key] ******************************************************</w:t>
      </w:r>
    </w:p>
    <w:p w14:paraId="43EB6668" w14:textId="77777777" w:rsidR="00663BDB" w:rsidRDefault="00663BDB" w:rsidP="00663BDB">
      <w:pPr>
        <w:pStyle w:val="Output"/>
      </w:pPr>
      <w:r>
        <w:t>ok: [192.168.33.11]</w:t>
      </w:r>
    </w:p>
    <w:p w14:paraId="38C48843" w14:textId="77777777" w:rsidR="00663BDB" w:rsidRDefault="00663BDB" w:rsidP="00663BDB">
      <w:pPr>
        <w:pStyle w:val="Output"/>
      </w:pPr>
    </w:p>
    <w:p w14:paraId="66AC3C11" w14:textId="77777777" w:rsidR="00663BDB" w:rsidRDefault="00663BDB" w:rsidP="00663BDB">
      <w:pPr>
        <w:pStyle w:val="Output"/>
      </w:pPr>
      <w:r>
        <w:t>TASK [mongodb : MongoDB - Add repository] *********************************************************</w:t>
      </w:r>
    </w:p>
    <w:p w14:paraId="78894E2F" w14:textId="77777777" w:rsidR="00663BDB" w:rsidRDefault="00663BDB" w:rsidP="00663BDB">
      <w:pPr>
        <w:pStyle w:val="Output"/>
      </w:pPr>
      <w:r>
        <w:t>ok: [192.168.33.11]</w:t>
      </w:r>
    </w:p>
    <w:p w14:paraId="46896480" w14:textId="77777777" w:rsidR="00663BDB" w:rsidRDefault="00663BDB" w:rsidP="00663BDB">
      <w:pPr>
        <w:pStyle w:val="Output"/>
      </w:pPr>
    </w:p>
    <w:p w14:paraId="1FE14D0E" w14:textId="77777777" w:rsidR="00663BDB" w:rsidRDefault="00663BDB" w:rsidP="00663BDB">
      <w:pPr>
        <w:pStyle w:val="Output"/>
      </w:pPr>
      <w:r>
        <w:t>TASK [mongodb : MongoDB - Install MongoDB] ********************************************************</w:t>
      </w:r>
    </w:p>
    <w:p w14:paraId="2155E1A9" w14:textId="77777777" w:rsidR="00663BDB" w:rsidRDefault="00663BDB" w:rsidP="00663BDB">
      <w:pPr>
        <w:pStyle w:val="Output"/>
      </w:pPr>
      <w:r>
        <w:t>ok: [192.168.33.11]</w:t>
      </w:r>
    </w:p>
    <w:p w14:paraId="76BEE67C" w14:textId="77777777" w:rsidR="00663BDB" w:rsidRDefault="00663BDB" w:rsidP="00663BDB">
      <w:pPr>
        <w:pStyle w:val="Output"/>
      </w:pPr>
    </w:p>
    <w:p w14:paraId="149D17F0" w14:textId="77777777" w:rsidR="00663BDB" w:rsidRDefault="00663BDB" w:rsidP="00663BDB">
      <w:pPr>
        <w:pStyle w:val="Output"/>
      </w:pPr>
      <w:r>
        <w:t>TASK [mongodb : Start mongod] *********************************************************************</w:t>
      </w:r>
    </w:p>
    <w:p w14:paraId="69AC1373" w14:textId="77777777" w:rsidR="00663BDB" w:rsidRDefault="00663BDB" w:rsidP="00663BDB">
      <w:pPr>
        <w:pStyle w:val="Output"/>
      </w:pPr>
      <w:r>
        <w:t>changed: [192.168.33.11]</w:t>
      </w:r>
    </w:p>
    <w:p w14:paraId="097304A3" w14:textId="77777777" w:rsidR="00663BDB" w:rsidRDefault="00663BDB" w:rsidP="00663BDB">
      <w:pPr>
        <w:pStyle w:val="Output"/>
      </w:pPr>
    </w:p>
    <w:p w14:paraId="1C859D3C" w14:textId="77777777" w:rsidR="00663BDB" w:rsidRDefault="00663BDB" w:rsidP="00663BDB">
      <w:pPr>
        <w:pStyle w:val="Output"/>
      </w:pPr>
      <w:r>
        <w:t>TASK [nginx : Install nginx with latest version] **************************************************</w:t>
      </w:r>
    </w:p>
    <w:p w14:paraId="4CEDCD3B" w14:textId="77777777" w:rsidR="00663BDB" w:rsidRDefault="00663BDB" w:rsidP="00663BDB">
      <w:pPr>
        <w:pStyle w:val="Output"/>
      </w:pPr>
      <w:r>
        <w:t>ok: [192.168.33.11]</w:t>
      </w:r>
    </w:p>
    <w:p w14:paraId="59E72061" w14:textId="77777777" w:rsidR="00663BDB" w:rsidRDefault="00663BDB" w:rsidP="00663BDB">
      <w:pPr>
        <w:pStyle w:val="Output"/>
      </w:pPr>
    </w:p>
    <w:p w14:paraId="12D2222D" w14:textId="77777777" w:rsidR="00663BDB" w:rsidRDefault="00663BDB" w:rsidP="00663BDB">
      <w:pPr>
        <w:pStyle w:val="Output"/>
      </w:pPr>
      <w:r>
        <w:lastRenderedPageBreak/>
        <w:t>TASK [nginx : Insert Index Page] ******************************************************************</w:t>
      </w:r>
    </w:p>
    <w:p w14:paraId="2275D245" w14:textId="77777777" w:rsidR="00663BDB" w:rsidRDefault="00663BDB" w:rsidP="00663BDB">
      <w:pPr>
        <w:pStyle w:val="Output"/>
      </w:pPr>
      <w:r>
        <w:t>ok: [192.168.33.11]</w:t>
      </w:r>
    </w:p>
    <w:p w14:paraId="1D106434" w14:textId="77777777" w:rsidR="00663BDB" w:rsidRDefault="00663BDB" w:rsidP="00663BDB">
      <w:pPr>
        <w:pStyle w:val="Output"/>
      </w:pPr>
    </w:p>
    <w:p w14:paraId="18E0EF24" w14:textId="77777777" w:rsidR="00663BDB" w:rsidRDefault="00663BDB" w:rsidP="00663BDB">
      <w:pPr>
        <w:pStyle w:val="Output"/>
      </w:pPr>
      <w:r>
        <w:t>TASK [nginx : start nginx] ************************************************************************</w:t>
      </w:r>
    </w:p>
    <w:p w14:paraId="0843002A" w14:textId="77777777" w:rsidR="00663BDB" w:rsidRDefault="00663BDB" w:rsidP="00663BDB">
      <w:pPr>
        <w:pStyle w:val="Output"/>
      </w:pPr>
      <w:r>
        <w:t>ok: [192.168.33.11]</w:t>
      </w:r>
    </w:p>
    <w:p w14:paraId="0D69F4B2" w14:textId="77777777" w:rsidR="00663BDB" w:rsidRDefault="00663BDB" w:rsidP="00663BDB">
      <w:pPr>
        <w:pStyle w:val="Output"/>
      </w:pPr>
    </w:p>
    <w:p w14:paraId="34DD154D" w14:textId="0B01B3D5" w:rsidR="00663BDB" w:rsidRDefault="00663BDB" w:rsidP="00663BDB">
      <w:pPr>
        <w:pStyle w:val="Output"/>
      </w:pPr>
      <w:r>
        <w:t>PLAY RECAP ****************************************************************************</w:t>
      </w:r>
    </w:p>
    <w:p w14:paraId="41824454" w14:textId="3FE5B3FA" w:rsidR="00562C5F" w:rsidRDefault="00663BDB" w:rsidP="00663BDB">
      <w:pPr>
        <w:pStyle w:val="Output"/>
      </w:pPr>
      <w:r>
        <w:t xml:space="preserve">192.168.33.11 : </w:t>
      </w:r>
      <w:r w:rsidRPr="00C124E1">
        <w:rPr>
          <w:color w:val="00B050"/>
        </w:rPr>
        <w:t xml:space="preserve">ok=15   changed=5    </w:t>
      </w:r>
      <w:r>
        <w:t>unreachable=0    failed=0    skipped=</w:t>
      </w:r>
      <w:r w:rsidR="00CF60E0">
        <w:t>0</w:t>
      </w:r>
    </w:p>
    <w:p w14:paraId="3D8422EE" w14:textId="77777777" w:rsidR="00562C5F" w:rsidRDefault="00562C5F" w:rsidP="00562C5F"/>
    <w:p w14:paraId="113CEB31" w14:textId="77777777" w:rsidR="00562C5F" w:rsidRDefault="00562C5F" w:rsidP="00562C5F"/>
    <w:p w14:paraId="52890F4B" w14:textId="750A255C" w:rsidR="00831086" w:rsidRDefault="00842719" w:rsidP="00682005">
      <w:r>
        <w:t xml:space="preserve">Check Nginx Server </w:t>
      </w:r>
    </w:p>
    <w:p w14:paraId="21482280" w14:textId="3C661C71" w:rsidR="00842719" w:rsidRDefault="00842719" w:rsidP="00682005">
      <w:r>
        <w:rPr>
          <w:noProof/>
        </w:rPr>
        <w:drawing>
          <wp:inline distT="0" distB="0" distL="0" distR="0" wp14:anchorId="345DEC6D" wp14:editId="3644610F">
            <wp:extent cx="5943600" cy="2876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76550"/>
                    </a:xfrm>
                    <a:prstGeom prst="rect">
                      <a:avLst/>
                    </a:prstGeom>
                  </pic:spPr>
                </pic:pic>
              </a:graphicData>
            </a:graphic>
          </wp:inline>
        </w:drawing>
      </w:r>
    </w:p>
    <w:p w14:paraId="36968C65" w14:textId="4894D7EE" w:rsidR="00831086" w:rsidRDefault="00831086" w:rsidP="00682005"/>
    <w:p w14:paraId="112CAC1E" w14:textId="79D3A887" w:rsidR="00831086" w:rsidRDefault="00831086" w:rsidP="00682005"/>
    <w:p w14:paraId="47F534A2" w14:textId="24F112C7" w:rsidR="00831086" w:rsidRDefault="00831086" w:rsidP="00682005"/>
    <w:p w14:paraId="4F6A33A9" w14:textId="384CAC4B" w:rsidR="00831086" w:rsidRDefault="00831086" w:rsidP="00682005"/>
    <w:p w14:paraId="707A812D" w14:textId="26BA8393" w:rsidR="00831086" w:rsidRDefault="00831086" w:rsidP="00682005"/>
    <w:p w14:paraId="5C566B5A" w14:textId="7A614A70" w:rsidR="00831086" w:rsidRDefault="00831086" w:rsidP="00682005"/>
    <w:p w14:paraId="0171965D" w14:textId="7DA22202" w:rsidR="00831086" w:rsidRDefault="00831086" w:rsidP="00682005"/>
    <w:p w14:paraId="33DAAD8B" w14:textId="6624A381" w:rsidR="00831086" w:rsidRDefault="00B34375" w:rsidP="00B34375">
      <w:pPr>
        <w:pStyle w:val="Heading1"/>
      </w:pPr>
      <w:bookmarkStart w:id="24" w:name="_Toc32767977"/>
      <w:r>
        <w:lastRenderedPageBreak/>
        <w:t>Ansible - Loops</w:t>
      </w:r>
      <w:bookmarkEnd w:id="24"/>
    </w:p>
    <w:p w14:paraId="226FEA6B" w14:textId="77777777" w:rsidR="007466A5" w:rsidRPr="007466A5" w:rsidRDefault="007466A5" w:rsidP="007466A5">
      <w:r w:rsidRPr="007466A5">
        <w:t>Ansible loop provides a lot of methods to repeat certain tasks until a condition is met.</w:t>
      </w:r>
    </w:p>
    <w:p w14:paraId="3A80CD55" w14:textId="77777777" w:rsidR="007466A5" w:rsidRPr="007466A5" w:rsidRDefault="007466A5" w:rsidP="00777C58">
      <w:pPr>
        <w:spacing w:after="0"/>
      </w:pPr>
      <w:r w:rsidRPr="007466A5">
        <w:t>A basic example which can be used to install a lot of Linux packages can be written like the below example.</w:t>
      </w:r>
    </w:p>
    <w:p w14:paraId="7A521423" w14:textId="77777777" w:rsidR="007466A5" w:rsidRPr="007466A5" w:rsidRDefault="007466A5" w:rsidP="00847336">
      <w:pPr>
        <w:pStyle w:val="Output"/>
      </w:pPr>
      <w:r w:rsidRPr="007466A5">
        <w:t>- name: Ansible Loop example</w:t>
      </w:r>
    </w:p>
    <w:p w14:paraId="39DB6FE3" w14:textId="77777777" w:rsidR="007466A5" w:rsidRPr="007466A5" w:rsidRDefault="007466A5" w:rsidP="00847336">
      <w:pPr>
        <w:pStyle w:val="Output"/>
      </w:pPr>
      <w:r w:rsidRPr="007466A5">
        <w:t xml:space="preserve">  apt:</w:t>
      </w:r>
    </w:p>
    <w:p w14:paraId="326023F8" w14:textId="77777777" w:rsidR="007466A5" w:rsidRPr="007466A5" w:rsidRDefault="007466A5" w:rsidP="00847336">
      <w:pPr>
        <w:pStyle w:val="Output"/>
      </w:pPr>
      <w:r w:rsidRPr="007466A5">
        <w:t xml:space="preserve">    name: "{{ item }}"</w:t>
      </w:r>
    </w:p>
    <w:p w14:paraId="2D50A607" w14:textId="77777777" w:rsidR="007466A5" w:rsidRPr="007466A5" w:rsidRDefault="007466A5" w:rsidP="00847336">
      <w:pPr>
        <w:pStyle w:val="Output"/>
      </w:pPr>
      <w:r w:rsidRPr="007466A5">
        <w:t xml:space="preserve">    state: present</w:t>
      </w:r>
    </w:p>
    <w:p w14:paraId="09FE3895" w14:textId="77777777" w:rsidR="007466A5" w:rsidRPr="007466A5" w:rsidRDefault="007466A5" w:rsidP="00847336">
      <w:pPr>
        <w:pStyle w:val="Output"/>
      </w:pPr>
      <w:r w:rsidRPr="007466A5">
        <w:t xml:space="preserve">  with_items:</w:t>
      </w:r>
    </w:p>
    <w:p w14:paraId="78CD5E07" w14:textId="77777777" w:rsidR="007466A5" w:rsidRPr="007466A5" w:rsidRDefault="007466A5" w:rsidP="00847336">
      <w:pPr>
        <w:pStyle w:val="Output"/>
      </w:pPr>
      <w:r w:rsidRPr="007466A5">
        <w:t xml:space="preserve">     - python3</w:t>
      </w:r>
    </w:p>
    <w:p w14:paraId="799D31B1" w14:textId="77777777" w:rsidR="007466A5" w:rsidRPr="007466A5" w:rsidRDefault="007466A5" w:rsidP="00847336">
      <w:pPr>
        <w:pStyle w:val="Output"/>
      </w:pPr>
      <w:r w:rsidRPr="007466A5">
        <w:t xml:space="preserve">     - ca-certificates</w:t>
      </w:r>
    </w:p>
    <w:p w14:paraId="1E885CF2" w14:textId="77777777" w:rsidR="007466A5" w:rsidRPr="007466A5" w:rsidRDefault="007466A5" w:rsidP="00847336">
      <w:pPr>
        <w:pStyle w:val="Output"/>
      </w:pPr>
      <w:r w:rsidRPr="007466A5">
        <w:t xml:space="preserve">     - git</w:t>
      </w:r>
    </w:p>
    <w:p w14:paraId="0D6E5842" w14:textId="08794F9B" w:rsidR="007466A5" w:rsidRDefault="007466A5" w:rsidP="007466A5">
      <w:pPr>
        <w:rPr>
          <w:b/>
          <w:bCs/>
        </w:rPr>
      </w:pPr>
      <w:r w:rsidRPr="007466A5">
        <w:t>In the above task, instead of writing 3 separate task we have consolidated them into a </w:t>
      </w:r>
      <w:hyperlink r:id="rId30" w:tgtFrame="_blank" w:tooltip="Link added by VigLink" w:history="1">
        <w:r w:rsidRPr="007466A5">
          <w:rPr>
            <w:rStyle w:val="Hyperlink"/>
          </w:rPr>
          <w:t>single task</w:t>
        </w:r>
      </w:hyperlink>
      <w:r w:rsidRPr="007466A5">
        <w:t>.In each iteration, the value of </w:t>
      </w:r>
      <w:r w:rsidRPr="007466A5">
        <w:rPr>
          <w:b/>
          <w:bCs/>
        </w:rPr>
        <w:t>with_items </w:t>
      </w:r>
      <w:r w:rsidRPr="007466A5">
        <w:t>block will be inserted in place of </w:t>
      </w:r>
      <w:r w:rsidRPr="007466A5">
        <w:rPr>
          <w:b/>
          <w:bCs/>
        </w:rPr>
        <w:t>{{ item }}. </w:t>
      </w:r>
    </w:p>
    <w:p w14:paraId="61126E2F" w14:textId="77777777" w:rsidR="00211858" w:rsidRPr="007466A5" w:rsidRDefault="00211858" w:rsidP="007466A5"/>
    <w:p w14:paraId="5D3C888F" w14:textId="77777777" w:rsidR="007466A5" w:rsidRPr="007466A5" w:rsidRDefault="007466A5" w:rsidP="00211858">
      <w:pPr>
        <w:pStyle w:val="Heading4"/>
        <w:spacing w:after="0"/>
      </w:pPr>
      <w:r w:rsidRPr="007466A5">
        <w:t>Ansible loop with Index</w:t>
      </w:r>
    </w:p>
    <w:p w14:paraId="764FB2B5" w14:textId="77777777" w:rsidR="007466A5" w:rsidRPr="007466A5" w:rsidRDefault="007466A5" w:rsidP="00211858">
      <w:pPr>
        <w:spacing w:after="0"/>
      </w:pPr>
      <w:r w:rsidRPr="007466A5">
        <w:t>In some scenarios knowing the index value might come in handy. You can use the </w:t>
      </w:r>
      <w:r w:rsidRPr="007466A5">
        <w:rPr>
          <w:b/>
          <w:bCs/>
        </w:rPr>
        <w:t>“with indexed_items” </w:t>
      </w:r>
      <w:r w:rsidRPr="007466A5">
        <w:t>for this. The loop index will be available at </w:t>
      </w:r>
      <w:r w:rsidRPr="007466A5">
        <w:rPr>
          <w:b/>
          <w:bCs/>
        </w:rPr>
        <w:t>item.0</w:t>
      </w:r>
      <w:r w:rsidRPr="007466A5">
        <w:t> and the value will be available at </w:t>
      </w:r>
      <w:r w:rsidRPr="007466A5">
        <w:rPr>
          <w:b/>
          <w:bCs/>
        </w:rPr>
        <w:t>item.1</w:t>
      </w:r>
      <w:r w:rsidRPr="007466A5">
        <w:t>. index value starts at zero as usual.</w:t>
      </w:r>
    </w:p>
    <w:p w14:paraId="6A87C502" w14:textId="77777777" w:rsidR="007466A5" w:rsidRPr="007466A5" w:rsidRDefault="007466A5" w:rsidP="00847336">
      <w:pPr>
        <w:pStyle w:val="Output"/>
      </w:pPr>
      <w:r w:rsidRPr="007466A5">
        <w:t>- hosts: all</w:t>
      </w:r>
    </w:p>
    <w:p w14:paraId="759DD649" w14:textId="77777777" w:rsidR="007466A5" w:rsidRPr="007466A5" w:rsidRDefault="007466A5" w:rsidP="00847336">
      <w:pPr>
        <w:pStyle w:val="Output"/>
      </w:pPr>
      <w:r w:rsidRPr="007466A5">
        <w:t xml:space="preserve">  tasks:</w:t>
      </w:r>
    </w:p>
    <w:p w14:paraId="43329253" w14:textId="77777777" w:rsidR="007466A5" w:rsidRPr="007466A5" w:rsidRDefault="007466A5" w:rsidP="00847336">
      <w:pPr>
        <w:pStyle w:val="Output"/>
      </w:pPr>
      <w:r w:rsidRPr="007466A5">
        <w:t xml:space="preserve">  - name: Ansible loop with index example</w:t>
      </w:r>
    </w:p>
    <w:p w14:paraId="062451E6" w14:textId="77777777" w:rsidR="007466A5" w:rsidRPr="007466A5" w:rsidRDefault="007466A5" w:rsidP="00847336">
      <w:pPr>
        <w:pStyle w:val="Output"/>
      </w:pPr>
      <w:r w:rsidRPr="007466A5">
        <w:t xml:space="preserve">    debug:</w:t>
      </w:r>
    </w:p>
    <w:p w14:paraId="3A668C91" w14:textId="77777777" w:rsidR="007466A5" w:rsidRPr="007466A5" w:rsidRDefault="007466A5" w:rsidP="00847336">
      <w:pPr>
        <w:pStyle w:val="Output"/>
      </w:pPr>
      <w:r w:rsidRPr="007466A5">
        <w:t xml:space="preserve">      msg: "echo loop index at {{ item.0 }} and value at {{item.1}}"</w:t>
      </w:r>
    </w:p>
    <w:p w14:paraId="0B2B705E" w14:textId="77777777" w:rsidR="007466A5" w:rsidRPr="007466A5" w:rsidRDefault="007466A5" w:rsidP="00847336">
      <w:pPr>
        <w:pStyle w:val="Output"/>
      </w:pPr>
      <w:r w:rsidRPr="007466A5">
        <w:t xml:space="preserve">    with_indexed_items:</w:t>
      </w:r>
    </w:p>
    <w:p w14:paraId="1C8289E3" w14:textId="77777777" w:rsidR="007466A5" w:rsidRPr="007466A5" w:rsidRDefault="007466A5" w:rsidP="00847336">
      <w:pPr>
        <w:pStyle w:val="Output"/>
      </w:pPr>
      <w:r w:rsidRPr="007466A5">
        <w:t xml:space="preserve">      - "hello1"</w:t>
      </w:r>
    </w:p>
    <w:p w14:paraId="56F084BB" w14:textId="77777777" w:rsidR="007466A5" w:rsidRPr="007466A5" w:rsidRDefault="007466A5" w:rsidP="00847336">
      <w:pPr>
        <w:pStyle w:val="Output"/>
      </w:pPr>
      <w:r w:rsidRPr="007466A5">
        <w:t xml:space="preserve">      - "hello2"</w:t>
      </w:r>
    </w:p>
    <w:p w14:paraId="6420EDC5" w14:textId="77777777" w:rsidR="007466A5" w:rsidRPr="007466A5" w:rsidRDefault="007466A5" w:rsidP="00847336">
      <w:pPr>
        <w:pStyle w:val="Output"/>
      </w:pPr>
      <w:r w:rsidRPr="007466A5">
        <w:t xml:space="preserve">      - "hello3"</w:t>
      </w:r>
    </w:p>
    <w:p w14:paraId="41579372" w14:textId="77777777" w:rsidR="00847336" w:rsidRDefault="00847336" w:rsidP="007466A5"/>
    <w:p w14:paraId="5E4E97B9" w14:textId="21A7E70D" w:rsidR="007466A5" w:rsidRPr="007466A5" w:rsidRDefault="007466A5" w:rsidP="00847336">
      <w:pPr>
        <w:spacing w:after="0"/>
      </w:pPr>
      <w:r w:rsidRPr="007466A5">
        <w:t>You can also make changes to the index value like addition, subtraction etc.</w:t>
      </w:r>
    </w:p>
    <w:p w14:paraId="081F8966" w14:textId="77777777" w:rsidR="007466A5" w:rsidRPr="007466A5" w:rsidRDefault="007466A5" w:rsidP="00847336">
      <w:pPr>
        <w:pStyle w:val="Output"/>
      </w:pPr>
      <w:r w:rsidRPr="007466A5">
        <w:t xml:space="preserve">  - name: Ansible loop with index modification example</w:t>
      </w:r>
    </w:p>
    <w:p w14:paraId="3CE6C4D4" w14:textId="77777777" w:rsidR="007466A5" w:rsidRPr="007466A5" w:rsidRDefault="007466A5" w:rsidP="00847336">
      <w:pPr>
        <w:pStyle w:val="Output"/>
      </w:pPr>
      <w:r w:rsidRPr="007466A5">
        <w:t xml:space="preserve">    debug:</w:t>
      </w:r>
    </w:p>
    <w:p w14:paraId="7C19CA62" w14:textId="77777777" w:rsidR="007466A5" w:rsidRPr="007466A5" w:rsidRDefault="007466A5" w:rsidP="00847336">
      <w:pPr>
        <w:pStyle w:val="Output"/>
      </w:pPr>
      <w:r w:rsidRPr="007466A5">
        <w:t xml:space="preserve">      msg: "echo loop index at {{ item.0 + 1}} and value at {{item.1}}"</w:t>
      </w:r>
    </w:p>
    <w:p w14:paraId="71FCD3EE" w14:textId="1B19FD02" w:rsidR="00847336" w:rsidRDefault="00847336" w:rsidP="00211858">
      <w:pPr>
        <w:spacing w:after="0"/>
      </w:pPr>
    </w:p>
    <w:p w14:paraId="4F0BF9D6" w14:textId="77777777" w:rsidR="00211858" w:rsidRDefault="00211858" w:rsidP="007466A5"/>
    <w:p w14:paraId="04761BD9" w14:textId="3A8A982D" w:rsidR="007466A5" w:rsidRPr="007466A5" w:rsidRDefault="007466A5" w:rsidP="00531B84">
      <w:pPr>
        <w:pStyle w:val="Heading4"/>
      </w:pPr>
      <w:r w:rsidRPr="007466A5">
        <w:t>Ansible loop with conditional</w:t>
      </w:r>
    </w:p>
    <w:p w14:paraId="42170C41" w14:textId="77777777" w:rsidR="007466A5" w:rsidRPr="007466A5" w:rsidRDefault="007466A5" w:rsidP="007466A5">
      <w:r w:rsidRPr="007466A5">
        <w:t>You can also use the “</w:t>
      </w:r>
      <w:r w:rsidRPr="007466A5">
        <w:rPr>
          <w:b/>
          <w:bCs/>
        </w:rPr>
        <w:t>when”</w:t>
      </w:r>
      <w:r w:rsidRPr="007466A5">
        <w:t> conditional statement along with the loop structure. Thus you can control the looping based on a variable or system facts.</w:t>
      </w:r>
    </w:p>
    <w:p w14:paraId="093DEAD7" w14:textId="77777777" w:rsidR="007466A5" w:rsidRPr="007466A5" w:rsidRDefault="007466A5" w:rsidP="007466A5">
      <w:r w:rsidRPr="007466A5">
        <w:t>The following example will run the task when the loop value is the same as the “loop_1” variable. Note that “</w:t>
      </w:r>
      <w:r w:rsidRPr="007466A5">
        <w:rPr>
          <w:b/>
          <w:bCs/>
        </w:rPr>
        <w:t>item</w:t>
      </w:r>
      <w:r w:rsidRPr="007466A5">
        <w:t>” is not enclosed in double brackets.</w:t>
      </w:r>
    </w:p>
    <w:p w14:paraId="2766E9B0" w14:textId="77777777" w:rsidR="007466A5" w:rsidRPr="007466A5" w:rsidRDefault="007466A5" w:rsidP="007466A5">
      <w:pPr>
        <w:pStyle w:val="Output"/>
      </w:pPr>
      <w:r w:rsidRPr="007466A5">
        <w:lastRenderedPageBreak/>
        <w:t>- hosts: all</w:t>
      </w:r>
    </w:p>
    <w:p w14:paraId="321FC587" w14:textId="77777777" w:rsidR="007466A5" w:rsidRPr="007466A5" w:rsidRDefault="007466A5" w:rsidP="007466A5">
      <w:pPr>
        <w:pStyle w:val="Output"/>
      </w:pPr>
      <w:r w:rsidRPr="007466A5">
        <w:t xml:space="preserve">  vars:</w:t>
      </w:r>
    </w:p>
    <w:p w14:paraId="07E9958D" w14:textId="77777777" w:rsidR="007466A5" w:rsidRPr="007466A5" w:rsidRDefault="007466A5" w:rsidP="007466A5">
      <w:pPr>
        <w:pStyle w:val="Output"/>
      </w:pPr>
      <w:r w:rsidRPr="007466A5">
        <w:t xml:space="preserve">    loop_1: "hello1"</w:t>
      </w:r>
    </w:p>
    <w:p w14:paraId="271AFCF8" w14:textId="77777777" w:rsidR="007466A5" w:rsidRPr="007466A5" w:rsidRDefault="007466A5" w:rsidP="007466A5">
      <w:pPr>
        <w:pStyle w:val="Output"/>
      </w:pPr>
      <w:r w:rsidRPr="007466A5">
        <w:t xml:space="preserve">  tasks:</w:t>
      </w:r>
    </w:p>
    <w:p w14:paraId="51677927" w14:textId="77777777" w:rsidR="007466A5" w:rsidRPr="007466A5" w:rsidRDefault="007466A5" w:rsidP="007466A5">
      <w:pPr>
        <w:pStyle w:val="Output"/>
      </w:pPr>
      <w:r w:rsidRPr="007466A5">
        <w:t xml:space="preserve">  - name: Ansible loop with conditional example</w:t>
      </w:r>
    </w:p>
    <w:p w14:paraId="099FBCD1" w14:textId="77777777" w:rsidR="007466A5" w:rsidRPr="007466A5" w:rsidRDefault="007466A5" w:rsidP="007466A5">
      <w:pPr>
        <w:pStyle w:val="Output"/>
      </w:pPr>
      <w:r w:rsidRPr="007466A5">
        <w:t xml:space="preserve">    debug:</w:t>
      </w:r>
    </w:p>
    <w:p w14:paraId="501B43C4" w14:textId="77777777" w:rsidR="007466A5" w:rsidRPr="007466A5" w:rsidRDefault="007466A5" w:rsidP="007466A5">
      <w:pPr>
        <w:pStyle w:val="Output"/>
      </w:pPr>
      <w:r w:rsidRPr="007466A5">
        <w:t xml:space="preserve">      msg: "{{ item }}"</w:t>
      </w:r>
    </w:p>
    <w:p w14:paraId="410385A1" w14:textId="77777777" w:rsidR="007466A5" w:rsidRPr="007466A5" w:rsidRDefault="007466A5" w:rsidP="007466A5">
      <w:pPr>
        <w:pStyle w:val="Output"/>
      </w:pPr>
      <w:r w:rsidRPr="007466A5">
        <w:t xml:space="preserve">    with_items:</w:t>
      </w:r>
    </w:p>
    <w:p w14:paraId="3F2A39A5" w14:textId="77777777" w:rsidR="007466A5" w:rsidRPr="007466A5" w:rsidRDefault="007466A5" w:rsidP="007466A5">
      <w:pPr>
        <w:pStyle w:val="Output"/>
      </w:pPr>
      <w:r w:rsidRPr="007466A5">
        <w:t xml:space="preserve">      - "hello1"</w:t>
      </w:r>
    </w:p>
    <w:p w14:paraId="51F245B5" w14:textId="77777777" w:rsidR="007466A5" w:rsidRPr="007466A5" w:rsidRDefault="007466A5" w:rsidP="007466A5">
      <w:pPr>
        <w:pStyle w:val="Output"/>
      </w:pPr>
      <w:r w:rsidRPr="007466A5">
        <w:t xml:space="preserve">      - "hello2"</w:t>
      </w:r>
    </w:p>
    <w:p w14:paraId="566917A1" w14:textId="77777777" w:rsidR="007466A5" w:rsidRPr="007466A5" w:rsidRDefault="007466A5" w:rsidP="007466A5">
      <w:pPr>
        <w:pStyle w:val="Output"/>
      </w:pPr>
      <w:r w:rsidRPr="007466A5">
        <w:t xml:space="preserve">      - "hello3"</w:t>
      </w:r>
    </w:p>
    <w:p w14:paraId="18BC6464" w14:textId="77777777" w:rsidR="007466A5" w:rsidRPr="007466A5" w:rsidRDefault="007466A5" w:rsidP="007466A5">
      <w:pPr>
        <w:pStyle w:val="Output"/>
      </w:pPr>
      <w:r w:rsidRPr="007466A5">
        <w:t xml:space="preserve">    when: item == "{{ loop_1 }}"</w:t>
      </w:r>
    </w:p>
    <w:p w14:paraId="42177FDD" w14:textId="77777777" w:rsidR="007466A5" w:rsidRDefault="007466A5" w:rsidP="00682005"/>
    <w:p w14:paraId="565D8BE4" w14:textId="5DCC8B02" w:rsidR="008D0E55" w:rsidRDefault="008D0E55" w:rsidP="00682005"/>
    <w:p w14:paraId="0AFDBC1F" w14:textId="08466F49" w:rsidR="008D0E55" w:rsidRDefault="002A3450" w:rsidP="002A3450">
      <w:pPr>
        <w:pStyle w:val="Heading1"/>
      </w:pPr>
      <w:bookmarkStart w:id="25" w:name="_Toc32767978"/>
      <w:r w:rsidRPr="002A3450">
        <w:t>Ansible</w:t>
      </w:r>
      <w:r w:rsidR="004712AB">
        <w:t xml:space="preserve"> – </w:t>
      </w:r>
      <w:r w:rsidRPr="002A3450">
        <w:t>Tags</w:t>
      </w:r>
      <w:bookmarkEnd w:id="25"/>
    </w:p>
    <w:p w14:paraId="6D33F6EC" w14:textId="77777777" w:rsidR="00E47396" w:rsidRPr="00E47396" w:rsidRDefault="00E47396" w:rsidP="00E47396">
      <w:r w:rsidRPr="00E47396">
        <w:t>If you have a large playbook, it becomes useful to be able to run only a specific part of it rather than running everything in the playbook. Ansible supports a tag attribute for this reason.</w:t>
      </w:r>
    </w:p>
    <w:p w14:paraId="7D949D70" w14:textId="77777777" w:rsidR="00E47396" w:rsidRPr="00E47396" w:rsidRDefault="00E47396" w:rsidP="00E47396">
      <w:r w:rsidRPr="00E47396">
        <w:t>When you apply tags on things, then you can control whether they are executed by adding command-line options.</w:t>
      </w:r>
    </w:p>
    <w:p w14:paraId="4968CC7F" w14:textId="77777777" w:rsidR="00E47396" w:rsidRPr="00E47396" w:rsidRDefault="00E47396" w:rsidP="00E47396">
      <w:r w:rsidRPr="00E47396">
        <w:t>When you execute a playbook, you can filter tasks based on the tags in two ways, such as:</w:t>
      </w:r>
    </w:p>
    <w:p w14:paraId="5479F2E3" w14:textId="77777777" w:rsidR="00E47396" w:rsidRPr="00E47396" w:rsidRDefault="00E47396" w:rsidP="009A37DC">
      <w:pPr>
        <w:pStyle w:val="ListParagraph"/>
        <w:numPr>
          <w:ilvl w:val="0"/>
          <w:numId w:val="22"/>
        </w:numPr>
      </w:pPr>
      <w:r w:rsidRPr="00E47396">
        <w:t>On the command line, with the </w:t>
      </w:r>
      <w:r w:rsidRPr="00E47396">
        <w:rPr>
          <w:b/>
          <w:bCs/>
        </w:rPr>
        <w:t>-tags</w:t>
      </w:r>
      <w:r w:rsidRPr="00E47396">
        <w:t> or </w:t>
      </w:r>
      <w:r w:rsidRPr="00E47396">
        <w:rPr>
          <w:b/>
          <w:bCs/>
        </w:rPr>
        <w:t>-skip-tags</w:t>
      </w:r>
      <w:r w:rsidRPr="00E47396">
        <w:t> options.</w:t>
      </w:r>
    </w:p>
    <w:p w14:paraId="6567C4A1" w14:textId="77777777" w:rsidR="00E47396" w:rsidRPr="00E47396" w:rsidRDefault="00E47396" w:rsidP="009A37DC">
      <w:pPr>
        <w:pStyle w:val="ListParagraph"/>
        <w:numPr>
          <w:ilvl w:val="0"/>
          <w:numId w:val="22"/>
        </w:numPr>
      </w:pPr>
      <w:r w:rsidRPr="00E47396">
        <w:t>In Ansible configuration settings, with the </w:t>
      </w:r>
      <w:r w:rsidRPr="00E47396">
        <w:rPr>
          <w:b/>
          <w:bCs/>
        </w:rPr>
        <w:t>TAGS_RUN</w:t>
      </w:r>
      <w:r w:rsidRPr="00E47396">
        <w:t> and </w:t>
      </w:r>
      <w:r w:rsidRPr="00E47396">
        <w:rPr>
          <w:b/>
          <w:bCs/>
        </w:rPr>
        <w:t>TAGS_SKIP</w:t>
      </w:r>
      <w:r w:rsidRPr="00E47396">
        <w:t> options.</w:t>
      </w:r>
    </w:p>
    <w:p w14:paraId="2A3DC4C8" w14:textId="58AE6EC9" w:rsidR="00E47396" w:rsidRDefault="00E47396" w:rsidP="000D5B22">
      <w:pPr>
        <w:spacing w:after="0"/>
      </w:pPr>
      <w:r w:rsidRPr="00E47396">
        <w:t>an example that tags two tasks with different tags, such as:</w:t>
      </w:r>
    </w:p>
    <w:p w14:paraId="49B615F0" w14:textId="77777777" w:rsidR="00E47396" w:rsidRDefault="00E47396" w:rsidP="00E47396">
      <w:pPr>
        <w:pStyle w:val="Output"/>
      </w:pPr>
      <w:r>
        <w:t xml:space="preserve">tasks:  </w:t>
      </w:r>
    </w:p>
    <w:p w14:paraId="69747D57" w14:textId="77777777" w:rsidR="00E47396" w:rsidRDefault="00E47396" w:rsidP="00E47396">
      <w:pPr>
        <w:pStyle w:val="Output"/>
      </w:pPr>
      <w:r>
        <w:t xml:space="preserve">- yum:  </w:t>
      </w:r>
    </w:p>
    <w:p w14:paraId="34F954B0" w14:textId="77777777" w:rsidR="00E47396" w:rsidRDefault="00E47396" w:rsidP="00E47396">
      <w:pPr>
        <w:pStyle w:val="Output"/>
      </w:pPr>
      <w:r>
        <w:t xml:space="preserve">    name: "{{ item }}"  </w:t>
      </w:r>
    </w:p>
    <w:p w14:paraId="5C32B4DC" w14:textId="77777777" w:rsidR="00E47396" w:rsidRDefault="00E47396" w:rsidP="00E47396">
      <w:pPr>
        <w:pStyle w:val="Output"/>
      </w:pPr>
      <w:r>
        <w:t xml:space="preserve">    state: present  </w:t>
      </w:r>
    </w:p>
    <w:p w14:paraId="20513C5B" w14:textId="77777777" w:rsidR="00E47396" w:rsidRDefault="00E47396" w:rsidP="00E47396">
      <w:pPr>
        <w:pStyle w:val="Output"/>
      </w:pPr>
      <w:r>
        <w:t xml:space="preserve">  loop:  </w:t>
      </w:r>
    </w:p>
    <w:p w14:paraId="67854021" w14:textId="77777777" w:rsidR="00E47396" w:rsidRDefault="00E47396" w:rsidP="00E47396">
      <w:pPr>
        <w:pStyle w:val="Output"/>
      </w:pPr>
      <w:r>
        <w:t xml:space="preserve">  - httpd  </w:t>
      </w:r>
    </w:p>
    <w:p w14:paraId="7DFA205B" w14:textId="77777777" w:rsidR="00E47396" w:rsidRDefault="00E47396" w:rsidP="00E47396">
      <w:pPr>
        <w:pStyle w:val="Output"/>
      </w:pPr>
      <w:r>
        <w:t xml:space="preserve">  - memcached  </w:t>
      </w:r>
    </w:p>
    <w:p w14:paraId="7FB83240" w14:textId="77777777" w:rsidR="00E47396" w:rsidRDefault="00E47396" w:rsidP="00E47396">
      <w:pPr>
        <w:pStyle w:val="Output"/>
      </w:pPr>
      <w:r>
        <w:t xml:space="preserve">  tags:  </w:t>
      </w:r>
    </w:p>
    <w:p w14:paraId="586CB05E" w14:textId="77777777" w:rsidR="00E47396" w:rsidRDefault="00E47396" w:rsidP="00E47396">
      <w:pPr>
        <w:pStyle w:val="Output"/>
      </w:pPr>
      <w:r>
        <w:t xml:space="preserve">  - </w:t>
      </w:r>
      <w:r w:rsidRPr="00E47396">
        <w:rPr>
          <w:color w:val="FF0000"/>
        </w:rPr>
        <w:t xml:space="preserve">packages  </w:t>
      </w:r>
    </w:p>
    <w:p w14:paraId="5CB6EE5F" w14:textId="77777777" w:rsidR="00E47396" w:rsidRDefault="00E47396" w:rsidP="00E47396">
      <w:pPr>
        <w:pStyle w:val="Output"/>
      </w:pPr>
      <w:r>
        <w:t xml:space="preserve">  </w:t>
      </w:r>
    </w:p>
    <w:p w14:paraId="70E3A5C0" w14:textId="77777777" w:rsidR="00E47396" w:rsidRDefault="00E47396" w:rsidP="00E47396">
      <w:pPr>
        <w:pStyle w:val="Output"/>
      </w:pPr>
      <w:r>
        <w:t xml:space="preserve">- template:  </w:t>
      </w:r>
    </w:p>
    <w:p w14:paraId="685A9E86" w14:textId="77777777" w:rsidR="00E47396" w:rsidRDefault="00E47396" w:rsidP="00E47396">
      <w:pPr>
        <w:pStyle w:val="Output"/>
      </w:pPr>
      <w:r>
        <w:t xml:space="preserve">    src: templates/src.j2  </w:t>
      </w:r>
    </w:p>
    <w:p w14:paraId="77806A8B" w14:textId="77777777" w:rsidR="00E47396" w:rsidRDefault="00E47396" w:rsidP="00E47396">
      <w:pPr>
        <w:pStyle w:val="Output"/>
      </w:pPr>
      <w:r>
        <w:t xml:space="preserve">    dest: /etc/foo.conf  </w:t>
      </w:r>
    </w:p>
    <w:p w14:paraId="14845DF8" w14:textId="77777777" w:rsidR="00E47396" w:rsidRDefault="00E47396" w:rsidP="00E47396">
      <w:pPr>
        <w:pStyle w:val="Output"/>
      </w:pPr>
      <w:r>
        <w:t xml:space="preserve">  tags:  </w:t>
      </w:r>
    </w:p>
    <w:p w14:paraId="501C40B6" w14:textId="3515B628" w:rsidR="00E47396" w:rsidRDefault="00E47396" w:rsidP="00E47396">
      <w:pPr>
        <w:pStyle w:val="Output"/>
      </w:pPr>
      <w:r>
        <w:t xml:space="preserve">  - </w:t>
      </w:r>
      <w:r w:rsidRPr="00E47396">
        <w:rPr>
          <w:b/>
          <w:bCs/>
          <w:color w:val="FF0000"/>
        </w:rPr>
        <w:t>configuration</w:t>
      </w:r>
    </w:p>
    <w:p w14:paraId="7042BADC" w14:textId="57782E89" w:rsidR="00E47396" w:rsidRDefault="00E47396" w:rsidP="00682005"/>
    <w:p w14:paraId="7F39F66D" w14:textId="06A32778" w:rsidR="000D5B22" w:rsidRDefault="000D5B22" w:rsidP="000D5B22">
      <w:pPr>
        <w:spacing w:after="0"/>
      </w:pPr>
      <w:r>
        <w:t>If you want to run the configuration and packages part of a very long playbook, then you can use the -tags option on the command line.</w:t>
      </w:r>
    </w:p>
    <w:p w14:paraId="389E1151" w14:textId="6DAFA6E9" w:rsidR="000D5B22" w:rsidRDefault="000D5B22" w:rsidP="000D5B22">
      <w:pPr>
        <w:pStyle w:val="Output"/>
      </w:pPr>
      <w:r>
        <w:t>ansible-playbook example.yml --tags "</w:t>
      </w:r>
      <w:r w:rsidRPr="000D5B22">
        <w:rPr>
          <w:color w:val="0000FF"/>
        </w:rPr>
        <w:t>configuration,packages</w:t>
      </w:r>
      <w:r>
        <w:t xml:space="preserve">"  </w:t>
      </w:r>
    </w:p>
    <w:p w14:paraId="7B6D3DD1" w14:textId="28E9768F" w:rsidR="00E47396" w:rsidRDefault="00E47396" w:rsidP="00682005"/>
    <w:p w14:paraId="4C509577" w14:textId="77777777" w:rsidR="000D5B22" w:rsidRPr="000D5B22" w:rsidRDefault="000D5B22" w:rsidP="000D5B22">
      <w:pPr>
        <w:spacing w:after="0"/>
        <w:rPr>
          <w:lang w:eastAsia="en-US"/>
        </w:rPr>
      </w:pPr>
      <w:r w:rsidRPr="000D5B22">
        <w:rPr>
          <w:lang w:eastAsia="en-US"/>
        </w:rPr>
        <w:lastRenderedPageBreak/>
        <w:t>if you want to run a playbook without certain tagged tasks, then you can use the </w:t>
      </w:r>
      <w:r w:rsidRPr="000D5B22">
        <w:rPr>
          <w:b/>
          <w:bCs/>
          <w:lang w:eastAsia="en-US"/>
        </w:rPr>
        <w:t>-skip-tags</w:t>
      </w:r>
      <w:r w:rsidRPr="000D5B22">
        <w:rPr>
          <w:lang w:eastAsia="en-US"/>
        </w:rPr>
        <w:t> command-line option.</w:t>
      </w:r>
    </w:p>
    <w:p w14:paraId="4A82E38D" w14:textId="77777777" w:rsidR="000D5B22" w:rsidRPr="000D5B22" w:rsidRDefault="000D5B22" w:rsidP="000D5B22">
      <w:pPr>
        <w:pStyle w:val="Output"/>
        <w:rPr>
          <w:lang w:eastAsia="en-US"/>
        </w:rPr>
      </w:pPr>
      <w:r w:rsidRPr="000D5B22">
        <w:rPr>
          <w:bdr w:val="none" w:sz="0" w:space="0" w:color="auto" w:frame="1"/>
          <w:lang w:eastAsia="en-US"/>
        </w:rPr>
        <w:t>ansible-playbook example.yml --skip-tags </w:t>
      </w:r>
      <w:r w:rsidRPr="000D5B22">
        <w:rPr>
          <w:color w:val="0000FF"/>
          <w:bdr w:val="none" w:sz="0" w:space="0" w:color="auto" w:frame="1"/>
          <w:lang w:eastAsia="en-US"/>
        </w:rPr>
        <w:t>"packages"</w:t>
      </w:r>
      <w:r w:rsidRPr="000D5B22">
        <w:rPr>
          <w:bdr w:val="none" w:sz="0" w:space="0" w:color="auto" w:frame="1"/>
          <w:lang w:eastAsia="en-US"/>
        </w:rPr>
        <w:t>  </w:t>
      </w:r>
    </w:p>
    <w:p w14:paraId="1F761AB3" w14:textId="77777777" w:rsidR="00E47396" w:rsidRDefault="00E47396" w:rsidP="00682005"/>
    <w:p w14:paraId="5891D9DB" w14:textId="77777777" w:rsidR="00EB1FD9" w:rsidRDefault="00EB1FD9" w:rsidP="00EB1FD9"/>
    <w:p w14:paraId="432E3D87" w14:textId="79718DBD" w:rsidR="00EB1FD9" w:rsidRDefault="00EB1FD9" w:rsidP="00EB1FD9">
      <w:pPr>
        <w:pStyle w:val="Heading1"/>
      </w:pPr>
      <w:bookmarkStart w:id="26" w:name="_Toc32767979"/>
      <w:r>
        <w:t xml:space="preserve">Ansible </w:t>
      </w:r>
      <w:r w:rsidR="003903CD">
        <w:t xml:space="preserve">– </w:t>
      </w:r>
      <w:r>
        <w:t>Templates</w:t>
      </w:r>
      <w:bookmarkEnd w:id="26"/>
      <w:r w:rsidR="003903CD">
        <w:t xml:space="preserve"> </w:t>
      </w:r>
    </w:p>
    <w:p w14:paraId="447C1908" w14:textId="56EF388E" w:rsidR="00EB1FD9" w:rsidRDefault="00ED1229" w:rsidP="00682005">
      <w:r w:rsidRPr="00ED1229">
        <w:t>Managing configurations of multiple servers and environments are one of the significant uses of Ansible. But these configuration files may vary for each remote servers or each cluster. But apart from some few parameters, all other settings will be same.</w:t>
      </w:r>
    </w:p>
    <w:p w14:paraId="7B0F61EF" w14:textId="6E7D728C" w:rsidR="00565BD3" w:rsidRDefault="00565BD3" w:rsidP="00682005">
      <w:r w:rsidRPr="00565BD3">
        <w:t>A template in Ansible is a file which contains all your configuration parameters, but the dynamic values are given as variables. During the playbook execution, depending on the conditions like which cluster you are using, the variables will be replaced with the relevant values.</w:t>
      </w:r>
    </w:p>
    <w:p w14:paraId="3335F79F" w14:textId="201B6C8B" w:rsidR="00E91760" w:rsidRPr="00E91760" w:rsidRDefault="00E91760" w:rsidP="00E91760">
      <w:r w:rsidRPr="00E91760">
        <w:t>The variables in a template file will be denoted by the double curly braces, ‘{{ variables }}’.</w:t>
      </w:r>
      <w:r w:rsidR="00F26CCF" w:rsidRPr="00F26CCF">
        <w:rPr>
          <w:rFonts w:ascii="Cambo" w:hAnsi="Cambo"/>
          <w:color w:val="696969"/>
          <w:sz w:val="29"/>
          <w:szCs w:val="29"/>
          <w:shd w:val="clear" w:color="auto" w:fill="FFFFFF"/>
        </w:rPr>
        <w:t xml:space="preserve"> </w:t>
      </w:r>
      <w:r w:rsidR="00F26CCF" w:rsidRPr="00F26CCF">
        <w:t>The template files will usually have the .j2 extension, which denotes the Jinja2 templating engine used.</w:t>
      </w:r>
    </w:p>
    <w:p w14:paraId="1B1B4FEA" w14:textId="77777777" w:rsidR="000A67C9" w:rsidRPr="000A67C9" w:rsidRDefault="000A67C9" w:rsidP="000A67C9">
      <w:pPr>
        <w:spacing w:after="0"/>
      </w:pPr>
      <w:r w:rsidRPr="000A67C9">
        <w:rPr>
          <w:b/>
          <w:bCs/>
        </w:rPr>
        <w:t>A Basic Example</w:t>
      </w:r>
    </w:p>
    <w:p w14:paraId="01D58C78" w14:textId="77777777" w:rsidR="000A67C9" w:rsidRPr="000A67C9" w:rsidRDefault="000A67C9" w:rsidP="000A67C9">
      <w:r w:rsidRPr="000A67C9">
        <w:t>In the following task, I am using the template module on the example1.j2 file which will replace the default variables with values given in the playbook.</w:t>
      </w:r>
    </w:p>
    <w:p w14:paraId="787A7D81" w14:textId="77777777" w:rsidR="000A67C9" w:rsidRPr="000A67C9" w:rsidRDefault="000A67C9" w:rsidP="00211858">
      <w:pPr>
        <w:spacing w:after="0"/>
        <w:rPr>
          <w:b/>
          <w:bCs/>
        </w:rPr>
      </w:pPr>
      <w:r w:rsidRPr="000A67C9">
        <w:rPr>
          <w:b/>
          <w:bCs/>
        </w:rPr>
        <w:t>File: Playbook.yml</w:t>
      </w:r>
    </w:p>
    <w:p w14:paraId="0E2DBAA0" w14:textId="77777777" w:rsidR="000A67C9" w:rsidRPr="000A67C9" w:rsidRDefault="000A67C9" w:rsidP="000A67C9">
      <w:pPr>
        <w:pStyle w:val="Output"/>
      </w:pPr>
      <w:r w:rsidRPr="000A67C9">
        <w:t>---</w:t>
      </w:r>
    </w:p>
    <w:p w14:paraId="0B5D40CE" w14:textId="77777777" w:rsidR="000A67C9" w:rsidRPr="000A67C9" w:rsidRDefault="000A67C9" w:rsidP="000A67C9">
      <w:pPr>
        <w:pStyle w:val="Output"/>
      </w:pPr>
      <w:r w:rsidRPr="000A67C9">
        <w:t>- hosts: all</w:t>
      </w:r>
    </w:p>
    <w:p w14:paraId="138BC68D" w14:textId="77777777" w:rsidR="000A67C9" w:rsidRPr="000A67C9" w:rsidRDefault="000A67C9" w:rsidP="000A67C9">
      <w:pPr>
        <w:pStyle w:val="Output"/>
      </w:pPr>
      <w:r w:rsidRPr="000A67C9">
        <w:t xml:space="preserve">  vars:</w:t>
      </w:r>
    </w:p>
    <w:p w14:paraId="744CCD09" w14:textId="77777777" w:rsidR="000A67C9" w:rsidRPr="000A67C9" w:rsidRDefault="000A67C9" w:rsidP="000A67C9">
      <w:pPr>
        <w:pStyle w:val="Output"/>
      </w:pPr>
      <w:r w:rsidRPr="000A67C9">
        <w:t xml:space="preserve">    variable1: 'Hello...!!!'</w:t>
      </w:r>
    </w:p>
    <w:p w14:paraId="4162CCDA" w14:textId="77777777" w:rsidR="000A67C9" w:rsidRPr="000A67C9" w:rsidRDefault="000A67C9" w:rsidP="000A67C9">
      <w:pPr>
        <w:pStyle w:val="Output"/>
      </w:pPr>
      <w:r w:rsidRPr="000A67C9">
        <w:t xml:space="preserve">    variable2: 'My first playbook using template'</w:t>
      </w:r>
    </w:p>
    <w:p w14:paraId="0659A755" w14:textId="77777777" w:rsidR="000A67C9" w:rsidRPr="000A67C9" w:rsidRDefault="000A67C9" w:rsidP="000A67C9">
      <w:pPr>
        <w:pStyle w:val="Output"/>
      </w:pPr>
      <w:r w:rsidRPr="000A67C9">
        <w:t xml:space="preserve">  tasks:</w:t>
      </w:r>
    </w:p>
    <w:p w14:paraId="38751D14" w14:textId="77777777" w:rsidR="000A67C9" w:rsidRPr="000A67C9" w:rsidRDefault="000A67C9" w:rsidP="000A67C9">
      <w:pPr>
        <w:pStyle w:val="Output"/>
      </w:pPr>
      <w:r w:rsidRPr="000A67C9">
        <w:t xml:space="preserve">    - name: Basic Template Example</w:t>
      </w:r>
    </w:p>
    <w:p w14:paraId="7FE960C1" w14:textId="77777777" w:rsidR="000A67C9" w:rsidRPr="000A67C9" w:rsidRDefault="000A67C9" w:rsidP="000A67C9">
      <w:pPr>
        <w:pStyle w:val="Output"/>
      </w:pPr>
      <w:r w:rsidRPr="000A67C9">
        <w:t xml:space="preserve">      template:</w:t>
      </w:r>
    </w:p>
    <w:p w14:paraId="3731B9CF" w14:textId="77777777" w:rsidR="000A67C9" w:rsidRPr="000A67C9" w:rsidRDefault="000A67C9" w:rsidP="000A67C9">
      <w:pPr>
        <w:pStyle w:val="Output"/>
      </w:pPr>
      <w:r w:rsidRPr="000A67C9">
        <w:t xml:space="preserve">        src: example1.j2</w:t>
      </w:r>
    </w:p>
    <w:p w14:paraId="09B2110B" w14:textId="77777777" w:rsidR="000A67C9" w:rsidRPr="000A67C9" w:rsidRDefault="000A67C9" w:rsidP="000A67C9">
      <w:pPr>
        <w:pStyle w:val="Output"/>
      </w:pPr>
      <w:r w:rsidRPr="000A67C9">
        <w:t xml:space="preserve">        dest: /home/knoldus/Documents/Ansible/output.txt</w:t>
      </w:r>
    </w:p>
    <w:p w14:paraId="37FE9333" w14:textId="77777777" w:rsidR="000A67C9" w:rsidRDefault="000A67C9" w:rsidP="000A67C9">
      <w:pPr>
        <w:spacing w:after="0"/>
      </w:pPr>
    </w:p>
    <w:p w14:paraId="0F449A7B" w14:textId="49E02BD6" w:rsidR="000A67C9" w:rsidRPr="000A67C9" w:rsidRDefault="000A67C9" w:rsidP="000A67C9">
      <w:pPr>
        <w:spacing w:after="0"/>
      </w:pPr>
      <w:r w:rsidRPr="000A67C9">
        <w:t>File: example1.j2</w:t>
      </w:r>
    </w:p>
    <w:p w14:paraId="55E71F19" w14:textId="77777777" w:rsidR="000A67C9" w:rsidRPr="000A67C9" w:rsidRDefault="000A67C9" w:rsidP="000A67C9">
      <w:pPr>
        <w:pStyle w:val="Output"/>
      </w:pPr>
      <w:r w:rsidRPr="000A67C9">
        <w:t>{{ variable1 }}</w:t>
      </w:r>
    </w:p>
    <w:p w14:paraId="1EA0E7B0" w14:textId="77777777" w:rsidR="000A67C9" w:rsidRPr="000A67C9" w:rsidRDefault="000A67C9" w:rsidP="000A67C9">
      <w:pPr>
        <w:pStyle w:val="Output"/>
      </w:pPr>
      <w:r w:rsidRPr="000A67C9">
        <w:t>No effects on this line</w:t>
      </w:r>
    </w:p>
    <w:p w14:paraId="1DE50A1B" w14:textId="77777777" w:rsidR="000A67C9" w:rsidRPr="000A67C9" w:rsidRDefault="000A67C9" w:rsidP="000A67C9">
      <w:pPr>
        <w:pStyle w:val="Output"/>
      </w:pPr>
      <w:r w:rsidRPr="000A67C9">
        <w:t>{{ variable2 }}</w:t>
      </w:r>
    </w:p>
    <w:p w14:paraId="10CBEE4B" w14:textId="77777777" w:rsidR="000A67C9" w:rsidRDefault="000A67C9" w:rsidP="000A67C9"/>
    <w:p w14:paraId="76C16600" w14:textId="3C61D8EE" w:rsidR="000A67C9" w:rsidRPr="000A67C9" w:rsidRDefault="000A67C9" w:rsidP="000A67C9">
      <w:pPr>
        <w:spacing w:after="0"/>
      </w:pPr>
      <w:r w:rsidRPr="000A67C9">
        <w:t>File: output.txt</w:t>
      </w:r>
    </w:p>
    <w:p w14:paraId="7473170A" w14:textId="77777777" w:rsidR="000A67C9" w:rsidRPr="000A67C9" w:rsidRDefault="000A67C9" w:rsidP="000A67C9">
      <w:pPr>
        <w:pStyle w:val="Output"/>
      </w:pPr>
      <w:r w:rsidRPr="000A67C9">
        <w:t>Hello...!!!</w:t>
      </w:r>
    </w:p>
    <w:p w14:paraId="7E47E360" w14:textId="77777777" w:rsidR="000A67C9" w:rsidRPr="000A67C9" w:rsidRDefault="000A67C9" w:rsidP="000A67C9">
      <w:pPr>
        <w:pStyle w:val="Output"/>
      </w:pPr>
      <w:r w:rsidRPr="000A67C9">
        <w:t>No effects on this line</w:t>
      </w:r>
    </w:p>
    <w:p w14:paraId="26EAC6BF" w14:textId="77777777" w:rsidR="000A67C9" w:rsidRPr="000A67C9" w:rsidRDefault="000A67C9" w:rsidP="000A67C9">
      <w:pPr>
        <w:pStyle w:val="Output"/>
      </w:pPr>
      <w:r w:rsidRPr="000A67C9">
        <w:t>My first playbook using template</w:t>
      </w:r>
    </w:p>
    <w:p w14:paraId="7D7CB1E1" w14:textId="77777777" w:rsidR="000A67C9" w:rsidRDefault="000A67C9" w:rsidP="000A67C9">
      <w:r w:rsidRPr="000A67C9">
        <w:t xml:space="preserve">As you can see, both variables in the example1.j2 are replaced by their values. </w:t>
      </w:r>
    </w:p>
    <w:p w14:paraId="65C73533" w14:textId="77777777" w:rsidR="000A67C9" w:rsidRPr="00F26CCF" w:rsidRDefault="000A67C9" w:rsidP="000A67C9">
      <w:pPr>
        <w:spacing w:after="0"/>
        <w:rPr>
          <w:rFonts w:cs="Segoe UI"/>
          <w:b/>
          <w:bCs/>
        </w:rPr>
      </w:pPr>
      <w:r w:rsidRPr="00F26CCF">
        <w:rPr>
          <w:rFonts w:cs="Segoe UI"/>
          <w:b/>
          <w:bCs/>
        </w:rPr>
        <w:lastRenderedPageBreak/>
        <w:t>A Basic Example of Ansible Template Module</w:t>
      </w:r>
    </w:p>
    <w:p w14:paraId="2650DFF6" w14:textId="77777777" w:rsidR="000A67C9" w:rsidRPr="00F26CCF" w:rsidRDefault="000A67C9" w:rsidP="000A67C9">
      <w:pPr>
        <w:spacing w:after="0"/>
        <w:rPr>
          <w:rFonts w:cs="Segoe UI"/>
        </w:rPr>
      </w:pPr>
      <w:r w:rsidRPr="00F26CCF">
        <w:rPr>
          <w:rFonts w:cs="Segoe UI"/>
        </w:rPr>
        <w:t>At the bare minimum, you need to have two parameters when using the </w:t>
      </w:r>
      <w:hyperlink r:id="rId31" w:tgtFrame="_blank" w:tooltip="Link added by VigLink" w:history="1">
        <w:r w:rsidRPr="00F26CCF">
          <w:rPr>
            <w:rStyle w:val="Hyperlink"/>
            <w:rFonts w:cs="Segoe UI"/>
            <w:color w:val="A161BF"/>
          </w:rPr>
          <w:t>Ansible</w:t>
        </w:r>
      </w:hyperlink>
      <w:r w:rsidRPr="00F26CCF">
        <w:rPr>
          <w:rFonts w:cs="Segoe UI"/>
        </w:rPr>
        <w:t> module.</w:t>
      </w:r>
    </w:p>
    <w:p w14:paraId="07ACB291" w14:textId="77777777" w:rsidR="000A67C9" w:rsidRDefault="000A67C9" w:rsidP="000A67C9">
      <w:pPr>
        <w:pStyle w:val="Output"/>
      </w:pPr>
      <w:r>
        <w:t>src: the source of the template file. This can be relative or absolute path.</w:t>
      </w:r>
    </w:p>
    <w:p w14:paraId="074B221F" w14:textId="77777777" w:rsidR="000A67C9" w:rsidRDefault="000A67C9" w:rsidP="000A67C9">
      <w:pPr>
        <w:pStyle w:val="Output"/>
      </w:pPr>
      <w:r>
        <w:t>dest: the destination path on the remote server</w:t>
      </w:r>
    </w:p>
    <w:p w14:paraId="6868B0A3" w14:textId="77777777" w:rsidR="000A67C9" w:rsidRDefault="000A67C9" w:rsidP="000A67C9"/>
    <w:p w14:paraId="3A17F307" w14:textId="77777777" w:rsidR="000A67C9" w:rsidRPr="000A67C9" w:rsidRDefault="000A67C9" w:rsidP="000A67C9">
      <w:r w:rsidRPr="000A67C9">
        <w:t>These are some of the other parameters which we can use to change some default behavior of template module :</w:t>
      </w:r>
    </w:p>
    <w:p w14:paraId="43D32F41" w14:textId="77777777" w:rsidR="000A67C9" w:rsidRPr="000A67C9" w:rsidRDefault="000A67C9" w:rsidP="009A37DC">
      <w:pPr>
        <w:numPr>
          <w:ilvl w:val="0"/>
          <w:numId w:val="23"/>
        </w:numPr>
      </w:pPr>
      <w:r w:rsidRPr="000A67C9">
        <w:rPr>
          <w:b/>
          <w:bCs/>
        </w:rPr>
        <w:t>force –</w:t>
      </w:r>
      <w:r w:rsidRPr="000A67C9">
        <w:t> If the destination file already exists, then this parameter decides whether it should be replaced or not. By default, the value is ‘yes’.</w:t>
      </w:r>
    </w:p>
    <w:p w14:paraId="17C8B70B" w14:textId="77777777" w:rsidR="000A67C9" w:rsidRPr="000A67C9" w:rsidRDefault="000A67C9" w:rsidP="009A37DC">
      <w:pPr>
        <w:numPr>
          <w:ilvl w:val="0"/>
          <w:numId w:val="23"/>
        </w:numPr>
      </w:pPr>
      <w:r w:rsidRPr="000A67C9">
        <w:rPr>
          <w:b/>
          <w:bCs/>
        </w:rPr>
        <w:t>mode –</w:t>
      </w:r>
      <w:r w:rsidRPr="000A67C9">
        <w:t> If you want to set the permissions for the destination file explicitly, then you can use this parameter.</w:t>
      </w:r>
    </w:p>
    <w:p w14:paraId="0A22E017" w14:textId="77777777" w:rsidR="000A67C9" w:rsidRPr="000A67C9" w:rsidRDefault="000A67C9" w:rsidP="009A37DC">
      <w:pPr>
        <w:numPr>
          <w:ilvl w:val="0"/>
          <w:numId w:val="23"/>
        </w:numPr>
      </w:pPr>
      <w:r w:rsidRPr="000A67C9">
        <w:rPr>
          <w:b/>
          <w:bCs/>
        </w:rPr>
        <w:t>backup –</w:t>
      </w:r>
      <w:r w:rsidRPr="000A67C9">
        <w:t> If you want a backup file to be created in the destination directory, you should set the value of the backup parameter to ‘yes’. By default, the value is ‘no’. The backup file will be created every time there is a change in the destination directory.</w:t>
      </w:r>
    </w:p>
    <w:p w14:paraId="76FB8395" w14:textId="77777777" w:rsidR="000A67C9" w:rsidRPr="000A67C9" w:rsidRDefault="000A67C9" w:rsidP="009A37DC">
      <w:pPr>
        <w:numPr>
          <w:ilvl w:val="0"/>
          <w:numId w:val="23"/>
        </w:numPr>
      </w:pPr>
      <w:r w:rsidRPr="000A67C9">
        <w:rPr>
          <w:b/>
          <w:bCs/>
        </w:rPr>
        <w:t>group –</w:t>
      </w:r>
      <w:r w:rsidRPr="000A67C9">
        <w:t> Name of the group that should own the file/directory. It is similar to executing </w:t>
      </w:r>
      <w:r w:rsidRPr="000A67C9">
        <w:rPr>
          <w:i/>
          <w:iCs/>
        </w:rPr>
        <w:t>chown</w:t>
      </w:r>
      <w:r w:rsidRPr="000A67C9">
        <w:t> for a file in Linux systems.</w:t>
      </w:r>
    </w:p>
    <w:p w14:paraId="29F3D1EF" w14:textId="184DD755" w:rsidR="000A67C9" w:rsidRPr="000A67C9" w:rsidRDefault="000A67C9" w:rsidP="000A67C9">
      <w:pPr>
        <w:spacing w:after="0"/>
        <w:rPr>
          <w:b/>
          <w:bCs/>
        </w:rPr>
      </w:pPr>
      <w:r w:rsidRPr="000A67C9">
        <w:rPr>
          <w:b/>
          <w:bCs/>
        </w:rPr>
        <w:t>Using lists in Ansible templates</w:t>
      </w:r>
    </w:p>
    <w:p w14:paraId="09C97965" w14:textId="77777777" w:rsidR="000A67C9" w:rsidRPr="000A67C9" w:rsidRDefault="000A67C9" w:rsidP="000A67C9">
      <w:r w:rsidRPr="000A67C9">
        <w:t>In the next example, I’ll be using the template module to print all the items present in a list using the for the loop.</w:t>
      </w:r>
    </w:p>
    <w:p w14:paraId="1142DAAE" w14:textId="77777777" w:rsidR="000A67C9" w:rsidRPr="000A67C9" w:rsidRDefault="000A67C9" w:rsidP="000A67C9">
      <w:pPr>
        <w:spacing w:after="0"/>
      </w:pPr>
      <w:r w:rsidRPr="000A67C9">
        <w:t>File: Playbook.yml</w:t>
      </w:r>
    </w:p>
    <w:p w14:paraId="4CCC0786" w14:textId="77777777" w:rsidR="000A67C9" w:rsidRPr="000A67C9" w:rsidRDefault="000A67C9" w:rsidP="000A67C9">
      <w:pPr>
        <w:pStyle w:val="Output"/>
      </w:pPr>
      <w:r w:rsidRPr="000A67C9">
        <w:t>- hosts: all</w:t>
      </w:r>
    </w:p>
    <w:p w14:paraId="4A497001" w14:textId="77777777" w:rsidR="000A67C9" w:rsidRPr="000A67C9" w:rsidRDefault="000A67C9" w:rsidP="000A67C9">
      <w:pPr>
        <w:pStyle w:val="Output"/>
      </w:pPr>
      <w:r w:rsidRPr="000A67C9">
        <w:t xml:space="preserve">  vars:</w:t>
      </w:r>
    </w:p>
    <w:p w14:paraId="7E5AA569" w14:textId="77777777" w:rsidR="000A67C9" w:rsidRPr="000A67C9" w:rsidRDefault="000A67C9" w:rsidP="000A67C9">
      <w:pPr>
        <w:pStyle w:val="Output"/>
      </w:pPr>
      <w:r w:rsidRPr="000A67C9">
        <w:t xml:space="preserve">    list1: ['Apple','Banana','Cat', 'Dog']</w:t>
      </w:r>
    </w:p>
    <w:p w14:paraId="76889F2F" w14:textId="77777777" w:rsidR="000A67C9" w:rsidRPr="000A67C9" w:rsidRDefault="000A67C9" w:rsidP="000A67C9">
      <w:pPr>
        <w:pStyle w:val="Output"/>
      </w:pPr>
      <w:r w:rsidRPr="000A67C9">
        <w:t xml:space="preserve">  tasks:</w:t>
      </w:r>
    </w:p>
    <w:p w14:paraId="724FB998" w14:textId="77777777" w:rsidR="000A67C9" w:rsidRPr="000A67C9" w:rsidRDefault="000A67C9" w:rsidP="000A67C9">
      <w:pPr>
        <w:pStyle w:val="Output"/>
      </w:pPr>
      <w:r w:rsidRPr="000A67C9">
        <w:t xml:space="preserve">    - name: Template Loop example.</w:t>
      </w:r>
    </w:p>
    <w:p w14:paraId="778FEF3B" w14:textId="77777777" w:rsidR="000A67C9" w:rsidRPr="000A67C9" w:rsidRDefault="000A67C9" w:rsidP="000A67C9">
      <w:pPr>
        <w:pStyle w:val="Output"/>
      </w:pPr>
      <w:r w:rsidRPr="000A67C9">
        <w:t xml:space="preserve">    - template:</w:t>
      </w:r>
    </w:p>
    <w:p w14:paraId="67D9A3BE" w14:textId="77777777" w:rsidR="000A67C9" w:rsidRPr="000A67C9" w:rsidRDefault="000A67C9" w:rsidP="000A67C9">
      <w:pPr>
        <w:pStyle w:val="Output"/>
      </w:pPr>
      <w:r w:rsidRPr="000A67C9">
        <w:t xml:space="preserve">        src: example2.j2</w:t>
      </w:r>
    </w:p>
    <w:p w14:paraId="236B8CDD" w14:textId="77777777" w:rsidR="000A67C9" w:rsidRPr="000A67C9" w:rsidRDefault="000A67C9" w:rsidP="000A67C9">
      <w:pPr>
        <w:pStyle w:val="Output"/>
      </w:pPr>
      <w:r w:rsidRPr="000A67C9">
        <w:t xml:space="preserve">        dest: /home/knoldus/Documents/Ansible/output.txt</w:t>
      </w:r>
    </w:p>
    <w:p w14:paraId="6F09342C" w14:textId="77777777" w:rsidR="000A67C9" w:rsidRDefault="000A67C9" w:rsidP="000A67C9">
      <w:pPr>
        <w:spacing w:after="0"/>
      </w:pPr>
    </w:p>
    <w:p w14:paraId="7007AFC8" w14:textId="10001A9A" w:rsidR="000A67C9" w:rsidRPr="000A67C9" w:rsidRDefault="000A67C9" w:rsidP="000A67C9">
      <w:pPr>
        <w:spacing w:after="0"/>
      </w:pPr>
      <w:r w:rsidRPr="000A67C9">
        <w:t>File: example2.j2</w:t>
      </w:r>
    </w:p>
    <w:p w14:paraId="71EF8004" w14:textId="77777777" w:rsidR="000A67C9" w:rsidRPr="000A67C9" w:rsidRDefault="000A67C9" w:rsidP="000A67C9">
      <w:pPr>
        <w:pStyle w:val="Output"/>
      </w:pPr>
      <w:r w:rsidRPr="000A67C9">
        <w:t>Example of template module loop with a list.</w:t>
      </w:r>
    </w:p>
    <w:p w14:paraId="0C0F1D1B" w14:textId="77777777" w:rsidR="000A67C9" w:rsidRPr="000A67C9" w:rsidRDefault="000A67C9" w:rsidP="000A67C9">
      <w:pPr>
        <w:pStyle w:val="Output"/>
      </w:pPr>
      <w:r w:rsidRPr="000A67C9">
        <w:t>{% for item in list1 %}</w:t>
      </w:r>
    </w:p>
    <w:p w14:paraId="3ADC4DD4" w14:textId="77777777" w:rsidR="000A67C9" w:rsidRPr="000A67C9" w:rsidRDefault="000A67C9" w:rsidP="000A67C9">
      <w:pPr>
        <w:pStyle w:val="Output"/>
      </w:pPr>
      <w:r w:rsidRPr="000A67C9">
        <w:t xml:space="preserve">  {{ item }}</w:t>
      </w:r>
    </w:p>
    <w:p w14:paraId="30A2A09F" w14:textId="77777777" w:rsidR="000A67C9" w:rsidRPr="000A67C9" w:rsidRDefault="000A67C9" w:rsidP="000A67C9">
      <w:pPr>
        <w:pStyle w:val="Output"/>
      </w:pPr>
      <w:r w:rsidRPr="000A67C9">
        <w:t>{% endfor %}</w:t>
      </w:r>
    </w:p>
    <w:p w14:paraId="23BF4ABA" w14:textId="77777777" w:rsidR="00777C58" w:rsidRDefault="00777C58" w:rsidP="00211858">
      <w:pPr>
        <w:spacing w:after="0"/>
      </w:pPr>
    </w:p>
    <w:p w14:paraId="69F8CF19" w14:textId="063E6BEE" w:rsidR="000A67C9" w:rsidRPr="000A67C9" w:rsidRDefault="000A67C9" w:rsidP="00211858">
      <w:pPr>
        <w:spacing w:after="0"/>
      </w:pPr>
      <w:r w:rsidRPr="000A67C9">
        <w:t>File: output.txt</w:t>
      </w:r>
    </w:p>
    <w:p w14:paraId="092DDC09" w14:textId="77777777" w:rsidR="000A67C9" w:rsidRPr="000A67C9" w:rsidRDefault="000A67C9" w:rsidP="000A67C9">
      <w:pPr>
        <w:pStyle w:val="Output"/>
      </w:pPr>
      <w:r w:rsidRPr="000A67C9">
        <w:t>Example of template module loop with a list.</w:t>
      </w:r>
    </w:p>
    <w:p w14:paraId="3F5EF29A" w14:textId="77777777" w:rsidR="000A67C9" w:rsidRPr="000A67C9" w:rsidRDefault="000A67C9" w:rsidP="000A67C9">
      <w:pPr>
        <w:pStyle w:val="Output"/>
      </w:pPr>
      <w:r w:rsidRPr="000A67C9">
        <w:t>Apple</w:t>
      </w:r>
    </w:p>
    <w:p w14:paraId="388DD3AA" w14:textId="77777777" w:rsidR="000A67C9" w:rsidRPr="000A67C9" w:rsidRDefault="000A67C9" w:rsidP="000A67C9">
      <w:pPr>
        <w:pStyle w:val="Output"/>
      </w:pPr>
      <w:r w:rsidRPr="000A67C9">
        <w:t>Banana</w:t>
      </w:r>
    </w:p>
    <w:p w14:paraId="33FDF2CE" w14:textId="77777777" w:rsidR="000A67C9" w:rsidRPr="000A67C9" w:rsidRDefault="000A67C9" w:rsidP="000A67C9">
      <w:pPr>
        <w:pStyle w:val="Output"/>
      </w:pPr>
      <w:r w:rsidRPr="000A67C9">
        <w:t>Cat</w:t>
      </w:r>
    </w:p>
    <w:p w14:paraId="30589EB4" w14:textId="77777777" w:rsidR="000A67C9" w:rsidRPr="000A67C9" w:rsidRDefault="000A67C9" w:rsidP="000A67C9">
      <w:pPr>
        <w:pStyle w:val="Output"/>
      </w:pPr>
      <w:r w:rsidRPr="000A67C9">
        <w:t>Dog</w:t>
      </w:r>
    </w:p>
    <w:p w14:paraId="08C9F63C" w14:textId="26419522" w:rsidR="000A67C9" w:rsidRPr="000A67C9" w:rsidRDefault="000A67C9" w:rsidP="000A67C9">
      <w:pPr>
        <w:spacing w:after="0"/>
        <w:rPr>
          <w:b/>
          <w:bCs/>
        </w:rPr>
      </w:pPr>
      <w:r w:rsidRPr="000A67C9">
        <w:rPr>
          <w:b/>
          <w:bCs/>
        </w:rPr>
        <w:lastRenderedPageBreak/>
        <w:t>Working With Multiple Files in Ansible</w:t>
      </w:r>
    </w:p>
    <w:p w14:paraId="46F82261" w14:textId="77777777" w:rsidR="000A67C9" w:rsidRPr="000A67C9" w:rsidRDefault="000A67C9" w:rsidP="00211858">
      <w:pPr>
        <w:spacing w:after="0"/>
      </w:pPr>
      <w:r w:rsidRPr="000A67C9">
        <w:t>We can use the with_items parameter on a dictionary to render multiple files. For example, if we want to render three templates each with different source and destination, with_items parameter can be put to use. An illustration is given below.</w:t>
      </w:r>
    </w:p>
    <w:p w14:paraId="384BC120" w14:textId="77777777" w:rsidR="000A67C9" w:rsidRPr="000A67C9" w:rsidRDefault="000A67C9" w:rsidP="000A67C9">
      <w:pPr>
        <w:pStyle w:val="Output"/>
      </w:pPr>
      <w:r w:rsidRPr="000A67C9">
        <w:t>- hosts: all</w:t>
      </w:r>
    </w:p>
    <w:p w14:paraId="4D3CB2F4" w14:textId="77777777" w:rsidR="000A67C9" w:rsidRPr="000A67C9" w:rsidRDefault="000A67C9" w:rsidP="000A67C9">
      <w:pPr>
        <w:pStyle w:val="Output"/>
      </w:pPr>
      <w:r w:rsidRPr="000A67C9">
        <w:t xml:space="preserve">  tasks:</w:t>
      </w:r>
    </w:p>
    <w:p w14:paraId="2CAA1BAD" w14:textId="77777777" w:rsidR="000A67C9" w:rsidRPr="000A67C9" w:rsidRDefault="000A67C9" w:rsidP="000A67C9">
      <w:pPr>
        <w:pStyle w:val="Output"/>
      </w:pPr>
      <w:r w:rsidRPr="000A67C9">
        <w:t xml:space="preserve">    - name: Template with_items example.</w:t>
      </w:r>
    </w:p>
    <w:p w14:paraId="14F477F1" w14:textId="77777777" w:rsidR="000A67C9" w:rsidRPr="000A67C9" w:rsidRDefault="000A67C9" w:rsidP="000A67C9">
      <w:pPr>
        <w:pStyle w:val="Output"/>
      </w:pPr>
      <w:r w:rsidRPr="000A67C9">
        <w:t xml:space="preserve">      template:</w:t>
      </w:r>
    </w:p>
    <w:p w14:paraId="01AA25F5" w14:textId="77777777" w:rsidR="000A67C9" w:rsidRPr="000A67C9" w:rsidRDefault="000A67C9" w:rsidP="000A67C9">
      <w:pPr>
        <w:pStyle w:val="Output"/>
      </w:pPr>
      <w:r w:rsidRPr="000A67C9">
        <w:t xml:space="preserve">        src: "{{ item.src }}"</w:t>
      </w:r>
    </w:p>
    <w:p w14:paraId="777ECD77" w14:textId="77777777" w:rsidR="000A67C9" w:rsidRPr="000A67C9" w:rsidRDefault="000A67C9" w:rsidP="000A67C9">
      <w:pPr>
        <w:pStyle w:val="Output"/>
      </w:pPr>
      <w:r w:rsidRPr="000A67C9">
        <w:t xml:space="preserve">        dest: "{{ item.dest }}"</w:t>
      </w:r>
    </w:p>
    <w:p w14:paraId="569D478A" w14:textId="77777777" w:rsidR="000A67C9" w:rsidRPr="000A67C9" w:rsidRDefault="000A67C9" w:rsidP="000A67C9">
      <w:pPr>
        <w:pStyle w:val="Output"/>
      </w:pPr>
      <w:r w:rsidRPr="000A67C9">
        <w:t xml:space="preserve">      with_items:</w:t>
      </w:r>
    </w:p>
    <w:p w14:paraId="6ACE6181" w14:textId="77777777" w:rsidR="000A67C9" w:rsidRPr="000A67C9" w:rsidRDefault="000A67C9" w:rsidP="000A67C9">
      <w:pPr>
        <w:pStyle w:val="Output"/>
      </w:pPr>
      <w:r w:rsidRPr="000A67C9">
        <w:t xml:space="preserve">        - {src: 'example.j2',dest: '/home/knoldus/Documents/Ansible/output.txt'}</w:t>
      </w:r>
    </w:p>
    <w:p w14:paraId="0A7F930B" w14:textId="77777777" w:rsidR="000A67C9" w:rsidRPr="000A67C9" w:rsidRDefault="000A67C9" w:rsidP="000A67C9">
      <w:pPr>
        <w:pStyle w:val="Output"/>
      </w:pPr>
      <w:r w:rsidRPr="000A67C9">
        <w:t xml:space="preserve">        - {src: 'example1.j2',dest: '/home/knoldus/Documents/Ansible/output1.txt'}</w:t>
      </w:r>
    </w:p>
    <w:p w14:paraId="5B38C62A" w14:textId="77777777" w:rsidR="000A67C9" w:rsidRPr="000A67C9" w:rsidRDefault="000A67C9" w:rsidP="000A67C9">
      <w:pPr>
        <w:pStyle w:val="Output"/>
      </w:pPr>
      <w:r w:rsidRPr="000A67C9">
        <w:t xml:space="preserve">        - {src: 'example2.j2',dest: '/home/knoldus/Documents/Ansible/output2.txt'}</w:t>
      </w:r>
    </w:p>
    <w:p w14:paraId="2A1DF7B3" w14:textId="77777777" w:rsidR="000A67C9" w:rsidRDefault="000A67C9" w:rsidP="000A67C9"/>
    <w:p w14:paraId="1CD8F1E6" w14:textId="13A1B768" w:rsidR="008D0E55" w:rsidRDefault="008D0E55" w:rsidP="00682005"/>
    <w:p w14:paraId="2540B4A4" w14:textId="1820B943" w:rsidR="00E305FF" w:rsidRDefault="00E305FF" w:rsidP="00E305FF">
      <w:pPr>
        <w:pStyle w:val="Heading1"/>
      </w:pPr>
      <w:bookmarkStart w:id="27" w:name="_Toc32767980"/>
      <w:r>
        <w:t xml:space="preserve">Ansible </w:t>
      </w:r>
      <w:r w:rsidR="0089737A">
        <w:t xml:space="preserve">– </w:t>
      </w:r>
      <w:r>
        <w:t>Dynamic</w:t>
      </w:r>
      <w:r w:rsidR="0089737A">
        <w:t xml:space="preserve"> </w:t>
      </w:r>
      <w:r>
        <w:t>Inventory</w:t>
      </w:r>
      <w:bookmarkEnd w:id="27"/>
    </w:p>
    <w:p w14:paraId="442C236A" w14:textId="7F0F9FBD" w:rsidR="0086364B" w:rsidRDefault="0086364B" w:rsidP="00682005">
      <w:r w:rsidRPr="0086364B">
        <w:t>In Ansible, a static inventory file is a plain text file that contains a list of managed hosts declared under a host group using either hostnames or IP addresses.</w:t>
      </w:r>
    </w:p>
    <w:p w14:paraId="1570212E" w14:textId="381A8F89" w:rsidR="0086364B" w:rsidRDefault="0086364B" w:rsidP="00682005">
      <w:r>
        <w:t xml:space="preserve">But in real time, </w:t>
      </w:r>
      <w:r w:rsidRPr="0086364B">
        <w:t>inventory file keeps constantly changing as you add or decommission servers, keeping tabs on the hosts defined in the inventory file becomes a real challenge.</w:t>
      </w:r>
    </w:p>
    <w:p w14:paraId="3E05D02C" w14:textId="4A2E783D" w:rsidR="00E305FF" w:rsidRDefault="0086364B" w:rsidP="009A37DC">
      <w:pPr>
        <w:pStyle w:val="ListParagraph"/>
        <w:numPr>
          <w:ilvl w:val="0"/>
          <w:numId w:val="24"/>
        </w:numPr>
      </w:pPr>
      <w:r w:rsidRPr="0086364B">
        <w:t>Ansible will accept any kind of executable file as an inventory file, so you can build your own dynamic inventory however you like, as long as you can pass it to Ansible as JSON.</w:t>
      </w:r>
    </w:p>
    <w:p w14:paraId="73C79B17" w14:textId="60CD44FA" w:rsidR="00843EED" w:rsidRDefault="00843EED" w:rsidP="009A37DC">
      <w:pPr>
        <w:pStyle w:val="ListParagraph"/>
        <w:numPr>
          <w:ilvl w:val="0"/>
          <w:numId w:val="24"/>
        </w:numPr>
      </w:pPr>
      <w:r w:rsidRPr="00843EED">
        <w:t>A dynamic inventory is a shell script written in Python, PHP or any other programming language. It comes in handy in cloud environments such as AWS where IP addresses change once a virtual server is stopped and started again.</w:t>
      </w:r>
    </w:p>
    <w:p w14:paraId="3DDC2015" w14:textId="399BF1A6" w:rsidR="00843EED" w:rsidRDefault="00843EED" w:rsidP="009A37DC">
      <w:pPr>
        <w:pStyle w:val="ListParagraph"/>
        <w:numPr>
          <w:ilvl w:val="0"/>
          <w:numId w:val="24"/>
        </w:numPr>
      </w:pPr>
      <w:r w:rsidRPr="00843EED">
        <w:t>Ansible already has developed inventory scripts for public cloud platforms such as Google Compute Engine, Amazon EC2 instance, OpenStack, RackSpace, cobbler, among others</w:t>
      </w:r>
    </w:p>
    <w:p w14:paraId="5F9A67A4" w14:textId="77777777" w:rsidR="00843EED" w:rsidRPr="00843EED" w:rsidRDefault="00843EED" w:rsidP="00A40365">
      <w:pPr>
        <w:pStyle w:val="Howitworks"/>
      </w:pPr>
      <w:r w:rsidRPr="00843EED">
        <w:t>Utilize an Existing Dynamic Inventory Script</w:t>
      </w:r>
    </w:p>
    <w:p w14:paraId="4186F5B7" w14:textId="77777777" w:rsidR="00843EED" w:rsidRPr="00843EED" w:rsidRDefault="00843EED" w:rsidP="00843EED">
      <w:r w:rsidRPr="00843EED">
        <w:t>A script that is used to create a dynamic inventory has to be made executable so that Ansible can use it.</w:t>
      </w:r>
    </w:p>
    <w:p w14:paraId="718D3FF9" w14:textId="77777777" w:rsidR="00843EED" w:rsidRPr="00843EED" w:rsidRDefault="00843EED" w:rsidP="00843EED">
      <w:pPr>
        <w:spacing w:after="0"/>
      </w:pPr>
      <w:r w:rsidRPr="00843EED">
        <w:t>To retrieve information about the hosts inside a dynamic inventory script simply run.</w:t>
      </w:r>
    </w:p>
    <w:p w14:paraId="52DC3322" w14:textId="77777777" w:rsidR="00843EED" w:rsidRPr="00843EED" w:rsidRDefault="00843EED" w:rsidP="00843EED">
      <w:pPr>
        <w:pStyle w:val="Output"/>
      </w:pPr>
      <w:r w:rsidRPr="00843EED">
        <w:t xml:space="preserve"># ./script --list </w:t>
      </w:r>
    </w:p>
    <w:p w14:paraId="64A28CF8" w14:textId="77777777" w:rsidR="00843EED" w:rsidRPr="00843EED" w:rsidRDefault="00843EED" w:rsidP="00843EED">
      <w:r w:rsidRPr="00843EED">
        <w:t>As pointed earlier, the output should be in JSON in the format below.</w:t>
      </w:r>
    </w:p>
    <w:p w14:paraId="7203D6CE" w14:textId="77777777" w:rsidR="00843EED" w:rsidRPr="00843EED" w:rsidRDefault="00843EED" w:rsidP="006658C9">
      <w:pPr>
        <w:spacing w:after="0"/>
      </w:pPr>
      <w:r w:rsidRPr="00843EED">
        <w:t>Sample Output</w:t>
      </w:r>
    </w:p>
    <w:p w14:paraId="18549121" w14:textId="77777777" w:rsidR="00843EED" w:rsidRPr="00843EED" w:rsidRDefault="00843EED" w:rsidP="00843EED">
      <w:pPr>
        <w:pStyle w:val="Output"/>
      </w:pPr>
      <w:r w:rsidRPr="00843EED">
        <w:t>{</w:t>
      </w:r>
    </w:p>
    <w:p w14:paraId="7F504EDD" w14:textId="77777777" w:rsidR="00843EED" w:rsidRPr="00843EED" w:rsidRDefault="00843EED" w:rsidP="00843EED">
      <w:pPr>
        <w:pStyle w:val="Output"/>
      </w:pPr>
      <w:r w:rsidRPr="00843EED">
        <w:t xml:space="preserve">  "webservers": {</w:t>
      </w:r>
    </w:p>
    <w:p w14:paraId="46EE771C" w14:textId="77777777" w:rsidR="00843EED" w:rsidRPr="00843EED" w:rsidRDefault="00843EED" w:rsidP="00843EED">
      <w:pPr>
        <w:pStyle w:val="Output"/>
      </w:pPr>
      <w:r w:rsidRPr="00843EED">
        <w:t xml:space="preserve">    "hosts": [</w:t>
      </w:r>
    </w:p>
    <w:p w14:paraId="455C4CB5" w14:textId="77777777" w:rsidR="00843EED" w:rsidRPr="00843EED" w:rsidRDefault="00843EED" w:rsidP="00843EED">
      <w:pPr>
        <w:pStyle w:val="Output"/>
      </w:pPr>
      <w:r w:rsidRPr="00843EED">
        <w:t xml:space="preserve">      "webserver1.example.com",</w:t>
      </w:r>
    </w:p>
    <w:p w14:paraId="00F785F0" w14:textId="77777777" w:rsidR="00843EED" w:rsidRPr="00843EED" w:rsidRDefault="00843EED" w:rsidP="00843EED">
      <w:pPr>
        <w:pStyle w:val="Output"/>
      </w:pPr>
      <w:r w:rsidRPr="00843EED">
        <w:lastRenderedPageBreak/>
        <w:t xml:space="preserve">      "webserver2.example.com"</w:t>
      </w:r>
    </w:p>
    <w:p w14:paraId="32D9F4EC" w14:textId="77777777" w:rsidR="00843EED" w:rsidRPr="00843EED" w:rsidRDefault="00843EED" w:rsidP="00843EED">
      <w:pPr>
        <w:pStyle w:val="Output"/>
      </w:pPr>
      <w:r w:rsidRPr="00843EED">
        <w:t xml:space="preserve">    ],</w:t>
      </w:r>
    </w:p>
    <w:p w14:paraId="6E95C611" w14:textId="77777777" w:rsidR="00843EED" w:rsidRPr="00843EED" w:rsidRDefault="00843EED" w:rsidP="00843EED">
      <w:pPr>
        <w:pStyle w:val="Output"/>
      </w:pPr>
      <w:r w:rsidRPr="00843EED">
        <w:t xml:space="preserve">    "vars": {}</w:t>
      </w:r>
    </w:p>
    <w:p w14:paraId="02DC78B2" w14:textId="77777777" w:rsidR="00843EED" w:rsidRPr="00843EED" w:rsidRDefault="00843EED" w:rsidP="00843EED">
      <w:pPr>
        <w:pStyle w:val="Output"/>
      </w:pPr>
      <w:r w:rsidRPr="00843EED">
        <w:t xml:space="preserve">  },</w:t>
      </w:r>
    </w:p>
    <w:p w14:paraId="5F0EFFEE" w14:textId="77777777" w:rsidR="00843EED" w:rsidRPr="00843EED" w:rsidRDefault="00843EED" w:rsidP="00843EED">
      <w:pPr>
        <w:pStyle w:val="Output"/>
      </w:pPr>
      <w:r w:rsidRPr="00843EED">
        <w:t xml:space="preserve">  "database_servers": {</w:t>
      </w:r>
    </w:p>
    <w:p w14:paraId="5D7D414D" w14:textId="77777777" w:rsidR="00843EED" w:rsidRPr="00843EED" w:rsidRDefault="00843EED" w:rsidP="00843EED">
      <w:pPr>
        <w:pStyle w:val="Output"/>
      </w:pPr>
      <w:r w:rsidRPr="00843EED">
        <w:t xml:space="preserve">    "hosts": [</w:t>
      </w:r>
    </w:p>
    <w:p w14:paraId="293F10C6" w14:textId="77777777" w:rsidR="00843EED" w:rsidRPr="00843EED" w:rsidRDefault="00843EED" w:rsidP="00843EED">
      <w:pPr>
        <w:pStyle w:val="Output"/>
      </w:pPr>
      <w:r w:rsidRPr="00843EED">
        <w:t xml:space="preserve">      "mysql_db1",</w:t>
      </w:r>
    </w:p>
    <w:p w14:paraId="737341AF" w14:textId="77777777" w:rsidR="00843EED" w:rsidRPr="00843EED" w:rsidRDefault="00843EED" w:rsidP="00843EED">
      <w:pPr>
        <w:pStyle w:val="Output"/>
      </w:pPr>
      <w:r w:rsidRPr="00843EED">
        <w:t xml:space="preserve">      "mysql_db2"</w:t>
      </w:r>
    </w:p>
    <w:p w14:paraId="27ABDAE6" w14:textId="77777777" w:rsidR="00843EED" w:rsidRPr="00843EED" w:rsidRDefault="00843EED" w:rsidP="00843EED">
      <w:pPr>
        <w:pStyle w:val="Output"/>
      </w:pPr>
      <w:r w:rsidRPr="00843EED">
        <w:t xml:space="preserve">    ],</w:t>
      </w:r>
    </w:p>
    <w:p w14:paraId="06F97B01" w14:textId="77777777" w:rsidR="00843EED" w:rsidRPr="00843EED" w:rsidRDefault="00843EED" w:rsidP="00843EED">
      <w:pPr>
        <w:pStyle w:val="Output"/>
      </w:pPr>
      <w:r w:rsidRPr="00843EED">
        <w:t xml:space="preserve">    "vars": {}</w:t>
      </w:r>
    </w:p>
    <w:p w14:paraId="2BF099D9" w14:textId="77777777" w:rsidR="00843EED" w:rsidRPr="00843EED" w:rsidRDefault="00843EED" w:rsidP="00843EED">
      <w:pPr>
        <w:pStyle w:val="Output"/>
      </w:pPr>
      <w:r w:rsidRPr="00843EED">
        <w:t xml:space="preserve">  },</w:t>
      </w:r>
    </w:p>
    <w:p w14:paraId="484AF46C" w14:textId="77777777" w:rsidR="00843EED" w:rsidRPr="00843EED" w:rsidRDefault="00843EED" w:rsidP="00843EED">
      <w:pPr>
        <w:pStyle w:val="Output"/>
      </w:pPr>
      <w:r w:rsidRPr="00843EED">
        <w:t xml:space="preserve">  "_meta": {</w:t>
      </w:r>
    </w:p>
    <w:p w14:paraId="7E8F9DDC" w14:textId="77777777" w:rsidR="00843EED" w:rsidRPr="00843EED" w:rsidRDefault="00843EED" w:rsidP="00843EED">
      <w:pPr>
        <w:pStyle w:val="Output"/>
      </w:pPr>
      <w:r w:rsidRPr="00843EED">
        <w:t xml:space="preserve">    "hostvars": {</w:t>
      </w:r>
    </w:p>
    <w:p w14:paraId="66A7FDD3" w14:textId="77777777" w:rsidR="00843EED" w:rsidRPr="00843EED" w:rsidRDefault="00843EED" w:rsidP="00843EED">
      <w:pPr>
        <w:pStyle w:val="Output"/>
      </w:pPr>
      <w:r w:rsidRPr="00843EED">
        <w:t xml:space="preserve">      "mysql_db2": {},</w:t>
      </w:r>
    </w:p>
    <w:p w14:paraId="55C18010" w14:textId="77777777" w:rsidR="00843EED" w:rsidRPr="00843EED" w:rsidRDefault="00843EED" w:rsidP="00843EED">
      <w:pPr>
        <w:pStyle w:val="Output"/>
      </w:pPr>
      <w:r w:rsidRPr="00843EED">
        <w:t xml:space="preserve">      "webserver2.example.com": {},</w:t>
      </w:r>
    </w:p>
    <w:p w14:paraId="7B5ABBAD" w14:textId="77777777" w:rsidR="00843EED" w:rsidRPr="00843EED" w:rsidRDefault="00843EED" w:rsidP="00843EED">
      <w:pPr>
        <w:pStyle w:val="Output"/>
      </w:pPr>
      <w:r w:rsidRPr="00843EED">
        <w:t xml:space="preserve">      "webserver1.example.com": {}, </w:t>
      </w:r>
    </w:p>
    <w:p w14:paraId="62DEE231" w14:textId="77777777" w:rsidR="00843EED" w:rsidRPr="00843EED" w:rsidRDefault="00843EED" w:rsidP="00843EED">
      <w:pPr>
        <w:pStyle w:val="Output"/>
      </w:pPr>
      <w:r w:rsidRPr="00843EED">
        <w:t xml:space="preserve">      "mysql_db1": {}</w:t>
      </w:r>
    </w:p>
    <w:p w14:paraId="1B9865DE" w14:textId="77777777" w:rsidR="00843EED" w:rsidRPr="00843EED" w:rsidRDefault="00843EED" w:rsidP="00843EED">
      <w:pPr>
        <w:pStyle w:val="Output"/>
      </w:pPr>
      <w:r w:rsidRPr="00843EED">
        <w:t xml:space="preserve">    }</w:t>
      </w:r>
    </w:p>
    <w:p w14:paraId="4088B6FC" w14:textId="77777777" w:rsidR="00843EED" w:rsidRPr="00843EED" w:rsidRDefault="00843EED" w:rsidP="00843EED">
      <w:pPr>
        <w:pStyle w:val="Output"/>
      </w:pPr>
      <w:r w:rsidRPr="00843EED">
        <w:t xml:space="preserve">  }</w:t>
      </w:r>
    </w:p>
    <w:p w14:paraId="57E0CA5F" w14:textId="77777777" w:rsidR="00843EED" w:rsidRPr="00843EED" w:rsidRDefault="00843EED" w:rsidP="00843EED">
      <w:pPr>
        <w:pStyle w:val="Output"/>
      </w:pPr>
      <w:r w:rsidRPr="00843EED">
        <w:t>}</w:t>
      </w:r>
    </w:p>
    <w:p w14:paraId="4AB73AF3" w14:textId="725D6819" w:rsidR="00843EED" w:rsidRDefault="00843EED" w:rsidP="00682005"/>
    <w:p w14:paraId="046F6F89" w14:textId="0D920C4F" w:rsidR="00843EED" w:rsidRDefault="00296F21" w:rsidP="00296F21">
      <w:pPr>
        <w:spacing w:after="0"/>
      </w:pPr>
      <w:r>
        <w:t>To use this</w:t>
      </w:r>
    </w:p>
    <w:p w14:paraId="6A087024" w14:textId="77777777" w:rsidR="00296F21" w:rsidRPr="00296F21" w:rsidRDefault="00296F21" w:rsidP="00296F21">
      <w:pPr>
        <w:pStyle w:val="Output"/>
        <w:rPr>
          <w:lang w:eastAsia="en-US"/>
        </w:rPr>
      </w:pPr>
      <w:r w:rsidRPr="00296F21">
        <w:rPr>
          <w:lang w:eastAsia="en-US"/>
        </w:rPr>
        <w:t xml:space="preserve">ansible-playbook my_playbook.yml -i ./dyn_inv.py </w:t>
      </w:r>
    </w:p>
    <w:p w14:paraId="36EEF47D" w14:textId="77777777" w:rsidR="00296F21" w:rsidRDefault="00296F21" w:rsidP="00682005"/>
    <w:p w14:paraId="0C25E7F7" w14:textId="77777777" w:rsidR="00E305FF" w:rsidRDefault="00E305FF" w:rsidP="00682005"/>
    <w:p w14:paraId="1EE56DC4" w14:textId="3EBDBEC6" w:rsidR="008D0E55" w:rsidRDefault="008D0E55" w:rsidP="008D0E55">
      <w:pPr>
        <w:pStyle w:val="Heading1"/>
      </w:pPr>
      <w:bookmarkStart w:id="28" w:name="_Toc32767981"/>
      <w:r>
        <w:t xml:space="preserve">Ansible </w:t>
      </w:r>
      <w:r w:rsidR="0089737A">
        <w:t xml:space="preserve">– </w:t>
      </w:r>
      <w:r>
        <w:t>Tower</w:t>
      </w:r>
      <w:bookmarkEnd w:id="28"/>
      <w:r w:rsidR="0089737A">
        <w:t xml:space="preserve"> </w:t>
      </w:r>
    </w:p>
    <w:p w14:paraId="2F4C7D29" w14:textId="05ABF425" w:rsidR="008D0E55" w:rsidRDefault="001C7081" w:rsidP="00682005">
      <w:r>
        <w:t>Ansible Tower is web-based edition of Terminal based Ansible</w:t>
      </w:r>
      <w:r w:rsidR="0036318D">
        <w:t>. Below are its features</w:t>
      </w:r>
    </w:p>
    <w:p w14:paraId="4B2F299D" w14:textId="1B6F7754" w:rsidR="00D53E4A" w:rsidRDefault="00D53E4A" w:rsidP="00682005">
      <w:r>
        <w:rPr>
          <w:noProof/>
        </w:rPr>
        <w:drawing>
          <wp:inline distT="0" distB="0" distL="0" distR="0" wp14:anchorId="27DD8529" wp14:editId="180BB053">
            <wp:extent cx="5943600" cy="1581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581150"/>
                    </a:xfrm>
                    <a:prstGeom prst="rect">
                      <a:avLst/>
                    </a:prstGeom>
                    <a:noFill/>
                    <a:ln>
                      <a:noFill/>
                    </a:ln>
                  </pic:spPr>
                </pic:pic>
              </a:graphicData>
            </a:graphic>
          </wp:inline>
        </w:drawing>
      </w:r>
    </w:p>
    <w:p w14:paraId="1DAAD08B" w14:textId="3D0F38F1" w:rsidR="008D0E55" w:rsidRDefault="008D0E55" w:rsidP="00682005"/>
    <w:p w14:paraId="0DFB61AA" w14:textId="52A9711A" w:rsidR="005263DE" w:rsidRDefault="00EC685D" w:rsidP="00682005">
      <w:r>
        <w:t xml:space="preserve">Read More : </w:t>
      </w:r>
      <w:hyperlink r:id="rId33" w:history="1">
        <w:r w:rsidR="00193D0E">
          <w:rPr>
            <w:rStyle w:val="Hyperlink"/>
          </w:rPr>
          <w:t>https://www.edureka.co/blog/ansible-tower/</w:t>
        </w:r>
      </w:hyperlink>
    </w:p>
    <w:p w14:paraId="128D123F" w14:textId="0F3464BD" w:rsidR="005263DE" w:rsidRDefault="005263DE" w:rsidP="003F4C04">
      <w:pPr>
        <w:spacing w:after="0"/>
      </w:pPr>
      <w:r>
        <w:t xml:space="preserve">Ansible Tower – Jenkins Configure </w:t>
      </w:r>
    </w:p>
    <w:p w14:paraId="6DF1016E" w14:textId="14AF009F" w:rsidR="008D0E55" w:rsidRDefault="00F4313F" w:rsidP="00682005">
      <w:hyperlink r:id="rId34" w:history="1">
        <w:r w:rsidR="00BF7D5B">
          <w:rPr>
            <w:rStyle w:val="Hyperlink"/>
          </w:rPr>
          <w:t>https://www.ansible.com/blog/ansible-tower-jenkins-in-under-5-minutes</w:t>
        </w:r>
      </w:hyperlink>
    </w:p>
    <w:p w14:paraId="534A9C09" w14:textId="7050F702" w:rsidR="008D0E55" w:rsidRDefault="008D0E55" w:rsidP="00682005"/>
    <w:p w14:paraId="644824C3" w14:textId="38F2DC31" w:rsidR="00B441D6" w:rsidRDefault="006775A8" w:rsidP="006775A8">
      <w:pPr>
        <w:pStyle w:val="Heading1"/>
      </w:pPr>
      <w:bookmarkStart w:id="29" w:name="_Toc32767982"/>
      <w:r>
        <w:lastRenderedPageBreak/>
        <w:t xml:space="preserve">Ansible </w:t>
      </w:r>
      <w:r w:rsidR="009915A3">
        <w:t>–</w:t>
      </w:r>
      <w:r>
        <w:t xml:space="preserve"> Lab</w:t>
      </w:r>
      <w:bookmarkEnd w:id="29"/>
    </w:p>
    <w:p w14:paraId="49AA9BDD" w14:textId="4F4F4230" w:rsidR="006340EA" w:rsidRDefault="006340EA" w:rsidP="006340EA">
      <w:r>
        <w:t xml:space="preserve">Our company have complex multitier applications. Each of these applications contains many servers, like - load balancers(LB), web servers(WWW), database servers(DB), caching </w:t>
      </w:r>
      <w:r w:rsidR="005D5E8E">
        <w:t>applications, and</w:t>
      </w:r>
      <w:r>
        <w:t xml:space="preserve"> middleware queues etc.</w:t>
      </w:r>
    </w:p>
    <w:p w14:paraId="1814E2EE" w14:textId="2A37BBBB" w:rsidR="00394A96" w:rsidRDefault="006340EA" w:rsidP="009915A3">
      <w:r>
        <w:rPr>
          <w:noProof/>
        </w:rPr>
        <w:drawing>
          <wp:inline distT="0" distB="0" distL="0" distR="0" wp14:anchorId="6955B57C" wp14:editId="1A0E6F5C">
            <wp:extent cx="2649274" cy="2405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62785" cy="2418244"/>
                    </a:xfrm>
                    <a:prstGeom prst="rect">
                      <a:avLst/>
                    </a:prstGeom>
                  </pic:spPr>
                </pic:pic>
              </a:graphicData>
            </a:graphic>
          </wp:inline>
        </w:drawing>
      </w:r>
    </w:p>
    <w:p w14:paraId="4D830A9C" w14:textId="4B557CCD" w:rsidR="00A77ECC" w:rsidRPr="00A77ECC" w:rsidRDefault="00A77ECC" w:rsidP="00A77ECC">
      <w:r w:rsidRPr="00A77ECC">
        <w:t>Example policies and the sequence in which those are to be applied is shown in the</w:t>
      </w:r>
      <w:r>
        <w:t xml:space="preserve"> </w:t>
      </w:r>
      <w:r w:rsidRPr="00A77ECC">
        <w:t>following steps:</w:t>
      </w:r>
    </w:p>
    <w:p w14:paraId="610EB617" w14:textId="0B8C9970" w:rsidR="00A807C8" w:rsidRDefault="004D426F" w:rsidP="00A807C8">
      <w:pPr>
        <w:spacing w:after="0"/>
      </w:pPr>
      <w:r>
        <w:rPr>
          <w:b/>
          <w:bCs/>
        </w:rPr>
        <w:t>1.</w:t>
      </w:r>
      <w:r w:rsidR="00A807C8" w:rsidRPr="00A807C8">
        <w:rPr>
          <w:b/>
          <w:bCs/>
        </w:rPr>
        <w:t>Database servers</w:t>
      </w:r>
      <w:r w:rsidR="000E5158">
        <w:rPr>
          <w:b/>
          <w:bCs/>
        </w:rPr>
        <w:t>(DB)</w:t>
      </w:r>
    </w:p>
    <w:p w14:paraId="3A628CAF" w14:textId="39C4E8B6" w:rsidR="00A807C8" w:rsidRDefault="00A807C8" w:rsidP="009A37DC">
      <w:pPr>
        <w:pStyle w:val="ListParagraph"/>
        <w:numPr>
          <w:ilvl w:val="0"/>
          <w:numId w:val="9"/>
        </w:numPr>
      </w:pPr>
      <w:r>
        <w:t xml:space="preserve"> Install &amp; configure MySQL</w:t>
      </w:r>
    </w:p>
    <w:p w14:paraId="670F50AB" w14:textId="0D1D362B" w:rsidR="00A807C8" w:rsidRDefault="004D426F" w:rsidP="00EF79DE">
      <w:pPr>
        <w:spacing w:after="0"/>
      </w:pPr>
      <w:r>
        <w:rPr>
          <w:b/>
          <w:bCs/>
        </w:rPr>
        <w:t>2.</w:t>
      </w:r>
      <w:r w:rsidR="00A807C8" w:rsidRPr="00A807C8">
        <w:rPr>
          <w:b/>
          <w:bCs/>
        </w:rPr>
        <w:t>Web Servers</w:t>
      </w:r>
      <w:r w:rsidR="000E5158">
        <w:rPr>
          <w:b/>
          <w:bCs/>
        </w:rPr>
        <w:t>(WWW)</w:t>
      </w:r>
      <w:r w:rsidR="00A807C8">
        <w:tab/>
      </w:r>
    </w:p>
    <w:p w14:paraId="0C048BC6" w14:textId="7574E244" w:rsidR="00A807C8" w:rsidRDefault="00A807C8" w:rsidP="009A37DC">
      <w:pPr>
        <w:pStyle w:val="ListParagraph"/>
        <w:numPr>
          <w:ilvl w:val="0"/>
          <w:numId w:val="9"/>
        </w:numPr>
      </w:pPr>
      <w:r>
        <w:t>Install &amp; configure Nginx with PHP bindings.</w:t>
      </w:r>
    </w:p>
    <w:p w14:paraId="4F8981F3" w14:textId="029857D9" w:rsidR="00A807C8" w:rsidRDefault="00A807C8" w:rsidP="009A37DC">
      <w:pPr>
        <w:pStyle w:val="ListParagraph"/>
        <w:numPr>
          <w:ilvl w:val="0"/>
          <w:numId w:val="9"/>
        </w:numPr>
      </w:pPr>
      <w:r>
        <w:t>Deploy a WordPress application in Webservers and add respective configurations to Nginx.</w:t>
      </w:r>
    </w:p>
    <w:p w14:paraId="08843A14" w14:textId="5B0E2C42" w:rsidR="00EF79DE" w:rsidRDefault="004D426F" w:rsidP="00EF79DE">
      <w:pPr>
        <w:spacing w:after="0"/>
      </w:pPr>
      <w:r>
        <w:rPr>
          <w:b/>
          <w:bCs/>
        </w:rPr>
        <w:t>3.</w:t>
      </w:r>
      <w:r w:rsidR="00A807C8" w:rsidRPr="00EF79DE">
        <w:rPr>
          <w:b/>
          <w:bCs/>
        </w:rPr>
        <w:t>Load Balancers</w:t>
      </w:r>
      <w:r w:rsidR="009A2080">
        <w:rPr>
          <w:b/>
          <w:bCs/>
        </w:rPr>
        <w:t>(LB)</w:t>
      </w:r>
      <w:r w:rsidR="00A807C8">
        <w:tab/>
      </w:r>
    </w:p>
    <w:p w14:paraId="7A97CC00" w14:textId="77777777" w:rsidR="00EF79DE" w:rsidRDefault="00A807C8" w:rsidP="009A37DC">
      <w:pPr>
        <w:pStyle w:val="ListParagraph"/>
        <w:numPr>
          <w:ilvl w:val="0"/>
          <w:numId w:val="9"/>
        </w:numPr>
      </w:pPr>
      <w:r>
        <w:t xml:space="preserve"> Install &amp; configure </w:t>
      </w:r>
      <w:r w:rsidRPr="00EF79DE">
        <w:rPr>
          <w:b/>
          <w:bCs/>
        </w:rPr>
        <w:t>HaProxy</w:t>
      </w:r>
      <w:r>
        <w:t xml:space="preserve"> service on the load balancer hosts</w:t>
      </w:r>
    </w:p>
    <w:p w14:paraId="161F72AF" w14:textId="3EB9D7C7" w:rsidR="00B441D6" w:rsidRDefault="00A807C8" w:rsidP="009A37DC">
      <w:pPr>
        <w:pStyle w:val="ListParagraph"/>
        <w:numPr>
          <w:ilvl w:val="0"/>
          <w:numId w:val="9"/>
        </w:numPr>
      </w:pPr>
      <w:r>
        <w:t xml:space="preserve"> Update </w:t>
      </w:r>
      <w:r w:rsidRPr="00EF79DE">
        <w:rPr>
          <w:b/>
          <w:bCs/>
        </w:rPr>
        <w:t>haproxy</w:t>
      </w:r>
      <w:r>
        <w:t xml:space="preserve"> configurations with the hostnames of all the web servers created earlier.</w:t>
      </w:r>
    </w:p>
    <w:p w14:paraId="2575FBD7" w14:textId="77777777" w:rsidR="00A10296" w:rsidRDefault="00130B7A" w:rsidP="00130B7A">
      <w:r w:rsidRPr="00130B7A">
        <w:t>The following is a sample playbook that translates the infrastructure blueprint into</w:t>
      </w:r>
      <w:r>
        <w:t xml:space="preserve"> </w:t>
      </w:r>
      <w:r w:rsidRPr="00130B7A">
        <w:t>policies enforceable by Ansible</w:t>
      </w:r>
      <w:r w:rsidR="00EF6CD2">
        <w:t>.</w:t>
      </w:r>
      <w:r w:rsidR="00EF6CD2" w:rsidRPr="00EF6CD2">
        <w:t xml:space="preserve"> </w:t>
      </w:r>
    </w:p>
    <w:p w14:paraId="318572B4" w14:textId="0E386B38" w:rsidR="00EF6CD2" w:rsidRDefault="007B77B3" w:rsidP="00130B7A">
      <w:r>
        <w:rPr>
          <w:noProof/>
        </w:rPr>
        <w:lastRenderedPageBreak/>
        <w:drawing>
          <wp:inline distT="0" distB="0" distL="0" distR="0" wp14:anchorId="7C7D33AD" wp14:editId="784B4E45">
            <wp:extent cx="5067300" cy="32065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86103" cy="3218482"/>
                    </a:xfrm>
                    <a:prstGeom prst="rect">
                      <a:avLst/>
                    </a:prstGeom>
                  </pic:spPr>
                </pic:pic>
              </a:graphicData>
            </a:graphic>
          </wp:inline>
        </w:drawing>
      </w:r>
    </w:p>
    <w:p w14:paraId="142F8AA1" w14:textId="0278788E" w:rsidR="007B77B3" w:rsidRDefault="007B77B3" w:rsidP="00A10296">
      <w:pPr>
        <w:spacing w:after="0"/>
      </w:pPr>
    </w:p>
    <w:p w14:paraId="1B4264B5" w14:textId="3C19A798" w:rsidR="007E735D" w:rsidRDefault="007E735D" w:rsidP="0087120F">
      <w:pPr>
        <w:pStyle w:val="Heading2"/>
      </w:pPr>
      <w:bookmarkStart w:id="30" w:name="_Toc32767983"/>
      <w:r>
        <w:t xml:space="preserve">Task 1: Create </w:t>
      </w:r>
      <w:r w:rsidR="008F18B4">
        <w:t>a</w:t>
      </w:r>
      <w:r>
        <w:t xml:space="preserve"> user, install htop &amp; nginx on all hosts.</w:t>
      </w:r>
      <w:bookmarkEnd w:id="30"/>
    </w:p>
    <w:p w14:paraId="6C23CDF4" w14:textId="4665CDB9" w:rsidR="007E735D" w:rsidRDefault="007E735D" w:rsidP="00A10296">
      <w:pPr>
        <w:pStyle w:val="ListParagraph"/>
        <w:numPr>
          <w:ilvl w:val="0"/>
          <w:numId w:val="36"/>
        </w:numPr>
      </w:pPr>
      <w:r>
        <w:t>Create a 'devops' user under 'DevOps' group on all hosts.</w:t>
      </w:r>
    </w:p>
    <w:p w14:paraId="34A0EEF2" w14:textId="7333B085" w:rsidR="007E735D" w:rsidRDefault="007E735D" w:rsidP="00A10296">
      <w:pPr>
        <w:pStyle w:val="ListParagraph"/>
        <w:numPr>
          <w:ilvl w:val="0"/>
          <w:numId w:val="36"/>
        </w:numPr>
      </w:pPr>
      <w:r>
        <w:t xml:space="preserve">Install the "htop" utility(upgrade alternative to top command). </w:t>
      </w:r>
    </w:p>
    <w:p w14:paraId="1CFB8392" w14:textId="2D88E873" w:rsidR="007E735D" w:rsidRDefault="007E735D" w:rsidP="00A10296">
      <w:pPr>
        <w:pStyle w:val="ListParagraph"/>
        <w:numPr>
          <w:ilvl w:val="0"/>
          <w:numId w:val="36"/>
        </w:numPr>
      </w:pPr>
      <w:r>
        <w:t>Install Nginx on all web servers and start it as a service.</w:t>
      </w:r>
    </w:p>
    <w:p w14:paraId="77F340B7" w14:textId="3BA30FB6" w:rsidR="007E735D" w:rsidRPr="00DA1CD3" w:rsidRDefault="007E735D" w:rsidP="00DA1CD3">
      <w:pPr>
        <w:spacing w:after="0"/>
        <w:rPr>
          <w:b/>
          <w:bCs/>
        </w:rPr>
      </w:pPr>
      <w:r w:rsidRPr="00DA1CD3">
        <w:rPr>
          <w:b/>
          <w:bCs/>
        </w:rPr>
        <w:t>p3_ngnix_usergroup.yml</w:t>
      </w:r>
    </w:p>
    <w:p w14:paraId="5B17BE6E" w14:textId="77777777" w:rsidR="007E735D" w:rsidRDefault="007E735D" w:rsidP="007E735D">
      <w:pPr>
        <w:pStyle w:val="Output"/>
      </w:pPr>
      <w:r>
        <w:t>---</w:t>
      </w:r>
    </w:p>
    <w:p w14:paraId="38F170C8" w14:textId="77777777" w:rsidR="007E735D" w:rsidRDefault="007E735D" w:rsidP="007E735D">
      <w:pPr>
        <w:pStyle w:val="Output"/>
      </w:pPr>
      <w:r>
        <w:t>- hosts: all</w:t>
      </w:r>
    </w:p>
    <w:p w14:paraId="218074EF" w14:textId="77777777" w:rsidR="007E735D" w:rsidRDefault="007E735D" w:rsidP="007E735D">
      <w:pPr>
        <w:pStyle w:val="Output"/>
      </w:pPr>
      <w:r>
        <w:t xml:space="preserve">  remote_user: vagrant</w:t>
      </w:r>
    </w:p>
    <w:p w14:paraId="5812CB37" w14:textId="77777777" w:rsidR="007E735D" w:rsidRDefault="007E735D" w:rsidP="007E735D">
      <w:pPr>
        <w:pStyle w:val="Output"/>
      </w:pPr>
      <w:r>
        <w:t xml:space="preserve">  become: yes</w:t>
      </w:r>
    </w:p>
    <w:p w14:paraId="640AE760" w14:textId="77777777" w:rsidR="007E735D" w:rsidRDefault="007E735D" w:rsidP="007E735D">
      <w:pPr>
        <w:pStyle w:val="Output"/>
      </w:pPr>
      <w:r>
        <w:t xml:space="preserve">  become_method: sudo</w:t>
      </w:r>
    </w:p>
    <w:p w14:paraId="115B4B62" w14:textId="77777777" w:rsidR="007E735D" w:rsidRDefault="007E735D" w:rsidP="007E735D">
      <w:pPr>
        <w:pStyle w:val="Output"/>
      </w:pPr>
      <w:r>
        <w:t xml:space="preserve">  tasks:</w:t>
      </w:r>
    </w:p>
    <w:p w14:paraId="7667AB97" w14:textId="77777777" w:rsidR="007E735D" w:rsidRDefault="007E735D" w:rsidP="007E735D">
      <w:pPr>
        <w:pStyle w:val="Output"/>
      </w:pPr>
      <w:r>
        <w:t xml:space="preserve">  - name: create devops group</w:t>
      </w:r>
    </w:p>
    <w:p w14:paraId="022EBA84" w14:textId="77777777" w:rsidR="007E735D" w:rsidRDefault="007E735D" w:rsidP="007E735D">
      <w:pPr>
        <w:pStyle w:val="Output"/>
      </w:pPr>
      <w:r>
        <w:t xml:space="preserve">    group: name=devops state=present</w:t>
      </w:r>
    </w:p>
    <w:p w14:paraId="55B61AC4" w14:textId="77777777" w:rsidR="007E735D" w:rsidRDefault="007E735D" w:rsidP="007E735D">
      <w:pPr>
        <w:pStyle w:val="Output"/>
      </w:pPr>
      <w:r>
        <w:t xml:space="preserve">  - name: create devops user with admin previleges</w:t>
      </w:r>
    </w:p>
    <w:p w14:paraId="462DAF9D" w14:textId="77777777" w:rsidR="007E735D" w:rsidRDefault="007E735D" w:rsidP="007E735D">
      <w:pPr>
        <w:pStyle w:val="Output"/>
      </w:pPr>
      <w:r>
        <w:t xml:space="preserve">    user: name=devops comment="Devops User" uid=2001 group=devops</w:t>
      </w:r>
    </w:p>
    <w:p w14:paraId="61B705C8" w14:textId="77777777" w:rsidR="007E735D" w:rsidRDefault="007E735D" w:rsidP="007E735D">
      <w:pPr>
        <w:pStyle w:val="Output"/>
      </w:pPr>
      <w:r>
        <w:t xml:space="preserve">  - name: install htop package</w:t>
      </w:r>
    </w:p>
    <w:p w14:paraId="4565AB23" w14:textId="77777777" w:rsidR="007E735D" w:rsidRDefault="007E735D" w:rsidP="007E735D">
      <w:pPr>
        <w:pStyle w:val="Output"/>
      </w:pPr>
      <w:r>
        <w:t xml:space="preserve">    action: apt name=htop state=present update_cache=yes</w:t>
      </w:r>
    </w:p>
    <w:p w14:paraId="6863439D" w14:textId="77777777" w:rsidR="007E735D" w:rsidRDefault="007E735D" w:rsidP="007E735D">
      <w:pPr>
        <w:pStyle w:val="Output"/>
      </w:pPr>
    </w:p>
    <w:p w14:paraId="4325DF70" w14:textId="77777777" w:rsidR="007E735D" w:rsidRDefault="007E735D" w:rsidP="007E735D">
      <w:pPr>
        <w:pStyle w:val="Output"/>
      </w:pPr>
      <w:r>
        <w:t>- hosts: web</w:t>
      </w:r>
    </w:p>
    <w:p w14:paraId="1EF999C4" w14:textId="77777777" w:rsidR="007E735D" w:rsidRDefault="007E735D" w:rsidP="007E735D">
      <w:pPr>
        <w:pStyle w:val="Output"/>
      </w:pPr>
      <w:r>
        <w:t xml:space="preserve">  user: vagrant</w:t>
      </w:r>
    </w:p>
    <w:p w14:paraId="688CB204" w14:textId="77777777" w:rsidR="007E735D" w:rsidRDefault="007E735D" w:rsidP="007E735D">
      <w:pPr>
        <w:pStyle w:val="Output"/>
      </w:pPr>
      <w:r>
        <w:t xml:space="preserve">  become: yes</w:t>
      </w:r>
    </w:p>
    <w:p w14:paraId="78963E08" w14:textId="77777777" w:rsidR="007E735D" w:rsidRDefault="007E735D" w:rsidP="007E735D">
      <w:pPr>
        <w:pStyle w:val="Output"/>
      </w:pPr>
      <w:r>
        <w:t xml:space="preserve">  become_method: sudo</w:t>
      </w:r>
    </w:p>
    <w:p w14:paraId="36D6BF67" w14:textId="77777777" w:rsidR="007E735D" w:rsidRDefault="007E735D" w:rsidP="007E735D">
      <w:pPr>
        <w:pStyle w:val="Output"/>
      </w:pPr>
      <w:r>
        <w:t xml:space="preserve">  tasks:</w:t>
      </w:r>
    </w:p>
    <w:p w14:paraId="6779AE0E" w14:textId="77777777" w:rsidR="007E735D" w:rsidRDefault="007E735D" w:rsidP="007E735D">
      <w:pPr>
        <w:pStyle w:val="Output"/>
      </w:pPr>
      <w:r>
        <w:t xml:space="preserve">    - name: Install nginx with latest version</w:t>
      </w:r>
    </w:p>
    <w:p w14:paraId="42172E8B" w14:textId="77777777" w:rsidR="007E735D" w:rsidRDefault="007E735D" w:rsidP="007E735D">
      <w:pPr>
        <w:pStyle w:val="Output"/>
      </w:pPr>
      <w:r>
        <w:t xml:space="preserve">      apt: name=nginx state=present update_cache=true force=yes</w:t>
      </w:r>
    </w:p>
    <w:p w14:paraId="0E617413" w14:textId="77777777" w:rsidR="007E735D" w:rsidRDefault="007E735D" w:rsidP="007E735D">
      <w:pPr>
        <w:pStyle w:val="Output"/>
      </w:pPr>
      <w:r>
        <w:t xml:space="preserve">    - name: start nginx</w:t>
      </w:r>
    </w:p>
    <w:p w14:paraId="4BAEADC1" w14:textId="77777777" w:rsidR="007E735D" w:rsidRDefault="007E735D" w:rsidP="007E735D">
      <w:pPr>
        <w:pStyle w:val="Output"/>
      </w:pPr>
      <w:r>
        <w:t xml:space="preserve">      service:</w:t>
      </w:r>
    </w:p>
    <w:p w14:paraId="074CAF71" w14:textId="77777777" w:rsidR="007E735D" w:rsidRDefault="007E735D" w:rsidP="007E735D">
      <w:pPr>
        <w:pStyle w:val="Output"/>
      </w:pPr>
      <w:r>
        <w:t xml:space="preserve">          name: nginx</w:t>
      </w:r>
    </w:p>
    <w:p w14:paraId="23F32BDD" w14:textId="77777777" w:rsidR="007E735D" w:rsidRDefault="007E735D" w:rsidP="007E735D">
      <w:pPr>
        <w:pStyle w:val="Output"/>
      </w:pPr>
      <w:r>
        <w:t xml:space="preserve">          state: started</w:t>
      </w:r>
    </w:p>
    <w:p w14:paraId="548F5514" w14:textId="77777777" w:rsidR="007E735D" w:rsidRPr="00DA1CD3" w:rsidRDefault="007E735D" w:rsidP="00DA1CD3">
      <w:pPr>
        <w:spacing w:after="0"/>
        <w:rPr>
          <w:b/>
          <w:bCs/>
        </w:rPr>
      </w:pPr>
      <w:r w:rsidRPr="00DA1CD3">
        <w:rPr>
          <w:b/>
          <w:bCs/>
        </w:rPr>
        <w:lastRenderedPageBreak/>
        <w:t>inventory1_lb</w:t>
      </w:r>
    </w:p>
    <w:p w14:paraId="6E0DF00D" w14:textId="311AEE34" w:rsidR="007E735D" w:rsidRDefault="00DA1CD3" w:rsidP="00DA1CD3">
      <w:pPr>
        <w:pStyle w:val="Output"/>
      </w:pPr>
      <w:r>
        <w:t xml:space="preserve"> </w:t>
      </w:r>
      <w:r w:rsidR="007E735D">
        <w:t>[all]</w:t>
      </w:r>
    </w:p>
    <w:p w14:paraId="27BF1E82" w14:textId="77777777" w:rsidR="007E735D" w:rsidRDefault="007E735D" w:rsidP="00DA1CD3">
      <w:pPr>
        <w:pStyle w:val="Output"/>
      </w:pPr>
      <w:r>
        <w:t>web1 ansible_ssh_host=web1.satyacodes.vm ansible_user=vagrant</w:t>
      </w:r>
    </w:p>
    <w:p w14:paraId="6A021766" w14:textId="77777777" w:rsidR="007E735D" w:rsidRDefault="007E735D" w:rsidP="00DA1CD3">
      <w:pPr>
        <w:pStyle w:val="Output"/>
      </w:pPr>
      <w:r>
        <w:t>web2 ansible_ssh_host=web2.satyacodes.vm ansible_user=vagrant</w:t>
      </w:r>
    </w:p>
    <w:p w14:paraId="6D488A67" w14:textId="77777777" w:rsidR="007E735D" w:rsidRDefault="007E735D" w:rsidP="00DA1CD3">
      <w:pPr>
        <w:pStyle w:val="Output"/>
      </w:pPr>
      <w:r>
        <w:t>db1 ansible_ssh_host=db1.satyacodes.vm ansible_user=vagrant</w:t>
      </w:r>
    </w:p>
    <w:p w14:paraId="12F29645" w14:textId="77777777" w:rsidR="007E735D" w:rsidRDefault="007E735D" w:rsidP="00DA1CD3">
      <w:pPr>
        <w:pStyle w:val="Output"/>
      </w:pPr>
      <w:r>
        <w:t>db2 ansible_ssh_host=db2.satyacodes.vm ansible_user=vagrant</w:t>
      </w:r>
    </w:p>
    <w:p w14:paraId="7F7B8A7D" w14:textId="77777777" w:rsidR="007E735D" w:rsidRDefault="007E735D" w:rsidP="00DA1CD3">
      <w:pPr>
        <w:pStyle w:val="Output"/>
      </w:pPr>
      <w:r>
        <w:t>lb  ansible_ssh_host=lb.satyacodes.vm ansible_user=vagrant</w:t>
      </w:r>
    </w:p>
    <w:p w14:paraId="417CCACE" w14:textId="77777777" w:rsidR="007E735D" w:rsidRDefault="007E735D" w:rsidP="00DA1CD3">
      <w:pPr>
        <w:pStyle w:val="Output"/>
      </w:pPr>
      <w:r>
        <w:t>[web]</w:t>
      </w:r>
    </w:p>
    <w:p w14:paraId="6B7D222A" w14:textId="77777777" w:rsidR="007E735D" w:rsidRDefault="007E735D" w:rsidP="00DA1CD3">
      <w:pPr>
        <w:pStyle w:val="Output"/>
      </w:pPr>
      <w:r>
        <w:t>web1</w:t>
      </w:r>
    </w:p>
    <w:p w14:paraId="3A94A396" w14:textId="77777777" w:rsidR="007E735D" w:rsidRDefault="007E735D" w:rsidP="00DA1CD3">
      <w:pPr>
        <w:pStyle w:val="Output"/>
      </w:pPr>
      <w:r>
        <w:t>web2</w:t>
      </w:r>
    </w:p>
    <w:p w14:paraId="735494EB" w14:textId="77777777" w:rsidR="007E735D" w:rsidRDefault="007E735D" w:rsidP="00DA1CD3">
      <w:pPr>
        <w:pStyle w:val="Output"/>
      </w:pPr>
      <w:r>
        <w:t>[db]</w:t>
      </w:r>
    </w:p>
    <w:p w14:paraId="0EE1FD00" w14:textId="77777777" w:rsidR="007E735D" w:rsidRDefault="007E735D" w:rsidP="00DA1CD3">
      <w:pPr>
        <w:pStyle w:val="Output"/>
      </w:pPr>
      <w:r>
        <w:t>db1</w:t>
      </w:r>
    </w:p>
    <w:p w14:paraId="0EB3A5C5" w14:textId="77777777" w:rsidR="007E735D" w:rsidRDefault="007E735D" w:rsidP="00DA1CD3">
      <w:pPr>
        <w:pStyle w:val="Output"/>
      </w:pPr>
      <w:r>
        <w:t>db2</w:t>
      </w:r>
    </w:p>
    <w:p w14:paraId="1CEB35F5" w14:textId="77777777" w:rsidR="007E735D" w:rsidRDefault="007E735D" w:rsidP="00DA1CD3">
      <w:pPr>
        <w:pStyle w:val="Output"/>
      </w:pPr>
      <w:r>
        <w:t>[backup]</w:t>
      </w:r>
    </w:p>
    <w:p w14:paraId="0681C51C" w14:textId="77777777" w:rsidR="007E735D" w:rsidRDefault="007E735D" w:rsidP="00DA1CD3">
      <w:pPr>
        <w:pStyle w:val="Output"/>
      </w:pPr>
      <w:r>
        <w:t>db2</w:t>
      </w:r>
    </w:p>
    <w:p w14:paraId="3B737320" w14:textId="77777777" w:rsidR="007E735D" w:rsidRDefault="007E735D" w:rsidP="00DA1CD3">
      <w:pPr>
        <w:pStyle w:val="Output"/>
      </w:pPr>
      <w:r>
        <w:t>[lbs]</w:t>
      </w:r>
    </w:p>
    <w:p w14:paraId="5714760E" w14:textId="77777777" w:rsidR="007E735D" w:rsidRDefault="007E735D" w:rsidP="00DA1CD3">
      <w:pPr>
        <w:pStyle w:val="Output"/>
      </w:pPr>
      <w:r>
        <w:t>lb</w:t>
      </w:r>
    </w:p>
    <w:p w14:paraId="2BEF8350" w14:textId="77777777" w:rsidR="007E735D" w:rsidRDefault="007E735D" w:rsidP="007E735D"/>
    <w:p w14:paraId="1E8D6BE1" w14:textId="77777777" w:rsidR="007E735D" w:rsidRDefault="007E735D" w:rsidP="0098414D">
      <w:pPr>
        <w:spacing w:after="0"/>
      </w:pPr>
      <w:r>
        <w:t>Run Playbook</w:t>
      </w:r>
    </w:p>
    <w:p w14:paraId="32706C15" w14:textId="77777777" w:rsidR="007E735D" w:rsidRDefault="007E735D" w:rsidP="0098414D">
      <w:pPr>
        <w:pStyle w:val="Output"/>
      </w:pPr>
      <w:r>
        <w:t>ansible-playbook -i inventory_lb p3_ngnix_usergroup.yml</w:t>
      </w:r>
    </w:p>
    <w:p w14:paraId="3F6A57B3" w14:textId="3DA000B5" w:rsidR="007E735D" w:rsidRDefault="007E735D" w:rsidP="007E735D">
      <w:r>
        <w:t xml:space="preserve"> </w:t>
      </w:r>
      <w:r w:rsidR="00411480">
        <w:rPr>
          <w:noProof/>
        </w:rPr>
        <w:drawing>
          <wp:inline distT="0" distB="0" distL="0" distR="0" wp14:anchorId="5FFAD84A" wp14:editId="212DC246">
            <wp:extent cx="5649195" cy="510540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59656" cy="5114854"/>
                    </a:xfrm>
                    <a:prstGeom prst="rect">
                      <a:avLst/>
                    </a:prstGeom>
                    <a:noFill/>
                    <a:ln>
                      <a:noFill/>
                    </a:ln>
                  </pic:spPr>
                </pic:pic>
              </a:graphicData>
            </a:graphic>
          </wp:inline>
        </w:drawing>
      </w:r>
    </w:p>
    <w:p w14:paraId="2C90024C" w14:textId="3E6EE09D" w:rsidR="00113087" w:rsidRDefault="008F18B4" w:rsidP="00113087">
      <w:pPr>
        <w:pStyle w:val="Heading2"/>
      </w:pPr>
      <w:bookmarkStart w:id="31" w:name="_Toc32767984"/>
      <w:r>
        <w:lastRenderedPageBreak/>
        <w:t>Task 2</w:t>
      </w:r>
      <w:r w:rsidR="00113087">
        <w:t xml:space="preserve"> – WordPress Install</w:t>
      </w:r>
      <w:bookmarkEnd w:id="31"/>
      <w:r w:rsidR="00113087">
        <w:t xml:space="preserve"> </w:t>
      </w:r>
    </w:p>
    <w:p w14:paraId="38A91561" w14:textId="5BFF6541" w:rsidR="0087120F" w:rsidRDefault="0087120F" w:rsidP="00D76B99"/>
    <w:p w14:paraId="52CE317F" w14:textId="77777777" w:rsidR="00113087" w:rsidRPr="00730835" w:rsidRDefault="00113087" w:rsidP="00FC3011">
      <w:pPr>
        <w:pStyle w:val="Heading3"/>
      </w:pPr>
      <w:bookmarkStart w:id="32" w:name="_Toc32767985"/>
      <w:r w:rsidRPr="00730835">
        <w:t>Step 1 — Installing Ansible</w:t>
      </w:r>
      <w:bookmarkEnd w:id="32"/>
    </w:p>
    <w:p w14:paraId="155FA8C1" w14:textId="42801ACB" w:rsidR="00113087" w:rsidRDefault="00113087" w:rsidP="00113087">
      <w:r>
        <w:t>In this section we’ll install Ansible on your build-server.</w:t>
      </w:r>
      <w:r w:rsidR="00730835">
        <w:t xml:space="preserve"> </w:t>
      </w:r>
      <w:r>
        <w:t xml:space="preserve">SSH </w:t>
      </w:r>
      <w:r w:rsidR="004F1A73">
        <w:t>into</w:t>
      </w:r>
      <w:r>
        <w:t xml:space="preserve"> your build-server and run this command to install Ansible:</w:t>
      </w:r>
    </w:p>
    <w:p w14:paraId="11D9C111" w14:textId="77777777" w:rsidR="00113087" w:rsidRDefault="00113087" w:rsidP="00730835">
      <w:pPr>
        <w:pStyle w:val="Output"/>
      </w:pPr>
      <w:r>
        <w:t xml:space="preserve">sudo apt-get install ansible -y </w:t>
      </w:r>
    </w:p>
    <w:p w14:paraId="69D0718E" w14:textId="77777777" w:rsidR="00113087" w:rsidRDefault="00113087" w:rsidP="00113087"/>
    <w:p w14:paraId="7CA14041" w14:textId="77777777" w:rsidR="00113087" w:rsidRDefault="00113087" w:rsidP="00730835">
      <w:pPr>
        <w:spacing w:after="0"/>
      </w:pPr>
      <w:r>
        <w:t>You can make sure that Ansible is installed by running:</w:t>
      </w:r>
    </w:p>
    <w:p w14:paraId="512AFE7D" w14:textId="77777777" w:rsidR="00113087" w:rsidRDefault="00113087" w:rsidP="00730835">
      <w:pPr>
        <w:pStyle w:val="Output"/>
      </w:pPr>
      <w:r>
        <w:t>ansible --version</w:t>
      </w:r>
    </w:p>
    <w:p w14:paraId="7971EB6E" w14:textId="77777777" w:rsidR="00113087" w:rsidRDefault="00113087" w:rsidP="00113087"/>
    <w:p w14:paraId="11C1996F" w14:textId="77777777" w:rsidR="00113087" w:rsidRDefault="00113087" w:rsidP="00FC3011">
      <w:pPr>
        <w:pStyle w:val="Heading3"/>
      </w:pPr>
      <w:bookmarkStart w:id="33" w:name="_Toc32767986"/>
      <w:r>
        <w:t>Step 2 - Create Roles</w:t>
      </w:r>
      <w:bookmarkEnd w:id="33"/>
    </w:p>
    <w:p w14:paraId="59194198" w14:textId="77777777" w:rsidR="00113087" w:rsidRDefault="00113087" w:rsidP="004F1A73">
      <w:pPr>
        <w:spacing w:after="0"/>
      </w:pPr>
      <w:r>
        <w:t>Create a directory for our playbook.</w:t>
      </w:r>
    </w:p>
    <w:p w14:paraId="38F656DC" w14:textId="77777777" w:rsidR="00113087" w:rsidRDefault="00113087" w:rsidP="004F1A73">
      <w:pPr>
        <w:pStyle w:val="Output"/>
      </w:pPr>
      <w:r>
        <w:t>mkdir wordpress</w:t>
      </w:r>
    </w:p>
    <w:p w14:paraId="5D6F0C50" w14:textId="77777777" w:rsidR="00113087" w:rsidRDefault="00113087" w:rsidP="00113087"/>
    <w:p w14:paraId="08384377" w14:textId="77777777" w:rsidR="00113087" w:rsidRDefault="00113087" w:rsidP="004F1A73">
      <w:pPr>
        <w:spacing w:after="0"/>
      </w:pPr>
      <w:r>
        <w:t>Create two files: playbook.yml, hosts</w:t>
      </w:r>
    </w:p>
    <w:p w14:paraId="7180DD02" w14:textId="77777777" w:rsidR="00113087" w:rsidRDefault="00113087" w:rsidP="004F1A73">
      <w:pPr>
        <w:pStyle w:val="Output"/>
      </w:pPr>
      <w:r>
        <w:t>touch playbook.yml</w:t>
      </w:r>
    </w:p>
    <w:p w14:paraId="77AB7914" w14:textId="77777777" w:rsidR="00113087" w:rsidRDefault="00113087" w:rsidP="004F1A73">
      <w:pPr>
        <w:pStyle w:val="Output"/>
      </w:pPr>
      <w:r>
        <w:t>touch hosts</w:t>
      </w:r>
    </w:p>
    <w:p w14:paraId="0850EF14" w14:textId="77777777" w:rsidR="00113087" w:rsidRDefault="00113087" w:rsidP="00113087"/>
    <w:p w14:paraId="23F07AA7" w14:textId="77777777" w:rsidR="00113087" w:rsidRDefault="00113087" w:rsidP="004F1A73">
      <w:pPr>
        <w:spacing w:after="0"/>
      </w:pPr>
      <w:r>
        <w:t>split our playbooks up into roles. For this project we’ll create four roles.</w:t>
      </w:r>
    </w:p>
    <w:p w14:paraId="5B9E2ED6" w14:textId="77777777" w:rsidR="00113087" w:rsidRPr="004F1A73" w:rsidRDefault="00113087" w:rsidP="004F1A73">
      <w:pPr>
        <w:pStyle w:val="ListParagraph"/>
        <w:numPr>
          <w:ilvl w:val="0"/>
          <w:numId w:val="32"/>
        </w:numPr>
        <w:rPr>
          <w:b/>
          <w:bCs/>
        </w:rPr>
      </w:pPr>
      <w:r w:rsidRPr="004F1A73">
        <w:rPr>
          <w:b/>
          <w:bCs/>
        </w:rPr>
        <w:t>server</w:t>
      </w:r>
    </w:p>
    <w:p w14:paraId="5E779D3C" w14:textId="77777777" w:rsidR="00113087" w:rsidRPr="004F1A73" w:rsidRDefault="00113087" w:rsidP="004F1A73">
      <w:pPr>
        <w:pStyle w:val="ListParagraph"/>
        <w:numPr>
          <w:ilvl w:val="0"/>
          <w:numId w:val="32"/>
        </w:numPr>
        <w:rPr>
          <w:b/>
          <w:bCs/>
        </w:rPr>
      </w:pPr>
      <w:r w:rsidRPr="004F1A73">
        <w:rPr>
          <w:b/>
          <w:bCs/>
        </w:rPr>
        <w:t>php</w:t>
      </w:r>
    </w:p>
    <w:p w14:paraId="2DD7EA4E" w14:textId="77777777" w:rsidR="00113087" w:rsidRPr="004F1A73" w:rsidRDefault="00113087" w:rsidP="004F1A73">
      <w:pPr>
        <w:pStyle w:val="ListParagraph"/>
        <w:numPr>
          <w:ilvl w:val="0"/>
          <w:numId w:val="32"/>
        </w:numPr>
        <w:rPr>
          <w:b/>
          <w:bCs/>
        </w:rPr>
      </w:pPr>
      <w:r w:rsidRPr="004F1A73">
        <w:rPr>
          <w:b/>
          <w:bCs/>
        </w:rPr>
        <w:t>mysql</w:t>
      </w:r>
    </w:p>
    <w:p w14:paraId="4F446E34" w14:textId="77777777" w:rsidR="00113087" w:rsidRPr="004F1A73" w:rsidRDefault="00113087" w:rsidP="004F1A73">
      <w:pPr>
        <w:pStyle w:val="ListParagraph"/>
        <w:numPr>
          <w:ilvl w:val="0"/>
          <w:numId w:val="32"/>
        </w:numPr>
        <w:rPr>
          <w:b/>
          <w:bCs/>
        </w:rPr>
      </w:pPr>
      <w:r w:rsidRPr="004F1A73">
        <w:rPr>
          <w:b/>
          <w:bCs/>
        </w:rPr>
        <w:t>wordpress</w:t>
      </w:r>
    </w:p>
    <w:p w14:paraId="0F449FC1" w14:textId="77777777" w:rsidR="00113087" w:rsidRDefault="00113087" w:rsidP="00113087"/>
    <w:p w14:paraId="56B160F1" w14:textId="77777777" w:rsidR="00113087" w:rsidRDefault="00113087" w:rsidP="004F1A73">
      <w:pPr>
        <w:spacing w:after="0"/>
      </w:pPr>
      <w:r>
        <w:t>From the project root folder (~/wordpress), create a directory called roles and cd into it:</w:t>
      </w:r>
    </w:p>
    <w:p w14:paraId="6DE0CF5F" w14:textId="77777777" w:rsidR="00113087" w:rsidRDefault="00113087" w:rsidP="004F1A73">
      <w:pPr>
        <w:pStyle w:val="Output"/>
      </w:pPr>
      <w:r>
        <w:t>mkdir roles &amp;&amp; cd roles</w:t>
      </w:r>
    </w:p>
    <w:p w14:paraId="648056D6" w14:textId="77777777" w:rsidR="00113087" w:rsidRDefault="00113087" w:rsidP="00113087"/>
    <w:p w14:paraId="2A903C2A" w14:textId="25FA0C33" w:rsidR="00113087" w:rsidRPr="00A43605" w:rsidRDefault="00113087" w:rsidP="00A43605">
      <w:pPr>
        <w:spacing w:after="0"/>
        <w:rPr>
          <w:rStyle w:val="OutputChar"/>
          <w:b/>
          <w:bCs/>
        </w:rPr>
      </w:pPr>
      <w:r>
        <w:t xml:space="preserve">we will create above roles inside roles </w:t>
      </w:r>
      <w:r w:rsidR="00A43605">
        <w:t>directory</w:t>
      </w:r>
      <w:r w:rsidR="00204887" w:rsidRPr="00204887">
        <w:rPr>
          <w:rStyle w:val="OutputChar"/>
        </w:rPr>
        <w:t>(/home/vagrant/Ansible/wordpress/roles)</w:t>
      </w:r>
      <w:r w:rsidRPr="00204887">
        <w:rPr>
          <w:rStyle w:val="OutputChar"/>
        </w:rPr>
        <w:t>.</w:t>
      </w:r>
      <w:r w:rsidR="00A43605">
        <w:t xml:space="preserve"> </w:t>
      </w:r>
      <w:r>
        <w:t xml:space="preserve">For each role that we want to create, we will run </w:t>
      </w:r>
      <w:r w:rsidRPr="00A43605">
        <w:rPr>
          <w:rStyle w:val="OutputChar"/>
          <w:b/>
          <w:bCs/>
        </w:rPr>
        <w:t>ansible-galaxy init:</w:t>
      </w:r>
    </w:p>
    <w:p w14:paraId="7A60EABA" w14:textId="77777777" w:rsidR="00113087" w:rsidRDefault="00113087" w:rsidP="00A43605">
      <w:pPr>
        <w:pStyle w:val="Output"/>
      </w:pPr>
      <w:r>
        <w:t xml:space="preserve">ansible-galaxy init server </w:t>
      </w:r>
    </w:p>
    <w:p w14:paraId="7319C8BE" w14:textId="77777777" w:rsidR="00113087" w:rsidRDefault="00113087" w:rsidP="00A43605">
      <w:pPr>
        <w:pStyle w:val="Output"/>
      </w:pPr>
      <w:r>
        <w:t xml:space="preserve">ansible-galaxy init php </w:t>
      </w:r>
    </w:p>
    <w:p w14:paraId="3F3725DF" w14:textId="77777777" w:rsidR="00113087" w:rsidRDefault="00113087" w:rsidP="00A43605">
      <w:pPr>
        <w:pStyle w:val="Output"/>
      </w:pPr>
      <w:r>
        <w:t>ansible-galaxy init mysql</w:t>
      </w:r>
    </w:p>
    <w:p w14:paraId="41B4B7CD" w14:textId="77777777" w:rsidR="00113087" w:rsidRDefault="00113087" w:rsidP="00A43605">
      <w:pPr>
        <w:pStyle w:val="Output"/>
      </w:pPr>
      <w:r>
        <w:t>ansible-galaxy init wordpress</w:t>
      </w:r>
    </w:p>
    <w:p w14:paraId="4CFBFA81" w14:textId="77777777" w:rsidR="00113087" w:rsidRDefault="00113087" w:rsidP="00113087"/>
    <w:p w14:paraId="3E9D5B6B" w14:textId="77777777" w:rsidR="00113087" w:rsidRDefault="00113087" w:rsidP="00204887">
      <w:pPr>
        <w:spacing w:after="0"/>
      </w:pPr>
      <w:r>
        <w:lastRenderedPageBreak/>
        <w:t>At this point we should have the following file structure:</w:t>
      </w:r>
    </w:p>
    <w:p w14:paraId="79244254" w14:textId="77777777" w:rsidR="00113087" w:rsidRDefault="00113087" w:rsidP="00204887">
      <w:pPr>
        <w:pStyle w:val="Output"/>
      </w:pPr>
      <w:r>
        <w:t>[.]</w:t>
      </w:r>
    </w:p>
    <w:p w14:paraId="7F118EB1" w14:textId="77777777" w:rsidR="00113087" w:rsidRDefault="00113087" w:rsidP="00204887">
      <w:pPr>
        <w:pStyle w:val="Output"/>
      </w:pPr>
      <w:r>
        <w:t>|_ playbook.yml</w:t>
      </w:r>
    </w:p>
    <w:p w14:paraId="5F9C1801" w14:textId="77777777" w:rsidR="00113087" w:rsidRDefault="00113087" w:rsidP="00204887">
      <w:pPr>
        <w:pStyle w:val="Output"/>
      </w:pPr>
      <w:r>
        <w:t>|_ hosts</w:t>
      </w:r>
    </w:p>
    <w:p w14:paraId="0251DA60" w14:textId="77777777" w:rsidR="00113087" w:rsidRDefault="00113087" w:rsidP="00204887">
      <w:pPr>
        <w:pStyle w:val="Output"/>
      </w:pPr>
      <w:r>
        <w:t>|_ [roles]</w:t>
      </w:r>
    </w:p>
    <w:p w14:paraId="19333998" w14:textId="77777777" w:rsidR="00113087" w:rsidRDefault="00113087" w:rsidP="00204887">
      <w:pPr>
        <w:pStyle w:val="Output"/>
      </w:pPr>
      <w:r>
        <w:t xml:space="preserve">      |_ [server]</w:t>
      </w:r>
    </w:p>
    <w:p w14:paraId="5D352FD8" w14:textId="77777777" w:rsidR="00113087" w:rsidRDefault="00113087" w:rsidP="00204887">
      <w:pPr>
        <w:pStyle w:val="Output"/>
      </w:pPr>
      <w:r>
        <w:t xml:space="preserve">            |_ ...</w:t>
      </w:r>
    </w:p>
    <w:p w14:paraId="5C796814" w14:textId="77777777" w:rsidR="00113087" w:rsidRDefault="00113087" w:rsidP="00204887">
      <w:pPr>
        <w:pStyle w:val="Output"/>
      </w:pPr>
      <w:r>
        <w:t xml:space="preserve">      |_ [php]</w:t>
      </w:r>
    </w:p>
    <w:p w14:paraId="389AB5B6" w14:textId="77777777" w:rsidR="00113087" w:rsidRDefault="00113087" w:rsidP="00204887">
      <w:pPr>
        <w:pStyle w:val="Output"/>
      </w:pPr>
      <w:r>
        <w:t xml:space="preserve">            |_ ...</w:t>
      </w:r>
    </w:p>
    <w:p w14:paraId="2239D6EB" w14:textId="77777777" w:rsidR="00113087" w:rsidRDefault="00113087" w:rsidP="00204887">
      <w:pPr>
        <w:pStyle w:val="Output"/>
      </w:pPr>
      <w:r>
        <w:t xml:space="preserve">      |_ [mysql]</w:t>
      </w:r>
    </w:p>
    <w:p w14:paraId="1FF6BA02" w14:textId="77777777" w:rsidR="00113087" w:rsidRDefault="00113087" w:rsidP="00204887">
      <w:pPr>
        <w:pStyle w:val="Output"/>
      </w:pPr>
      <w:r>
        <w:t xml:space="preserve">            |_ ...</w:t>
      </w:r>
    </w:p>
    <w:p w14:paraId="574AA0E3" w14:textId="77777777" w:rsidR="00113087" w:rsidRDefault="00113087" w:rsidP="00204887">
      <w:pPr>
        <w:pStyle w:val="Output"/>
      </w:pPr>
      <w:r>
        <w:t xml:space="preserve">      |_ [wordpress]</w:t>
      </w:r>
    </w:p>
    <w:p w14:paraId="650B0D36" w14:textId="77777777" w:rsidR="00113087" w:rsidRDefault="00113087" w:rsidP="00204887">
      <w:pPr>
        <w:pStyle w:val="Output"/>
      </w:pPr>
      <w:r>
        <w:t xml:space="preserve">            |_ ...             </w:t>
      </w:r>
    </w:p>
    <w:p w14:paraId="38AD7B7A" w14:textId="77777777" w:rsidR="00113087" w:rsidRDefault="00113087" w:rsidP="00113087"/>
    <w:p w14:paraId="7266B8CE" w14:textId="77777777" w:rsidR="00113087" w:rsidRDefault="00113087" w:rsidP="00282F6B">
      <w:pPr>
        <w:pStyle w:val="Heading4"/>
        <w:spacing w:after="0"/>
      </w:pPr>
      <w:r>
        <w:t>a. server Role</w:t>
      </w:r>
    </w:p>
    <w:p w14:paraId="6C2C9CAC" w14:textId="77777777" w:rsidR="00113087" w:rsidRPr="00687C33" w:rsidRDefault="00113087" w:rsidP="00282F6B">
      <w:pPr>
        <w:spacing w:after="0"/>
        <w:rPr>
          <w:b/>
          <w:bCs/>
        </w:rPr>
      </w:pPr>
      <w:r w:rsidRPr="00687C33">
        <w:rPr>
          <w:b/>
          <w:bCs/>
        </w:rPr>
        <w:t>1.Write server's yml file, which does the following:</w:t>
      </w:r>
    </w:p>
    <w:p w14:paraId="06836760" w14:textId="5ABED5DA" w:rsidR="00113087" w:rsidRDefault="00113087" w:rsidP="00687C33">
      <w:pPr>
        <w:pStyle w:val="ListParagraph"/>
        <w:numPr>
          <w:ilvl w:val="0"/>
          <w:numId w:val="9"/>
        </w:numPr>
        <w:spacing w:after="0"/>
      </w:pPr>
      <w:r>
        <w:t xml:space="preserve">Update the </w:t>
      </w:r>
      <w:r w:rsidRPr="00687C33">
        <w:rPr>
          <w:b/>
          <w:bCs/>
        </w:rPr>
        <w:t>apt-cache (</w:t>
      </w:r>
      <w:r>
        <w:t>apt-get update)</w:t>
      </w:r>
    </w:p>
    <w:p w14:paraId="7A218F22" w14:textId="40C392BB" w:rsidR="00113087" w:rsidRDefault="00113087" w:rsidP="00687C33">
      <w:pPr>
        <w:pStyle w:val="ListParagraph"/>
        <w:numPr>
          <w:ilvl w:val="0"/>
          <w:numId w:val="9"/>
        </w:numPr>
        <w:spacing w:after="0"/>
      </w:pPr>
      <w:r w:rsidRPr="00687C33">
        <w:rPr>
          <w:b/>
          <w:bCs/>
        </w:rPr>
        <w:t>apt-get</w:t>
      </w:r>
      <w:r>
        <w:t xml:space="preserve"> install Apache, MySQL, PHP, and related software</w:t>
      </w:r>
    </w:p>
    <w:p w14:paraId="19F0777C" w14:textId="42FD8764" w:rsidR="00113087" w:rsidRDefault="004E542B" w:rsidP="00990587">
      <w:pPr>
        <w:pStyle w:val="Output"/>
      </w:pPr>
      <w:r>
        <w:t xml:space="preserve"># </w:t>
      </w:r>
      <w:r w:rsidR="00113087">
        <w:t>roles/server/tasks/main.yml</w:t>
      </w:r>
    </w:p>
    <w:p w14:paraId="71EDD9DB" w14:textId="77777777" w:rsidR="00990587" w:rsidRPr="00990587" w:rsidRDefault="00990587" w:rsidP="00990587">
      <w:pPr>
        <w:pStyle w:val="Output"/>
      </w:pPr>
      <w:r w:rsidRPr="00990587">
        <w:t>---</w:t>
      </w:r>
    </w:p>
    <w:p w14:paraId="4CCBA291" w14:textId="77777777" w:rsidR="00990587" w:rsidRPr="00990587" w:rsidRDefault="00990587" w:rsidP="00990587">
      <w:pPr>
        <w:pStyle w:val="Output"/>
      </w:pPr>
      <w:r w:rsidRPr="00990587">
        <w:t>- name: Update apt cache</w:t>
      </w:r>
    </w:p>
    <w:p w14:paraId="3B285FD4" w14:textId="77777777" w:rsidR="00990587" w:rsidRPr="00990587" w:rsidRDefault="00990587" w:rsidP="00990587">
      <w:pPr>
        <w:pStyle w:val="Output"/>
      </w:pPr>
      <w:r w:rsidRPr="00990587">
        <w:t xml:space="preserve">  apt: update_cache=yes cache_valid_time=3600</w:t>
      </w:r>
    </w:p>
    <w:p w14:paraId="16F128FA" w14:textId="77777777" w:rsidR="00990587" w:rsidRPr="00990587" w:rsidRDefault="00990587" w:rsidP="00990587">
      <w:pPr>
        <w:pStyle w:val="Output"/>
      </w:pPr>
      <w:r w:rsidRPr="00990587">
        <w:t xml:space="preserve">  become: yes</w:t>
      </w:r>
    </w:p>
    <w:p w14:paraId="3CBDB3F2" w14:textId="77777777" w:rsidR="00990587" w:rsidRPr="00990587" w:rsidRDefault="00990587" w:rsidP="00990587">
      <w:pPr>
        <w:pStyle w:val="Output"/>
      </w:pPr>
      <w:r w:rsidRPr="00990587">
        <w:t xml:space="preserve">  become_method: sudo</w:t>
      </w:r>
    </w:p>
    <w:p w14:paraId="54AD1C6F" w14:textId="77777777" w:rsidR="00990587" w:rsidRPr="00990587" w:rsidRDefault="00990587" w:rsidP="00990587">
      <w:pPr>
        <w:pStyle w:val="Output"/>
      </w:pPr>
    </w:p>
    <w:p w14:paraId="1028C025" w14:textId="77777777" w:rsidR="00990587" w:rsidRPr="00990587" w:rsidRDefault="00990587" w:rsidP="00990587">
      <w:pPr>
        <w:pStyle w:val="Output"/>
      </w:pPr>
      <w:r w:rsidRPr="00990587">
        <w:t>- name: Install required software</w:t>
      </w:r>
    </w:p>
    <w:p w14:paraId="065FFB8D" w14:textId="77777777" w:rsidR="00990587" w:rsidRPr="00990587" w:rsidRDefault="00990587" w:rsidP="00990587">
      <w:pPr>
        <w:pStyle w:val="Output"/>
      </w:pPr>
      <w:r w:rsidRPr="00990587">
        <w:t xml:space="preserve">  apt: name={{ item }} state=present</w:t>
      </w:r>
    </w:p>
    <w:p w14:paraId="2B41F4DD" w14:textId="77777777" w:rsidR="00990587" w:rsidRPr="00990587" w:rsidRDefault="00990587" w:rsidP="00990587">
      <w:pPr>
        <w:pStyle w:val="Output"/>
      </w:pPr>
      <w:r w:rsidRPr="00990587">
        <w:t xml:space="preserve">  become: yes</w:t>
      </w:r>
    </w:p>
    <w:p w14:paraId="1C5B954F" w14:textId="77777777" w:rsidR="00990587" w:rsidRPr="00990587" w:rsidRDefault="00990587" w:rsidP="00990587">
      <w:pPr>
        <w:pStyle w:val="Output"/>
      </w:pPr>
      <w:r w:rsidRPr="00990587">
        <w:t xml:space="preserve">  become_method: sudo</w:t>
      </w:r>
    </w:p>
    <w:p w14:paraId="007BB512" w14:textId="77777777" w:rsidR="00990587" w:rsidRPr="00990587" w:rsidRDefault="00990587" w:rsidP="00990587">
      <w:pPr>
        <w:pStyle w:val="Output"/>
      </w:pPr>
      <w:r w:rsidRPr="00990587">
        <w:t xml:space="preserve">  with_items:</w:t>
      </w:r>
    </w:p>
    <w:p w14:paraId="24DE1DF3" w14:textId="77777777" w:rsidR="00990587" w:rsidRPr="00990587" w:rsidRDefault="00990587" w:rsidP="00990587">
      <w:pPr>
        <w:pStyle w:val="Output"/>
      </w:pPr>
      <w:r w:rsidRPr="00990587">
        <w:t xml:space="preserve">    - apache2</w:t>
      </w:r>
    </w:p>
    <w:p w14:paraId="782FC5C5" w14:textId="77777777" w:rsidR="00990587" w:rsidRPr="00990587" w:rsidRDefault="00990587" w:rsidP="00990587">
      <w:pPr>
        <w:pStyle w:val="Output"/>
      </w:pPr>
      <w:r w:rsidRPr="00990587">
        <w:t xml:space="preserve">    - mysql-server</w:t>
      </w:r>
    </w:p>
    <w:p w14:paraId="5BC321BF" w14:textId="77777777" w:rsidR="00990587" w:rsidRPr="00990587" w:rsidRDefault="00990587" w:rsidP="00990587">
      <w:pPr>
        <w:pStyle w:val="Output"/>
      </w:pPr>
      <w:r w:rsidRPr="00990587">
        <w:t xml:space="preserve">    - php5-mysql</w:t>
      </w:r>
    </w:p>
    <w:p w14:paraId="67F27254" w14:textId="77777777" w:rsidR="00990587" w:rsidRPr="00990587" w:rsidRDefault="00990587" w:rsidP="00990587">
      <w:pPr>
        <w:pStyle w:val="Output"/>
      </w:pPr>
      <w:r w:rsidRPr="00990587">
        <w:t xml:space="preserve">    - php5</w:t>
      </w:r>
    </w:p>
    <w:p w14:paraId="5B18E777" w14:textId="77777777" w:rsidR="00990587" w:rsidRPr="00990587" w:rsidRDefault="00990587" w:rsidP="00990587">
      <w:pPr>
        <w:pStyle w:val="Output"/>
      </w:pPr>
      <w:r w:rsidRPr="00990587">
        <w:t xml:space="preserve">    - libapache2-mod-php5</w:t>
      </w:r>
    </w:p>
    <w:p w14:paraId="6574B019" w14:textId="77777777" w:rsidR="00990587" w:rsidRPr="00990587" w:rsidRDefault="00990587" w:rsidP="00990587">
      <w:pPr>
        <w:pStyle w:val="Output"/>
      </w:pPr>
      <w:r w:rsidRPr="00990587">
        <w:t xml:space="preserve">    - php5-mcrypt</w:t>
      </w:r>
    </w:p>
    <w:p w14:paraId="4FD26C81" w14:textId="48949030" w:rsidR="00113087" w:rsidRDefault="00990587" w:rsidP="00990587">
      <w:pPr>
        <w:pStyle w:val="Output"/>
      </w:pPr>
      <w:r w:rsidRPr="00990587">
        <w:t xml:space="preserve">    - python-mysqldb</w:t>
      </w:r>
    </w:p>
    <w:p w14:paraId="58263B79" w14:textId="77777777" w:rsidR="00113087" w:rsidRDefault="00113087" w:rsidP="00113087"/>
    <w:p w14:paraId="4DC47955" w14:textId="77777777" w:rsidR="00113087" w:rsidRDefault="00113087" w:rsidP="00282F6B">
      <w:pPr>
        <w:pStyle w:val="Heading4"/>
        <w:spacing w:after="0"/>
      </w:pPr>
      <w:r>
        <w:t>b.PHP role</w:t>
      </w:r>
    </w:p>
    <w:p w14:paraId="056F8CB2" w14:textId="77777777" w:rsidR="00113087" w:rsidRDefault="00113087" w:rsidP="00113087">
      <w:r>
        <w:t>will install the required PHP extensions.</w:t>
      </w:r>
    </w:p>
    <w:p w14:paraId="237541D6" w14:textId="77777777" w:rsidR="00113087" w:rsidRPr="007B4812" w:rsidRDefault="00113087" w:rsidP="007B4812">
      <w:pPr>
        <w:spacing w:after="0"/>
        <w:rPr>
          <w:b/>
          <w:bCs/>
        </w:rPr>
      </w:pPr>
      <w:r w:rsidRPr="007B4812">
        <w:rPr>
          <w:b/>
          <w:bCs/>
        </w:rPr>
        <w:t>roles/php/tasks/main.yml</w:t>
      </w:r>
    </w:p>
    <w:p w14:paraId="0AE50C84" w14:textId="77777777" w:rsidR="007B4812" w:rsidRDefault="007B4812" w:rsidP="007B4812">
      <w:pPr>
        <w:pStyle w:val="Output"/>
      </w:pPr>
      <w:r>
        <w:t>---</w:t>
      </w:r>
    </w:p>
    <w:p w14:paraId="101DC96C" w14:textId="77777777" w:rsidR="007B4812" w:rsidRDefault="007B4812" w:rsidP="007B4812">
      <w:pPr>
        <w:pStyle w:val="Output"/>
      </w:pPr>
      <w:r>
        <w:t>- name: Install php extensions</w:t>
      </w:r>
    </w:p>
    <w:p w14:paraId="61C4E0D1" w14:textId="77777777" w:rsidR="007B4812" w:rsidRDefault="007B4812" w:rsidP="007B4812">
      <w:pPr>
        <w:pStyle w:val="Output"/>
      </w:pPr>
      <w:r>
        <w:t xml:space="preserve">  apt: name={{ item }} state=present</w:t>
      </w:r>
    </w:p>
    <w:p w14:paraId="58F18EB0" w14:textId="77777777" w:rsidR="007B4812" w:rsidRDefault="007B4812" w:rsidP="007B4812">
      <w:pPr>
        <w:pStyle w:val="Output"/>
      </w:pPr>
      <w:r>
        <w:t xml:space="preserve">  become: yes</w:t>
      </w:r>
    </w:p>
    <w:p w14:paraId="45FBCAD5" w14:textId="77777777" w:rsidR="007B4812" w:rsidRDefault="007B4812" w:rsidP="007B4812">
      <w:pPr>
        <w:pStyle w:val="Output"/>
      </w:pPr>
      <w:r>
        <w:t xml:space="preserve">  become_method: sudo</w:t>
      </w:r>
    </w:p>
    <w:p w14:paraId="67A11F80" w14:textId="77777777" w:rsidR="007B4812" w:rsidRDefault="007B4812" w:rsidP="007B4812">
      <w:pPr>
        <w:pStyle w:val="Output"/>
      </w:pPr>
      <w:r>
        <w:t xml:space="preserve">  with_items:</w:t>
      </w:r>
    </w:p>
    <w:p w14:paraId="2B424E56" w14:textId="77777777" w:rsidR="007B4812" w:rsidRDefault="007B4812" w:rsidP="007B4812">
      <w:pPr>
        <w:pStyle w:val="Output"/>
      </w:pPr>
      <w:r>
        <w:t xml:space="preserve">    - php5-gd </w:t>
      </w:r>
    </w:p>
    <w:p w14:paraId="259C2FB4" w14:textId="29C4151B" w:rsidR="00113087" w:rsidRDefault="007B4812" w:rsidP="007B4812">
      <w:pPr>
        <w:pStyle w:val="Output"/>
      </w:pPr>
      <w:r>
        <w:t xml:space="preserve">    - libssh2-php</w:t>
      </w:r>
    </w:p>
    <w:p w14:paraId="39F014BE" w14:textId="3E426895" w:rsidR="00113087" w:rsidRDefault="00A732A0" w:rsidP="00E42A12">
      <w:pPr>
        <w:pStyle w:val="Heading4"/>
      </w:pPr>
      <w:r>
        <w:lastRenderedPageBreak/>
        <w:t>c</w:t>
      </w:r>
      <w:r w:rsidR="00113087">
        <w:t>.MySQL Role</w:t>
      </w:r>
    </w:p>
    <w:p w14:paraId="4A588C72" w14:textId="77777777" w:rsidR="00113087" w:rsidRDefault="00113087" w:rsidP="00113087">
      <w:r>
        <w:t>We also need to set up a MySQL database for our WordPress site. We’ll do this in the mysql role.</w:t>
      </w:r>
    </w:p>
    <w:p w14:paraId="4210DFEF" w14:textId="77777777" w:rsidR="00113087" w:rsidRDefault="00113087" w:rsidP="00C95BBF">
      <w:pPr>
        <w:spacing w:after="0"/>
      </w:pPr>
      <w:r>
        <w:t>This role does the following:</w:t>
      </w:r>
    </w:p>
    <w:p w14:paraId="1C6BAA98" w14:textId="056F77D0" w:rsidR="00113087" w:rsidRDefault="00113087" w:rsidP="00C95BBF">
      <w:pPr>
        <w:pStyle w:val="ListParagraph"/>
        <w:numPr>
          <w:ilvl w:val="0"/>
          <w:numId w:val="9"/>
        </w:numPr>
      </w:pPr>
      <w:r>
        <w:t>Create a MySQL database</w:t>
      </w:r>
    </w:p>
    <w:p w14:paraId="697C49BB" w14:textId="005D1FAA" w:rsidR="00113087" w:rsidRDefault="00113087" w:rsidP="00C95BBF">
      <w:pPr>
        <w:pStyle w:val="ListParagraph"/>
        <w:numPr>
          <w:ilvl w:val="0"/>
          <w:numId w:val="9"/>
        </w:numPr>
      </w:pPr>
      <w:r>
        <w:t>Create a MySQL user</w:t>
      </w:r>
    </w:p>
    <w:p w14:paraId="602573D5" w14:textId="2631CB3E" w:rsidR="00113087" w:rsidRDefault="00113087" w:rsidP="00C95BBF">
      <w:pPr>
        <w:pStyle w:val="ListParagraph"/>
        <w:numPr>
          <w:ilvl w:val="0"/>
          <w:numId w:val="9"/>
        </w:numPr>
      </w:pPr>
      <w:r>
        <w:t>Give that user access to our database</w:t>
      </w:r>
    </w:p>
    <w:p w14:paraId="1199FE5C" w14:textId="77777777" w:rsidR="00113087" w:rsidRPr="00C95BBF" w:rsidRDefault="00113087" w:rsidP="003068F9">
      <w:pPr>
        <w:spacing w:after="0"/>
        <w:rPr>
          <w:b/>
          <w:bCs/>
        </w:rPr>
      </w:pPr>
      <w:r w:rsidRPr="00C95BBF">
        <w:rPr>
          <w:b/>
          <w:bCs/>
        </w:rPr>
        <w:t>roles/mysql/tasks/main.yml</w:t>
      </w:r>
    </w:p>
    <w:p w14:paraId="720765D7" w14:textId="3BF2EE10" w:rsidR="003068F9" w:rsidRDefault="003068F9" w:rsidP="003068F9">
      <w:pPr>
        <w:pStyle w:val="Output"/>
      </w:pPr>
      <w:r>
        <w:t># roles/mysql/tasks/main.yml</w:t>
      </w:r>
    </w:p>
    <w:p w14:paraId="20DADC6C" w14:textId="77777777" w:rsidR="003068F9" w:rsidRDefault="003068F9" w:rsidP="003068F9">
      <w:pPr>
        <w:pStyle w:val="Output"/>
      </w:pPr>
      <w:r>
        <w:t>---</w:t>
      </w:r>
    </w:p>
    <w:p w14:paraId="0746E3B2" w14:textId="77777777" w:rsidR="003068F9" w:rsidRDefault="003068F9" w:rsidP="003068F9">
      <w:pPr>
        <w:pStyle w:val="Output"/>
      </w:pPr>
      <w:r>
        <w:t>- name: Create mysql database</w:t>
      </w:r>
    </w:p>
    <w:p w14:paraId="4599C994" w14:textId="77777777" w:rsidR="003068F9" w:rsidRDefault="003068F9" w:rsidP="003068F9">
      <w:pPr>
        <w:pStyle w:val="Output"/>
      </w:pPr>
      <w:r>
        <w:t xml:space="preserve">  mysql_db: name={{ wp_mysql_db }} state=present</w:t>
      </w:r>
    </w:p>
    <w:p w14:paraId="37D70929" w14:textId="77777777" w:rsidR="003068F9" w:rsidRDefault="003068F9" w:rsidP="003068F9">
      <w:pPr>
        <w:pStyle w:val="Output"/>
      </w:pPr>
    </w:p>
    <w:p w14:paraId="4F872DEE" w14:textId="77777777" w:rsidR="003068F9" w:rsidRDefault="003068F9" w:rsidP="003068F9">
      <w:pPr>
        <w:pStyle w:val="Output"/>
      </w:pPr>
      <w:r>
        <w:t>- name: Create mysql user</w:t>
      </w:r>
    </w:p>
    <w:p w14:paraId="0FF9DA9B" w14:textId="77777777" w:rsidR="003068F9" w:rsidRDefault="003068F9" w:rsidP="003068F9">
      <w:pPr>
        <w:pStyle w:val="Output"/>
      </w:pPr>
      <w:r>
        <w:t xml:space="preserve">  mysql_user: </w:t>
      </w:r>
    </w:p>
    <w:p w14:paraId="7F44294C" w14:textId="77777777" w:rsidR="003068F9" w:rsidRDefault="003068F9" w:rsidP="003068F9">
      <w:pPr>
        <w:pStyle w:val="Output"/>
      </w:pPr>
      <w:r>
        <w:t xml:space="preserve">    name={{ wp_mysql_user }} </w:t>
      </w:r>
    </w:p>
    <w:p w14:paraId="74F14344" w14:textId="77777777" w:rsidR="003068F9" w:rsidRDefault="003068F9" w:rsidP="003068F9">
      <w:pPr>
        <w:pStyle w:val="Output"/>
      </w:pPr>
      <w:r>
        <w:t xml:space="preserve">    password={{ wp_mysql_password }} </w:t>
      </w:r>
    </w:p>
    <w:p w14:paraId="66AE6EE1" w14:textId="77777777" w:rsidR="003068F9" w:rsidRDefault="003068F9" w:rsidP="003068F9">
      <w:pPr>
        <w:pStyle w:val="Output"/>
      </w:pPr>
      <w:r>
        <w:t xml:space="preserve">    priv=*.*:ALL</w:t>
      </w:r>
    </w:p>
    <w:p w14:paraId="01DB8D90" w14:textId="77777777" w:rsidR="00113087" w:rsidRDefault="00113087" w:rsidP="00113087"/>
    <w:p w14:paraId="4A565192" w14:textId="77777777" w:rsidR="00113087" w:rsidRDefault="00113087" w:rsidP="003068F9">
      <w:pPr>
        <w:spacing w:after="0"/>
      </w:pPr>
      <w:r>
        <w:t>We’re going to need a few variables for this one. For a role, you can specify default values for any variables in the defaults/main.yml file.</w:t>
      </w:r>
    </w:p>
    <w:p w14:paraId="6C8418E4" w14:textId="77777777" w:rsidR="00113087" w:rsidRDefault="00113087" w:rsidP="003068F9">
      <w:pPr>
        <w:pStyle w:val="Output"/>
      </w:pPr>
      <w:r>
        <w:t>nano roles/mysql/defaults/main.yml</w:t>
      </w:r>
    </w:p>
    <w:p w14:paraId="22BBCE47" w14:textId="77777777" w:rsidR="00113087" w:rsidRDefault="00113087" w:rsidP="00113087"/>
    <w:p w14:paraId="0AC3E230" w14:textId="5E5C1319" w:rsidR="00113087" w:rsidRDefault="00113087" w:rsidP="00113087">
      <w:r>
        <w:t>Add your database name, database username, and database password (that you want to create), in that order. Make sure you pick a secure wp_db_password.</w:t>
      </w:r>
    </w:p>
    <w:p w14:paraId="17C8F660" w14:textId="77777777" w:rsidR="00113087" w:rsidRPr="009C65B6" w:rsidRDefault="00113087" w:rsidP="009C65B6">
      <w:pPr>
        <w:spacing w:after="0"/>
        <w:rPr>
          <w:b/>
          <w:bCs/>
        </w:rPr>
      </w:pPr>
      <w:r w:rsidRPr="009C65B6">
        <w:rPr>
          <w:b/>
          <w:bCs/>
        </w:rPr>
        <w:t>roles/mysql/defaults/main.yml</w:t>
      </w:r>
    </w:p>
    <w:p w14:paraId="4A24065A" w14:textId="77777777" w:rsidR="009C65B6" w:rsidRPr="009C65B6" w:rsidRDefault="009C65B6" w:rsidP="009C65B6">
      <w:pPr>
        <w:pStyle w:val="Output"/>
      </w:pPr>
      <w:r w:rsidRPr="009C65B6">
        <w:t>---</w:t>
      </w:r>
    </w:p>
    <w:p w14:paraId="63147B3E" w14:textId="77777777" w:rsidR="009C65B6" w:rsidRPr="009C65B6" w:rsidRDefault="009C65B6" w:rsidP="009C65B6">
      <w:pPr>
        <w:pStyle w:val="Output"/>
      </w:pPr>
      <w:r w:rsidRPr="009C65B6">
        <w:t># defaults file for mysql</w:t>
      </w:r>
    </w:p>
    <w:p w14:paraId="23C8DD7B" w14:textId="77777777" w:rsidR="009C65B6" w:rsidRPr="009C65B6" w:rsidRDefault="009C65B6" w:rsidP="009C65B6">
      <w:pPr>
        <w:pStyle w:val="Output"/>
      </w:pPr>
      <w:r w:rsidRPr="009C65B6">
        <w:t>wp_mysql_db: wordpress</w:t>
      </w:r>
    </w:p>
    <w:p w14:paraId="6BE576FF" w14:textId="77777777" w:rsidR="009C65B6" w:rsidRPr="009C65B6" w:rsidRDefault="009C65B6" w:rsidP="009C65B6">
      <w:pPr>
        <w:pStyle w:val="Output"/>
      </w:pPr>
      <w:r w:rsidRPr="009C65B6">
        <w:t>wp_mysql_user: admin</w:t>
      </w:r>
    </w:p>
    <w:p w14:paraId="6D260060" w14:textId="5D130122" w:rsidR="00113087" w:rsidRDefault="009C65B6" w:rsidP="009C65B6">
      <w:pPr>
        <w:pStyle w:val="Output"/>
      </w:pPr>
      <w:r w:rsidRPr="009C65B6">
        <w:t>wp_mysql_password: admin</w:t>
      </w:r>
    </w:p>
    <w:p w14:paraId="65E95B5C" w14:textId="77777777" w:rsidR="00113087" w:rsidRDefault="00113087" w:rsidP="00113087"/>
    <w:p w14:paraId="6EEB861A" w14:textId="77777777" w:rsidR="00113087" w:rsidRDefault="00113087" w:rsidP="00113087"/>
    <w:p w14:paraId="5C849705" w14:textId="77777777" w:rsidR="00113087" w:rsidRDefault="00113087" w:rsidP="00E42A12">
      <w:pPr>
        <w:pStyle w:val="Heading4"/>
      </w:pPr>
      <w:r>
        <w:t>d.WordPress</w:t>
      </w:r>
    </w:p>
    <w:p w14:paraId="65A27328" w14:textId="77777777" w:rsidR="00113087" w:rsidRDefault="00113087" w:rsidP="00113087">
      <w:r>
        <w:t xml:space="preserve">We’re adding a few different tasks to the </w:t>
      </w:r>
      <w:r w:rsidRPr="003068F9">
        <w:rPr>
          <w:rStyle w:val="OutputChar"/>
          <w:b/>
          <w:bCs/>
        </w:rPr>
        <w:t xml:space="preserve">roles/wordpress/tasks/main.yml </w:t>
      </w:r>
      <w:r>
        <w:t>file</w:t>
      </w:r>
    </w:p>
    <w:p w14:paraId="2428A54B" w14:textId="025CC306" w:rsidR="00113087" w:rsidRDefault="00113087" w:rsidP="003068F9">
      <w:pPr>
        <w:pStyle w:val="ListParagraph"/>
        <w:numPr>
          <w:ilvl w:val="0"/>
          <w:numId w:val="9"/>
        </w:numPr>
      </w:pPr>
      <w:r>
        <w:t xml:space="preserve">First we need to download WordPress to the /tmp </w:t>
      </w:r>
    </w:p>
    <w:p w14:paraId="4659E6F7" w14:textId="18253F38" w:rsidR="00113087" w:rsidRDefault="00113087" w:rsidP="003068F9">
      <w:pPr>
        <w:pStyle w:val="ListParagraph"/>
        <w:numPr>
          <w:ilvl w:val="0"/>
          <w:numId w:val="9"/>
        </w:numPr>
      </w:pPr>
      <w:r>
        <w:t xml:space="preserve">extract the gzip file to </w:t>
      </w:r>
      <w:r w:rsidRPr="003068F9">
        <w:rPr>
          <w:b/>
          <w:bCs/>
        </w:rPr>
        <w:t>/var/www</w:t>
      </w:r>
      <w:r>
        <w:t>, the location that Apache uses for storing web content</w:t>
      </w:r>
    </w:p>
    <w:p w14:paraId="01FE7ED5" w14:textId="4598F547" w:rsidR="00113087" w:rsidRDefault="00113087" w:rsidP="003068F9">
      <w:pPr>
        <w:pStyle w:val="ListParagraph"/>
        <w:numPr>
          <w:ilvl w:val="0"/>
          <w:numId w:val="9"/>
        </w:numPr>
      </w:pPr>
      <w:r>
        <w:t>update Apache’s default site document root to point to our WordPress site:</w:t>
      </w:r>
    </w:p>
    <w:p w14:paraId="1B54507A" w14:textId="227288D6" w:rsidR="00113087" w:rsidRDefault="00113087" w:rsidP="003068F9">
      <w:pPr>
        <w:pStyle w:val="ListParagraph"/>
        <w:numPr>
          <w:ilvl w:val="0"/>
          <w:numId w:val="9"/>
        </w:numPr>
      </w:pPr>
      <w:r>
        <w:t>Update constants in this file to match our database information:</w:t>
      </w:r>
    </w:p>
    <w:p w14:paraId="29759D47" w14:textId="499B91B2" w:rsidR="00B75A6F" w:rsidRDefault="00B75A6F" w:rsidP="00B75A6F">
      <w:pPr>
        <w:pStyle w:val="Output"/>
      </w:pPr>
      <w:r>
        <w:lastRenderedPageBreak/>
        <w:t># roles/wordpress/tasks/main.yml</w:t>
      </w:r>
    </w:p>
    <w:p w14:paraId="1AB6AC8B" w14:textId="77777777" w:rsidR="001359DB" w:rsidRDefault="001359DB" w:rsidP="001359DB">
      <w:pPr>
        <w:pStyle w:val="Output"/>
      </w:pPr>
      <w:r>
        <w:t xml:space="preserve">---                                                                                                                                     </w:t>
      </w:r>
    </w:p>
    <w:p w14:paraId="6D0603AB" w14:textId="77777777" w:rsidR="001359DB" w:rsidRDefault="001359DB" w:rsidP="001359DB">
      <w:pPr>
        <w:pStyle w:val="Output"/>
      </w:pPr>
      <w:r>
        <w:t xml:space="preserve">- name: Download WordPress                                                                                                              </w:t>
      </w:r>
    </w:p>
    <w:p w14:paraId="1AC7B9A6" w14:textId="77777777" w:rsidR="001359DB" w:rsidRDefault="001359DB" w:rsidP="001359DB">
      <w:pPr>
        <w:pStyle w:val="Output"/>
      </w:pPr>
      <w:r>
        <w:t xml:space="preserve">  get_url:                                                                                                                              </w:t>
      </w:r>
    </w:p>
    <w:p w14:paraId="7B29D8F6" w14:textId="77777777" w:rsidR="001359DB" w:rsidRDefault="001359DB" w:rsidP="001359DB">
      <w:pPr>
        <w:pStyle w:val="Output"/>
      </w:pPr>
      <w:r>
        <w:t xml:space="preserve">    url=https://wordpress.org/latest.tar.gz                                                                                             </w:t>
      </w:r>
    </w:p>
    <w:p w14:paraId="0F755666" w14:textId="77777777" w:rsidR="001359DB" w:rsidRDefault="001359DB" w:rsidP="001359DB">
      <w:pPr>
        <w:pStyle w:val="Output"/>
      </w:pPr>
      <w:r>
        <w:t xml:space="preserve">    dest=/tmp/wordpress.tar.gz                                                                                                          </w:t>
      </w:r>
    </w:p>
    <w:p w14:paraId="23803271" w14:textId="77777777" w:rsidR="001359DB" w:rsidRDefault="001359DB" w:rsidP="001359DB">
      <w:pPr>
        <w:pStyle w:val="Output"/>
      </w:pPr>
      <w:r>
        <w:t xml:space="preserve">    validate_certs=no                                                                                                                   </w:t>
      </w:r>
    </w:p>
    <w:p w14:paraId="081BD30D" w14:textId="77777777" w:rsidR="001359DB" w:rsidRDefault="001359DB" w:rsidP="001359DB">
      <w:pPr>
        <w:pStyle w:val="Output"/>
      </w:pPr>
      <w:r>
        <w:t xml:space="preserve">                                                                                                                                        </w:t>
      </w:r>
    </w:p>
    <w:p w14:paraId="2E7C3D77" w14:textId="77777777" w:rsidR="001359DB" w:rsidRDefault="001359DB" w:rsidP="001359DB">
      <w:pPr>
        <w:pStyle w:val="Output"/>
      </w:pPr>
      <w:r>
        <w:t xml:space="preserve">- name: Extract WordPress                                                                                                               </w:t>
      </w:r>
    </w:p>
    <w:p w14:paraId="6F4ECA5B" w14:textId="77777777" w:rsidR="001359DB" w:rsidRDefault="001359DB" w:rsidP="001359DB">
      <w:pPr>
        <w:pStyle w:val="Output"/>
      </w:pPr>
      <w:r>
        <w:t xml:space="preserve">  unarchive: src=/tmp/wordpress.tar.gz dest=/var/www/ copy=no                                                                           </w:t>
      </w:r>
    </w:p>
    <w:p w14:paraId="3CB5F3E1" w14:textId="77777777" w:rsidR="001359DB" w:rsidRDefault="001359DB" w:rsidP="001359DB">
      <w:pPr>
        <w:pStyle w:val="Output"/>
      </w:pPr>
      <w:r>
        <w:t xml:space="preserve">  become: yes                                                                                                                           </w:t>
      </w:r>
    </w:p>
    <w:p w14:paraId="2B59CB18" w14:textId="77777777" w:rsidR="001359DB" w:rsidRDefault="001359DB" w:rsidP="001359DB">
      <w:pPr>
        <w:pStyle w:val="Output"/>
      </w:pPr>
      <w:r>
        <w:t xml:space="preserve">  become_method: sudo                                                                                                                   </w:t>
      </w:r>
    </w:p>
    <w:p w14:paraId="2ED10EB8" w14:textId="77777777" w:rsidR="001359DB" w:rsidRDefault="001359DB" w:rsidP="001359DB">
      <w:pPr>
        <w:pStyle w:val="Output"/>
      </w:pPr>
      <w:r>
        <w:t xml:space="preserve">                                                                                                                                        </w:t>
      </w:r>
    </w:p>
    <w:p w14:paraId="252E68C2" w14:textId="77777777" w:rsidR="001359DB" w:rsidRDefault="001359DB" w:rsidP="001359DB">
      <w:pPr>
        <w:pStyle w:val="Output"/>
      </w:pPr>
      <w:r>
        <w:t xml:space="preserve">- name: Update default Apache site                                                                                                      </w:t>
      </w:r>
    </w:p>
    <w:p w14:paraId="0075B1FF" w14:textId="77777777" w:rsidR="001359DB" w:rsidRDefault="001359DB" w:rsidP="001359DB">
      <w:pPr>
        <w:pStyle w:val="Output"/>
      </w:pPr>
      <w:r>
        <w:t xml:space="preserve">  become: yes                                                                                                                           </w:t>
      </w:r>
    </w:p>
    <w:p w14:paraId="3E3A3D1B" w14:textId="77777777" w:rsidR="001359DB" w:rsidRDefault="001359DB" w:rsidP="001359DB">
      <w:pPr>
        <w:pStyle w:val="Output"/>
      </w:pPr>
      <w:r>
        <w:t xml:space="preserve">  become_method: sudo                                                                                                                   </w:t>
      </w:r>
    </w:p>
    <w:p w14:paraId="5B471ADC" w14:textId="77777777" w:rsidR="001359DB" w:rsidRDefault="001359DB" w:rsidP="001359DB">
      <w:pPr>
        <w:pStyle w:val="Output"/>
      </w:pPr>
      <w:r>
        <w:t xml:space="preserve">  lineinfile:                                                                                                                           </w:t>
      </w:r>
    </w:p>
    <w:p w14:paraId="51DE5E5C" w14:textId="77777777" w:rsidR="001359DB" w:rsidRDefault="001359DB" w:rsidP="001359DB">
      <w:pPr>
        <w:pStyle w:val="Output"/>
      </w:pPr>
      <w:r>
        <w:t xml:space="preserve">    dest=/etc/apache2/sites-enabled/000-default.conf                                                                                    </w:t>
      </w:r>
    </w:p>
    <w:p w14:paraId="5AD6D39A" w14:textId="77777777" w:rsidR="001359DB" w:rsidRDefault="001359DB" w:rsidP="001359DB">
      <w:pPr>
        <w:pStyle w:val="Output"/>
      </w:pPr>
      <w:r>
        <w:t xml:space="preserve">    regexp="(.)+DocumentRoot /var/www/html"                                                                                             </w:t>
      </w:r>
    </w:p>
    <w:p w14:paraId="7E808F29" w14:textId="77777777" w:rsidR="001359DB" w:rsidRDefault="001359DB" w:rsidP="001359DB">
      <w:pPr>
        <w:pStyle w:val="Output"/>
      </w:pPr>
      <w:r>
        <w:t xml:space="preserve">    line="DocumentRoot /var/www/wordpress"                                                                                              </w:t>
      </w:r>
    </w:p>
    <w:p w14:paraId="25011E65" w14:textId="77777777" w:rsidR="001359DB" w:rsidRDefault="001359DB" w:rsidP="001359DB">
      <w:pPr>
        <w:pStyle w:val="Output"/>
      </w:pPr>
      <w:r>
        <w:t xml:space="preserve">  notify:                                                                                                                               </w:t>
      </w:r>
    </w:p>
    <w:p w14:paraId="36F7BDF7" w14:textId="77777777" w:rsidR="001359DB" w:rsidRDefault="001359DB" w:rsidP="001359DB">
      <w:pPr>
        <w:pStyle w:val="Output"/>
      </w:pPr>
      <w:r>
        <w:t xml:space="preserve">    - restart apache                                                                                                                    </w:t>
      </w:r>
    </w:p>
    <w:p w14:paraId="593F8C30" w14:textId="77777777" w:rsidR="001359DB" w:rsidRDefault="001359DB" w:rsidP="001359DB">
      <w:pPr>
        <w:pStyle w:val="Output"/>
      </w:pPr>
      <w:r>
        <w:t xml:space="preserve">                                                                                                                                        </w:t>
      </w:r>
    </w:p>
    <w:p w14:paraId="75F1F702" w14:textId="77777777" w:rsidR="001359DB" w:rsidRDefault="001359DB" w:rsidP="001359DB">
      <w:pPr>
        <w:pStyle w:val="Output"/>
      </w:pPr>
      <w:r>
        <w:t xml:space="preserve">- name: Copy sample config file                                                                                                         </w:t>
      </w:r>
    </w:p>
    <w:p w14:paraId="5E9E054E" w14:textId="77777777" w:rsidR="001359DB" w:rsidRDefault="001359DB" w:rsidP="001359DB">
      <w:pPr>
        <w:pStyle w:val="Output"/>
      </w:pPr>
      <w:r>
        <w:t xml:space="preserve">  command: mv /var/www/wordpress/wp-config-sample.php /var/www/wordpress/wp-config.php creates=/var/www/wordpress/wp-config.php         </w:t>
      </w:r>
    </w:p>
    <w:p w14:paraId="6F3E6BA8" w14:textId="77777777" w:rsidR="001359DB" w:rsidRDefault="001359DB" w:rsidP="001359DB">
      <w:pPr>
        <w:pStyle w:val="Output"/>
      </w:pPr>
      <w:r>
        <w:t xml:space="preserve">  become: yes                                                                                                                           </w:t>
      </w:r>
    </w:p>
    <w:p w14:paraId="48B50291" w14:textId="77777777" w:rsidR="001359DB" w:rsidRDefault="001359DB" w:rsidP="001359DB">
      <w:pPr>
        <w:pStyle w:val="Output"/>
      </w:pPr>
      <w:r>
        <w:t xml:space="preserve">  become_method: sudo                                                                                                                   </w:t>
      </w:r>
    </w:p>
    <w:p w14:paraId="63305C4D" w14:textId="77777777" w:rsidR="001359DB" w:rsidRDefault="001359DB" w:rsidP="001359DB">
      <w:pPr>
        <w:pStyle w:val="Output"/>
      </w:pPr>
      <w:r>
        <w:t xml:space="preserve">                                                                                                                                        </w:t>
      </w:r>
    </w:p>
    <w:p w14:paraId="5151D7D4" w14:textId="77777777" w:rsidR="001359DB" w:rsidRDefault="001359DB" w:rsidP="001359DB">
      <w:pPr>
        <w:pStyle w:val="Output"/>
      </w:pPr>
      <w:r>
        <w:t xml:space="preserve">- name: Update WordPress config file                                                                                                    </w:t>
      </w:r>
    </w:p>
    <w:p w14:paraId="4BD1C265" w14:textId="77777777" w:rsidR="001359DB" w:rsidRDefault="001359DB" w:rsidP="001359DB">
      <w:pPr>
        <w:pStyle w:val="Output"/>
      </w:pPr>
      <w:r>
        <w:t xml:space="preserve">  lineinfile:                                                                                                                           </w:t>
      </w:r>
    </w:p>
    <w:p w14:paraId="491B897D" w14:textId="77777777" w:rsidR="001359DB" w:rsidRDefault="001359DB" w:rsidP="001359DB">
      <w:pPr>
        <w:pStyle w:val="Output"/>
      </w:pPr>
      <w:r>
        <w:t xml:space="preserve">    dest=/var/www/wordpress/wp-config.php                                                                                               </w:t>
      </w:r>
    </w:p>
    <w:p w14:paraId="4076505C" w14:textId="77777777" w:rsidR="001359DB" w:rsidRDefault="001359DB" w:rsidP="001359DB">
      <w:pPr>
        <w:pStyle w:val="Output"/>
      </w:pPr>
      <w:r>
        <w:t xml:space="preserve">    regexp="{{ item.regexp }}"                                                                                                          </w:t>
      </w:r>
    </w:p>
    <w:p w14:paraId="15F5ABFF" w14:textId="77777777" w:rsidR="001359DB" w:rsidRDefault="001359DB" w:rsidP="001359DB">
      <w:pPr>
        <w:pStyle w:val="Output"/>
      </w:pPr>
      <w:r>
        <w:t xml:space="preserve">    line="{{ item.line }}"                                                                                                              </w:t>
      </w:r>
    </w:p>
    <w:p w14:paraId="0CD40F8F" w14:textId="77777777" w:rsidR="001359DB" w:rsidRDefault="001359DB" w:rsidP="001359DB">
      <w:pPr>
        <w:pStyle w:val="Output"/>
      </w:pPr>
      <w:r>
        <w:t xml:space="preserve">  with_items:                                                                                                                           </w:t>
      </w:r>
    </w:p>
    <w:p w14:paraId="3E65A416" w14:textId="77777777" w:rsidR="001359DB" w:rsidRDefault="001359DB" w:rsidP="001359DB">
      <w:pPr>
        <w:pStyle w:val="Output"/>
      </w:pPr>
      <w:r>
        <w:t xml:space="preserve">    - {'regexp': "define\\('DB_NAME', '(.)+'\\);", 'line': "define('DB_NAME', 'wordpress');"}                                           </w:t>
      </w:r>
    </w:p>
    <w:p w14:paraId="5C54B03D" w14:textId="77777777" w:rsidR="001359DB" w:rsidRDefault="001359DB" w:rsidP="001359DB">
      <w:pPr>
        <w:pStyle w:val="Output"/>
      </w:pPr>
      <w:r>
        <w:t xml:space="preserve">    - {'regexp': "define\\('DB_USER', '(.)+'\\);", 'line': "define('DB_USER', 'admin');"}                                               </w:t>
      </w:r>
    </w:p>
    <w:p w14:paraId="37FA029B" w14:textId="77777777" w:rsidR="001359DB" w:rsidRDefault="001359DB" w:rsidP="001359DB">
      <w:pPr>
        <w:pStyle w:val="Output"/>
      </w:pPr>
      <w:r>
        <w:t xml:space="preserve">    - {'regexp': "define\\('DB_PASSWORD', '(.)+'\\);", 'line': "define('DB_PASSWORD', 'admin');"}                                       </w:t>
      </w:r>
    </w:p>
    <w:p w14:paraId="0D42C41C" w14:textId="77777777" w:rsidR="001359DB" w:rsidRDefault="001359DB" w:rsidP="001359DB">
      <w:pPr>
        <w:pStyle w:val="Output"/>
      </w:pPr>
      <w:r>
        <w:t xml:space="preserve">  become: yes                                                                                                                           </w:t>
      </w:r>
    </w:p>
    <w:p w14:paraId="40CC1CE9" w14:textId="77777777" w:rsidR="00707024" w:rsidRDefault="001359DB" w:rsidP="001359DB">
      <w:pPr>
        <w:pStyle w:val="Output"/>
      </w:pPr>
      <w:r>
        <w:t xml:space="preserve">  become_method: sudo</w:t>
      </w:r>
    </w:p>
    <w:p w14:paraId="2FE4E9CF" w14:textId="0746194F" w:rsidR="001359DB" w:rsidRDefault="001359DB" w:rsidP="00707024">
      <w:r>
        <w:t xml:space="preserve">                                                                                                  </w:t>
      </w:r>
    </w:p>
    <w:p w14:paraId="34B7D32D" w14:textId="15B8AA17" w:rsidR="00AC32FE" w:rsidRDefault="00AC32FE" w:rsidP="00707024">
      <w:pPr>
        <w:spacing w:after="0"/>
      </w:pPr>
      <w:r>
        <w:t xml:space="preserve">we can replace with </w:t>
      </w:r>
      <w:r w:rsidR="00707024">
        <w:t>Variables</w:t>
      </w:r>
      <w:r>
        <w:t xml:space="preserve"> as well</w:t>
      </w:r>
    </w:p>
    <w:p w14:paraId="2B1ED41F" w14:textId="7BEA853C" w:rsidR="00B75A6F" w:rsidRDefault="00B75A6F" w:rsidP="00B75A6F">
      <w:pPr>
        <w:pStyle w:val="Output"/>
      </w:pPr>
      <w:r>
        <w:t xml:space="preserve">  with_items:</w:t>
      </w:r>
    </w:p>
    <w:p w14:paraId="58BC6222" w14:textId="77777777" w:rsidR="00B75A6F" w:rsidRDefault="00B75A6F" w:rsidP="00B75A6F">
      <w:pPr>
        <w:pStyle w:val="Output"/>
      </w:pPr>
      <w:r>
        <w:t xml:space="preserve">    - {'regexp': "define\\('DB_NAME', '(.)+'\\);", 'line': "define('DB_NAME', '{{wp_mysql_db}}');"}        </w:t>
      </w:r>
    </w:p>
    <w:p w14:paraId="4E0D8705" w14:textId="77777777" w:rsidR="00B75A6F" w:rsidRDefault="00B75A6F" w:rsidP="00B75A6F">
      <w:pPr>
        <w:pStyle w:val="Output"/>
      </w:pPr>
      <w:r>
        <w:t xml:space="preserve">    - {'regexp': "define\\('DB_USER', '(.)+'\\);", 'line': "define('DB_USER', '{{wp_mysql_user}}');"}        </w:t>
      </w:r>
    </w:p>
    <w:p w14:paraId="7801AE65" w14:textId="77777777" w:rsidR="00B75A6F" w:rsidRDefault="00B75A6F" w:rsidP="00B75A6F">
      <w:pPr>
        <w:pStyle w:val="Output"/>
      </w:pPr>
      <w:r>
        <w:t xml:space="preserve">    - {'regexp': "define\\('DB_PASSWORD', '(.)+'\\);", 'line': "define('DB_PASSWORD', '{{wp_mysql_password}}');"}</w:t>
      </w:r>
    </w:p>
    <w:p w14:paraId="738C41E3" w14:textId="77777777" w:rsidR="00B75A6F" w:rsidRDefault="00B75A6F" w:rsidP="00B75A6F">
      <w:pPr>
        <w:pStyle w:val="Output"/>
      </w:pPr>
      <w:r>
        <w:t xml:space="preserve">  become: yes</w:t>
      </w:r>
    </w:p>
    <w:p w14:paraId="3CA031DD" w14:textId="66C8A290" w:rsidR="00113087" w:rsidRDefault="00B75A6F" w:rsidP="00B75A6F">
      <w:pPr>
        <w:pStyle w:val="Output"/>
      </w:pPr>
      <w:r>
        <w:t xml:space="preserve">  become_method: sudo</w:t>
      </w:r>
    </w:p>
    <w:p w14:paraId="68A5C63F" w14:textId="77777777" w:rsidR="00113087" w:rsidRDefault="00113087" w:rsidP="00113087"/>
    <w:p w14:paraId="0E43C845" w14:textId="77777777" w:rsidR="00113087" w:rsidRDefault="00113087" w:rsidP="00113087">
      <w:r>
        <w:lastRenderedPageBreak/>
        <w:t xml:space="preserve">We need to add our handler for restart apache. Save what you have so far, and open </w:t>
      </w:r>
      <w:r w:rsidRPr="00B33851">
        <w:rPr>
          <w:b/>
          <w:bCs/>
        </w:rPr>
        <w:t xml:space="preserve">roles/wordpress/handlers/main.yml </w:t>
      </w:r>
      <w:r>
        <w:t>for editing:</w:t>
      </w:r>
    </w:p>
    <w:p w14:paraId="5966BC5B" w14:textId="77777777" w:rsidR="00113087" w:rsidRPr="00B33851" w:rsidRDefault="00113087" w:rsidP="00B33851">
      <w:pPr>
        <w:spacing w:after="0"/>
        <w:rPr>
          <w:b/>
          <w:bCs/>
        </w:rPr>
      </w:pPr>
      <w:r w:rsidRPr="00B33851">
        <w:rPr>
          <w:b/>
          <w:bCs/>
        </w:rPr>
        <w:t>roles/wordpress/handlers/main.yml</w:t>
      </w:r>
    </w:p>
    <w:p w14:paraId="7FDB5B52" w14:textId="77777777" w:rsidR="00D7118C" w:rsidRPr="00D7118C" w:rsidRDefault="00D7118C" w:rsidP="00D7118C">
      <w:pPr>
        <w:pStyle w:val="Output"/>
      </w:pPr>
      <w:r w:rsidRPr="00D7118C">
        <w:t>---</w:t>
      </w:r>
    </w:p>
    <w:p w14:paraId="1D4B60DC" w14:textId="77777777" w:rsidR="00D7118C" w:rsidRPr="00D7118C" w:rsidRDefault="00D7118C" w:rsidP="00D7118C">
      <w:pPr>
        <w:pStyle w:val="Output"/>
      </w:pPr>
      <w:r w:rsidRPr="00D7118C">
        <w:t xml:space="preserve">- name: Restart Apache for Wordpress </w:t>
      </w:r>
    </w:p>
    <w:p w14:paraId="6FCFAC5D" w14:textId="77777777" w:rsidR="00D7118C" w:rsidRPr="00D7118C" w:rsidRDefault="00D7118C" w:rsidP="00D7118C">
      <w:pPr>
        <w:pStyle w:val="Output"/>
      </w:pPr>
      <w:r w:rsidRPr="00D7118C">
        <w:t xml:space="preserve">  service: name=apache2 state=restarted</w:t>
      </w:r>
    </w:p>
    <w:p w14:paraId="0D1460D4" w14:textId="77777777" w:rsidR="00D7118C" w:rsidRPr="00D7118C" w:rsidRDefault="00D7118C" w:rsidP="00D7118C">
      <w:pPr>
        <w:pStyle w:val="Output"/>
      </w:pPr>
      <w:r w:rsidRPr="00D7118C">
        <w:t xml:space="preserve">  become: yes</w:t>
      </w:r>
    </w:p>
    <w:p w14:paraId="3E5B906F" w14:textId="61D34E00" w:rsidR="00113087" w:rsidRDefault="00D7118C" w:rsidP="00D7118C">
      <w:pPr>
        <w:pStyle w:val="Output"/>
      </w:pPr>
      <w:r w:rsidRPr="00D7118C">
        <w:t xml:space="preserve">  become_method: sudo</w:t>
      </w:r>
    </w:p>
    <w:p w14:paraId="59C0BC21" w14:textId="77777777" w:rsidR="00113087" w:rsidRDefault="00113087" w:rsidP="00113087"/>
    <w:p w14:paraId="3C02774B" w14:textId="77777777" w:rsidR="00113087" w:rsidRDefault="00113087" w:rsidP="00113087"/>
    <w:p w14:paraId="45A75562" w14:textId="77777777" w:rsidR="00113087" w:rsidRDefault="00113087" w:rsidP="00E42A12">
      <w:pPr>
        <w:pStyle w:val="Heading3"/>
      </w:pPr>
      <w:bookmarkStart w:id="34" w:name="_Toc32767987"/>
      <w:r>
        <w:t>Inventory (hosts file)</w:t>
      </w:r>
      <w:bookmarkEnd w:id="34"/>
    </w:p>
    <w:p w14:paraId="3F8361F9" w14:textId="77777777" w:rsidR="00113087" w:rsidRDefault="00113087" w:rsidP="00113087">
      <w:r>
        <w:t>Edit hosts&amp; Add the line for [wordpress], and below it, the IP address of your wordpress-server:</w:t>
      </w:r>
    </w:p>
    <w:p w14:paraId="2BD2CEF4" w14:textId="030D650E" w:rsidR="00113087" w:rsidRPr="00E81673" w:rsidRDefault="00E81673" w:rsidP="00E81673">
      <w:pPr>
        <w:spacing w:after="0"/>
        <w:rPr>
          <w:b/>
          <w:bCs/>
        </w:rPr>
      </w:pPr>
      <w:r w:rsidRPr="00E81673">
        <w:rPr>
          <w:b/>
          <w:bCs/>
        </w:rPr>
        <w:t>hosts</w:t>
      </w:r>
    </w:p>
    <w:p w14:paraId="24199E68" w14:textId="77777777" w:rsidR="00331B53" w:rsidRPr="00331B53" w:rsidRDefault="00331B53" w:rsidP="00331B53">
      <w:pPr>
        <w:pStyle w:val="Output"/>
      </w:pPr>
      <w:r w:rsidRPr="00331B53">
        <w:t>[wordpress]</w:t>
      </w:r>
    </w:p>
    <w:p w14:paraId="05DECF68" w14:textId="77777777" w:rsidR="00331B53" w:rsidRPr="00331B53" w:rsidRDefault="00331B53" w:rsidP="00331B53">
      <w:pPr>
        <w:pStyle w:val="Output"/>
      </w:pPr>
      <w:r w:rsidRPr="00331B53">
        <w:t>192.168.33.11 ansible_user=vagrant</w:t>
      </w:r>
    </w:p>
    <w:p w14:paraId="2AB06BD4" w14:textId="4FC7712B" w:rsidR="00113087" w:rsidRDefault="00331B53" w:rsidP="00331B53">
      <w:pPr>
        <w:pStyle w:val="Output"/>
      </w:pPr>
      <w:r w:rsidRPr="00331B53">
        <w:t>192.168.33.12 ansible_user=vagrant</w:t>
      </w:r>
    </w:p>
    <w:p w14:paraId="4D25735D" w14:textId="77777777" w:rsidR="00113087" w:rsidRDefault="00113087" w:rsidP="00113087"/>
    <w:p w14:paraId="30C79E56" w14:textId="77777777" w:rsidR="00113087" w:rsidRDefault="00113087" w:rsidP="00E42A12">
      <w:pPr>
        <w:pStyle w:val="Heading3"/>
      </w:pPr>
      <w:bookmarkStart w:id="35" w:name="_Toc32767988"/>
      <w:r>
        <w:t>playbook.yml</w:t>
      </w:r>
      <w:bookmarkEnd w:id="35"/>
    </w:p>
    <w:p w14:paraId="38603601" w14:textId="77777777" w:rsidR="00E42A12" w:rsidRPr="00E42A12" w:rsidRDefault="00E42A12" w:rsidP="00E42A12">
      <w:pPr>
        <w:rPr>
          <w:rFonts w:ascii="Consolas" w:hAnsi="Consolas" w:cs="Consolas"/>
          <w:color w:val="auto"/>
        </w:rPr>
      </w:pPr>
      <w:r w:rsidRPr="00E42A12">
        <w:rPr>
          <w:rFonts w:ascii="Consolas" w:hAnsi="Consolas" w:cs="Consolas"/>
          <w:color w:val="auto"/>
        </w:rPr>
        <w:t>root@master:/home/vagrant/Ansible/wordpress# cat playbook.yml</w:t>
      </w:r>
    </w:p>
    <w:p w14:paraId="5E04A0AC" w14:textId="77777777" w:rsidR="00E42A12" w:rsidRPr="00E42A12" w:rsidRDefault="00E42A12" w:rsidP="00E42A12">
      <w:pPr>
        <w:pStyle w:val="Output"/>
      </w:pPr>
      <w:r w:rsidRPr="00E42A12">
        <w:t>---</w:t>
      </w:r>
    </w:p>
    <w:p w14:paraId="7294DE4B" w14:textId="77777777" w:rsidR="00E42A12" w:rsidRPr="00E42A12" w:rsidRDefault="00E42A12" w:rsidP="00E42A12">
      <w:pPr>
        <w:pStyle w:val="Output"/>
      </w:pPr>
      <w:r w:rsidRPr="00E42A12">
        <w:t>- hosts: wordpress</w:t>
      </w:r>
    </w:p>
    <w:p w14:paraId="5420CE18" w14:textId="77777777" w:rsidR="00E42A12" w:rsidRPr="00E42A12" w:rsidRDefault="00E42A12" w:rsidP="00E42A12">
      <w:pPr>
        <w:pStyle w:val="Output"/>
      </w:pPr>
      <w:r w:rsidRPr="00E42A12">
        <w:t xml:space="preserve">  remote_user: vagrant</w:t>
      </w:r>
    </w:p>
    <w:p w14:paraId="098F4976" w14:textId="77777777" w:rsidR="00E42A12" w:rsidRPr="00E42A12" w:rsidRDefault="00E42A12" w:rsidP="00E42A12">
      <w:pPr>
        <w:pStyle w:val="Output"/>
      </w:pPr>
      <w:r w:rsidRPr="00E42A12">
        <w:t xml:space="preserve">  become: yes</w:t>
      </w:r>
    </w:p>
    <w:p w14:paraId="5901E611" w14:textId="77777777" w:rsidR="00E42A12" w:rsidRPr="00E42A12" w:rsidRDefault="00E42A12" w:rsidP="00E42A12">
      <w:pPr>
        <w:pStyle w:val="Output"/>
      </w:pPr>
      <w:r w:rsidRPr="00E42A12">
        <w:t xml:space="preserve">  become_method: sudo</w:t>
      </w:r>
    </w:p>
    <w:p w14:paraId="38E40ED7" w14:textId="77777777" w:rsidR="00E42A12" w:rsidRPr="00E42A12" w:rsidRDefault="00E42A12" w:rsidP="00E42A12">
      <w:pPr>
        <w:pStyle w:val="Output"/>
      </w:pPr>
    </w:p>
    <w:p w14:paraId="201A20D4" w14:textId="77777777" w:rsidR="00E42A12" w:rsidRPr="00E42A12" w:rsidRDefault="00E42A12" w:rsidP="00E42A12">
      <w:pPr>
        <w:pStyle w:val="Output"/>
      </w:pPr>
      <w:r w:rsidRPr="00E42A12">
        <w:t xml:space="preserve">  roles:</w:t>
      </w:r>
    </w:p>
    <w:p w14:paraId="256A2CE0" w14:textId="77777777" w:rsidR="00E42A12" w:rsidRPr="00E42A12" w:rsidRDefault="00E42A12" w:rsidP="00E42A12">
      <w:pPr>
        <w:pStyle w:val="Output"/>
      </w:pPr>
      <w:r w:rsidRPr="00E42A12">
        <w:t xml:space="preserve">      - server</w:t>
      </w:r>
    </w:p>
    <w:p w14:paraId="75484844" w14:textId="77777777" w:rsidR="00E42A12" w:rsidRPr="00E42A12" w:rsidRDefault="00E42A12" w:rsidP="00E42A12">
      <w:pPr>
        <w:pStyle w:val="Output"/>
      </w:pPr>
      <w:r w:rsidRPr="00E42A12">
        <w:t xml:space="preserve">      - php</w:t>
      </w:r>
    </w:p>
    <w:p w14:paraId="71095010" w14:textId="77777777" w:rsidR="00E42A12" w:rsidRPr="00E42A12" w:rsidRDefault="00E42A12" w:rsidP="00E42A12">
      <w:pPr>
        <w:pStyle w:val="Output"/>
      </w:pPr>
      <w:r w:rsidRPr="00E42A12">
        <w:t xml:space="preserve">      - mysql</w:t>
      </w:r>
    </w:p>
    <w:p w14:paraId="08250776" w14:textId="533AF410" w:rsidR="00113087" w:rsidRDefault="00E42A12" w:rsidP="00E42A12">
      <w:pPr>
        <w:pStyle w:val="Output"/>
      </w:pPr>
      <w:r w:rsidRPr="00E42A12">
        <w:t xml:space="preserve">      - wordpress</w:t>
      </w:r>
    </w:p>
    <w:p w14:paraId="0F9BFE0E" w14:textId="49BE4CE3" w:rsidR="00113087" w:rsidRDefault="00113087" w:rsidP="00113087"/>
    <w:p w14:paraId="24987908" w14:textId="284156FB" w:rsidR="000004C3" w:rsidRDefault="000004C3" w:rsidP="000004C3">
      <w:pPr>
        <w:pStyle w:val="Heading3"/>
      </w:pPr>
      <w:bookmarkStart w:id="36" w:name="_Toc32767989"/>
      <w:r>
        <w:t>Test</w:t>
      </w:r>
      <w:bookmarkEnd w:id="36"/>
    </w:p>
    <w:p w14:paraId="117A1C97" w14:textId="77777777" w:rsidR="00113087" w:rsidRDefault="00113087" w:rsidP="00E81673">
      <w:pPr>
        <w:spacing w:after="0"/>
      </w:pPr>
      <w:r>
        <w:t>We’re done! Run the playbook to install and configure WordPress:</w:t>
      </w:r>
    </w:p>
    <w:p w14:paraId="14A77B8A" w14:textId="77777777" w:rsidR="00113087" w:rsidRDefault="00113087" w:rsidP="00E81673">
      <w:pPr>
        <w:pStyle w:val="Output"/>
      </w:pPr>
      <w:r>
        <w:t>ansible-playbook playbook.yml -i hosts</w:t>
      </w:r>
    </w:p>
    <w:p w14:paraId="783B16D3" w14:textId="77777777" w:rsidR="00113087" w:rsidRDefault="00113087" w:rsidP="00113087"/>
    <w:p w14:paraId="0DE7979D" w14:textId="0D74303C" w:rsidR="00113087" w:rsidRDefault="00BB59B9" w:rsidP="00113087">
      <w:r>
        <w:rPr>
          <w:noProof/>
        </w:rPr>
        <w:lastRenderedPageBreak/>
        <w:drawing>
          <wp:inline distT="0" distB="0" distL="0" distR="0" wp14:anchorId="75849C12" wp14:editId="7B3077E3">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43275"/>
                    </a:xfrm>
                    <a:prstGeom prst="rect">
                      <a:avLst/>
                    </a:prstGeom>
                  </pic:spPr>
                </pic:pic>
              </a:graphicData>
            </a:graphic>
          </wp:inline>
        </w:drawing>
      </w:r>
    </w:p>
    <w:p w14:paraId="3D6B2F82" w14:textId="5CD2E62F" w:rsidR="00BB59B9" w:rsidRDefault="00BB59B9" w:rsidP="00113087">
      <w:r>
        <w:rPr>
          <w:noProof/>
        </w:rPr>
        <w:drawing>
          <wp:inline distT="0" distB="0" distL="0" distR="0" wp14:anchorId="21D57D38" wp14:editId="5273B7CA">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43275"/>
                    </a:xfrm>
                    <a:prstGeom prst="rect">
                      <a:avLst/>
                    </a:prstGeom>
                  </pic:spPr>
                </pic:pic>
              </a:graphicData>
            </a:graphic>
          </wp:inline>
        </w:drawing>
      </w:r>
    </w:p>
    <w:p w14:paraId="03A47DC4" w14:textId="77777777" w:rsidR="00B15EF2" w:rsidRDefault="00B15EF2" w:rsidP="00707024">
      <w:pPr>
        <w:pStyle w:val="Output"/>
      </w:pPr>
      <w:r>
        <w:t>sudo /etc/init.d/apache2 stop</w:t>
      </w:r>
    </w:p>
    <w:p w14:paraId="58798D36" w14:textId="77777777" w:rsidR="00B15EF2" w:rsidRDefault="00B15EF2" w:rsidP="00707024">
      <w:pPr>
        <w:pStyle w:val="Output"/>
      </w:pPr>
      <w:r>
        <w:t>sudo /etc/init.d/apache2 start</w:t>
      </w:r>
    </w:p>
    <w:p w14:paraId="66A34F58" w14:textId="76B4E8E7" w:rsidR="00113087" w:rsidRDefault="00B15EF2" w:rsidP="00707024">
      <w:pPr>
        <w:pStyle w:val="Output"/>
      </w:pPr>
      <w:r>
        <w:t>sudo service apache2 restart</w:t>
      </w:r>
    </w:p>
    <w:p w14:paraId="2227DF94" w14:textId="77777777" w:rsidR="00113087" w:rsidRDefault="00113087" w:rsidP="00113087"/>
    <w:p w14:paraId="6EB8E6DD" w14:textId="77777777" w:rsidR="00113087" w:rsidRDefault="00113087" w:rsidP="00113087"/>
    <w:p w14:paraId="467D8BAB" w14:textId="77777777" w:rsidR="00113087" w:rsidRDefault="00113087" w:rsidP="00113087"/>
    <w:p w14:paraId="3E1298C8" w14:textId="4743A3DA" w:rsidR="009F09AE" w:rsidRDefault="009F09AE" w:rsidP="00831086">
      <w:pPr>
        <w:pStyle w:val="Heading1"/>
      </w:pPr>
      <w:bookmarkStart w:id="37" w:name="_Toc32767991"/>
      <w:r>
        <w:lastRenderedPageBreak/>
        <w:t>Errors</w:t>
      </w:r>
      <w:bookmarkEnd w:id="37"/>
    </w:p>
    <w:p w14:paraId="46624C97" w14:textId="4B9E7779" w:rsidR="0016064E" w:rsidRDefault="0016064E" w:rsidP="0016064E">
      <w:pPr>
        <w:pStyle w:val="Heading4"/>
      </w:pPr>
      <w:r>
        <w:t>1</w:t>
      </w:r>
      <w:r w:rsidR="00EE52CB">
        <w:t>.</w:t>
      </w:r>
      <w:r>
        <w:t>"Failed to lock apt for exclusive operation"</w:t>
      </w:r>
    </w:p>
    <w:p w14:paraId="3A5E0206" w14:textId="77777777" w:rsidR="0016064E" w:rsidRDefault="0016064E" w:rsidP="00397FA5">
      <w:pPr>
        <w:spacing w:after="0"/>
      </w:pPr>
      <w:r>
        <w:t>Put:</w:t>
      </w:r>
    </w:p>
    <w:p w14:paraId="4387A6D0" w14:textId="438063B1" w:rsidR="0016064E" w:rsidRPr="0016064E" w:rsidRDefault="0016064E" w:rsidP="0016064E">
      <w:pPr>
        <w:rPr>
          <w:rStyle w:val="OutputChar"/>
        </w:rPr>
      </w:pPr>
      <w:r w:rsidRPr="0016064E">
        <w:rPr>
          <w:rStyle w:val="OutputChar"/>
        </w:rPr>
        <w:t>become: yes</w:t>
      </w:r>
    </w:p>
    <w:p w14:paraId="4617477D" w14:textId="2F7D4A07" w:rsidR="0016064E" w:rsidRDefault="0016064E" w:rsidP="00397FA5">
      <w:pPr>
        <w:spacing w:after="0"/>
      </w:pPr>
      <w:r>
        <w:t>Now everything works as intended</w:t>
      </w:r>
    </w:p>
    <w:p w14:paraId="282188E8" w14:textId="77777777" w:rsidR="0016064E" w:rsidRDefault="0016064E" w:rsidP="0016064E">
      <w:pPr>
        <w:pStyle w:val="Output"/>
      </w:pPr>
      <w:r>
        <w:t>---</w:t>
      </w:r>
    </w:p>
    <w:p w14:paraId="298DF497" w14:textId="77777777" w:rsidR="0016064E" w:rsidRDefault="0016064E" w:rsidP="0016064E">
      <w:pPr>
        <w:pStyle w:val="Output"/>
      </w:pPr>
      <w:r>
        <w:t>- hosts: all</w:t>
      </w:r>
    </w:p>
    <w:p w14:paraId="45ED0332" w14:textId="77777777" w:rsidR="0016064E" w:rsidRDefault="0016064E" w:rsidP="0016064E">
      <w:pPr>
        <w:pStyle w:val="Output"/>
      </w:pPr>
      <w:r>
        <w:t xml:space="preserve">  remote_user: vagrant</w:t>
      </w:r>
    </w:p>
    <w:p w14:paraId="30A073CD" w14:textId="77777777" w:rsidR="0016064E" w:rsidRDefault="0016064E" w:rsidP="0016064E">
      <w:pPr>
        <w:pStyle w:val="Output"/>
      </w:pPr>
      <w:r>
        <w:t xml:space="preserve">  become: yes</w:t>
      </w:r>
    </w:p>
    <w:p w14:paraId="748DC861" w14:textId="168742C3" w:rsidR="0016064E" w:rsidRDefault="0016064E" w:rsidP="0016064E">
      <w:pPr>
        <w:pStyle w:val="Output"/>
      </w:pPr>
      <w:r>
        <w:t xml:space="preserve">  become_method: sudo</w:t>
      </w:r>
    </w:p>
    <w:p w14:paraId="55D54F21" w14:textId="77777777" w:rsidR="0016064E" w:rsidRDefault="0016064E" w:rsidP="0016064E"/>
    <w:p w14:paraId="6E7D84BE" w14:textId="68166CC4" w:rsidR="0016064E" w:rsidRDefault="0016064E" w:rsidP="0016064E">
      <w:pPr>
        <w:pStyle w:val="Heading4"/>
      </w:pPr>
      <w:r>
        <w:t>2. /usr/bin/apt-get -y -o Dpkg::Options::=--force-confdef -o Dpkg::Options::=--force-confold     install</w:t>
      </w:r>
      <w:r w:rsidR="00D55325">
        <w:t xml:space="preserve"> </w:t>
      </w:r>
      <w:r>
        <w:t xml:space="preserve"> 'nginx'' failed:</w:t>
      </w:r>
    </w:p>
    <w:p w14:paraId="0731666D" w14:textId="77777777" w:rsidR="0016064E" w:rsidRDefault="0016064E" w:rsidP="00AC1F70">
      <w:pPr>
        <w:pStyle w:val="Output"/>
      </w:pPr>
      <w:r>
        <w:t>Use `force=yes` Option while doing apt:</w:t>
      </w:r>
    </w:p>
    <w:p w14:paraId="0D331641" w14:textId="77777777" w:rsidR="0016064E" w:rsidRDefault="0016064E" w:rsidP="00AC1F70">
      <w:pPr>
        <w:pStyle w:val="Output"/>
      </w:pPr>
      <w:r>
        <w:t>apt: pkg=nginx state=installed update_cache=true force=yes</w:t>
      </w:r>
    </w:p>
    <w:p w14:paraId="7BE966FE" w14:textId="191E7B08" w:rsidR="0016064E" w:rsidRDefault="0016064E" w:rsidP="0016064E">
      <w:r>
        <w:t>R</w:t>
      </w:r>
      <w:r w:rsidR="00276304">
        <w:t>e</w:t>
      </w:r>
      <w:r>
        <w:t xml:space="preserve">f : </w:t>
      </w:r>
      <w:hyperlink r:id="rId40" w:history="1">
        <w:r w:rsidR="00AC1F70" w:rsidRPr="0012494C">
          <w:rPr>
            <w:rStyle w:val="Hyperlink"/>
          </w:rPr>
          <w:t>https://docs.ansible.com/ansible/latest/modules/apt_module.html</w:t>
        </w:r>
      </w:hyperlink>
    </w:p>
    <w:p w14:paraId="321288B2" w14:textId="77777777" w:rsidR="00AC1F70" w:rsidRDefault="00AC1F70" w:rsidP="0016064E"/>
    <w:p w14:paraId="562317CE" w14:textId="0B2808B7" w:rsidR="0016064E" w:rsidRDefault="0016064E" w:rsidP="00B835E1">
      <w:pPr>
        <w:pStyle w:val="Heading4"/>
      </w:pPr>
      <w:r>
        <w:t xml:space="preserve">3 </w:t>
      </w:r>
      <w:r w:rsidR="00863F5F">
        <w:t>.</w:t>
      </w:r>
      <w:r>
        <w:t xml:space="preserve">To display OUTPUT in readable </w:t>
      </w:r>
      <w:r w:rsidR="00B835E1">
        <w:t>format</w:t>
      </w:r>
    </w:p>
    <w:p w14:paraId="2E0DF569" w14:textId="77777777" w:rsidR="0016064E" w:rsidRDefault="0016064E" w:rsidP="00B835E1">
      <w:pPr>
        <w:pStyle w:val="Output"/>
      </w:pPr>
      <w:r>
        <w:t>ANSIBLE_STDOUT_CALLBACK=debug</w:t>
      </w:r>
    </w:p>
    <w:p w14:paraId="22DA29B4" w14:textId="77777777" w:rsidR="00B835E1" w:rsidRDefault="00B835E1" w:rsidP="00B835E1">
      <w:pPr>
        <w:spacing w:after="0"/>
      </w:pPr>
    </w:p>
    <w:p w14:paraId="74B15168" w14:textId="56E4CEB0" w:rsidR="0016064E" w:rsidRDefault="0016064E" w:rsidP="00B835E1">
      <w:pPr>
        <w:spacing w:after="0"/>
      </w:pPr>
      <w:r>
        <w:t>or</w:t>
      </w:r>
    </w:p>
    <w:p w14:paraId="518CEF34" w14:textId="77777777" w:rsidR="0016064E" w:rsidRDefault="0016064E" w:rsidP="00B835E1">
      <w:pPr>
        <w:pStyle w:val="Output"/>
      </w:pPr>
      <w:r>
        <w:t xml:space="preserve">ansible-playbook ... | sed 's/\\n/\n/g' </w:t>
      </w:r>
    </w:p>
    <w:p w14:paraId="26C17170" w14:textId="77777777" w:rsidR="0016064E" w:rsidRDefault="0016064E" w:rsidP="0016064E"/>
    <w:p w14:paraId="66299D78" w14:textId="77777777" w:rsidR="0016064E" w:rsidRPr="00863F5F" w:rsidRDefault="0016064E" w:rsidP="00863F5F">
      <w:pPr>
        <w:spacing w:after="0"/>
        <w:rPr>
          <w:b/>
          <w:bCs/>
        </w:rPr>
      </w:pPr>
      <w:r w:rsidRPr="00863F5F">
        <w:rPr>
          <w:b/>
          <w:bCs/>
        </w:rPr>
        <w:t>use plugin</w:t>
      </w:r>
    </w:p>
    <w:p w14:paraId="6CF12CFB" w14:textId="7F92BB26" w:rsidR="0016064E" w:rsidRDefault="0016064E" w:rsidP="00863F5F">
      <w:pPr>
        <w:spacing w:after="0"/>
      </w:pPr>
      <w:r>
        <w:t xml:space="preserve">To use it, edit your </w:t>
      </w:r>
      <w:r w:rsidRPr="00397FA5">
        <w:rPr>
          <w:rStyle w:val="OutputChar"/>
        </w:rPr>
        <w:t xml:space="preserve">ansible.cfg </w:t>
      </w:r>
      <w:r>
        <w:t xml:space="preserve">file (either global, in </w:t>
      </w:r>
      <w:r w:rsidRPr="00863F5F">
        <w:rPr>
          <w:rStyle w:val="OutputChar"/>
        </w:rPr>
        <w:t>/etc/ansible/ansible.cfg</w:t>
      </w:r>
      <w:r>
        <w:t xml:space="preserve">, or a local one in your </w:t>
      </w:r>
      <w:r w:rsidRPr="00863F5F">
        <w:rPr>
          <w:rStyle w:val="OutputChar"/>
        </w:rPr>
        <w:t>playbook/project</w:t>
      </w:r>
      <w:r>
        <w:t>), and add the following lines under the [defaults] section:</w:t>
      </w:r>
    </w:p>
    <w:p w14:paraId="7B579C88" w14:textId="77777777" w:rsidR="0016064E" w:rsidRDefault="0016064E" w:rsidP="00863F5F">
      <w:pPr>
        <w:pStyle w:val="Output"/>
      </w:pPr>
      <w:r>
        <w:t># Use the YAML callback plugin.</w:t>
      </w:r>
    </w:p>
    <w:p w14:paraId="6B1CF747" w14:textId="77777777" w:rsidR="0016064E" w:rsidRDefault="0016064E" w:rsidP="00863F5F">
      <w:pPr>
        <w:pStyle w:val="Output"/>
      </w:pPr>
      <w:r>
        <w:t>stdout_callback = yaml</w:t>
      </w:r>
    </w:p>
    <w:p w14:paraId="514751F5" w14:textId="77777777" w:rsidR="0016064E" w:rsidRDefault="0016064E" w:rsidP="00863F5F">
      <w:pPr>
        <w:pStyle w:val="Output"/>
      </w:pPr>
      <w:r>
        <w:t># Use the stdout_callback when running ad-hoc commands.</w:t>
      </w:r>
    </w:p>
    <w:p w14:paraId="69935B31" w14:textId="382004E3" w:rsidR="009F09AE" w:rsidRDefault="0016064E" w:rsidP="00863F5F">
      <w:pPr>
        <w:pStyle w:val="Output"/>
      </w:pPr>
      <w:r>
        <w:t>bin_ansible_callbacks = True</w:t>
      </w:r>
    </w:p>
    <w:p w14:paraId="074906BC" w14:textId="66FB27E0" w:rsidR="009F09AE" w:rsidRDefault="009F09AE" w:rsidP="00B441D6"/>
    <w:p w14:paraId="3D8987B1" w14:textId="6BD83383" w:rsidR="001359DB" w:rsidRDefault="00B17BE4" w:rsidP="001359DB">
      <w:pPr>
        <w:pStyle w:val="Heading4"/>
      </w:pPr>
      <w:r>
        <w:t>4.</w:t>
      </w:r>
      <w:r w:rsidR="001359DB">
        <w:t>fatal: [192.168.33.11]: FAILED! =&gt;  msg: '''wp_mysql_db'' is undefined'</w:t>
      </w:r>
    </w:p>
    <w:p w14:paraId="60275CC0" w14:textId="77777777" w:rsidR="001359DB" w:rsidRDefault="001359DB" w:rsidP="001359DB">
      <w:r>
        <w:t>fatal: [192.168.33.12]: FAILED! =&gt;</w:t>
      </w:r>
    </w:p>
    <w:p w14:paraId="4C359F34" w14:textId="611E2E94" w:rsidR="001359DB" w:rsidRDefault="001359DB" w:rsidP="001359DB">
      <w:r>
        <w:t xml:space="preserve">  msg: '''wp_mysql_db'' is undefined'</w:t>
      </w:r>
    </w:p>
    <w:p w14:paraId="2DCD358E" w14:textId="1099A54E" w:rsidR="00831086" w:rsidRDefault="006721E5" w:rsidP="00B441D6">
      <w:r>
        <w:t>Remove {{}} varibles from scipt &amp; provide statsic values</w:t>
      </w:r>
    </w:p>
    <w:p w14:paraId="04533331" w14:textId="06DFA3AA" w:rsidR="00831086" w:rsidRDefault="00831086" w:rsidP="00B441D6"/>
    <w:p w14:paraId="4C966176" w14:textId="71675329" w:rsidR="00831086" w:rsidRDefault="00831086" w:rsidP="00B441D6"/>
    <w:p w14:paraId="23EE4415" w14:textId="21AC8F9A" w:rsidR="006721E5" w:rsidRDefault="00B17BE4" w:rsidP="006721E5">
      <w:pPr>
        <w:pStyle w:val="Heading4"/>
      </w:pPr>
      <w:r>
        <w:t>5.</w:t>
      </w:r>
      <w:r w:rsidR="006721E5" w:rsidRPr="006721E5">
        <w:t>Your VM has become "inaccessible." Unfortunately, this is a critical error</w:t>
      </w:r>
    </w:p>
    <w:p w14:paraId="26557F34" w14:textId="051ADA27" w:rsidR="006721E5" w:rsidRDefault="006721E5" w:rsidP="00B441D6">
      <w:r>
        <w:t>Open VirtualBox &gt; Find the VM &gt; Remove</w:t>
      </w:r>
    </w:p>
    <w:p w14:paraId="722FD013" w14:textId="3810EBE8" w:rsidR="006721E5" w:rsidRDefault="006721E5" w:rsidP="00B441D6">
      <w:r>
        <w:t>And hit vagrant up again</w:t>
      </w:r>
    </w:p>
    <w:p w14:paraId="78E4799F" w14:textId="77777777" w:rsidR="006721E5" w:rsidRDefault="006721E5" w:rsidP="00B441D6"/>
    <w:p w14:paraId="3B281D67" w14:textId="1C332504" w:rsidR="00B441D6" w:rsidRDefault="00B441D6" w:rsidP="00B441D6">
      <w:pPr>
        <w:pStyle w:val="Heading1"/>
      </w:pPr>
      <w:bookmarkStart w:id="38" w:name="_Toc32767992"/>
      <w:r>
        <w:t>Ref.</w:t>
      </w:r>
      <w:bookmarkEnd w:id="38"/>
    </w:p>
    <w:p w14:paraId="711FCC76" w14:textId="37F493A7" w:rsidR="00831086" w:rsidRDefault="00F4313F" w:rsidP="00831086">
      <w:pPr>
        <w:rPr>
          <w:rStyle w:val="Hyperlink"/>
        </w:rPr>
      </w:pPr>
      <w:hyperlink r:id="rId41" w:history="1">
        <w:r w:rsidR="00DF0653">
          <w:rPr>
            <w:rStyle w:val="Hyperlink"/>
          </w:rPr>
          <w:t>https://docs.ansible.com/ansible/latest/user_guide/playbooks_intro.html</w:t>
        </w:r>
      </w:hyperlink>
    </w:p>
    <w:p w14:paraId="5C878211" w14:textId="5F7B371B" w:rsidR="00173CAB" w:rsidRDefault="00F4313F" w:rsidP="00831086">
      <w:hyperlink r:id="rId42" w:history="1">
        <w:r w:rsidR="00173CAB">
          <w:rPr>
            <w:rStyle w:val="Hyperlink"/>
          </w:rPr>
          <w:t>https://www.youtube.com/watch?v=cyylA0Yfn2o&amp;list=PL8cE5Nxf6M6YUaKyuon-AWRDNr31ANuo2&amp;index=9</w:t>
        </w:r>
      </w:hyperlink>
    </w:p>
    <w:p w14:paraId="14FDE7D8" w14:textId="3E58DB64" w:rsidR="00173CAB" w:rsidRDefault="00495676" w:rsidP="00831086">
      <w:hyperlink r:id="rId43" w:history="1">
        <w:r>
          <w:rPr>
            <w:rStyle w:val="Hyperlink"/>
          </w:rPr>
          <w:t>https://www.digitalocean.com/community/tutorials/how-to-use-ansible-roles-to-abstract-your-infrastructure-environment</w:t>
        </w:r>
      </w:hyperlink>
    </w:p>
    <w:bookmarkStart w:id="39" w:name="_GoBack"/>
    <w:bookmarkEnd w:id="39"/>
    <w:p w14:paraId="2350A749" w14:textId="77777777" w:rsidR="00DC153E" w:rsidRDefault="00DC153E" w:rsidP="00DC153E">
      <w:r>
        <w:fldChar w:fldCharType="begin"/>
      </w:r>
      <w:r>
        <w:instrText xml:space="preserve"> HYPERLINK "https://dotlayer.com/how-to-use-an-ansible-playbook-to-install-wordpress/" </w:instrText>
      </w:r>
      <w:r>
        <w:fldChar w:fldCharType="separate"/>
      </w:r>
      <w:r>
        <w:rPr>
          <w:rStyle w:val="Hyperlink"/>
        </w:rPr>
        <w:t>https://dotlayer.com/how-to-use-an-ansible-playbook-to-install-wordpress/</w:t>
      </w:r>
      <w:r>
        <w:rPr>
          <w:rStyle w:val="Hyperlink"/>
        </w:rPr>
        <w:fldChar w:fldCharType="end"/>
      </w:r>
    </w:p>
    <w:p w14:paraId="682E531D" w14:textId="77777777" w:rsidR="00DC153E" w:rsidRDefault="00DC153E" w:rsidP="00DC153E">
      <w:hyperlink r:id="rId44" w:history="1">
        <w:r>
          <w:rPr>
            <w:rStyle w:val="Hyperlink"/>
          </w:rPr>
          <w:t>https://www.infinitypp.com/ansible/</w:t>
        </w:r>
      </w:hyperlink>
    </w:p>
    <w:p w14:paraId="54377732" w14:textId="77777777" w:rsidR="00DC153E" w:rsidRDefault="00DC153E" w:rsidP="00DC153E">
      <w:pPr>
        <w:rPr>
          <w:rStyle w:val="Hyperlink"/>
        </w:rPr>
      </w:pPr>
      <w:hyperlink r:id="rId45" w:history="1">
        <w:r>
          <w:rPr>
            <w:rStyle w:val="Hyperlink"/>
          </w:rPr>
          <w:t>https://www.digitalocean.com/community/tutorials/how-to-automate-installing-wordpress-on-ubuntu-14-04-using-ansible</w:t>
        </w:r>
      </w:hyperlink>
    </w:p>
    <w:p w14:paraId="33A21BC7" w14:textId="77777777" w:rsidR="00DC153E" w:rsidRPr="00831086" w:rsidRDefault="00DC153E" w:rsidP="00831086"/>
    <w:sectPr w:rsidR="00DC153E" w:rsidRPr="00831086" w:rsidSect="00EF5E7D">
      <w:footerReference w:type="default" r:id="rId46"/>
      <w:pgSz w:w="12240" w:h="15840" w:code="1"/>
      <w:pgMar w:top="1080" w:right="1440" w:bottom="108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76FE4F" w14:textId="77777777" w:rsidR="00F4313F" w:rsidRDefault="00F4313F">
      <w:pPr>
        <w:spacing w:after="0" w:line="240" w:lineRule="auto"/>
      </w:pPr>
      <w:r>
        <w:separator/>
      </w:r>
    </w:p>
  </w:endnote>
  <w:endnote w:type="continuationSeparator" w:id="0">
    <w:p w14:paraId="282F0FA3" w14:textId="77777777" w:rsidR="00F4313F" w:rsidRDefault="00F43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4384718"/>
      <w:docPartObj>
        <w:docPartGallery w:val="Page Numbers (Bottom of Page)"/>
        <w:docPartUnique/>
      </w:docPartObj>
    </w:sdtPr>
    <w:sdtEndPr>
      <w:rPr>
        <w:color w:val="7F7F7F" w:themeColor="background1" w:themeShade="7F"/>
        <w:spacing w:val="60"/>
      </w:rPr>
    </w:sdtEndPr>
    <w:sdtContent>
      <w:p w14:paraId="6E3BAAA9" w14:textId="77777777" w:rsidR="00E81673" w:rsidRDefault="00E8167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3C210F">
          <w:rPr>
            <w:b/>
            <w:bCs/>
            <w:noProof/>
          </w:rPr>
          <w:t>224</w:t>
        </w:r>
        <w:r>
          <w:rPr>
            <w:b/>
            <w:bCs/>
            <w:noProof/>
          </w:rPr>
          <w:fldChar w:fldCharType="end"/>
        </w:r>
        <w:r>
          <w:rPr>
            <w:b/>
            <w:bCs/>
          </w:rPr>
          <w:t xml:space="preserve"> | </w:t>
        </w:r>
        <w:r>
          <w:rPr>
            <w:color w:val="7F7F7F" w:themeColor="background1" w:themeShade="7F"/>
            <w:spacing w:val="60"/>
          </w:rPr>
          <w:t>Page</w:t>
        </w:r>
      </w:p>
    </w:sdtContent>
  </w:sdt>
  <w:p w14:paraId="020EF6F5" w14:textId="77777777" w:rsidR="00E81673" w:rsidRDefault="00E81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C699F0" w14:textId="77777777" w:rsidR="00F4313F" w:rsidRDefault="00F4313F">
      <w:pPr>
        <w:spacing w:after="0" w:line="240" w:lineRule="auto"/>
      </w:pPr>
      <w:r>
        <w:separator/>
      </w:r>
    </w:p>
  </w:footnote>
  <w:footnote w:type="continuationSeparator" w:id="0">
    <w:p w14:paraId="6ABADDEF" w14:textId="77777777" w:rsidR="00F4313F" w:rsidRDefault="00F43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6A80965"/>
    <w:multiLevelType w:val="hybridMultilevel"/>
    <w:tmpl w:val="2AE85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D396F"/>
    <w:multiLevelType w:val="hybridMultilevel"/>
    <w:tmpl w:val="E2546438"/>
    <w:lvl w:ilvl="0" w:tplc="E0BC2888">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E3FBF"/>
    <w:multiLevelType w:val="hybridMultilevel"/>
    <w:tmpl w:val="80246BC0"/>
    <w:lvl w:ilvl="0" w:tplc="C0E25824">
      <w:start w:val="3"/>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587E8D"/>
    <w:multiLevelType w:val="hybridMultilevel"/>
    <w:tmpl w:val="54D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45143B"/>
    <w:multiLevelType w:val="hybridMultilevel"/>
    <w:tmpl w:val="C456C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F2BF0"/>
    <w:multiLevelType w:val="multilevel"/>
    <w:tmpl w:val="BDB6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42D9B"/>
    <w:multiLevelType w:val="hybridMultilevel"/>
    <w:tmpl w:val="81ECC5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195FFE"/>
    <w:multiLevelType w:val="hybridMultilevel"/>
    <w:tmpl w:val="B20A9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9D4B74"/>
    <w:multiLevelType w:val="hybridMultilevel"/>
    <w:tmpl w:val="D250D2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3D688A"/>
    <w:multiLevelType w:val="hybridMultilevel"/>
    <w:tmpl w:val="8102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0778F6"/>
    <w:multiLevelType w:val="hybridMultilevel"/>
    <w:tmpl w:val="6DA6E162"/>
    <w:lvl w:ilvl="0" w:tplc="838AC02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04561"/>
    <w:multiLevelType w:val="hybridMultilevel"/>
    <w:tmpl w:val="80A6E0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BE0D1C"/>
    <w:multiLevelType w:val="hybridMultilevel"/>
    <w:tmpl w:val="473A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C81650"/>
    <w:multiLevelType w:val="hybridMultilevel"/>
    <w:tmpl w:val="5ECAF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0B32FD"/>
    <w:multiLevelType w:val="hybridMultilevel"/>
    <w:tmpl w:val="84342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476FE6"/>
    <w:multiLevelType w:val="hybridMultilevel"/>
    <w:tmpl w:val="43D257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4F6B40"/>
    <w:multiLevelType w:val="hybridMultilevel"/>
    <w:tmpl w:val="FEB64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135592"/>
    <w:multiLevelType w:val="hybridMultilevel"/>
    <w:tmpl w:val="0A444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E164F5"/>
    <w:multiLevelType w:val="hybridMultilevel"/>
    <w:tmpl w:val="A78E8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B571AE"/>
    <w:multiLevelType w:val="hybridMultilevel"/>
    <w:tmpl w:val="C7442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BA16AA"/>
    <w:multiLevelType w:val="hybridMultilevel"/>
    <w:tmpl w:val="6A56C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916137"/>
    <w:multiLevelType w:val="hybridMultilevel"/>
    <w:tmpl w:val="F4168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7A0A2E"/>
    <w:multiLevelType w:val="multilevel"/>
    <w:tmpl w:val="5026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B7815"/>
    <w:multiLevelType w:val="hybridMultilevel"/>
    <w:tmpl w:val="18E0CB26"/>
    <w:lvl w:ilvl="0" w:tplc="C0E25824">
      <w:start w:val="3"/>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1142B9"/>
    <w:multiLevelType w:val="hybridMultilevel"/>
    <w:tmpl w:val="CB3C4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1F3F43"/>
    <w:multiLevelType w:val="hybridMultilevel"/>
    <w:tmpl w:val="E9340192"/>
    <w:lvl w:ilvl="0" w:tplc="C0E25824">
      <w:start w:val="3"/>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AE3065"/>
    <w:multiLevelType w:val="hybridMultilevel"/>
    <w:tmpl w:val="7EA89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846CD9"/>
    <w:multiLevelType w:val="hybridMultilevel"/>
    <w:tmpl w:val="00C00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BA50C1"/>
    <w:multiLevelType w:val="hybridMultilevel"/>
    <w:tmpl w:val="80F01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AB11B3"/>
    <w:multiLevelType w:val="hybridMultilevel"/>
    <w:tmpl w:val="771E1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D5373D"/>
    <w:multiLevelType w:val="hybridMultilevel"/>
    <w:tmpl w:val="9D28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391A7F"/>
    <w:multiLevelType w:val="hybridMultilevel"/>
    <w:tmpl w:val="84B81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9B1F48"/>
    <w:multiLevelType w:val="multilevel"/>
    <w:tmpl w:val="7FFA3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C17FE6"/>
    <w:multiLevelType w:val="multilevel"/>
    <w:tmpl w:val="C77E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6F0069"/>
    <w:multiLevelType w:val="hybridMultilevel"/>
    <w:tmpl w:val="C20A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6"/>
  </w:num>
  <w:num w:numId="4">
    <w:abstractNumId w:val="5"/>
  </w:num>
  <w:num w:numId="5">
    <w:abstractNumId w:val="36"/>
  </w:num>
  <w:num w:numId="6">
    <w:abstractNumId w:val="22"/>
  </w:num>
  <w:num w:numId="7">
    <w:abstractNumId w:val="12"/>
  </w:num>
  <w:num w:numId="8">
    <w:abstractNumId w:val="15"/>
  </w:num>
  <w:num w:numId="9">
    <w:abstractNumId w:val="27"/>
  </w:num>
  <w:num w:numId="10">
    <w:abstractNumId w:val="3"/>
  </w:num>
  <w:num w:numId="11">
    <w:abstractNumId w:val="18"/>
  </w:num>
  <w:num w:numId="12">
    <w:abstractNumId w:val="13"/>
  </w:num>
  <w:num w:numId="13">
    <w:abstractNumId w:val="32"/>
  </w:num>
  <w:num w:numId="14">
    <w:abstractNumId w:val="28"/>
  </w:num>
  <w:num w:numId="15">
    <w:abstractNumId w:val="30"/>
  </w:num>
  <w:num w:numId="16">
    <w:abstractNumId w:val="7"/>
  </w:num>
  <w:num w:numId="17">
    <w:abstractNumId w:val="20"/>
  </w:num>
  <w:num w:numId="18">
    <w:abstractNumId w:val="24"/>
  </w:num>
  <w:num w:numId="19">
    <w:abstractNumId w:val="8"/>
  </w:num>
  <w:num w:numId="20">
    <w:abstractNumId w:val="33"/>
  </w:num>
  <w:num w:numId="21">
    <w:abstractNumId w:val="14"/>
  </w:num>
  <w:num w:numId="22">
    <w:abstractNumId w:val="17"/>
  </w:num>
  <w:num w:numId="23">
    <w:abstractNumId w:val="35"/>
  </w:num>
  <w:num w:numId="24">
    <w:abstractNumId w:val="26"/>
  </w:num>
  <w:num w:numId="25">
    <w:abstractNumId w:val="34"/>
  </w:num>
  <w:num w:numId="26">
    <w:abstractNumId w:val="10"/>
  </w:num>
  <w:num w:numId="27">
    <w:abstractNumId w:val="29"/>
  </w:num>
  <w:num w:numId="28">
    <w:abstractNumId w:val="9"/>
  </w:num>
  <w:num w:numId="29">
    <w:abstractNumId w:val="11"/>
  </w:num>
  <w:num w:numId="30">
    <w:abstractNumId w:val="19"/>
  </w:num>
  <w:num w:numId="31">
    <w:abstractNumId w:val="6"/>
  </w:num>
  <w:num w:numId="32">
    <w:abstractNumId w:val="31"/>
  </w:num>
  <w:num w:numId="33">
    <w:abstractNumId w:val="2"/>
  </w:num>
  <w:num w:numId="34">
    <w:abstractNumId w:val="4"/>
  </w:num>
  <w:num w:numId="35">
    <w:abstractNumId w:val="25"/>
  </w:num>
  <w:num w:numId="36">
    <w:abstractNumId w:val="21"/>
  </w:num>
  <w:num w:numId="37">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69"/>
    <w:rsid w:val="000004C3"/>
    <w:rsid w:val="00000BF3"/>
    <w:rsid w:val="000011A5"/>
    <w:rsid w:val="000017F2"/>
    <w:rsid w:val="00002834"/>
    <w:rsid w:val="00002A4C"/>
    <w:rsid w:val="00004EDC"/>
    <w:rsid w:val="00005A15"/>
    <w:rsid w:val="00005D5D"/>
    <w:rsid w:val="00006461"/>
    <w:rsid w:val="000072C8"/>
    <w:rsid w:val="00007475"/>
    <w:rsid w:val="000104C0"/>
    <w:rsid w:val="00010A98"/>
    <w:rsid w:val="00012787"/>
    <w:rsid w:val="00012C4D"/>
    <w:rsid w:val="00012EE0"/>
    <w:rsid w:val="00013406"/>
    <w:rsid w:val="0001366D"/>
    <w:rsid w:val="000136DA"/>
    <w:rsid w:val="0001447B"/>
    <w:rsid w:val="00014AC5"/>
    <w:rsid w:val="00014BA1"/>
    <w:rsid w:val="00014D6F"/>
    <w:rsid w:val="0001554D"/>
    <w:rsid w:val="000156D2"/>
    <w:rsid w:val="00015D5E"/>
    <w:rsid w:val="00015DF8"/>
    <w:rsid w:val="00016470"/>
    <w:rsid w:val="000166DC"/>
    <w:rsid w:val="000168AD"/>
    <w:rsid w:val="000174E2"/>
    <w:rsid w:val="0001773F"/>
    <w:rsid w:val="00017B52"/>
    <w:rsid w:val="000205E9"/>
    <w:rsid w:val="00020D6C"/>
    <w:rsid w:val="0002120A"/>
    <w:rsid w:val="000215C3"/>
    <w:rsid w:val="00021D13"/>
    <w:rsid w:val="000227FE"/>
    <w:rsid w:val="00022B07"/>
    <w:rsid w:val="00023390"/>
    <w:rsid w:val="00023BC2"/>
    <w:rsid w:val="00024200"/>
    <w:rsid w:val="0002512F"/>
    <w:rsid w:val="0002515A"/>
    <w:rsid w:val="00025A42"/>
    <w:rsid w:val="00025D4A"/>
    <w:rsid w:val="0002658A"/>
    <w:rsid w:val="000267F7"/>
    <w:rsid w:val="0002721A"/>
    <w:rsid w:val="00030001"/>
    <w:rsid w:val="0003095B"/>
    <w:rsid w:val="0003150E"/>
    <w:rsid w:val="00031EFD"/>
    <w:rsid w:val="00032305"/>
    <w:rsid w:val="000324D1"/>
    <w:rsid w:val="00033E74"/>
    <w:rsid w:val="000343E4"/>
    <w:rsid w:val="000345A6"/>
    <w:rsid w:val="00035754"/>
    <w:rsid w:val="00040222"/>
    <w:rsid w:val="000415EF"/>
    <w:rsid w:val="0004214A"/>
    <w:rsid w:val="000423D0"/>
    <w:rsid w:val="000423E8"/>
    <w:rsid w:val="000428C3"/>
    <w:rsid w:val="00042B9A"/>
    <w:rsid w:val="000432B4"/>
    <w:rsid w:val="0004368B"/>
    <w:rsid w:val="000438B4"/>
    <w:rsid w:val="00043928"/>
    <w:rsid w:val="00044062"/>
    <w:rsid w:val="0004468D"/>
    <w:rsid w:val="00044CF0"/>
    <w:rsid w:val="00045092"/>
    <w:rsid w:val="00045C5D"/>
    <w:rsid w:val="000462E6"/>
    <w:rsid w:val="0004648B"/>
    <w:rsid w:val="000466A9"/>
    <w:rsid w:val="00046750"/>
    <w:rsid w:val="00046ADA"/>
    <w:rsid w:val="00047816"/>
    <w:rsid w:val="00047D3A"/>
    <w:rsid w:val="00050812"/>
    <w:rsid w:val="00050C86"/>
    <w:rsid w:val="0005271C"/>
    <w:rsid w:val="0005299A"/>
    <w:rsid w:val="00052CEE"/>
    <w:rsid w:val="00052F71"/>
    <w:rsid w:val="0005354C"/>
    <w:rsid w:val="00053735"/>
    <w:rsid w:val="00053B04"/>
    <w:rsid w:val="00054127"/>
    <w:rsid w:val="00054437"/>
    <w:rsid w:val="00054570"/>
    <w:rsid w:val="000554B1"/>
    <w:rsid w:val="00055C06"/>
    <w:rsid w:val="0005639C"/>
    <w:rsid w:val="0005644D"/>
    <w:rsid w:val="00057A04"/>
    <w:rsid w:val="00057E62"/>
    <w:rsid w:val="0006017B"/>
    <w:rsid w:val="0006084A"/>
    <w:rsid w:val="000611B1"/>
    <w:rsid w:val="00061593"/>
    <w:rsid w:val="00061A82"/>
    <w:rsid w:val="00061CB4"/>
    <w:rsid w:val="0006261C"/>
    <w:rsid w:val="00063805"/>
    <w:rsid w:val="000639BE"/>
    <w:rsid w:val="000646CA"/>
    <w:rsid w:val="000647EF"/>
    <w:rsid w:val="00064B7E"/>
    <w:rsid w:val="00065271"/>
    <w:rsid w:val="000652EE"/>
    <w:rsid w:val="0006588C"/>
    <w:rsid w:val="00065A30"/>
    <w:rsid w:val="000660A6"/>
    <w:rsid w:val="00066708"/>
    <w:rsid w:val="00066F0F"/>
    <w:rsid w:val="0006733D"/>
    <w:rsid w:val="000676BD"/>
    <w:rsid w:val="00070620"/>
    <w:rsid w:val="00070A62"/>
    <w:rsid w:val="00070C90"/>
    <w:rsid w:val="00070CD9"/>
    <w:rsid w:val="00070D6F"/>
    <w:rsid w:val="00071222"/>
    <w:rsid w:val="00071574"/>
    <w:rsid w:val="00071EFF"/>
    <w:rsid w:val="000720C3"/>
    <w:rsid w:val="00072951"/>
    <w:rsid w:val="00074D66"/>
    <w:rsid w:val="000752FD"/>
    <w:rsid w:val="000753D2"/>
    <w:rsid w:val="000759F0"/>
    <w:rsid w:val="000760CF"/>
    <w:rsid w:val="00076407"/>
    <w:rsid w:val="000773CA"/>
    <w:rsid w:val="00077AA6"/>
    <w:rsid w:val="00077C4B"/>
    <w:rsid w:val="00077F72"/>
    <w:rsid w:val="00080297"/>
    <w:rsid w:val="00080CA8"/>
    <w:rsid w:val="00081064"/>
    <w:rsid w:val="000810AD"/>
    <w:rsid w:val="0008121A"/>
    <w:rsid w:val="000834BD"/>
    <w:rsid w:val="00084209"/>
    <w:rsid w:val="00085E23"/>
    <w:rsid w:val="00085F94"/>
    <w:rsid w:val="0008688D"/>
    <w:rsid w:val="000869DF"/>
    <w:rsid w:val="00092404"/>
    <w:rsid w:val="00092529"/>
    <w:rsid w:val="0009266D"/>
    <w:rsid w:val="00092C38"/>
    <w:rsid w:val="0009491B"/>
    <w:rsid w:val="00094BEF"/>
    <w:rsid w:val="0009666A"/>
    <w:rsid w:val="00096BBD"/>
    <w:rsid w:val="00096E64"/>
    <w:rsid w:val="000970DC"/>
    <w:rsid w:val="00097224"/>
    <w:rsid w:val="000973F5"/>
    <w:rsid w:val="000A02EE"/>
    <w:rsid w:val="000A1290"/>
    <w:rsid w:val="000A12E2"/>
    <w:rsid w:val="000A1471"/>
    <w:rsid w:val="000A1EB9"/>
    <w:rsid w:val="000A2408"/>
    <w:rsid w:val="000A2FF2"/>
    <w:rsid w:val="000A3454"/>
    <w:rsid w:val="000A3B22"/>
    <w:rsid w:val="000A3ECF"/>
    <w:rsid w:val="000A453E"/>
    <w:rsid w:val="000A4D98"/>
    <w:rsid w:val="000A5461"/>
    <w:rsid w:val="000A54A8"/>
    <w:rsid w:val="000A6033"/>
    <w:rsid w:val="000A633C"/>
    <w:rsid w:val="000A6751"/>
    <w:rsid w:val="000A67C9"/>
    <w:rsid w:val="000A7220"/>
    <w:rsid w:val="000A7DDF"/>
    <w:rsid w:val="000B043F"/>
    <w:rsid w:val="000B05FF"/>
    <w:rsid w:val="000B0A50"/>
    <w:rsid w:val="000B1561"/>
    <w:rsid w:val="000B1826"/>
    <w:rsid w:val="000B1C76"/>
    <w:rsid w:val="000B2026"/>
    <w:rsid w:val="000B2134"/>
    <w:rsid w:val="000B3725"/>
    <w:rsid w:val="000B45A0"/>
    <w:rsid w:val="000B5548"/>
    <w:rsid w:val="000B6EDF"/>
    <w:rsid w:val="000B7F44"/>
    <w:rsid w:val="000C02A8"/>
    <w:rsid w:val="000C08BE"/>
    <w:rsid w:val="000C1777"/>
    <w:rsid w:val="000C18F9"/>
    <w:rsid w:val="000C284C"/>
    <w:rsid w:val="000C2AFA"/>
    <w:rsid w:val="000C321E"/>
    <w:rsid w:val="000C346B"/>
    <w:rsid w:val="000C3C5D"/>
    <w:rsid w:val="000C4633"/>
    <w:rsid w:val="000C4EBE"/>
    <w:rsid w:val="000C5CCD"/>
    <w:rsid w:val="000D00FF"/>
    <w:rsid w:val="000D02CE"/>
    <w:rsid w:val="000D0513"/>
    <w:rsid w:val="000D05E0"/>
    <w:rsid w:val="000D0B64"/>
    <w:rsid w:val="000D112D"/>
    <w:rsid w:val="000D1250"/>
    <w:rsid w:val="000D1291"/>
    <w:rsid w:val="000D15EC"/>
    <w:rsid w:val="000D1D52"/>
    <w:rsid w:val="000D22B4"/>
    <w:rsid w:val="000D2801"/>
    <w:rsid w:val="000D3796"/>
    <w:rsid w:val="000D38B5"/>
    <w:rsid w:val="000D399E"/>
    <w:rsid w:val="000D4418"/>
    <w:rsid w:val="000D44BD"/>
    <w:rsid w:val="000D456B"/>
    <w:rsid w:val="000D4AEF"/>
    <w:rsid w:val="000D4B57"/>
    <w:rsid w:val="000D5B22"/>
    <w:rsid w:val="000D5D94"/>
    <w:rsid w:val="000D663B"/>
    <w:rsid w:val="000D6F0E"/>
    <w:rsid w:val="000D7633"/>
    <w:rsid w:val="000D791E"/>
    <w:rsid w:val="000D7EEE"/>
    <w:rsid w:val="000E0691"/>
    <w:rsid w:val="000E0CBD"/>
    <w:rsid w:val="000E1981"/>
    <w:rsid w:val="000E387F"/>
    <w:rsid w:val="000E3B12"/>
    <w:rsid w:val="000E5158"/>
    <w:rsid w:val="000E5C12"/>
    <w:rsid w:val="000E6187"/>
    <w:rsid w:val="000E6236"/>
    <w:rsid w:val="000E6953"/>
    <w:rsid w:val="000E6D47"/>
    <w:rsid w:val="000E707D"/>
    <w:rsid w:val="000E7351"/>
    <w:rsid w:val="000E78B0"/>
    <w:rsid w:val="000F060E"/>
    <w:rsid w:val="000F0A75"/>
    <w:rsid w:val="000F0AB7"/>
    <w:rsid w:val="000F143F"/>
    <w:rsid w:val="000F1C78"/>
    <w:rsid w:val="000F247A"/>
    <w:rsid w:val="000F2F25"/>
    <w:rsid w:val="000F3609"/>
    <w:rsid w:val="000F387E"/>
    <w:rsid w:val="000F3CE2"/>
    <w:rsid w:val="000F3D7F"/>
    <w:rsid w:val="000F3DAC"/>
    <w:rsid w:val="000F3FA0"/>
    <w:rsid w:val="000F52B5"/>
    <w:rsid w:val="000F5DDD"/>
    <w:rsid w:val="000F61A9"/>
    <w:rsid w:val="000F6536"/>
    <w:rsid w:val="000F6537"/>
    <w:rsid w:val="000F78F0"/>
    <w:rsid w:val="000F799C"/>
    <w:rsid w:val="000F7B1D"/>
    <w:rsid w:val="000F7E64"/>
    <w:rsid w:val="001001D1"/>
    <w:rsid w:val="00100542"/>
    <w:rsid w:val="0010080E"/>
    <w:rsid w:val="001008B6"/>
    <w:rsid w:val="0010137C"/>
    <w:rsid w:val="00101C4F"/>
    <w:rsid w:val="00102072"/>
    <w:rsid w:val="00102E8D"/>
    <w:rsid w:val="0010380C"/>
    <w:rsid w:val="00103AFA"/>
    <w:rsid w:val="00103C6E"/>
    <w:rsid w:val="001042EF"/>
    <w:rsid w:val="001046A1"/>
    <w:rsid w:val="00104AD4"/>
    <w:rsid w:val="00104BB8"/>
    <w:rsid w:val="00104EC9"/>
    <w:rsid w:val="00105258"/>
    <w:rsid w:val="00105B72"/>
    <w:rsid w:val="00106755"/>
    <w:rsid w:val="001069B8"/>
    <w:rsid w:val="00107309"/>
    <w:rsid w:val="001105F8"/>
    <w:rsid w:val="00110757"/>
    <w:rsid w:val="00111F10"/>
    <w:rsid w:val="001124E0"/>
    <w:rsid w:val="001125B6"/>
    <w:rsid w:val="00112FB4"/>
    <w:rsid w:val="00113087"/>
    <w:rsid w:val="001132F7"/>
    <w:rsid w:val="00113324"/>
    <w:rsid w:val="00113926"/>
    <w:rsid w:val="00113935"/>
    <w:rsid w:val="00113F0F"/>
    <w:rsid w:val="00116173"/>
    <w:rsid w:val="00116B46"/>
    <w:rsid w:val="00120E4E"/>
    <w:rsid w:val="001214B3"/>
    <w:rsid w:val="0012249F"/>
    <w:rsid w:val="00122679"/>
    <w:rsid w:val="00122B99"/>
    <w:rsid w:val="00122DDE"/>
    <w:rsid w:val="001231B3"/>
    <w:rsid w:val="001238AD"/>
    <w:rsid w:val="00123D66"/>
    <w:rsid w:val="00123FD3"/>
    <w:rsid w:val="00124E1A"/>
    <w:rsid w:val="00125053"/>
    <w:rsid w:val="00125A6B"/>
    <w:rsid w:val="001265F7"/>
    <w:rsid w:val="00126EFC"/>
    <w:rsid w:val="00127A54"/>
    <w:rsid w:val="00127F99"/>
    <w:rsid w:val="00130B6A"/>
    <w:rsid w:val="00130B7A"/>
    <w:rsid w:val="00133134"/>
    <w:rsid w:val="001335F2"/>
    <w:rsid w:val="00133910"/>
    <w:rsid w:val="00133AF8"/>
    <w:rsid w:val="00134259"/>
    <w:rsid w:val="00135758"/>
    <w:rsid w:val="001359DB"/>
    <w:rsid w:val="001360C1"/>
    <w:rsid w:val="00136AC5"/>
    <w:rsid w:val="00136B33"/>
    <w:rsid w:val="00136E09"/>
    <w:rsid w:val="0013766C"/>
    <w:rsid w:val="0013781E"/>
    <w:rsid w:val="00137C0A"/>
    <w:rsid w:val="00137E20"/>
    <w:rsid w:val="00140583"/>
    <w:rsid w:val="001418C8"/>
    <w:rsid w:val="00141C25"/>
    <w:rsid w:val="00141EF4"/>
    <w:rsid w:val="00142385"/>
    <w:rsid w:val="00143894"/>
    <w:rsid w:val="00144A32"/>
    <w:rsid w:val="001467C2"/>
    <w:rsid w:val="00147552"/>
    <w:rsid w:val="001475B5"/>
    <w:rsid w:val="001478C2"/>
    <w:rsid w:val="00147C77"/>
    <w:rsid w:val="00147C94"/>
    <w:rsid w:val="00147CC9"/>
    <w:rsid w:val="00150D2D"/>
    <w:rsid w:val="001512C3"/>
    <w:rsid w:val="001524D0"/>
    <w:rsid w:val="00152CE8"/>
    <w:rsid w:val="00153C26"/>
    <w:rsid w:val="001546AD"/>
    <w:rsid w:val="00154727"/>
    <w:rsid w:val="00157280"/>
    <w:rsid w:val="001573DF"/>
    <w:rsid w:val="00160241"/>
    <w:rsid w:val="00160344"/>
    <w:rsid w:val="00160389"/>
    <w:rsid w:val="001603E7"/>
    <w:rsid w:val="001604A4"/>
    <w:rsid w:val="0016064E"/>
    <w:rsid w:val="00160F06"/>
    <w:rsid w:val="00161192"/>
    <w:rsid w:val="001626A4"/>
    <w:rsid w:val="00163BF8"/>
    <w:rsid w:val="001640C4"/>
    <w:rsid w:val="00164A77"/>
    <w:rsid w:val="00164F28"/>
    <w:rsid w:val="00165898"/>
    <w:rsid w:val="00165C72"/>
    <w:rsid w:val="00166A64"/>
    <w:rsid w:val="00166CEC"/>
    <w:rsid w:val="0016758F"/>
    <w:rsid w:val="001675F8"/>
    <w:rsid w:val="00170E9C"/>
    <w:rsid w:val="00170F53"/>
    <w:rsid w:val="00171CF3"/>
    <w:rsid w:val="00173CAB"/>
    <w:rsid w:val="001759E9"/>
    <w:rsid w:val="0017625B"/>
    <w:rsid w:val="001769A6"/>
    <w:rsid w:val="001775BC"/>
    <w:rsid w:val="00177749"/>
    <w:rsid w:val="00180406"/>
    <w:rsid w:val="00180B6D"/>
    <w:rsid w:val="00180F52"/>
    <w:rsid w:val="00182D51"/>
    <w:rsid w:val="00182F78"/>
    <w:rsid w:val="00183765"/>
    <w:rsid w:val="00183CA4"/>
    <w:rsid w:val="00183EA7"/>
    <w:rsid w:val="00184062"/>
    <w:rsid w:val="00184319"/>
    <w:rsid w:val="0018440E"/>
    <w:rsid w:val="0018469A"/>
    <w:rsid w:val="001847D5"/>
    <w:rsid w:val="00184C52"/>
    <w:rsid w:val="00184EE0"/>
    <w:rsid w:val="00184F11"/>
    <w:rsid w:val="001863CF"/>
    <w:rsid w:val="0018656D"/>
    <w:rsid w:val="00186CE2"/>
    <w:rsid w:val="00186CEF"/>
    <w:rsid w:val="001870C1"/>
    <w:rsid w:val="00187BA7"/>
    <w:rsid w:val="00190368"/>
    <w:rsid w:val="00190439"/>
    <w:rsid w:val="00190606"/>
    <w:rsid w:val="00190717"/>
    <w:rsid w:val="001913BD"/>
    <w:rsid w:val="00191BE3"/>
    <w:rsid w:val="00191CF9"/>
    <w:rsid w:val="001925DF"/>
    <w:rsid w:val="00192638"/>
    <w:rsid w:val="00192794"/>
    <w:rsid w:val="00193485"/>
    <w:rsid w:val="00193D0E"/>
    <w:rsid w:val="001951D0"/>
    <w:rsid w:val="0019538A"/>
    <w:rsid w:val="0019570F"/>
    <w:rsid w:val="00196F52"/>
    <w:rsid w:val="0019716C"/>
    <w:rsid w:val="00197226"/>
    <w:rsid w:val="001A07DA"/>
    <w:rsid w:val="001A141F"/>
    <w:rsid w:val="001A23E8"/>
    <w:rsid w:val="001A3249"/>
    <w:rsid w:val="001A3C6D"/>
    <w:rsid w:val="001A3EEB"/>
    <w:rsid w:val="001A44AC"/>
    <w:rsid w:val="001A4502"/>
    <w:rsid w:val="001A49F2"/>
    <w:rsid w:val="001A4FEC"/>
    <w:rsid w:val="001A5FEF"/>
    <w:rsid w:val="001A6371"/>
    <w:rsid w:val="001A6731"/>
    <w:rsid w:val="001A690E"/>
    <w:rsid w:val="001A6C03"/>
    <w:rsid w:val="001A7494"/>
    <w:rsid w:val="001A7CCF"/>
    <w:rsid w:val="001A7E11"/>
    <w:rsid w:val="001B0690"/>
    <w:rsid w:val="001B165B"/>
    <w:rsid w:val="001B2729"/>
    <w:rsid w:val="001B292F"/>
    <w:rsid w:val="001B2C10"/>
    <w:rsid w:val="001B30BA"/>
    <w:rsid w:val="001B3535"/>
    <w:rsid w:val="001B36F3"/>
    <w:rsid w:val="001B3888"/>
    <w:rsid w:val="001B3A19"/>
    <w:rsid w:val="001B4384"/>
    <w:rsid w:val="001B5017"/>
    <w:rsid w:val="001B5DA4"/>
    <w:rsid w:val="001B6527"/>
    <w:rsid w:val="001B6801"/>
    <w:rsid w:val="001B6FED"/>
    <w:rsid w:val="001B719A"/>
    <w:rsid w:val="001B7250"/>
    <w:rsid w:val="001B7799"/>
    <w:rsid w:val="001B79AA"/>
    <w:rsid w:val="001B79BA"/>
    <w:rsid w:val="001C087E"/>
    <w:rsid w:val="001C0D90"/>
    <w:rsid w:val="001C0E4C"/>
    <w:rsid w:val="001C147A"/>
    <w:rsid w:val="001C1520"/>
    <w:rsid w:val="001C162E"/>
    <w:rsid w:val="001C2641"/>
    <w:rsid w:val="001C29B2"/>
    <w:rsid w:val="001C2CCF"/>
    <w:rsid w:val="001C34D2"/>
    <w:rsid w:val="001C3C9C"/>
    <w:rsid w:val="001C6101"/>
    <w:rsid w:val="001C6D56"/>
    <w:rsid w:val="001C6F11"/>
    <w:rsid w:val="001C7081"/>
    <w:rsid w:val="001C723F"/>
    <w:rsid w:val="001C7745"/>
    <w:rsid w:val="001C7C24"/>
    <w:rsid w:val="001C7CA5"/>
    <w:rsid w:val="001D0837"/>
    <w:rsid w:val="001D1F24"/>
    <w:rsid w:val="001D23C3"/>
    <w:rsid w:val="001D303C"/>
    <w:rsid w:val="001D307F"/>
    <w:rsid w:val="001D3421"/>
    <w:rsid w:val="001D3C79"/>
    <w:rsid w:val="001D43AD"/>
    <w:rsid w:val="001D48C6"/>
    <w:rsid w:val="001D4C1E"/>
    <w:rsid w:val="001D4DDF"/>
    <w:rsid w:val="001D7295"/>
    <w:rsid w:val="001D7E70"/>
    <w:rsid w:val="001D7E8F"/>
    <w:rsid w:val="001E0719"/>
    <w:rsid w:val="001E0E10"/>
    <w:rsid w:val="001E1489"/>
    <w:rsid w:val="001E1636"/>
    <w:rsid w:val="001E1AF9"/>
    <w:rsid w:val="001E20AF"/>
    <w:rsid w:val="001E20B6"/>
    <w:rsid w:val="001E287B"/>
    <w:rsid w:val="001E2C3C"/>
    <w:rsid w:val="001E32D6"/>
    <w:rsid w:val="001E36B0"/>
    <w:rsid w:val="001E3BE4"/>
    <w:rsid w:val="001E3C26"/>
    <w:rsid w:val="001E420A"/>
    <w:rsid w:val="001E464D"/>
    <w:rsid w:val="001E4AE3"/>
    <w:rsid w:val="001E67E1"/>
    <w:rsid w:val="001E6DF5"/>
    <w:rsid w:val="001F0ED9"/>
    <w:rsid w:val="001F1D32"/>
    <w:rsid w:val="001F215A"/>
    <w:rsid w:val="001F2D87"/>
    <w:rsid w:val="001F2E96"/>
    <w:rsid w:val="001F2EB4"/>
    <w:rsid w:val="001F34E6"/>
    <w:rsid w:val="001F3965"/>
    <w:rsid w:val="001F3F7C"/>
    <w:rsid w:val="001F59DD"/>
    <w:rsid w:val="001F5D19"/>
    <w:rsid w:val="001F619A"/>
    <w:rsid w:val="001F65B6"/>
    <w:rsid w:val="001F6AE6"/>
    <w:rsid w:val="001F6D91"/>
    <w:rsid w:val="001F7605"/>
    <w:rsid w:val="001F773E"/>
    <w:rsid w:val="001F7D18"/>
    <w:rsid w:val="00200427"/>
    <w:rsid w:val="00200566"/>
    <w:rsid w:val="00200584"/>
    <w:rsid w:val="002012E7"/>
    <w:rsid w:val="00201393"/>
    <w:rsid w:val="002016B6"/>
    <w:rsid w:val="002018EF"/>
    <w:rsid w:val="00201B7E"/>
    <w:rsid w:val="00201BAA"/>
    <w:rsid w:val="00201C0E"/>
    <w:rsid w:val="00202082"/>
    <w:rsid w:val="0020229B"/>
    <w:rsid w:val="002027D6"/>
    <w:rsid w:val="00202C93"/>
    <w:rsid w:val="00202F2C"/>
    <w:rsid w:val="00203721"/>
    <w:rsid w:val="0020474C"/>
    <w:rsid w:val="00204887"/>
    <w:rsid w:val="00204C99"/>
    <w:rsid w:val="002062A9"/>
    <w:rsid w:val="002075D2"/>
    <w:rsid w:val="00211858"/>
    <w:rsid w:val="00211C0F"/>
    <w:rsid w:val="00213279"/>
    <w:rsid w:val="00213C75"/>
    <w:rsid w:val="00213FC2"/>
    <w:rsid w:val="0021403F"/>
    <w:rsid w:val="00214717"/>
    <w:rsid w:val="00215AE0"/>
    <w:rsid w:val="00215D12"/>
    <w:rsid w:val="00215F86"/>
    <w:rsid w:val="00216B70"/>
    <w:rsid w:val="00216C30"/>
    <w:rsid w:val="00216FC4"/>
    <w:rsid w:val="00217439"/>
    <w:rsid w:val="00217794"/>
    <w:rsid w:val="00217BD2"/>
    <w:rsid w:val="0022036C"/>
    <w:rsid w:val="0022062C"/>
    <w:rsid w:val="0022091E"/>
    <w:rsid w:val="0022120F"/>
    <w:rsid w:val="00221633"/>
    <w:rsid w:val="002218BB"/>
    <w:rsid w:val="002225DF"/>
    <w:rsid w:val="0022428A"/>
    <w:rsid w:val="00224481"/>
    <w:rsid w:val="0022461B"/>
    <w:rsid w:val="00225FB8"/>
    <w:rsid w:val="00226572"/>
    <w:rsid w:val="002274B7"/>
    <w:rsid w:val="00227EBE"/>
    <w:rsid w:val="00227F93"/>
    <w:rsid w:val="00230582"/>
    <w:rsid w:val="00230A32"/>
    <w:rsid w:val="00230AC2"/>
    <w:rsid w:val="00230F53"/>
    <w:rsid w:val="0023105C"/>
    <w:rsid w:val="00231843"/>
    <w:rsid w:val="00231B89"/>
    <w:rsid w:val="002320DF"/>
    <w:rsid w:val="00232381"/>
    <w:rsid w:val="00232626"/>
    <w:rsid w:val="00232DD1"/>
    <w:rsid w:val="00233B1F"/>
    <w:rsid w:val="00233D0E"/>
    <w:rsid w:val="00233EAD"/>
    <w:rsid w:val="00234398"/>
    <w:rsid w:val="00234B13"/>
    <w:rsid w:val="00234C3E"/>
    <w:rsid w:val="002351FE"/>
    <w:rsid w:val="00235717"/>
    <w:rsid w:val="00235A2F"/>
    <w:rsid w:val="00235B4B"/>
    <w:rsid w:val="00235E90"/>
    <w:rsid w:val="002365AE"/>
    <w:rsid w:val="00236F1F"/>
    <w:rsid w:val="00236F63"/>
    <w:rsid w:val="00236F7E"/>
    <w:rsid w:val="00237123"/>
    <w:rsid w:val="00240EA9"/>
    <w:rsid w:val="00241F38"/>
    <w:rsid w:val="00242BD3"/>
    <w:rsid w:val="00242DB9"/>
    <w:rsid w:val="002431CD"/>
    <w:rsid w:val="002433EF"/>
    <w:rsid w:val="0024392F"/>
    <w:rsid w:val="002442FA"/>
    <w:rsid w:val="00244C7A"/>
    <w:rsid w:val="00245932"/>
    <w:rsid w:val="00246CEC"/>
    <w:rsid w:val="00246E1A"/>
    <w:rsid w:val="00247B68"/>
    <w:rsid w:val="00247B95"/>
    <w:rsid w:val="00247CBA"/>
    <w:rsid w:val="00250CB1"/>
    <w:rsid w:val="00251037"/>
    <w:rsid w:val="002514F9"/>
    <w:rsid w:val="00251CEA"/>
    <w:rsid w:val="00251E7C"/>
    <w:rsid w:val="00252098"/>
    <w:rsid w:val="0025217A"/>
    <w:rsid w:val="00253B9A"/>
    <w:rsid w:val="002541DA"/>
    <w:rsid w:val="002545AB"/>
    <w:rsid w:val="002545D6"/>
    <w:rsid w:val="00255401"/>
    <w:rsid w:val="002558E9"/>
    <w:rsid w:val="0025610D"/>
    <w:rsid w:val="0025698E"/>
    <w:rsid w:val="00256A79"/>
    <w:rsid w:val="00256C0D"/>
    <w:rsid w:val="00256DB4"/>
    <w:rsid w:val="002572E1"/>
    <w:rsid w:val="00257A44"/>
    <w:rsid w:val="00260819"/>
    <w:rsid w:val="00260A29"/>
    <w:rsid w:val="00261531"/>
    <w:rsid w:val="00261EEF"/>
    <w:rsid w:val="00263A4D"/>
    <w:rsid w:val="002641D4"/>
    <w:rsid w:val="0026421A"/>
    <w:rsid w:val="00264DDA"/>
    <w:rsid w:val="00264EE4"/>
    <w:rsid w:val="002654E4"/>
    <w:rsid w:val="00266C07"/>
    <w:rsid w:val="00266ECE"/>
    <w:rsid w:val="0026792B"/>
    <w:rsid w:val="00267E11"/>
    <w:rsid w:val="00270776"/>
    <w:rsid w:val="00270AD2"/>
    <w:rsid w:val="00271689"/>
    <w:rsid w:val="002717EB"/>
    <w:rsid w:val="00271824"/>
    <w:rsid w:val="00271947"/>
    <w:rsid w:val="00271DDD"/>
    <w:rsid w:val="0027253F"/>
    <w:rsid w:val="0027293A"/>
    <w:rsid w:val="00272C48"/>
    <w:rsid w:val="002743AF"/>
    <w:rsid w:val="0027492F"/>
    <w:rsid w:val="00274CA9"/>
    <w:rsid w:val="00275489"/>
    <w:rsid w:val="002760D0"/>
    <w:rsid w:val="00276304"/>
    <w:rsid w:val="002766E4"/>
    <w:rsid w:val="00277B17"/>
    <w:rsid w:val="00280509"/>
    <w:rsid w:val="0028156D"/>
    <w:rsid w:val="00281B12"/>
    <w:rsid w:val="00281C0B"/>
    <w:rsid w:val="00281CD8"/>
    <w:rsid w:val="002826A4"/>
    <w:rsid w:val="00282708"/>
    <w:rsid w:val="00282F6B"/>
    <w:rsid w:val="0028368F"/>
    <w:rsid w:val="002841FF"/>
    <w:rsid w:val="00284368"/>
    <w:rsid w:val="0028505F"/>
    <w:rsid w:val="002859C1"/>
    <w:rsid w:val="00285A25"/>
    <w:rsid w:val="00285F17"/>
    <w:rsid w:val="00286D3F"/>
    <w:rsid w:val="002877E0"/>
    <w:rsid w:val="00287AE1"/>
    <w:rsid w:val="00287D39"/>
    <w:rsid w:val="00291198"/>
    <w:rsid w:val="00291429"/>
    <w:rsid w:val="00291457"/>
    <w:rsid w:val="00291D39"/>
    <w:rsid w:val="00292CB2"/>
    <w:rsid w:val="00292DC2"/>
    <w:rsid w:val="00292E79"/>
    <w:rsid w:val="00293512"/>
    <w:rsid w:val="00293DCC"/>
    <w:rsid w:val="002949D7"/>
    <w:rsid w:val="00294AFC"/>
    <w:rsid w:val="00295585"/>
    <w:rsid w:val="00295874"/>
    <w:rsid w:val="00296217"/>
    <w:rsid w:val="0029626D"/>
    <w:rsid w:val="00296F21"/>
    <w:rsid w:val="00297081"/>
    <w:rsid w:val="00297368"/>
    <w:rsid w:val="002974B6"/>
    <w:rsid w:val="00297AAB"/>
    <w:rsid w:val="002A022E"/>
    <w:rsid w:val="002A0233"/>
    <w:rsid w:val="002A09BD"/>
    <w:rsid w:val="002A09C1"/>
    <w:rsid w:val="002A1079"/>
    <w:rsid w:val="002A1749"/>
    <w:rsid w:val="002A1A5B"/>
    <w:rsid w:val="002A1AD9"/>
    <w:rsid w:val="002A1EC9"/>
    <w:rsid w:val="002A2651"/>
    <w:rsid w:val="002A3450"/>
    <w:rsid w:val="002A3740"/>
    <w:rsid w:val="002A418B"/>
    <w:rsid w:val="002A41C8"/>
    <w:rsid w:val="002A4625"/>
    <w:rsid w:val="002A48CD"/>
    <w:rsid w:val="002A4907"/>
    <w:rsid w:val="002A5FE2"/>
    <w:rsid w:val="002A61D2"/>
    <w:rsid w:val="002A63D9"/>
    <w:rsid w:val="002A78F0"/>
    <w:rsid w:val="002A7F3A"/>
    <w:rsid w:val="002B082C"/>
    <w:rsid w:val="002B1D24"/>
    <w:rsid w:val="002B2FC6"/>
    <w:rsid w:val="002B3338"/>
    <w:rsid w:val="002B35FE"/>
    <w:rsid w:val="002B36CD"/>
    <w:rsid w:val="002B3AB9"/>
    <w:rsid w:val="002B4099"/>
    <w:rsid w:val="002B48F5"/>
    <w:rsid w:val="002B4AE9"/>
    <w:rsid w:val="002B5B36"/>
    <w:rsid w:val="002B5F8C"/>
    <w:rsid w:val="002B5FC3"/>
    <w:rsid w:val="002B6C7E"/>
    <w:rsid w:val="002B7764"/>
    <w:rsid w:val="002B7916"/>
    <w:rsid w:val="002B7D17"/>
    <w:rsid w:val="002C03D9"/>
    <w:rsid w:val="002C0783"/>
    <w:rsid w:val="002C0D6B"/>
    <w:rsid w:val="002C1573"/>
    <w:rsid w:val="002C1AE7"/>
    <w:rsid w:val="002C1D2F"/>
    <w:rsid w:val="002C1D61"/>
    <w:rsid w:val="002C1E7A"/>
    <w:rsid w:val="002C21C8"/>
    <w:rsid w:val="002C2AF6"/>
    <w:rsid w:val="002C2D51"/>
    <w:rsid w:val="002C2F0E"/>
    <w:rsid w:val="002C3135"/>
    <w:rsid w:val="002C362B"/>
    <w:rsid w:val="002C3802"/>
    <w:rsid w:val="002C4308"/>
    <w:rsid w:val="002C47D7"/>
    <w:rsid w:val="002C497A"/>
    <w:rsid w:val="002D1489"/>
    <w:rsid w:val="002D240D"/>
    <w:rsid w:val="002D2649"/>
    <w:rsid w:val="002D2745"/>
    <w:rsid w:val="002D29FC"/>
    <w:rsid w:val="002D2DFA"/>
    <w:rsid w:val="002D4238"/>
    <w:rsid w:val="002D4C9E"/>
    <w:rsid w:val="002D4F50"/>
    <w:rsid w:val="002D546B"/>
    <w:rsid w:val="002D61CB"/>
    <w:rsid w:val="002D6A91"/>
    <w:rsid w:val="002D6CAC"/>
    <w:rsid w:val="002D76DB"/>
    <w:rsid w:val="002E098E"/>
    <w:rsid w:val="002E16AF"/>
    <w:rsid w:val="002E19F9"/>
    <w:rsid w:val="002E24EB"/>
    <w:rsid w:val="002E3899"/>
    <w:rsid w:val="002E39BD"/>
    <w:rsid w:val="002E4190"/>
    <w:rsid w:val="002E5661"/>
    <w:rsid w:val="002E57A7"/>
    <w:rsid w:val="002E581F"/>
    <w:rsid w:val="002E6C5A"/>
    <w:rsid w:val="002E6CEA"/>
    <w:rsid w:val="002E7123"/>
    <w:rsid w:val="002E7BA4"/>
    <w:rsid w:val="002E7E45"/>
    <w:rsid w:val="002F0080"/>
    <w:rsid w:val="002F0ABF"/>
    <w:rsid w:val="002F1954"/>
    <w:rsid w:val="002F1ABB"/>
    <w:rsid w:val="002F1B09"/>
    <w:rsid w:val="002F292C"/>
    <w:rsid w:val="002F4ACB"/>
    <w:rsid w:val="002F4E9B"/>
    <w:rsid w:val="002F5E0D"/>
    <w:rsid w:val="002F771F"/>
    <w:rsid w:val="002F781B"/>
    <w:rsid w:val="002F7FE3"/>
    <w:rsid w:val="00300553"/>
    <w:rsid w:val="00300CB6"/>
    <w:rsid w:val="00301578"/>
    <w:rsid w:val="003019E4"/>
    <w:rsid w:val="003023FF"/>
    <w:rsid w:val="00302F20"/>
    <w:rsid w:val="00302FF0"/>
    <w:rsid w:val="00304BE4"/>
    <w:rsid w:val="00305AAB"/>
    <w:rsid w:val="00305D68"/>
    <w:rsid w:val="00306005"/>
    <w:rsid w:val="00306176"/>
    <w:rsid w:val="00306193"/>
    <w:rsid w:val="003061A0"/>
    <w:rsid w:val="003068F9"/>
    <w:rsid w:val="00307134"/>
    <w:rsid w:val="003078C0"/>
    <w:rsid w:val="003079F9"/>
    <w:rsid w:val="00307B29"/>
    <w:rsid w:val="00307E10"/>
    <w:rsid w:val="00310901"/>
    <w:rsid w:val="00310969"/>
    <w:rsid w:val="00310AE8"/>
    <w:rsid w:val="00311B83"/>
    <w:rsid w:val="00312B8A"/>
    <w:rsid w:val="00312E67"/>
    <w:rsid w:val="00313CA8"/>
    <w:rsid w:val="003144A7"/>
    <w:rsid w:val="003160AB"/>
    <w:rsid w:val="00316369"/>
    <w:rsid w:val="003164CC"/>
    <w:rsid w:val="0031708A"/>
    <w:rsid w:val="003179F3"/>
    <w:rsid w:val="0032047F"/>
    <w:rsid w:val="003220E7"/>
    <w:rsid w:val="00322A73"/>
    <w:rsid w:val="00323076"/>
    <w:rsid w:val="0032363C"/>
    <w:rsid w:val="0032465A"/>
    <w:rsid w:val="00324F3E"/>
    <w:rsid w:val="003250B8"/>
    <w:rsid w:val="00325410"/>
    <w:rsid w:val="003256B2"/>
    <w:rsid w:val="003266E2"/>
    <w:rsid w:val="00326FD6"/>
    <w:rsid w:val="00327539"/>
    <w:rsid w:val="00327911"/>
    <w:rsid w:val="0032795A"/>
    <w:rsid w:val="00327ECF"/>
    <w:rsid w:val="003308C3"/>
    <w:rsid w:val="003311C0"/>
    <w:rsid w:val="003319A5"/>
    <w:rsid w:val="00331B53"/>
    <w:rsid w:val="00332752"/>
    <w:rsid w:val="00332991"/>
    <w:rsid w:val="00333400"/>
    <w:rsid w:val="003339AA"/>
    <w:rsid w:val="00333ABB"/>
    <w:rsid w:val="00334D09"/>
    <w:rsid w:val="003351A8"/>
    <w:rsid w:val="003351CB"/>
    <w:rsid w:val="0033555B"/>
    <w:rsid w:val="0033581A"/>
    <w:rsid w:val="00335C1E"/>
    <w:rsid w:val="00335EFD"/>
    <w:rsid w:val="00336830"/>
    <w:rsid w:val="00336912"/>
    <w:rsid w:val="00336BA5"/>
    <w:rsid w:val="00336DCF"/>
    <w:rsid w:val="00337A07"/>
    <w:rsid w:val="00337C91"/>
    <w:rsid w:val="00340411"/>
    <w:rsid w:val="00341214"/>
    <w:rsid w:val="00341916"/>
    <w:rsid w:val="003419B6"/>
    <w:rsid w:val="00341C0C"/>
    <w:rsid w:val="003425F0"/>
    <w:rsid w:val="00342F31"/>
    <w:rsid w:val="00342F75"/>
    <w:rsid w:val="00344CD0"/>
    <w:rsid w:val="00344F10"/>
    <w:rsid w:val="0034542E"/>
    <w:rsid w:val="0034610F"/>
    <w:rsid w:val="003462E0"/>
    <w:rsid w:val="00346E93"/>
    <w:rsid w:val="00347221"/>
    <w:rsid w:val="00352534"/>
    <w:rsid w:val="003525DA"/>
    <w:rsid w:val="00352A5D"/>
    <w:rsid w:val="00354989"/>
    <w:rsid w:val="00354C27"/>
    <w:rsid w:val="0035609A"/>
    <w:rsid w:val="0035716A"/>
    <w:rsid w:val="00357CAD"/>
    <w:rsid w:val="0036112C"/>
    <w:rsid w:val="00361654"/>
    <w:rsid w:val="003625BA"/>
    <w:rsid w:val="003625BE"/>
    <w:rsid w:val="003626C8"/>
    <w:rsid w:val="00362A29"/>
    <w:rsid w:val="0036318D"/>
    <w:rsid w:val="00363561"/>
    <w:rsid w:val="003645D0"/>
    <w:rsid w:val="00364607"/>
    <w:rsid w:val="00365896"/>
    <w:rsid w:val="00365B29"/>
    <w:rsid w:val="00366D61"/>
    <w:rsid w:val="00370462"/>
    <w:rsid w:val="00370846"/>
    <w:rsid w:val="00370A54"/>
    <w:rsid w:val="00371FC5"/>
    <w:rsid w:val="00372828"/>
    <w:rsid w:val="00372E92"/>
    <w:rsid w:val="003738B6"/>
    <w:rsid w:val="00373914"/>
    <w:rsid w:val="00374B27"/>
    <w:rsid w:val="00374BCC"/>
    <w:rsid w:val="00375E39"/>
    <w:rsid w:val="00376226"/>
    <w:rsid w:val="003769A8"/>
    <w:rsid w:val="00376C72"/>
    <w:rsid w:val="003774B1"/>
    <w:rsid w:val="00377964"/>
    <w:rsid w:val="00377C7F"/>
    <w:rsid w:val="0038015F"/>
    <w:rsid w:val="00380429"/>
    <w:rsid w:val="003806C3"/>
    <w:rsid w:val="00380F52"/>
    <w:rsid w:val="00380F6A"/>
    <w:rsid w:val="00381E9E"/>
    <w:rsid w:val="00382D93"/>
    <w:rsid w:val="0038371C"/>
    <w:rsid w:val="00383C28"/>
    <w:rsid w:val="00383F93"/>
    <w:rsid w:val="0038420C"/>
    <w:rsid w:val="0038421B"/>
    <w:rsid w:val="00384427"/>
    <w:rsid w:val="00384E5F"/>
    <w:rsid w:val="00385D48"/>
    <w:rsid w:val="00386466"/>
    <w:rsid w:val="00386838"/>
    <w:rsid w:val="00387915"/>
    <w:rsid w:val="0039027F"/>
    <w:rsid w:val="003903CD"/>
    <w:rsid w:val="00390B92"/>
    <w:rsid w:val="00390F67"/>
    <w:rsid w:val="003925A6"/>
    <w:rsid w:val="0039332B"/>
    <w:rsid w:val="00393763"/>
    <w:rsid w:val="00394233"/>
    <w:rsid w:val="003942D5"/>
    <w:rsid w:val="00394A96"/>
    <w:rsid w:val="00394C2C"/>
    <w:rsid w:val="00394E05"/>
    <w:rsid w:val="00394EEA"/>
    <w:rsid w:val="00395731"/>
    <w:rsid w:val="00395A96"/>
    <w:rsid w:val="00396784"/>
    <w:rsid w:val="003975C3"/>
    <w:rsid w:val="003975CD"/>
    <w:rsid w:val="00397D88"/>
    <w:rsid w:val="00397FA5"/>
    <w:rsid w:val="003A0695"/>
    <w:rsid w:val="003A1E59"/>
    <w:rsid w:val="003A211B"/>
    <w:rsid w:val="003A25B6"/>
    <w:rsid w:val="003A2C91"/>
    <w:rsid w:val="003A2F3D"/>
    <w:rsid w:val="003A32AA"/>
    <w:rsid w:val="003A38EF"/>
    <w:rsid w:val="003A3D56"/>
    <w:rsid w:val="003A401E"/>
    <w:rsid w:val="003A4275"/>
    <w:rsid w:val="003A446D"/>
    <w:rsid w:val="003A4A9F"/>
    <w:rsid w:val="003A4BCF"/>
    <w:rsid w:val="003A4F15"/>
    <w:rsid w:val="003A4FA8"/>
    <w:rsid w:val="003A5CA3"/>
    <w:rsid w:val="003A5D73"/>
    <w:rsid w:val="003A6AE6"/>
    <w:rsid w:val="003A6B9E"/>
    <w:rsid w:val="003A7531"/>
    <w:rsid w:val="003A7A75"/>
    <w:rsid w:val="003B0041"/>
    <w:rsid w:val="003B0B82"/>
    <w:rsid w:val="003B0DA7"/>
    <w:rsid w:val="003B10D8"/>
    <w:rsid w:val="003B3258"/>
    <w:rsid w:val="003B3453"/>
    <w:rsid w:val="003B3693"/>
    <w:rsid w:val="003B4002"/>
    <w:rsid w:val="003B487C"/>
    <w:rsid w:val="003B49AA"/>
    <w:rsid w:val="003B4A5D"/>
    <w:rsid w:val="003B4A64"/>
    <w:rsid w:val="003B583A"/>
    <w:rsid w:val="003C00AF"/>
    <w:rsid w:val="003C0415"/>
    <w:rsid w:val="003C0FD5"/>
    <w:rsid w:val="003C10F9"/>
    <w:rsid w:val="003C186E"/>
    <w:rsid w:val="003C1EA8"/>
    <w:rsid w:val="003C210F"/>
    <w:rsid w:val="003C2454"/>
    <w:rsid w:val="003C26DE"/>
    <w:rsid w:val="003C2CED"/>
    <w:rsid w:val="003C380B"/>
    <w:rsid w:val="003C3BCD"/>
    <w:rsid w:val="003C3C03"/>
    <w:rsid w:val="003C3D7A"/>
    <w:rsid w:val="003C55F0"/>
    <w:rsid w:val="003C598F"/>
    <w:rsid w:val="003C5A08"/>
    <w:rsid w:val="003C71C3"/>
    <w:rsid w:val="003C7207"/>
    <w:rsid w:val="003C7394"/>
    <w:rsid w:val="003D016B"/>
    <w:rsid w:val="003D0A4D"/>
    <w:rsid w:val="003D21D8"/>
    <w:rsid w:val="003D2706"/>
    <w:rsid w:val="003D4AC0"/>
    <w:rsid w:val="003D4AD7"/>
    <w:rsid w:val="003D4D3B"/>
    <w:rsid w:val="003D5080"/>
    <w:rsid w:val="003D5BD8"/>
    <w:rsid w:val="003D5D56"/>
    <w:rsid w:val="003D64F0"/>
    <w:rsid w:val="003D6BE8"/>
    <w:rsid w:val="003D746E"/>
    <w:rsid w:val="003D74AC"/>
    <w:rsid w:val="003E0984"/>
    <w:rsid w:val="003E1380"/>
    <w:rsid w:val="003E1727"/>
    <w:rsid w:val="003E1865"/>
    <w:rsid w:val="003E1A46"/>
    <w:rsid w:val="003E2506"/>
    <w:rsid w:val="003E277A"/>
    <w:rsid w:val="003E32FF"/>
    <w:rsid w:val="003E39FD"/>
    <w:rsid w:val="003E41B4"/>
    <w:rsid w:val="003E4501"/>
    <w:rsid w:val="003E458F"/>
    <w:rsid w:val="003E51AF"/>
    <w:rsid w:val="003E5AA1"/>
    <w:rsid w:val="003E5E51"/>
    <w:rsid w:val="003E6451"/>
    <w:rsid w:val="003E6873"/>
    <w:rsid w:val="003E7823"/>
    <w:rsid w:val="003E7963"/>
    <w:rsid w:val="003E7C18"/>
    <w:rsid w:val="003F130F"/>
    <w:rsid w:val="003F15D4"/>
    <w:rsid w:val="003F1EB5"/>
    <w:rsid w:val="003F20AE"/>
    <w:rsid w:val="003F2E21"/>
    <w:rsid w:val="003F372E"/>
    <w:rsid w:val="003F37CC"/>
    <w:rsid w:val="003F3AC3"/>
    <w:rsid w:val="003F4397"/>
    <w:rsid w:val="003F49DF"/>
    <w:rsid w:val="003F4C04"/>
    <w:rsid w:val="003F515D"/>
    <w:rsid w:val="003F517F"/>
    <w:rsid w:val="003F5776"/>
    <w:rsid w:val="003F585E"/>
    <w:rsid w:val="003F5B75"/>
    <w:rsid w:val="003F7336"/>
    <w:rsid w:val="004002A5"/>
    <w:rsid w:val="00401278"/>
    <w:rsid w:val="00401975"/>
    <w:rsid w:val="00401D4B"/>
    <w:rsid w:val="00401D7B"/>
    <w:rsid w:val="0040216D"/>
    <w:rsid w:val="0040290F"/>
    <w:rsid w:val="00403999"/>
    <w:rsid w:val="00403D1E"/>
    <w:rsid w:val="0040432E"/>
    <w:rsid w:val="00404BD0"/>
    <w:rsid w:val="00404ECC"/>
    <w:rsid w:val="00405515"/>
    <w:rsid w:val="00405BB6"/>
    <w:rsid w:val="00405BCF"/>
    <w:rsid w:val="004063B2"/>
    <w:rsid w:val="00406661"/>
    <w:rsid w:val="00406A17"/>
    <w:rsid w:val="00406CE8"/>
    <w:rsid w:val="00407812"/>
    <w:rsid w:val="004100CC"/>
    <w:rsid w:val="004104C8"/>
    <w:rsid w:val="00410BD0"/>
    <w:rsid w:val="00410F59"/>
    <w:rsid w:val="00411480"/>
    <w:rsid w:val="00411EBA"/>
    <w:rsid w:val="00412DF0"/>
    <w:rsid w:val="0041357A"/>
    <w:rsid w:val="0041366B"/>
    <w:rsid w:val="00413947"/>
    <w:rsid w:val="00413BF5"/>
    <w:rsid w:val="00413D3C"/>
    <w:rsid w:val="00414D61"/>
    <w:rsid w:val="00414E27"/>
    <w:rsid w:val="004178DE"/>
    <w:rsid w:val="00417AA6"/>
    <w:rsid w:val="00417C32"/>
    <w:rsid w:val="004205F7"/>
    <w:rsid w:val="004224D6"/>
    <w:rsid w:val="00422A53"/>
    <w:rsid w:val="004231D6"/>
    <w:rsid w:val="00425BDB"/>
    <w:rsid w:val="00425F68"/>
    <w:rsid w:val="00426284"/>
    <w:rsid w:val="004263A5"/>
    <w:rsid w:val="004264FA"/>
    <w:rsid w:val="004265D3"/>
    <w:rsid w:val="00426AA8"/>
    <w:rsid w:val="00426E8A"/>
    <w:rsid w:val="00427A36"/>
    <w:rsid w:val="00427D32"/>
    <w:rsid w:val="004302D7"/>
    <w:rsid w:val="00430E06"/>
    <w:rsid w:val="0043205C"/>
    <w:rsid w:val="00433BDE"/>
    <w:rsid w:val="00433CF1"/>
    <w:rsid w:val="00434701"/>
    <w:rsid w:val="00434951"/>
    <w:rsid w:val="00434AC1"/>
    <w:rsid w:val="00435230"/>
    <w:rsid w:val="00436996"/>
    <w:rsid w:val="004372B0"/>
    <w:rsid w:val="00437EFA"/>
    <w:rsid w:val="0044043E"/>
    <w:rsid w:val="00440566"/>
    <w:rsid w:val="0044076C"/>
    <w:rsid w:val="0044084A"/>
    <w:rsid w:val="00440BE3"/>
    <w:rsid w:val="00440EA4"/>
    <w:rsid w:val="00441D40"/>
    <w:rsid w:val="00441E27"/>
    <w:rsid w:val="0044205D"/>
    <w:rsid w:val="004428D2"/>
    <w:rsid w:val="004428E7"/>
    <w:rsid w:val="00442F35"/>
    <w:rsid w:val="00443541"/>
    <w:rsid w:val="004436FD"/>
    <w:rsid w:val="00444072"/>
    <w:rsid w:val="00444E70"/>
    <w:rsid w:val="004450D1"/>
    <w:rsid w:val="0044562B"/>
    <w:rsid w:val="004459B6"/>
    <w:rsid w:val="00445FC9"/>
    <w:rsid w:val="0044702B"/>
    <w:rsid w:val="004477B6"/>
    <w:rsid w:val="0045007E"/>
    <w:rsid w:val="00451319"/>
    <w:rsid w:val="00451E57"/>
    <w:rsid w:val="00452104"/>
    <w:rsid w:val="004521FE"/>
    <w:rsid w:val="004523E7"/>
    <w:rsid w:val="004524C6"/>
    <w:rsid w:val="00452ACB"/>
    <w:rsid w:val="00453A83"/>
    <w:rsid w:val="00454573"/>
    <w:rsid w:val="00455705"/>
    <w:rsid w:val="00455BA0"/>
    <w:rsid w:val="00455DC5"/>
    <w:rsid w:val="004570FB"/>
    <w:rsid w:val="00457231"/>
    <w:rsid w:val="00457572"/>
    <w:rsid w:val="0046046F"/>
    <w:rsid w:val="00461A3A"/>
    <w:rsid w:val="00462959"/>
    <w:rsid w:val="00463F3E"/>
    <w:rsid w:val="00464007"/>
    <w:rsid w:val="00464039"/>
    <w:rsid w:val="004641E8"/>
    <w:rsid w:val="00465797"/>
    <w:rsid w:val="004657F9"/>
    <w:rsid w:val="004657FF"/>
    <w:rsid w:val="00466B5F"/>
    <w:rsid w:val="00467034"/>
    <w:rsid w:val="00467A53"/>
    <w:rsid w:val="00467A88"/>
    <w:rsid w:val="00467ABC"/>
    <w:rsid w:val="004705E1"/>
    <w:rsid w:val="00470D80"/>
    <w:rsid w:val="00470DEA"/>
    <w:rsid w:val="004712AB"/>
    <w:rsid w:val="00471413"/>
    <w:rsid w:val="00472078"/>
    <w:rsid w:val="00472179"/>
    <w:rsid w:val="004727BD"/>
    <w:rsid w:val="00472A11"/>
    <w:rsid w:val="00472A95"/>
    <w:rsid w:val="00474513"/>
    <w:rsid w:val="004751C2"/>
    <w:rsid w:val="00476010"/>
    <w:rsid w:val="0047616C"/>
    <w:rsid w:val="00476ABF"/>
    <w:rsid w:val="00476F86"/>
    <w:rsid w:val="00477B78"/>
    <w:rsid w:val="00477CCA"/>
    <w:rsid w:val="00477CE3"/>
    <w:rsid w:val="004800F0"/>
    <w:rsid w:val="004819A3"/>
    <w:rsid w:val="0048311E"/>
    <w:rsid w:val="00483594"/>
    <w:rsid w:val="004836D3"/>
    <w:rsid w:val="00483D46"/>
    <w:rsid w:val="00484006"/>
    <w:rsid w:val="0048442E"/>
    <w:rsid w:val="0048451D"/>
    <w:rsid w:val="004848F5"/>
    <w:rsid w:val="00484A9D"/>
    <w:rsid w:val="004853D9"/>
    <w:rsid w:val="00485A41"/>
    <w:rsid w:val="00486687"/>
    <w:rsid w:val="0048797C"/>
    <w:rsid w:val="00487F0F"/>
    <w:rsid w:val="0049001E"/>
    <w:rsid w:val="004906D3"/>
    <w:rsid w:val="00490F68"/>
    <w:rsid w:val="00491502"/>
    <w:rsid w:val="00491D54"/>
    <w:rsid w:val="0049214B"/>
    <w:rsid w:val="0049259F"/>
    <w:rsid w:val="00492D66"/>
    <w:rsid w:val="00494C35"/>
    <w:rsid w:val="00494F14"/>
    <w:rsid w:val="00495676"/>
    <w:rsid w:val="00495D09"/>
    <w:rsid w:val="00496987"/>
    <w:rsid w:val="00496CA5"/>
    <w:rsid w:val="004A0C78"/>
    <w:rsid w:val="004A1206"/>
    <w:rsid w:val="004A1A68"/>
    <w:rsid w:val="004A24FC"/>
    <w:rsid w:val="004A28C5"/>
    <w:rsid w:val="004A2FE0"/>
    <w:rsid w:val="004A34EC"/>
    <w:rsid w:val="004A3BCA"/>
    <w:rsid w:val="004A4705"/>
    <w:rsid w:val="004A49E8"/>
    <w:rsid w:val="004A4AD4"/>
    <w:rsid w:val="004A4AF1"/>
    <w:rsid w:val="004A4CF7"/>
    <w:rsid w:val="004A4F03"/>
    <w:rsid w:val="004A5D4D"/>
    <w:rsid w:val="004A5F02"/>
    <w:rsid w:val="004A644B"/>
    <w:rsid w:val="004A72DC"/>
    <w:rsid w:val="004B08D6"/>
    <w:rsid w:val="004B1CEA"/>
    <w:rsid w:val="004B220E"/>
    <w:rsid w:val="004B2B03"/>
    <w:rsid w:val="004B413A"/>
    <w:rsid w:val="004B438F"/>
    <w:rsid w:val="004B46D0"/>
    <w:rsid w:val="004B47C1"/>
    <w:rsid w:val="004B4D68"/>
    <w:rsid w:val="004B4E40"/>
    <w:rsid w:val="004B543C"/>
    <w:rsid w:val="004B5440"/>
    <w:rsid w:val="004B5FF5"/>
    <w:rsid w:val="004B61AD"/>
    <w:rsid w:val="004B6858"/>
    <w:rsid w:val="004B6972"/>
    <w:rsid w:val="004C0069"/>
    <w:rsid w:val="004C0700"/>
    <w:rsid w:val="004C0D8D"/>
    <w:rsid w:val="004C14C6"/>
    <w:rsid w:val="004C168F"/>
    <w:rsid w:val="004C1B09"/>
    <w:rsid w:val="004C22A1"/>
    <w:rsid w:val="004C26A6"/>
    <w:rsid w:val="004C3338"/>
    <w:rsid w:val="004C48A2"/>
    <w:rsid w:val="004C580F"/>
    <w:rsid w:val="004C652F"/>
    <w:rsid w:val="004C6904"/>
    <w:rsid w:val="004C6EBF"/>
    <w:rsid w:val="004C7781"/>
    <w:rsid w:val="004C77C0"/>
    <w:rsid w:val="004D05E2"/>
    <w:rsid w:val="004D0819"/>
    <w:rsid w:val="004D14D1"/>
    <w:rsid w:val="004D1634"/>
    <w:rsid w:val="004D19E6"/>
    <w:rsid w:val="004D2086"/>
    <w:rsid w:val="004D20DB"/>
    <w:rsid w:val="004D2459"/>
    <w:rsid w:val="004D2931"/>
    <w:rsid w:val="004D2983"/>
    <w:rsid w:val="004D29E6"/>
    <w:rsid w:val="004D2CA0"/>
    <w:rsid w:val="004D3930"/>
    <w:rsid w:val="004D3AB0"/>
    <w:rsid w:val="004D3C55"/>
    <w:rsid w:val="004D413A"/>
    <w:rsid w:val="004D4218"/>
    <w:rsid w:val="004D426F"/>
    <w:rsid w:val="004D47D4"/>
    <w:rsid w:val="004D4CCC"/>
    <w:rsid w:val="004D50C3"/>
    <w:rsid w:val="004D5149"/>
    <w:rsid w:val="004D5546"/>
    <w:rsid w:val="004D5E1E"/>
    <w:rsid w:val="004D64B6"/>
    <w:rsid w:val="004D699C"/>
    <w:rsid w:val="004D72B4"/>
    <w:rsid w:val="004D78D6"/>
    <w:rsid w:val="004E03BB"/>
    <w:rsid w:val="004E08D4"/>
    <w:rsid w:val="004E154B"/>
    <w:rsid w:val="004E1A40"/>
    <w:rsid w:val="004E1DBE"/>
    <w:rsid w:val="004E1FBE"/>
    <w:rsid w:val="004E1FE6"/>
    <w:rsid w:val="004E2223"/>
    <w:rsid w:val="004E23A7"/>
    <w:rsid w:val="004E2A6D"/>
    <w:rsid w:val="004E34B9"/>
    <w:rsid w:val="004E35D4"/>
    <w:rsid w:val="004E3992"/>
    <w:rsid w:val="004E48A0"/>
    <w:rsid w:val="004E542B"/>
    <w:rsid w:val="004E5521"/>
    <w:rsid w:val="004E5527"/>
    <w:rsid w:val="004E5554"/>
    <w:rsid w:val="004E584F"/>
    <w:rsid w:val="004E627E"/>
    <w:rsid w:val="004E65CF"/>
    <w:rsid w:val="004E6A8F"/>
    <w:rsid w:val="004E6B19"/>
    <w:rsid w:val="004E729E"/>
    <w:rsid w:val="004E72DB"/>
    <w:rsid w:val="004E752B"/>
    <w:rsid w:val="004E7B7B"/>
    <w:rsid w:val="004E7BCB"/>
    <w:rsid w:val="004F02D2"/>
    <w:rsid w:val="004F0B49"/>
    <w:rsid w:val="004F1A73"/>
    <w:rsid w:val="004F202B"/>
    <w:rsid w:val="004F2713"/>
    <w:rsid w:val="004F2D59"/>
    <w:rsid w:val="004F2EB4"/>
    <w:rsid w:val="004F4345"/>
    <w:rsid w:val="004F441C"/>
    <w:rsid w:val="004F4502"/>
    <w:rsid w:val="004F46C1"/>
    <w:rsid w:val="004F4C2D"/>
    <w:rsid w:val="004F4FBF"/>
    <w:rsid w:val="004F5190"/>
    <w:rsid w:val="004F58E0"/>
    <w:rsid w:val="004F70D7"/>
    <w:rsid w:val="004F7775"/>
    <w:rsid w:val="004F7C6D"/>
    <w:rsid w:val="00500153"/>
    <w:rsid w:val="00500689"/>
    <w:rsid w:val="00500759"/>
    <w:rsid w:val="00502318"/>
    <w:rsid w:val="005030E8"/>
    <w:rsid w:val="00503E7B"/>
    <w:rsid w:val="00504664"/>
    <w:rsid w:val="00504711"/>
    <w:rsid w:val="00504794"/>
    <w:rsid w:val="00504A28"/>
    <w:rsid w:val="00504A41"/>
    <w:rsid w:val="005052C0"/>
    <w:rsid w:val="00505C86"/>
    <w:rsid w:val="0050634D"/>
    <w:rsid w:val="00506418"/>
    <w:rsid w:val="0050666C"/>
    <w:rsid w:val="005072EC"/>
    <w:rsid w:val="00507314"/>
    <w:rsid w:val="005075F7"/>
    <w:rsid w:val="00507FDC"/>
    <w:rsid w:val="005109BF"/>
    <w:rsid w:val="00510C2B"/>
    <w:rsid w:val="005110C7"/>
    <w:rsid w:val="005111EA"/>
    <w:rsid w:val="005113A9"/>
    <w:rsid w:val="005118A2"/>
    <w:rsid w:val="00511C1E"/>
    <w:rsid w:val="00511D87"/>
    <w:rsid w:val="005130E5"/>
    <w:rsid w:val="005134D6"/>
    <w:rsid w:val="00513552"/>
    <w:rsid w:val="00513DF7"/>
    <w:rsid w:val="005143B4"/>
    <w:rsid w:val="00516131"/>
    <w:rsid w:val="005163B2"/>
    <w:rsid w:val="00516F57"/>
    <w:rsid w:val="00517014"/>
    <w:rsid w:val="00517BB5"/>
    <w:rsid w:val="00517ECE"/>
    <w:rsid w:val="005201E7"/>
    <w:rsid w:val="005204CE"/>
    <w:rsid w:val="00520C84"/>
    <w:rsid w:val="00521392"/>
    <w:rsid w:val="00521409"/>
    <w:rsid w:val="00521F6D"/>
    <w:rsid w:val="005234C7"/>
    <w:rsid w:val="0052375A"/>
    <w:rsid w:val="005239E2"/>
    <w:rsid w:val="00523E05"/>
    <w:rsid w:val="00524BBE"/>
    <w:rsid w:val="00524C75"/>
    <w:rsid w:val="00525B5E"/>
    <w:rsid w:val="00525D28"/>
    <w:rsid w:val="00525F88"/>
    <w:rsid w:val="005263DE"/>
    <w:rsid w:val="0052660B"/>
    <w:rsid w:val="00526A5D"/>
    <w:rsid w:val="00526C5F"/>
    <w:rsid w:val="005272E9"/>
    <w:rsid w:val="00530076"/>
    <w:rsid w:val="005300EF"/>
    <w:rsid w:val="0053057C"/>
    <w:rsid w:val="005316A3"/>
    <w:rsid w:val="00531B84"/>
    <w:rsid w:val="00532016"/>
    <w:rsid w:val="00533172"/>
    <w:rsid w:val="00534C8E"/>
    <w:rsid w:val="00536032"/>
    <w:rsid w:val="00536A40"/>
    <w:rsid w:val="00536F95"/>
    <w:rsid w:val="00540AE9"/>
    <w:rsid w:val="005415E1"/>
    <w:rsid w:val="00541739"/>
    <w:rsid w:val="005420F0"/>
    <w:rsid w:val="005425C7"/>
    <w:rsid w:val="0054270C"/>
    <w:rsid w:val="00542C46"/>
    <w:rsid w:val="0054401D"/>
    <w:rsid w:val="005447C0"/>
    <w:rsid w:val="00544B8B"/>
    <w:rsid w:val="00545210"/>
    <w:rsid w:val="00545583"/>
    <w:rsid w:val="005455C3"/>
    <w:rsid w:val="0054566C"/>
    <w:rsid w:val="00545868"/>
    <w:rsid w:val="00546059"/>
    <w:rsid w:val="005464E1"/>
    <w:rsid w:val="00546E64"/>
    <w:rsid w:val="005504B9"/>
    <w:rsid w:val="00550791"/>
    <w:rsid w:val="00551D98"/>
    <w:rsid w:val="00551FC7"/>
    <w:rsid w:val="0055204B"/>
    <w:rsid w:val="00552DDB"/>
    <w:rsid w:val="0055342E"/>
    <w:rsid w:val="00553631"/>
    <w:rsid w:val="00553B02"/>
    <w:rsid w:val="00553CF1"/>
    <w:rsid w:val="00554BB0"/>
    <w:rsid w:val="00554F0C"/>
    <w:rsid w:val="0055533E"/>
    <w:rsid w:val="0055570F"/>
    <w:rsid w:val="00555C8B"/>
    <w:rsid w:val="005571E3"/>
    <w:rsid w:val="0055768D"/>
    <w:rsid w:val="00560465"/>
    <w:rsid w:val="00560DC7"/>
    <w:rsid w:val="00561C30"/>
    <w:rsid w:val="00561FA8"/>
    <w:rsid w:val="00562C5F"/>
    <w:rsid w:val="005635D6"/>
    <w:rsid w:val="005637DD"/>
    <w:rsid w:val="005639D5"/>
    <w:rsid w:val="00563F43"/>
    <w:rsid w:val="0056413A"/>
    <w:rsid w:val="00564527"/>
    <w:rsid w:val="00564550"/>
    <w:rsid w:val="0056482B"/>
    <w:rsid w:val="00565BD3"/>
    <w:rsid w:val="00566DFD"/>
    <w:rsid w:val="00567841"/>
    <w:rsid w:val="00567854"/>
    <w:rsid w:val="0056791A"/>
    <w:rsid w:val="005702C4"/>
    <w:rsid w:val="005704D2"/>
    <w:rsid w:val="00570F11"/>
    <w:rsid w:val="0057131C"/>
    <w:rsid w:val="005713F2"/>
    <w:rsid w:val="00571895"/>
    <w:rsid w:val="005722F0"/>
    <w:rsid w:val="00572450"/>
    <w:rsid w:val="0057329B"/>
    <w:rsid w:val="005732CB"/>
    <w:rsid w:val="00573C44"/>
    <w:rsid w:val="0057429C"/>
    <w:rsid w:val="005747D2"/>
    <w:rsid w:val="00575F61"/>
    <w:rsid w:val="00575F68"/>
    <w:rsid w:val="00575F6D"/>
    <w:rsid w:val="00577920"/>
    <w:rsid w:val="0057796E"/>
    <w:rsid w:val="00580F3C"/>
    <w:rsid w:val="0058139C"/>
    <w:rsid w:val="00581EAA"/>
    <w:rsid w:val="005825D5"/>
    <w:rsid w:val="00582FF6"/>
    <w:rsid w:val="00583108"/>
    <w:rsid w:val="00583534"/>
    <w:rsid w:val="0058355A"/>
    <w:rsid w:val="00583AE8"/>
    <w:rsid w:val="00583B45"/>
    <w:rsid w:val="00583FCA"/>
    <w:rsid w:val="005843EB"/>
    <w:rsid w:val="00584A48"/>
    <w:rsid w:val="00584F54"/>
    <w:rsid w:val="00585A78"/>
    <w:rsid w:val="00586AB8"/>
    <w:rsid w:val="0058712B"/>
    <w:rsid w:val="00587FFB"/>
    <w:rsid w:val="005914F8"/>
    <w:rsid w:val="005915CF"/>
    <w:rsid w:val="005917F4"/>
    <w:rsid w:val="00591B81"/>
    <w:rsid w:val="00592532"/>
    <w:rsid w:val="00592B4A"/>
    <w:rsid w:val="00593098"/>
    <w:rsid w:val="00593EED"/>
    <w:rsid w:val="00593FA0"/>
    <w:rsid w:val="005940D3"/>
    <w:rsid w:val="00595D0B"/>
    <w:rsid w:val="00595D6B"/>
    <w:rsid w:val="005970F6"/>
    <w:rsid w:val="005972D5"/>
    <w:rsid w:val="005975B2"/>
    <w:rsid w:val="00597FB5"/>
    <w:rsid w:val="005A0CBB"/>
    <w:rsid w:val="005A0DFE"/>
    <w:rsid w:val="005A14C3"/>
    <w:rsid w:val="005A1701"/>
    <w:rsid w:val="005A1733"/>
    <w:rsid w:val="005A1CF3"/>
    <w:rsid w:val="005A390A"/>
    <w:rsid w:val="005A4E76"/>
    <w:rsid w:val="005A5A4A"/>
    <w:rsid w:val="005A5A67"/>
    <w:rsid w:val="005A5C0E"/>
    <w:rsid w:val="005A663E"/>
    <w:rsid w:val="005A6A75"/>
    <w:rsid w:val="005A7999"/>
    <w:rsid w:val="005A7C8F"/>
    <w:rsid w:val="005B05D8"/>
    <w:rsid w:val="005B0E92"/>
    <w:rsid w:val="005B1049"/>
    <w:rsid w:val="005B1223"/>
    <w:rsid w:val="005B1513"/>
    <w:rsid w:val="005B1A8B"/>
    <w:rsid w:val="005B1EAF"/>
    <w:rsid w:val="005B23AE"/>
    <w:rsid w:val="005B2BA4"/>
    <w:rsid w:val="005B2D1C"/>
    <w:rsid w:val="005B32AA"/>
    <w:rsid w:val="005B331B"/>
    <w:rsid w:val="005B35DE"/>
    <w:rsid w:val="005B36B1"/>
    <w:rsid w:val="005B36CA"/>
    <w:rsid w:val="005B37C3"/>
    <w:rsid w:val="005B43A2"/>
    <w:rsid w:val="005B493F"/>
    <w:rsid w:val="005B4FB6"/>
    <w:rsid w:val="005B5B75"/>
    <w:rsid w:val="005B679E"/>
    <w:rsid w:val="005B6811"/>
    <w:rsid w:val="005B6A93"/>
    <w:rsid w:val="005B7798"/>
    <w:rsid w:val="005B7A77"/>
    <w:rsid w:val="005B7E1A"/>
    <w:rsid w:val="005C01EE"/>
    <w:rsid w:val="005C0B84"/>
    <w:rsid w:val="005C158A"/>
    <w:rsid w:val="005C16CA"/>
    <w:rsid w:val="005C2EC5"/>
    <w:rsid w:val="005C3166"/>
    <w:rsid w:val="005C4044"/>
    <w:rsid w:val="005C435F"/>
    <w:rsid w:val="005C50A6"/>
    <w:rsid w:val="005C533D"/>
    <w:rsid w:val="005C5F5F"/>
    <w:rsid w:val="005C64B4"/>
    <w:rsid w:val="005C66F1"/>
    <w:rsid w:val="005C75EE"/>
    <w:rsid w:val="005C7742"/>
    <w:rsid w:val="005C77B8"/>
    <w:rsid w:val="005D0119"/>
    <w:rsid w:val="005D0D98"/>
    <w:rsid w:val="005D0EC7"/>
    <w:rsid w:val="005D1800"/>
    <w:rsid w:val="005D318A"/>
    <w:rsid w:val="005D3E93"/>
    <w:rsid w:val="005D4932"/>
    <w:rsid w:val="005D519D"/>
    <w:rsid w:val="005D5859"/>
    <w:rsid w:val="005D5E8E"/>
    <w:rsid w:val="005D5F35"/>
    <w:rsid w:val="005D641A"/>
    <w:rsid w:val="005D6F71"/>
    <w:rsid w:val="005D727D"/>
    <w:rsid w:val="005D740A"/>
    <w:rsid w:val="005D7579"/>
    <w:rsid w:val="005D7945"/>
    <w:rsid w:val="005D79F6"/>
    <w:rsid w:val="005D7CE4"/>
    <w:rsid w:val="005E0718"/>
    <w:rsid w:val="005E0C34"/>
    <w:rsid w:val="005E1953"/>
    <w:rsid w:val="005E293F"/>
    <w:rsid w:val="005E3D2F"/>
    <w:rsid w:val="005E4B8E"/>
    <w:rsid w:val="005E4BFA"/>
    <w:rsid w:val="005E50A3"/>
    <w:rsid w:val="005E53A5"/>
    <w:rsid w:val="005E6457"/>
    <w:rsid w:val="005F06C5"/>
    <w:rsid w:val="005F0B4A"/>
    <w:rsid w:val="005F0BD1"/>
    <w:rsid w:val="005F135F"/>
    <w:rsid w:val="005F1603"/>
    <w:rsid w:val="005F19A6"/>
    <w:rsid w:val="005F2884"/>
    <w:rsid w:val="005F32EE"/>
    <w:rsid w:val="005F3ACF"/>
    <w:rsid w:val="005F3F90"/>
    <w:rsid w:val="005F3F97"/>
    <w:rsid w:val="005F40C5"/>
    <w:rsid w:val="005F4417"/>
    <w:rsid w:val="005F461E"/>
    <w:rsid w:val="005F5133"/>
    <w:rsid w:val="005F5A0D"/>
    <w:rsid w:val="005F661F"/>
    <w:rsid w:val="005F6AD8"/>
    <w:rsid w:val="005F7186"/>
    <w:rsid w:val="00600C79"/>
    <w:rsid w:val="00600CD6"/>
    <w:rsid w:val="00601EF6"/>
    <w:rsid w:val="00601F5C"/>
    <w:rsid w:val="006024EB"/>
    <w:rsid w:val="0060349F"/>
    <w:rsid w:val="00603D12"/>
    <w:rsid w:val="00604458"/>
    <w:rsid w:val="00605023"/>
    <w:rsid w:val="00605704"/>
    <w:rsid w:val="00606896"/>
    <w:rsid w:val="006069AD"/>
    <w:rsid w:val="00607235"/>
    <w:rsid w:val="006106D1"/>
    <w:rsid w:val="00610A2B"/>
    <w:rsid w:val="006110DC"/>
    <w:rsid w:val="00611DFB"/>
    <w:rsid w:val="00612A11"/>
    <w:rsid w:val="00612DA0"/>
    <w:rsid w:val="00612F1C"/>
    <w:rsid w:val="00614003"/>
    <w:rsid w:val="006141B6"/>
    <w:rsid w:val="006143B7"/>
    <w:rsid w:val="00614639"/>
    <w:rsid w:val="00614812"/>
    <w:rsid w:val="00614C5B"/>
    <w:rsid w:val="00614D5F"/>
    <w:rsid w:val="00614D7B"/>
    <w:rsid w:val="00616174"/>
    <w:rsid w:val="00617D55"/>
    <w:rsid w:val="00617EDE"/>
    <w:rsid w:val="00620A63"/>
    <w:rsid w:val="00620AF8"/>
    <w:rsid w:val="006215DC"/>
    <w:rsid w:val="00622062"/>
    <w:rsid w:val="00622ABA"/>
    <w:rsid w:val="00623AEF"/>
    <w:rsid w:val="00623C10"/>
    <w:rsid w:val="00623E2E"/>
    <w:rsid w:val="00624342"/>
    <w:rsid w:val="00625807"/>
    <w:rsid w:val="00625BB9"/>
    <w:rsid w:val="00625F5B"/>
    <w:rsid w:val="00626675"/>
    <w:rsid w:val="006269AF"/>
    <w:rsid w:val="00626ECB"/>
    <w:rsid w:val="00626FD0"/>
    <w:rsid w:val="0062737C"/>
    <w:rsid w:val="0062756D"/>
    <w:rsid w:val="0063000D"/>
    <w:rsid w:val="0063045A"/>
    <w:rsid w:val="00630497"/>
    <w:rsid w:val="006310A0"/>
    <w:rsid w:val="00631178"/>
    <w:rsid w:val="0063292D"/>
    <w:rsid w:val="00632AB9"/>
    <w:rsid w:val="00632D53"/>
    <w:rsid w:val="00633A37"/>
    <w:rsid w:val="00633C02"/>
    <w:rsid w:val="006340EA"/>
    <w:rsid w:val="00634146"/>
    <w:rsid w:val="00634403"/>
    <w:rsid w:val="006344BE"/>
    <w:rsid w:val="00634A11"/>
    <w:rsid w:val="00634AD8"/>
    <w:rsid w:val="00634C39"/>
    <w:rsid w:val="0063529C"/>
    <w:rsid w:val="00635322"/>
    <w:rsid w:val="00635BAD"/>
    <w:rsid w:val="006375F1"/>
    <w:rsid w:val="006378E0"/>
    <w:rsid w:val="00637C16"/>
    <w:rsid w:val="0064076B"/>
    <w:rsid w:val="00640D73"/>
    <w:rsid w:val="00641748"/>
    <w:rsid w:val="00641ABD"/>
    <w:rsid w:val="00641C3D"/>
    <w:rsid w:val="00642220"/>
    <w:rsid w:val="00642776"/>
    <w:rsid w:val="00642D2D"/>
    <w:rsid w:val="00642DDE"/>
    <w:rsid w:val="0064354A"/>
    <w:rsid w:val="00643AEA"/>
    <w:rsid w:val="00643B9D"/>
    <w:rsid w:val="0064417C"/>
    <w:rsid w:val="0064483C"/>
    <w:rsid w:val="006449E9"/>
    <w:rsid w:val="00644D1C"/>
    <w:rsid w:val="00644DD6"/>
    <w:rsid w:val="00644DDA"/>
    <w:rsid w:val="00644E0F"/>
    <w:rsid w:val="00645012"/>
    <w:rsid w:val="006451C2"/>
    <w:rsid w:val="00645EB2"/>
    <w:rsid w:val="00646174"/>
    <w:rsid w:val="00646310"/>
    <w:rsid w:val="006477E7"/>
    <w:rsid w:val="006506A6"/>
    <w:rsid w:val="00650F67"/>
    <w:rsid w:val="006512B6"/>
    <w:rsid w:val="00651AF2"/>
    <w:rsid w:val="00652288"/>
    <w:rsid w:val="00652E11"/>
    <w:rsid w:val="00653F27"/>
    <w:rsid w:val="00654502"/>
    <w:rsid w:val="00655021"/>
    <w:rsid w:val="00655682"/>
    <w:rsid w:val="00655786"/>
    <w:rsid w:val="00655EFC"/>
    <w:rsid w:val="006561BE"/>
    <w:rsid w:val="006571F7"/>
    <w:rsid w:val="006575B3"/>
    <w:rsid w:val="00660420"/>
    <w:rsid w:val="00661242"/>
    <w:rsid w:val="00661421"/>
    <w:rsid w:val="0066189D"/>
    <w:rsid w:val="00662CFF"/>
    <w:rsid w:val="00663B14"/>
    <w:rsid w:val="00663BDB"/>
    <w:rsid w:val="00664345"/>
    <w:rsid w:val="0066458E"/>
    <w:rsid w:val="00665287"/>
    <w:rsid w:val="006658C9"/>
    <w:rsid w:val="00665ADF"/>
    <w:rsid w:val="00666359"/>
    <w:rsid w:val="006666F4"/>
    <w:rsid w:val="0066675E"/>
    <w:rsid w:val="00666EAD"/>
    <w:rsid w:val="00667407"/>
    <w:rsid w:val="00667879"/>
    <w:rsid w:val="0067004A"/>
    <w:rsid w:val="006705D8"/>
    <w:rsid w:val="00670758"/>
    <w:rsid w:val="0067096F"/>
    <w:rsid w:val="006710CD"/>
    <w:rsid w:val="006721E5"/>
    <w:rsid w:val="00672A45"/>
    <w:rsid w:val="00672C5C"/>
    <w:rsid w:val="00673F8A"/>
    <w:rsid w:val="00674718"/>
    <w:rsid w:val="00674D13"/>
    <w:rsid w:val="00675025"/>
    <w:rsid w:val="00675DAA"/>
    <w:rsid w:val="00676078"/>
    <w:rsid w:val="006763E8"/>
    <w:rsid w:val="006768B5"/>
    <w:rsid w:val="00677092"/>
    <w:rsid w:val="00677385"/>
    <w:rsid w:val="006775A8"/>
    <w:rsid w:val="00681559"/>
    <w:rsid w:val="00681A6A"/>
    <w:rsid w:val="00681E04"/>
    <w:rsid w:val="00682005"/>
    <w:rsid w:val="00683169"/>
    <w:rsid w:val="00683929"/>
    <w:rsid w:val="00684470"/>
    <w:rsid w:val="006845E8"/>
    <w:rsid w:val="00684CEE"/>
    <w:rsid w:val="00684F5C"/>
    <w:rsid w:val="006854CB"/>
    <w:rsid w:val="00686DFC"/>
    <w:rsid w:val="00686EE2"/>
    <w:rsid w:val="006872E8"/>
    <w:rsid w:val="00687BB7"/>
    <w:rsid w:val="00687C33"/>
    <w:rsid w:val="00687DAA"/>
    <w:rsid w:val="00690256"/>
    <w:rsid w:val="00690476"/>
    <w:rsid w:val="0069088E"/>
    <w:rsid w:val="00690925"/>
    <w:rsid w:val="00691543"/>
    <w:rsid w:val="00692238"/>
    <w:rsid w:val="006924C0"/>
    <w:rsid w:val="006935F1"/>
    <w:rsid w:val="00693BCD"/>
    <w:rsid w:val="006945B0"/>
    <w:rsid w:val="00694D9B"/>
    <w:rsid w:val="0069507D"/>
    <w:rsid w:val="00695732"/>
    <w:rsid w:val="00695751"/>
    <w:rsid w:val="00695E2B"/>
    <w:rsid w:val="0069683A"/>
    <w:rsid w:val="00696D2A"/>
    <w:rsid w:val="00696E31"/>
    <w:rsid w:val="00697146"/>
    <w:rsid w:val="00697A5C"/>
    <w:rsid w:val="006A056D"/>
    <w:rsid w:val="006A0768"/>
    <w:rsid w:val="006A0B84"/>
    <w:rsid w:val="006A0B8E"/>
    <w:rsid w:val="006A0C9D"/>
    <w:rsid w:val="006A1E6A"/>
    <w:rsid w:val="006A2658"/>
    <w:rsid w:val="006A291D"/>
    <w:rsid w:val="006A2D46"/>
    <w:rsid w:val="006A3923"/>
    <w:rsid w:val="006A3990"/>
    <w:rsid w:val="006A3C76"/>
    <w:rsid w:val="006A4746"/>
    <w:rsid w:val="006A5855"/>
    <w:rsid w:val="006A6037"/>
    <w:rsid w:val="006A6C70"/>
    <w:rsid w:val="006A7273"/>
    <w:rsid w:val="006A7EEA"/>
    <w:rsid w:val="006B16F1"/>
    <w:rsid w:val="006B1D24"/>
    <w:rsid w:val="006B2060"/>
    <w:rsid w:val="006B2077"/>
    <w:rsid w:val="006B2113"/>
    <w:rsid w:val="006B2DB2"/>
    <w:rsid w:val="006B30DA"/>
    <w:rsid w:val="006B36C1"/>
    <w:rsid w:val="006B3B1C"/>
    <w:rsid w:val="006B3D0E"/>
    <w:rsid w:val="006B3F1D"/>
    <w:rsid w:val="006B4336"/>
    <w:rsid w:val="006B4E9D"/>
    <w:rsid w:val="006B581A"/>
    <w:rsid w:val="006B5C55"/>
    <w:rsid w:val="006B603D"/>
    <w:rsid w:val="006B68C9"/>
    <w:rsid w:val="006B6F0B"/>
    <w:rsid w:val="006C11FB"/>
    <w:rsid w:val="006C158C"/>
    <w:rsid w:val="006C1A1F"/>
    <w:rsid w:val="006C1D07"/>
    <w:rsid w:val="006C217C"/>
    <w:rsid w:val="006C2771"/>
    <w:rsid w:val="006C2D10"/>
    <w:rsid w:val="006C2D8C"/>
    <w:rsid w:val="006C2FF2"/>
    <w:rsid w:val="006C3250"/>
    <w:rsid w:val="006C3363"/>
    <w:rsid w:val="006C3FF8"/>
    <w:rsid w:val="006C4662"/>
    <w:rsid w:val="006C5595"/>
    <w:rsid w:val="006C5768"/>
    <w:rsid w:val="006C64FD"/>
    <w:rsid w:val="006C7B25"/>
    <w:rsid w:val="006D0181"/>
    <w:rsid w:val="006D0BDE"/>
    <w:rsid w:val="006D12B6"/>
    <w:rsid w:val="006D1813"/>
    <w:rsid w:val="006D2402"/>
    <w:rsid w:val="006D3626"/>
    <w:rsid w:val="006D3C94"/>
    <w:rsid w:val="006D3E42"/>
    <w:rsid w:val="006D41A6"/>
    <w:rsid w:val="006D4693"/>
    <w:rsid w:val="006D508C"/>
    <w:rsid w:val="006D5618"/>
    <w:rsid w:val="006D6893"/>
    <w:rsid w:val="006D6A5B"/>
    <w:rsid w:val="006D6B6D"/>
    <w:rsid w:val="006D6B8A"/>
    <w:rsid w:val="006D6CF2"/>
    <w:rsid w:val="006E0253"/>
    <w:rsid w:val="006E0530"/>
    <w:rsid w:val="006E06F1"/>
    <w:rsid w:val="006E13B7"/>
    <w:rsid w:val="006E1400"/>
    <w:rsid w:val="006E16A4"/>
    <w:rsid w:val="006E1E8E"/>
    <w:rsid w:val="006E25CC"/>
    <w:rsid w:val="006E285A"/>
    <w:rsid w:val="006E3DF2"/>
    <w:rsid w:val="006E3ED7"/>
    <w:rsid w:val="006E47C5"/>
    <w:rsid w:val="006E4E46"/>
    <w:rsid w:val="006E508F"/>
    <w:rsid w:val="006E5CAD"/>
    <w:rsid w:val="006E639A"/>
    <w:rsid w:val="006E6DD8"/>
    <w:rsid w:val="006E733B"/>
    <w:rsid w:val="006E7B8D"/>
    <w:rsid w:val="006E7E30"/>
    <w:rsid w:val="006F0679"/>
    <w:rsid w:val="006F0E1B"/>
    <w:rsid w:val="006F1AF1"/>
    <w:rsid w:val="006F28D4"/>
    <w:rsid w:val="006F2930"/>
    <w:rsid w:val="006F3A91"/>
    <w:rsid w:val="006F432D"/>
    <w:rsid w:val="006F52FA"/>
    <w:rsid w:val="006F5498"/>
    <w:rsid w:val="006F54EB"/>
    <w:rsid w:val="006F6DB0"/>
    <w:rsid w:val="006F6EEB"/>
    <w:rsid w:val="00700376"/>
    <w:rsid w:val="007004AA"/>
    <w:rsid w:val="00700B5D"/>
    <w:rsid w:val="00700D81"/>
    <w:rsid w:val="00701393"/>
    <w:rsid w:val="00702800"/>
    <w:rsid w:val="00702E19"/>
    <w:rsid w:val="007038B7"/>
    <w:rsid w:val="00704128"/>
    <w:rsid w:val="00704FC7"/>
    <w:rsid w:val="0070507B"/>
    <w:rsid w:val="0070528D"/>
    <w:rsid w:val="007053C6"/>
    <w:rsid w:val="00705BDC"/>
    <w:rsid w:val="00706EA1"/>
    <w:rsid w:val="00707024"/>
    <w:rsid w:val="007073E8"/>
    <w:rsid w:val="007101DB"/>
    <w:rsid w:val="007103C7"/>
    <w:rsid w:val="007106CA"/>
    <w:rsid w:val="007107F3"/>
    <w:rsid w:val="00710FA2"/>
    <w:rsid w:val="0071157D"/>
    <w:rsid w:val="007116A9"/>
    <w:rsid w:val="007117D3"/>
    <w:rsid w:val="00711B17"/>
    <w:rsid w:val="00711ED7"/>
    <w:rsid w:val="007145C2"/>
    <w:rsid w:val="00714874"/>
    <w:rsid w:val="00714BB4"/>
    <w:rsid w:val="00714FC4"/>
    <w:rsid w:val="00715201"/>
    <w:rsid w:val="007152C5"/>
    <w:rsid w:val="00715CC6"/>
    <w:rsid w:val="00715EDA"/>
    <w:rsid w:val="007167A7"/>
    <w:rsid w:val="00720092"/>
    <w:rsid w:val="007204F4"/>
    <w:rsid w:val="00721492"/>
    <w:rsid w:val="00722735"/>
    <w:rsid w:val="00722DBD"/>
    <w:rsid w:val="00725900"/>
    <w:rsid w:val="00725FC9"/>
    <w:rsid w:val="00726086"/>
    <w:rsid w:val="0072613D"/>
    <w:rsid w:val="00726D65"/>
    <w:rsid w:val="007272DE"/>
    <w:rsid w:val="0072735E"/>
    <w:rsid w:val="007273FF"/>
    <w:rsid w:val="007278EE"/>
    <w:rsid w:val="0073039E"/>
    <w:rsid w:val="00730835"/>
    <w:rsid w:val="00730E2B"/>
    <w:rsid w:val="00730E6F"/>
    <w:rsid w:val="0073114A"/>
    <w:rsid w:val="00731680"/>
    <w:rsid w:val="00731A37"/>
    <w:rsid w:val="00731F86"/>
    <w:rsid w:val="00731FCE"/>
    <w:rsid w:val="0073332F"/>
    <w:rsid w:val="00733930"/>
    <w:rsid w:val="0073399D"/>
    <w:rsid w:val="00733ADA"/>
    <w:rsid w:val="007340CC"/>
    <w:rsid w:val="00734414"/>
    <w:rsid w:val="0073506D"/>
    <w:rsid w:val="0073639D"/>
    <w:rsid w:val="00737483"/>
    <w:rsid w:val="00737939"/>
    <w:rsid w:val="00737AFC"/>
    <w:rsid w:val="00737E1D"/>
    <w:rsid w:val="00737EFE"/>
    <w:rsid w:val="00740205"/>
    <w:rsid w:val="00740516"/>
    <w:rsid w:val="00740712"/>
    <w:rsid w:val="00740769"/>
    <w:rsid w:val="0074081C"/>
    <w:rsid w:val="00740AB5"/>
    <w:rsid w:val="00740E2B"/>
    <w:rsid w:val="007414AE"/>
    <w:rsid w:val="007414ED"/>
    <w:rsid w:val="00742CA8"/>
    <w:rsid w:val="00743726"/>
    <w:rsid w:val="00744589"/>
    <w:rsid w:val="00744884"/>
    <w:rsid w:val="00744D6B"/>
    <w:rsid w:val="00744F42"/>
    <w:rsid w:val="0074555B"/>
    <w:rsid w:val="0074598A"/>
    <w:rsid w:val="00745DCC"/>
    <w:rsid w:val="00745DEA"/>
    <w:rsid w:val="007466A5"/>
    <w:rsid w:val="00746763"/>
    <w:rsid w:val="00746807"/>
    <w:rsid w:val="0074760A"/>
    <w:rsid w:val="00750DC7"/>
    <w:rsid w:val="00752014"/>
    <w:rsid w:val="007531CC"/>
    <w:rsid w:val="007535C3"/>
    <w:rsid w:val="0075390E"/>
    <w:rsid w:val="00753C85"/>
    <w:rsid w:val="00754CFA"/>
    <w:rsid w:val="00754D09"/>
    <w:rsid w:val="00755481"/>
    <w:rsid w:val="007554F9"/>
    <w:rsid w:val="0075570E"/>
    <w:rsid w:val="00755DF4"/>
    <w:rsid w:val="007560F1"/>
    <w:rsid w:val="00756AFF"/>
    <w:rsid w:val="007571C0"/>
    <w:rsid w:val="00757769"/>
    <w:rsid w:val="007602BA"/>
    <w:rsid w:val="00760905"/>
    <w:rsid w:val="00760AC0"/>
    <w:rsid w:val="00760B07"/>
    <w:rsid w:val="007613EA"/>
    <w:rsid w:val="00761E4D"/>
    <w:rsid w:val="00763354"/>
    <w:rsid w:val="00763A03"/>
    <w:rsid w:val="00764A53"/>
    <w:rsid w:val="0076545C"/>
    <w:rsid w:val="00765A90"/>
    <w:rsid w:val="00765B1C"/>
    <w:rsid w:val="007672E8"/>
    <w:rsid w:val="00767515"/>
    <w:rsid w:val="00767F4C"/>
    <w:rsid w:val="0077228D"/>
    <w:rsid w:val="00772335"/>
    <w:rsid w:val="007729EA"/>
    <w:rsid w:val="00772C96"/>
    <w:rsid w:val="00772DE1"/>
    <w:rsid w:val="0077373E"/>
    <w:rsid w:val="00773C7E"/>
    <w:rsid w:val="00774186"/>
    <w:rsid w:val="00776FD0"/>
    <w:rsid w:val="00777C58"/>
    <w:rsid w:val="00781850"/>
    <w:rsid w:val="007820F0"/>
    <w:rsid w:val="007823A2"/>
    <w:rsid w:val="007823FA"/>
    <w:rsid w:val="00782A26"/>
    <w:rsid w:val="00782A5C"/>
    <w:rsid w:val="00782ED8"/>
    <w:rsid w:val="007830E4"/>
    <w:rsid w:val="007839E5"/>
    <w:rsid w:val="00783A09"/>
    <w:rsid w:val="007851FD"/>
    <w:rsid w:val="0078564F"/>
    <w:rsid w:val="00785B2F"/>
    <w:rsid w:val="00785CC5"/>
    <w:rsid w:val="00786046"/>
    <w:rsid w:val="007865B1"/>
    <w:rsid w:val="00786F90"/>
    <w:rsid w:val="0078708E"/>
    <w:rsid w:val="00787109"/>
    <w:rsid w:val="007877A8"/>
    <w:rsid w:val="007878A7"/>
    <w:rsid w:val="00787D74"/>
    <w:rsid w:val="00787FE1"/>
    <w:rsid w:val="00790603"/>
    <w:rsid w:val="00790700"/>
    <w:rsid w:val="00790739"/>
    <w:rsid w:val="00790E9F"/>
    <w:rsid w:val="0079186F"/>
    <w:rsid w:val="00791BA0"/>
    <w:rsid w:val="00791C66"/>
    <w:rsid w:val="00792616"/>
    <w:rsid w:val="0079271D"/>
    <w:rsid w:val="00792B67"/>
    <w:rsid w:val="00793560"/>
    <w:rsid w:val="00793A88"/>
    <w:rsid w:val="007946ED"/>
    <w:rsid w:val="00795536"/>
    <w:rsid w:val="007963FD"/>
    <w:rsid w:val="0079747E"/>
    <w:rsid w:val="007975B6"/>
    <w:rsid w:val="007A204E"/>
    <w:rsid w:val="007A25B3"/>
    <w:rsid w:val="007A2657"/>
    <w:rsid w:val="007A3170"/>
    <w:rsid w:val="007A3629"/>
    <w:rsid w:val="007A46F4"/>
    <w:rsid w:val="007A475F"/>
    <w:rsid w:val="007A4AC8"/>
    <w:rsid w:val="007A5596"/>
    <w:rsid w:val="007A5A55"/>
    <w:rsid w:val="007A5F8B"/>
    <w:rsid w:val="007A628C"/>
    <w:rsid w:val="007A63A2"/>
    <w:rsid w:val="007A69CB"/>
    <w:rsid w:val="007A6CCC"/>
    <w:rsid w:val="007A7DC5"/>
    <w:rsid w:val="007B0162"/>
    <w:rsid w:val="007B0926"/>
    <w:rsid w:val="007B0C8E"/>
    <w:rsid w:val="007B0E0D"/>
    <w:rsid w:val="007B2DA3"/>
    <w:rsid w:val="007B351D"/>
    <w:rsid w:val="007B36CD"/>
    <w:rsid w:val="007B3935"/>
    <w:rsid w:val="007B4208"/>
    <w:rsid w:val="007B4812"/>
    <w:rsid w:val="007B52B6"/>
    <w:rsid w:val="007B5448"/>
    <w:rsid w:val="007B5C22"/>
    <w:rsid w:val="007B5F3E"/>
    <w:rsid w:val="007B6132"/>
    <w:rsid w:val="007B63EE"/>
    <w:rsid w:val="007B693F"/>
    <w:rsid w:val="007B6BBB"/>
    <w:rsid w:val="007B6C0E"/>
    <w:rsid w:val="007B6F16"/>
    <w:rsid w:val="007B70C8"/>
    <w:rsid w:val="007B773B"/>
    <w:rsid w:val="007B77B3"/>
    <w:rsid w:val="007B7B95"/>
    <w:rsid w:val="007C0BB1"/>
    <w:rsid w:val="007C0F40"/>
    <w:rsid w:val="007C0F4B"/>
    <w:rsid w:val="007C2333"/>
    <w:rsid w:val="007C26FB"/>
    <w:rsid w:val="007C407C"/>
    <w:rsid w:val="007C49B1"/>
    <w:rsid w:val="007C4BCD"/>
    <w:rsid w:val="007C50CD"/>
    <w:rsid w:val="007C515B"/>
    <w:rsid w:val="007C5406"/>
    <w:rsid w:val="007C566C"/>
    <w:rsid w:val="007C6955"/>
    <w:rsid w:val="007C7A29"/>
    <w:rsid w:val="007D007D"/>
    <w:rsid w:val="007D027F"/>
    <w:rsid w:val="007D077F"/>
    <w:rsid w:val="007D0847"/>
    <w:rsid w:val="007D1051"/>
    <w:rsid w:val="007D1140"/>
    <w:rsid w:val="007D1431"/>
    <w:rsid w:val="007D17E7"/>
    <w:rsid w:val="007D2364"/>
    <w:rsid w:val="007D268D"/>
    <w:rsid w:val="007D271F"/>
    <w:rsid w:val="007D288C"/>
    <w:rsid w:val="007D2EA2"/>
    <w:rsid w:val="007D3A93"/>
    <w:rsid w:val="007D3D86"/>
    <w:rsid w:val="007D4CA8"/>
    <w:rsid w:val="007D5341"/>
    <w:rsid w:val="007D5E64"/>
    <w:rsid w:val="007D6481"/>
    <w:rsid w:val="007D6485"/>
    <w:rsid w:val="007D72B6"/>
    <w:rsid w:val="007E016F"/>
    <w:rsid w:val="007E01CC"/>
    <w:rsid w:val="007E2507"/>
    <w:rsid w:val="007E2728"/>
    <w:rsid w:val="007E29BE"/>
    <w:rsid w:val="007E2F0A"/>
    <w:rsid w:val="007E30E6"/>
    <w:rsid w:val="007E3AD5"/>
    <w:rsid w:val="007E44DF"/>
    <w:rsid w:val="007E47BF"/>
    <w:rsid w:val="007E4F4E"/>
    <w:rsid w:val="007E55E2"/>
    <w:rsid w:val="007E56E2"/>
    <w:rsid w:val="007E6555"/>
    <w:rsid w:val="007E67E3"/>
    <w:rsid w:val="007E6A0A"/>
    <w:rsid w:val="007E6BA1"/>
    <w:rsid w:val="007E735D"/>
    <w:rsid w:val="007E74E6"/>
    <w:rsid w:val="007E767D"/>
    <w:rsid w:val="007F00A1"/>
    <w:rsid w:val="007F0605"/>
    <w:rsid w:val="007F0986"/>
    <w:rsid w:val="007F13D2"/>
    <w:rsid w:val="007F2857"/>
    <w:rsid w:val="007F30A2"/>
    <w:rsid w:val="007F359A"/>
    <w:rsid w:val="007F3A18"/>
    <w:rsid w:val="007F3C38"/>
    <w:rsid w:val="007F4D93"/>
    <w:rsid w:val="007F5826"/>
    <w:rsid w:val="007F59DF"/>
    <w:rsid w:val="007F62A6"/>
    <w:rsid w:val="007F79FA"/>
    <w:rsid w:val="0080032D"/>
    <w:rsid w:val="00801107"/>
    <w:rsid w:val="00801602"/>
    <w:rsid w:val="008019F9"/>
    <w:rsid w:val="0080213C"/>
    <w:rsid w:val="00803386"/>
    <w:rsid w:val="00803428"/>
    <w:rsid w:val="00803BE5"/>
    <w:rsid w:val="008042B2"/>
    <w:rsid w:val="00804A17"/>
    <w:rsid w:val="00805385"/>
    <w:rsid w:val="00805412"/>
    <w:rsid w:val="00805D8C"/>
    <w:rsid w:val="00805F32"/>
    <w:rsid w:val="00806310"/>
    <w:rsid w:val="00806727"/>
    <w:rsid w:val="008067CF"/>
    <w:rsid w:val="00810339"/>
    <w:rsid w:val="00810B38"/>
    <w:rsid w:val="00810EE0"/>
    <w:rsid w:val="00812004"/>
    <w:rsid w:val="008128F0"/>
    <w:rsid w:val="00812D1D"/>
    <w:rsid w:val="00813600"/>
    <w:rsid w:val="00814438"/>
    <w:rsid w:val="00814819"/>
    <w:rsid w:val="008149CE"/>
    <w:rsid w:val="008154E5"/>
    <w:rsid w:val="00815630"/>
    <w:rsid w:val="0081596E"/>
    <w:rsid w:val="008164FF"/>
    <w:rsid w:val="0081665A"/>
    <w:rsid w:val="00816677"/>
    <w:rsid w:val="008167EE"/>
    <w:rsid w:val="00816855"/>
    <w:rsid w:val="00816B0D"/>
    <w:rsid w:val="0081730B"/>
    <w:rsid w:val="00820483"/>
    <w:rsid w:val="008206A9"/>
    <w:rsid w:val="00820BCA"/>
    <w:rsid w:val="00820CDD"/>
    <w:rsid w:val="00821727"/>
    <w:rsid w:val="00821C3D"/>
    <w:rsid w:val="00821C56"/>
    <w:rsid w:val="00822091"/>
    <w:rsid w:val="0082294D"/>
    <w:rsid w:val="00822E0C"/>
    <w:rsid w:val="00823C36"/>
    <w:rsid w:val="00824323"/>
    <w:rsid w:val="00824462"/>
    <w:rsid w:val="00824AF1"/>
    <w:rsid w:val="00825205"/>
    <w:rsid w:val="008255BE"/>
    <w:rsid w:val="00825F2B"/>
    <w:rsid w:val="00826A97"/>
    <w:rsid w:val="00827906"/>
    <w:rsid w:val="00827AD5"/>
    <w:rsid w:val="00827CF6"/>
    <w:rsid w:val="00830484"/>
    <w:rsid w:val="00831086"/>
    <w:rsid w:val="00831A9B"/>
    <w:rsid w:val="00832631"/>
    <w:rsid w:val="00832836"/>
    <w:rsid w:val="0083290D"/>
    <w:rsid w:val="00833B82"/>
    <w:rsid w:val="00834502"/>
    <w:rsid w:val="00834E33"/>
    <w:rsid w:val="008351B6"/>
    <w:rsid w:val="00835633"/>
    <w:rsid w:val="008366F6"/>
    <w:rsid w:val="00836ABC"/>
    <w:rsid w:val="00837000"/>
    <w:rsid w:val="008370D7"/>
    <w:rsid w:val="00837575"/>
    <w:rsid w:val="008402F7"/>
    <w:rsid w:val="00840BED"/>
    <w:rsid w:val="00840EEE"/>
    <w:rsid w:val="00841829"/>
    <w:rsid w:val="008421E9"/>
    <w:rsid w:val="00842719"/>
    <w:rsid w:val="00842FBA"/>
    <w:rsid w:val="0084367B"/>
    <w:rsid w:val="00843777"/>
    <w:rsid w:val="00843902"/>
    <w:rsid w:val="00843AA8"/>
    <w:rsid w:val="00843EED"/>
    <w:rsid w:val="00844327"/>
    <w:rsid w:val="0084474A"/>
    <w:rsid w:val="00844A17"/>
    <w:rsid w:val="008458EF"/>
    <w:rsid w:val="00845957"/>
    <w:rsid w:val="00845F6B"/>
    <w:rsid w:val="00846BDC"/>
    <w:rsid w:val="00846D69"/>
    <w:rsid w:val="00846F94"/>
    <w:rsid w:val="00847336"/>
    <w:rsid w:val="00847700"/>
    <w:rsid w:val="00847839"/>
    <w:rsid w:val="00847B11"/>
    <w:rsid w:val="0085041D"/>
    <w:rsid w:val="008507EE"/>
    <w:rsid w:val="0085128A"/>
    <w:rsid w:val="008518ED"/>
    <w:rsid w:val="00851DBF"/>
    <w:rsid w:val="008520DC"/>
    <w:rsid w:val="00852B58"/>
    <w:rsid w:val="00853073"/>
    <w:rsid w:val="008534F9"/>
    <w:rsid w:val="00853819"/>
    <w:rsid w:val="00853FFA"/>
    <w:rsid w:val="008540E0"/>
    <w:rsid w:val="0085488B"/>
    <w:rsid w:val="00854C57"/>
    <w:rsid w:val="0085693F"/>
    <w:rsid w:val="00857219"/>
    <w:rsid w:val="00857565"/>
    <w:rsid w:val="008579E0"/>
    <w:rsid w:val="00857F17"/>
    <w:rsid w:val="008607A8"/>
    <w:rsid w:val="00860E92"/>
    <w:rsid w:val="00861828"/>
    <w:rsid w:val="00861CFE"/>
    <w:rsid w:val="00862C27"/>
    <w:rsid w:val="00862C4A"/>
    <w:rsid w:val="00862C60"/>
    <w:rsid w:val="008630AB"/>
    <w:rsid w:val="0086364B"/>
    <w:rsid w:val="008639BE"/>
    <w:rsid w:val="00863F5F"/>
    <w:rsid w:val="0086427A"/>
    <w:rsid w:val="0086603D"/>
    <w:rsid w:val="0086650A"/>
    <w:rsid w:val="00866B94"/>
    <w:rsid w:val="008678C4"/>
    <w:rsid w:val="00867BCF"/>
    <w:rsid w:val="00870600"/>
    <w:rsid w:val="00870A13"/>
    <w:rsid w:val="008710B7"/>
    <w:rsid w:val="0087120F"/>
    <w:rsid w:val="00871A22"/>
    <w:rsid w:val="00871D5A"/>
    <w:rsid w:val="008727CD"/>
    <w:rsid w:val="00873DEC"/>
    <w:rsid w:val="00874CC3"/>
    <w:rsid w:val="008750D3"/>
    <w:rsid w:val="00876449"/>
    <w:rsid w:val="00877799"/>
    <w:rsid w:val="008801D9"/>
    <w:rsid w:val="008802E4"/>
    <w:rsid w:val="00881493"/>
    <w:rsid w:val="00881532"/>
    <w:rsid w:val="0088194D"/>
    <w:rsid w:val="0088198E"/>
    <w:rsid w:val="00881DDC"/>
    <w:rsid w:val="00882653"/>
    <w:rsid w:val="008845AC"/>
    <w:rsid w:val="00884802"/>
    <w:rsid w:val="008848E6"/>
    <w:rsid w:val="0088705E"/>
    <w:rsid w:val="008870E4"/>
    <w:rsid w:val="00887625"/>
    <w:rsid w:val="00887BF6"/>
    <w:rsid w:val="008904A6"/>
    <w:rsid w:val="00890724"/>
    <w:rsid w:val="00890A7D"/>
    <w:rsid w:val="0089100F"/>
    <w:rsid w:val="0089198E"/>
    <w:rsid w:val="00891CEF"/>
    <w:rsid w:val="00891EBE"/>
    <w:rsid w:val="00892760"/>
    <w:rsid w:val="00893300"/>
    <w:rsid w:val="00893D8D"/>
    <w:rsid w:val="00895997"/>
    <w:rsid w:val="00896B95"/>
    <w:rsid w:val="00896F79"/>
    <w:rsid w:val="0089737A"/>
    <w:rsid w:val="00897D61"/>
    <w:rsid w:val="00897DB8"/>
    <w:rsid w:val="008A047D"/>
    <w:rsid w:val="008A07F6"/>
    <w:rsid w:val="008A0A3F"/>
    <w:rsid w:val="008A0B79"/>
    <w:rsid w:val="008A1574"/>
    <w:rsid w:val="008A1577"/>
    <w:rsid w:val="008A182C"/>
    <w:rsid w:val="008A2582"/>
    <w:rsid w:val="008A4B8B"/>
    <w:rsid w:val="008A524D"/>
    <w:rsid w:val="008A5593"/>
    <w:rsid w:val="008A5734"/>
    <w:rsid w:val="008A5E01"/>
    <w:rsid w:val="008A5F4F"/>
    <w:rsid w:val="008A6320"/>
    <w:rsid w:val="008A6387"/>
    <w:rsid w:val="008B008F"/>
    <w:rsid w:val="008B0345"/>
    <w:rsid w:val="008B1D9A"/>
    <w:rsid w:val="008B1E17"/>
    <w:rsid w:val="008B350F"/>
    <w:rsid w:val="008B39E8"/>
    <w:rsid w:val="008B4641"/>
    <w:rsid w:val="008B475D"/>
    <w:rsid w:val="008B5EE4"/>
    <w:rsid w:val="008B7D52"/>
    <w:rsid w:val="008B7D8E"/>
    <w:rsid w:val="008C0A50"/>
    <w:rsid w:val="008C0E8D"/>
    <w:rsid w:val="008C1057"/>
    <w:rsid w:val="008C1890"/>
    <w:rsid w:val="008C2526"/>
    <w:rsid w:val="008C30AE"/>
    <w:rsid w:val="008C3C47"/>
    <w:rsid w:val="008C3E9E"/>
    <w:rsid w:val="008C486F"/>
    <w:rsid w:val="008C52DD"/>
    <w:rsid w:val="008C5463"/>
    <w:rsid w:val="008C5A0F"/>
    <w:rsid w:val="008C5B36"/>
    <w:rsid w:val="008C5B3B"/>
    <w:rsid w:val="008C69BF"/>
    <w:rsid w:val="008C6BB0"/>
    <w:rsid w:val="008C7807"/>
    <w:rsid w:val="008C7CAE"/>
    <w:rsid w:val="008D034F"/>
    <w:rsid w:val="008D0891"/>
    <w:rsid w:val="008D0D6A"/>
    <w:rsid w:val="008D0E55"/>
    <w:rsid w:val="008D11E8"/>
    <w:rsid w:val="008D12A6"/>
    <w:rsid w:val="008D14E7"/>
    <w:rsid w:val="008D1626"/>
    <w:rsid w:val="008D2B65"/>
    <w:rsid w:val="008D3200"/>
    <w:rsid w:val="008D349D"/>
    <w:rsid w:val="008D3D37"/>
    <w:rsid w:val="008D3EBE"/>
    <w:rsid w:val="008D4F28"/>
    <w:rsid w:val="008D56EB"/>
    <w:rsid w:val="008D5918"/>
    <w:rsid w:val="008D5931"/>
    <w:rsid w:val="008D5D97"/>
    <w:rsid w:val="008D5DAC"/>
    <w:rsid w:val="008D66F3"/>
    <w:rsid w:val="008D6987"/>
    <w:rsid w:val="008D7130"/>
    <w:rsid w:val="008D7339"/>
    <w:rsid w:val="008D7A6D"/>
    <w:rsid w:val="008E0D09"/>
    <w:rsid w:val="008E19DE"/>
    <w:rsid w:val="008E1F09"/>
    <w:rsid w:val="008E2C95"/>
    <w:rsid w:val="008E32A6"/>
    <w:rsid w:val="008E3C31"/>
    <w:rsid w:val="008E4F96"/>
    <w:rsid w:val="008E6118"/>
    <w:rsid w:val="008E62FD"/>
    <w:rsid w:val="008E7C33"/>
    <w:rsid w:val="008F0002"/>
    <w:rsid w:val="008F04AF"/>
    <w:rsid w:val="008F1070"/>
    <w:rsid w:val="008F123D"/>
    <w:rsid w:val="008F18B4"/>
    <w:rsid w:val="008F25CC"/>
    <w:rsid w:val="008F25D0"/>
    <w:rsid w:val="008F30DA"/>
    <w:rsid w:val="008F445B"/>
    <w:rsid w:val="008F4F58"/>
    <w:rsid w:val="008F4F67"/>
    <w:rsid w:val="008F50A6"/>
    <w:rsid w:val="008F5805"/>
    <w:rsid w:val="008F5ADA"/>
    <w:rsid w:val="008F5DA7"/>
    <w:rsid w:val="008F62E1"/>
    <w:rsid w:val="008F63A1"/>
    <w:rsid w:val="008F6B82"/>
    <w:rsid w:val="008F6ECD"/>
    <w:rsid w:val="008F728B"/>
    <w:rsid w:val="008F75A9"/>
    <w:rsid w:val="008F7625"/>
    <w:rsid w:val="008F773D"/>
    <w:rsid w:val="008F7801"/>
    <w:rsid w:val="008F7D09"/>
    <w:rsid w:val="00900039"/>
    <w:rsid w:val="00900B71"/>
    <w:rsid w:val="009014B8"/>
    <w:rsid w:val="00902540"/>
    <w:rsid w:val="00902853"/>
    <w:rsid w:val="00903149"/>
    <w:rsid w:val="009031DC"/>
    <w:rsid w:val="00903A08"/>
    <w:rsid w:val="00903CFF"/>
    <w:rsid w:val="00903D6A"/>
    <w:rsid w:val="00903F4A"/>
    <w:rsid w:val="0090447F"/>
    <w:rsid w:val="00904833"/>
    <w:rsid w:val="0090499B"/>
    <w:rsid w:val="009058CB"/>
    <w:rsid w:val="00907CE2"/>
    <w:rsid w:val="00910221"/>
    <w:rsid w:val="00910545"/>
    <w:rsid w:val="00910677"/>
    <w:rsid w:val="0091087E"/>
    <w:rsid w:val="009116C8"/>
    <w:rsid w:val="009119B4"/>
    <w:rsid w:val="009119DC"/>
    <w:rsid w:val="00911BB7"/>
    <w:rsid w:val="00911BDD"/>
    <w:rsid w:val="00911C96"/>
    <w:rsid w:val="00911DC0"/>
    <w:rsid w:val="009121A5"/>
    <w:rsid w:val="00912D3F"/>
    <w:rsid w:val="00913776"/>
    <w:rsid w:val="009137F4"/>
    <w:rsid w:val="00913C3C"/>
    <w:rsid w:val="0091410B"/>
    <w:rsid w:val="009149EA"/>
    <w:rsid w:val="00915987"/>
    <w:rsid w:val="00915E7F"/>
    <w:rsid w:val="0091630C"/>
    <w:rsid w:val="00916906"/>
    <w:rsid w:val="009171AA"/>
    <w:rsid w:val="0091795A"/>
    <w:rsid w:val="009179B5"/>
    <w:rsid w:val="009179ED"/>
    <w:rsid w:val="00917C7F"/>
    <w:rsid w:val="009203DD"/>
    <w:rsid w:val="00920B21"/>
    <w:rsid w:val="0092147B"/>
    <w:rsid w:val="00921945"/>
    <w:rsid w:val="00921C28"/>
    <w:rsid w:val="00922C36"/>
    <w:rsid w:val="00922E7A"/>
    <w:rsid w:val="0092325F"/>
    <w:rsid w:val="00923D92"/>
    <w:rsid w:val="009242D4"/>
    <w:rsid w:val="00924381"/>
    <w:rsid w:val="009250F2"/>
    <w:rsid w:val="00925CD4"/>
    <w:rsid w:val="009263A2"/>
    <w:rsid w:val="00926CC5"/>
    <w:rsid w:val="00926F9D"/>
    <w:rsid w:val="00927935"/>
    <w:rsid w:val="00927960"/>
    <w:rsid w:val="00930205"/>
    <w:rsid w:val="00930795"/>
    <w:rsid w:val="0093109A"/>
    <w:rsid w:val="009311FB"/>
    <w:rsid w:val="00931470"/>
    <w:rsid w:val="00931F00"/>
    <w:rsid w:val="00932209"/>
    <w:rsid w:val="00932D2F"/>
    <w:rsid w:val="00932E67"/>
    <w:rsid w:val="009335B9"/>
    <w:rsid w:val="0093439D"/>
    <w:rsid w:val="00934DCB"/>
    <w:rsid w:val="00934F42"/>
    <w:rsid w:val="0093560B"/>
    <w:rsid w:val="009373DC"/>
    <w:rsid w:val="00937E13"/>
    <w:rsid w:val="00940602"/>
    <w:rsid w:val="0094258B"/>
    <w:rsid w:val="00943176"/>
    <w:rsid w:val="009431E2"/>
    <w:rsid w:val="00943749"/>
    <w:rsid w:val="00943D72"/>
    <w:rsid w:val="00944252"/>
    <w:rsid w:val="0094533E"/>
    <w:rsid w:val="00945BBC"/>
    <w:rsid w:val="00945D7A"/>
    <w:rsid w:val="0094707C"/>
    <w:rsid w:val="009477CD"/>
    <w:rsid w:val="00947A3B"/>
    <w:rsid w:val="00947B03"/>
    <w:rsid w:val="00947FC8"/>
    <w:rsid w:val="00950844"/>
    <w:rsid w:val="00951086"/>
    <w:rsid w:val="00951A8C"/>
    <w:rsid w:val="00952EE4"/>
    <w:rsid w:val="0095311D"/>
    <w:rsid w:val="00953AD0"/>
    <w:rsid w:val="00953B8F"/>
    <w:rsid w:val="0095462C"/>
    <w:rsid w:val="00955088"/>
    <w:rsid w:val="00955B09"/>
    <w:rsid w:val="009560DC"/>
    <w:rsid w:val="009565AC"/>
    <w:rsid w:val="00956680"/>
    <w:rsid w:val="009569FA"/>
    <w:rsid w:val="00956A7C"/>
    <w:rsid w:val="0095755E"/>
    <w:rsid w:val="00957FFB"/>
    <w:rsid w:val="00961DCB"/>
    <w:rsid w:val="00962E80"/>
    <w:rsid w:val="0096315A"/>
    <w:rsid w:val="00964198"/>
    <w:rsid w:val="00964915"/>
    <w:rsid w:val="00964B63"/>
    <w:rsid w:val="00964FC4"/>
    <w:rsid w:val="00965DB6"/>
    <w:rsid w:val="009666FE"/>
    <w:rsid w:val="00966DD8"/>
    <w:rsid w:val="00966E89"/>
    <w:rsid w:val="009673EC"/>
    <w:rsid w:val="009676E2"/>
    <w:rsid w:val="00967761"/>
    <w:rsid w:val="00967DBB"/>
    <w:rsid w:val="00967E19"/>
    <w:rsid w:val="0097235B"/>
    <w:rsid w:val="00972923"/>
    <w:rsid w:val="00972E29"/>
    <w:rsid w:val="00973181"/>
    <w:rsid w:val="0097404D"/>
    <w:rsid w:val="00975A03"/>
    <w:rsid w:val="00976C9B"/>
    <w:rsid w:val="00977087"/>
    <w:rsid w:val="009771F0"/>
    <w:rsid w:val="0098006E"/>
    <w:rsid w:val="0098008B"/>
    <w:rsid w:val="0098066A"/>
    <w:rsid w:val="00981B02"/>
    <w:rsid w:val="00981CCB"/>
    <w:rsid w:val="00981F18"/>
    <w:rsid w:val="00983C6C"/>
    <w:rsid w:val="0098414D"/>
    <w:rsid w:val="00984D9A"/>
    <w:rsid w:val="009853A9"/>
    <w:rsid w:val="00985520"/>
    <w:rsid w:val="00985807"/>
    <w:rsid w:val="00985948"/>
    <w:rsid w:val="00985EBD"/>
    <w:rsid w:val="00986578"/>
    <w:rsid w:val="00986E1E"/>
    <w:rsid w:val="009878F3"/>
    <w:rsid w:val="00987EFD"/>
    <w:rsid w:val="00990002"/>
    <w:rsid w:val="009902CC"/>
    <w:rsid w:val="00990587"/>
    <w:rsid w:val="00990815"/>
    <w:rsid w:val="009909A8"/>
    <w:rsid w:val="00990A0C"/>
    <w:rsid w:val="00990B0C"/>
    <w:rsid w:val="009911E2"/>
    <w:rsid w:val="009912F6"/>
    <w:rsid w:val="009915A3"/>
    <w:rsid w:val="00991E4E"/>
    <w:rsid w:val="009924B4"/>
    <w:rsid w:val="00992AB5"/>
    <w:rsid w:val="00993FAA"/>
    <w:rsid w:val="009948B5"/>
    <w:rsid w:val="009955B6"/>
    <w:rsid w:val="009967FB"/>
    <w:rsid w:val="00997CF8"/>
    <w:rsid w:val="009A0794"/>
    <w:rsid w:val="009A0B40"/>
    <w:rsid w:val="009A0E42"/>
    <w:rsid w:val="009A2080"/>
    <w:rsid w:val="009A2466"/>
    <w:rsid w:val="009A25A7"/>
    <w:rsid w:val="009A2E9A"/>
    <w:rsid w:val="009A35B6"/>
    <w:rsid w:val="009A37DC"/>
    <w:rsid w:val="009A4343"/>
    <w:rsid w:val="009A5960"/>
    <w:rsid w:val="009A5FA2"/>
    <w:rsid w:val="009A6761"/>
    <w:rsid w:val="009A7580"/>
    <w:rsid w:val="009A7702"/>
    <w:rsid w:val="009A7716"/>
    <w:rsid w:val="009B0081"/>
    <w:rsid w:val="009B1311"/>
    <w:rsid w:val="009B1A6C"/>
    <w:rsid w:val="009B1DEA"/>
    <w:rsid w:val="009B2677"/>
    <w:rsid w:val="009B29F9"/>
    <w:rsid w:val="009B2BA4"/>
    <w:rsid w:val="009B2D9B"/>
    <w:rsid w:val="009B4C75"/>
    <w:rsid w:val="009B4FBF"/>
    <w:rsid w:val="009B5747"/>
    <w:rsid w:val="009B583F"/>
    <w:rsid w:val="009B62EB"/>
    <w:rsid w:val="009B6619"/>
    <w:rsid w:val="009B77A3"/>
    <w:rsid w:val="009B7A6C"/>
    <w:rsid w:val="009C18E8"/>
    <w:rsid w:val="009C2375"/>
    <w:rsid w:val="009C262F"/>
    <w:rsid w:val="009C3473"/>
    <w:rsid w:val="009C459B"/>
    <w:rsid w:val="009C49A3"/>
    <w:rsid w:val="009C5A47"/>
    <w:rsid w:val="009C6002"/>
    <w:rsid w:val="009C627D"/>
    <w:rsid w:val="009C65B6"/>
    <w:rsid w:val="009C6980"/>
    <w:rsid w:val="009C71C0"/>
    <w:rsid w:val="009C7F35"/>
    <w:rsid w:val="009C7F43"/>
    <w:rsid w:val="009D0241"/>
    <w:rsid w:val="009D051A"/>
    <w:rsid w:val="009D0679"/>
    <w:rsid w:val="009D0923"/>
    <w:rsid w:val="009D0C63"/>
    <w:rsid w:val="009D10C6"/>
    <w:rsid w:val="009D1401"/>
    <w:rsid w:val="009D1C01"/>
    <w:rsid w:val="009D234C"/>
    <w:rsid w:val="009D2C34"/>
    <w:rsid w:val="009D2FEF"/>
    <w:rsid w:val="009D3539"/>
    <w:rsid w:val="009D3D23"/>
    <w:rsid w:val="009D3DF8"/>
    <w:rsid w:val="009D40B6"/>
    <w:rsid w:val="009D431F"/>
    <w:rsid w:val="009D43BF"/>
    <w:rsid w:val="009D5949"/>
    <w:rsid w:val="009D5F29"/>
    <w:rsid w:val="009D67D5"/>
    <w:rsid w:val="009D6911"/>
    <w:rsid w:val="009D7064"/>
    <w:rsid w:val="009D79B6"/>
    <w:rsid w:val="009E004E"/>
    <w:rsid w:val="009E16CD"/>
    <w:rsid w:val="009E1AE3"/>
    <w:rsid w:val="009E1B4C"/>
    <w:rsid w:val="009E1C5A"/>
    <w:rsid w:val="009E1F89"/>
    <w:rsid w:val="009E21AC"/>
    <w:rsid w:val="009E27C5"/>
    <w:rsid w:val="009E2B6E"/>
    <w:rsid w:val="009E2FBD"/>
    <w:rsid w:val="009E3F04"/>
    <w:rsid w:val="009E41A6"/>
    <w:rsid w:val="009E42B5"/>
    <w:rsid w:val="009E4931"/>
    <w:rsid w:val="009E5533"/>
    <w:rsid w:val="009E55AA"/>
    <w:rsid w:val="009E5A4F"/>
    <w:rsid w:val="009E63CE"/>
    <w:rsid w:val="009E654D"/>
    <w:rsid w:val="009E6E1E"/>
    <w:rsid w:val="009E7B22"/>
    <w:rsid w:val="009E7E20"/>
    <w:rsid w:val="009E7FF3"/>
    <w:rsid w:val="009F07AA"/>
    <w:rsid w:val="009F09AE"/>
    <w:rsid w:val="009F16F4"/>
    <w:rsid w:val="009F2E25"/>
    <w:rsid w:val="009F3165"/>
    <w:rsid w:val="009F33AF"/>
    <w:rsid w:val="009F3464"/>
    <w:rsid w:val="009F432A"/>
    <w:rsid w:val="009F657B"/>
    <w:rsid w:val="009F6BCE"/>
    <w:rsid w:val="009F6F43"/>
    <w:rsid w:val="009F7BF6"/>
    <w:rsid w:val="00A00611"/>
    <w:rsid w:val="00A00D7C"/>
    <w:rsid w:val="00A00D87"/>
    <w:rsid w:val="00A0156A"/>
    <w:rsid w:val="00A023D0"/>
    <w:rsid w:val="00A030E0"/>
    <w:rsid w:val="00A0379E"/>
    <w:rsid w:val="00A03B0A"/>
    <w:rsid w:val="00A040AA"/>
    <w:rsid w:val="00A04661"/>
    <w:rsid w:val="00A04DC7"/>
    <w:rsid w:val="00A052E1"/>
    <w:rsid w:val="00A055AA"/>
    <w:rsid w:val="00A05886"/>
    <w:rsid w:val="00A06A0F"/>
    <w:rsid w:val="00A06D21"/>
    <w:rsid w:val="00A07590"/>
    <w:rsid w:val="00A07CD5"/>
    <w:rsid w:val="00A10116"/>
    <w:rsid w:val="00A10296"/>
    <w:rsid w:val="00A105A0"/>
    <w:rsid w:val="00A11083"/>
    <w:rsid w:val="00A111D3"/>
    <w:rsid w:val="00A11720"/>
    <w:rsid w:val="00A11976"/>
    <w:rsid w:val="00A12BB8"/>
    <w:rsid w:val="00A13017"/>
    <w:rsid w:val="00A135AC"/>
    <w:rsid w:val="00A13660"/>
    <w:rsid w:val="00A1378A"/>
    <w:rsid w:val="00A13D9C"/>
    <w:rsid w:val="00A14527"/>
    <w:rsid w:val="00A15CCF"/>
    <w:rsid w:val="00A15EE6"/>
    <w:rsid w:val="00A160B8"/>
    <w:rsid w:val="00A1616F"/>
    <w:rsid w:val="00A16486"/>
    <w:rsid w:val="00A1658E"/>
    <w:rsid w:val="00A17E65"/>
    <w:rsid w:val="00A17EFB"/>
    <w:rsid w:val="00A202EA"/>
    <w:rsid w:val="00A205BC"/>
    <w:rsid w:val="00A211DC"/>
    <w:rsid w:val="00A21216"/>
    <w:rsid w:val="00A21505"/>
    <w:rsid w:val="00A21721"/>
    <w:rsid w:val="00A24224"/>
    <w:rsid w:val="00A246E0"/>
    <w:rsid w:val="00A250F6"/>
    <w:rsid w:val="00A25375"/>
    <w:rsid w:val="00A262B3"/>
    <w:rsid w:val="00A264B1"/>
    <w:rsid w:val="00A264E5"/>
    <w:rsid w:val="00A2669F"/>
    <w:rsid w:val="00A27375"/>
    <w:rsid w:val="00A275FD"/>
    <w:rsid w:val="00A2773E"/>
    <w:rsid w:val="00A27E36"/>
    <w:rsid w:val="00A304B8"/>
    <w:rsid w:val="00A31C09"/>
    <w:rsid w:val="00A32245"/>
    <w:rsid w:val="00A3327E"/>
    <w:rsid w:val="00A33299"/>
    <w:rsid w:val="00A33FAD"/>
    <w:rsid w:val="00A37093"/>
    <w:rsid w:val="00A37D3D"/>
    <w:rsid w:val="00A37F94"/>
    <w:rsid w:val="00A40365"/>
    <w:rsid w:val="00A407D5"/>
    <w:rsid w:val="00A4121D"/>
    <w:rsid w:val="00A41769"/>
    <w:rsid w:val="00A4214E"/>
    <w:rsid w:val="00A42283"/>
    <w:rsid w:val="00A425D5"/>
    <w:rsid w:val="00A42EE1"/>
    <w:rsid w:val="00A43605"/>
    <w:rsid w:val="00A436BC"/>
    <w:rsid w:val="00A438B9"/>
    <w:rsid w:val="00A444D8"/>
    <w:rsid w:val="00A445E9"/>
    <w:rsid w:val="00A44BF2"/>
    <w:rsid w:val="00A44C26"/>
    <w:rsid w:val="00A4660A"/>
    <w:rsid w:val="00A467B5"/>
    <w:rsid w:val="00A46AAF"/>
    <w:rsid w:val="00A46D69"/>
    <w:rsid w:val="00A46EC4"/>
    <w:rsid w:val="00A47446"/>
    <w:rsid w:val="00A474A4"/>
    <w:rsid w:val="00A47AC7"/>
    <w:rsid w:val="00A47CBD"/>
    <w:rsid w:val="00A47E11"/>
    <w:rsid w:val="00A512FF"/>
    <w:rsid w:val="00A5140A"/>
    <w:rsid w:val="00A51602"/>
    <w:rsid w:val="00A51E51"/>
    <w:rsid w:val="00A51F31"/>
    <w:rsid w:val="00A52282"/>
    <w:rsid w:val="00A52C0A"/>
    <w:rsid w:val="00A52CAD"/>
    <w:rsid w:val="00A53ED5"/>
    <w:rsid w:val="00A54948"/>
    <w:rsid w:val="00A55210"/>
    <w:rsid w:val="00A55B4A"/>
    <w:rsid w:val="00A55C77"/>
    <w:rsid w:val="00A55D65"/>
    <w:rsid w:val="00A56A1F"/>
    <w:rsid w:val="00A60622"/>
    <w:rsid w:val="00A60971"/>
    <w:rsid w:val="00A60AD7"/>
    <w:rsid w:val="00A60B08"/>
    <w:rsid w:val="00A62AD6"/>
    <w:rsid w:val="00A633A7"/>
    <w:rsid w:val="00A63A63"/>
    <w:rsid w:val="00A63A7F"/>
    <w:rsid w:val="00A648B1"/>
    <w:rsid w:val="00A6518B"/>
    <w:rsid w:val="00A6541A"/>
    <w:rsid w:val="00A654FE"/>
    <w:rsid w:val="00A65604"/>
    <w:rsid w:val="00A65F63"/>
    <w:rsid w:val="00A667FD"/>
    <w:rsid w:val="00A66BAD"/>
    <w:rsid w:val="00A67649"/>
    <w:rsid w:val="00A67CE3"/>
    <w:rsid w:val="00A71377"/>
    <w:rsid w:val="00A713BA"/>
    <w:rsid w:val="00A723DF"/>
    <w:rsid w:val="00A72AD2"/>
    <w:rsid w:val="00A732A0"/>
    <w:rsid w:val="00A743CF"/>
    <w:rsid w:val="00A749A8"/>
    <w:rsid w:val="00A749D9"/>
    <w:rsid w:val="00A75776"/>
    <w:rsid w:val="00A757B5"/>
    <w:rsid w:val="00A75DEC"/>
    <w:rsid w:val="00A75FA9"/>
    <w:rsid w:val="00A764B7"/>
    <w:rsid w:val="00A77ECC"/>
    <w:rsid w:val="00A77FB2"/>
    <w:rsid w:val="00A807C8"/>
    <w:rsid w:val="00A80A1C"/>
    <w:rsid w:val="00A80D52"/>
    <w:rsid w:val="00A81FAF"/>
    <w:rsid w:val="00A827DF"/>
    <w:rsid w:val="00A833DA"/>
    <w:rsid w:val="00A838A3"/>
    <w:rsid w:val="00A84069"/>
    <w:rsid w:val="00A84D2A"/>
    <w:rsid w:val="00A861F2"/>
    <w:rsid w:val="00A86B0E"/>
    <w:rsid w:val="00A8703A"/>
    <w:rsid w:val="00A87525"/>
    <w:rsid w:val="00A90268"/>
    <w:rsid w:val="00A92D60"/>
    <w:rsid w:val="00A92DC1"/>
    <w:rsid w:val="00A92F48"/>
    <w:rsid w:val="00A930AA"/>
    <w:rsid w:val="00A94700"/>
    <w:rsid w:val="00A95651"/>
    <w:rsid w:val="00A957A5"/>
    <w:rsid w:val="00A95F0B"/>
    <w:rsid w:val="00A9777A"/>
    <w:rsid w:val="00AA04E8"/>
    <w:rsid w:val="00AA11BA"/>
    <w:rsid w:val="00AA1703"/>
    <w:rsid w:val="00AA1BDC"/>
    <w:rsid w:val="00AA24FB"/>
    <w:rsid w:val="00AA28AF"/>
    <w:rsid w:val="00AA2D14"/>
    <w:rsid w:val="00AA49DC"/>
    <w:rsid w:val="00AA4FDD"/>
    <w:rsid w:val="00AA5246"/>
    <w:rsid w:val="00AA5CAA"/>
    <w:rsid w:val="00AA63B3"/>
    <w:rsid w:val="00AA7836"/>
    <w:rsid w:val="00AA7A32"/>
    <w:rsid w:val="00AA7B92"/>
    <w:rsid w:val="00AA7F8D"/>
    <w:rsid w:val="00AB0B52"/>
    <w:rsid w:val="00AB1BCA"/>
    <w:rsid w:val="00AB2C02"/>
    <w:rsid w:val="00AB3080"/>
    <w:rsid w:val="00AB32AE"/>
    <w:rsid w:val="00AB337B"/>
    <w:rsid w:val="00AB3DA4"/>
    <w:rsid w:val="00AB40F1"/>
    <w:rsid w:val="00AB4790"/>
    <w:rsid w:val="00AB4D90"/>
    <w:rsid w:val="00AB53C7"/>
    <w:rsid w:val="00AB56E0"/>
    <w:rsid w:val="00AB602C"/>
    <w:rsid w:val="00AB6455"/>
    <w:rsid w:val="00AB6974"/>
    <w:rsid w:val="00AB724D"/>
    <w:rsid w:val="00AB7818"/>
    <w:rsid w:val="00AB79DA"/>
    <w:rsid w:val="00AC029A"/>
    <w:rsid w:val="00AC0EE7"/>
    <w:rsid w:val="00AC1A5D"/>
    <w:rsid w:val="00AC1F70"/>
    <w:rsid w:val="00AC223F"/>
    <w:rsid w:val="00AC233B"/>
    <w:rsid w:val="00AC2615"/>
    <w:rsid w:val="00AC2B98"/>
    <w:rsid w:val="00AC2FCC"/>
    <w:rsid w:val="00AC31AA"/>
    <w:rsid w:val="00AC32FE"/>
    <w:rsid w:val="00AC33C9"/>
    <w:rsid w:val="00AC3A44"/>
    <w:rsid w:val="00AC3D13"/>
    <w:rsid w:val="00AC3FC2"/>
    <w:rsid w:val="00AC4029"/>
    <w:rsid w:val="00AC4658"/>
    <w:rsid w:val="00AC4728"/>
    <w:rsid w:val="00AC4761"/>
    <w:rsid w:val="00AC614E"/>
    <w:rsid w:val="00AC62DB"/>
    <w:rsid w:val="00AC63EB"/>
    <w:rsid w:val="00AC77A5"/>
    <w:rsid w:val="00AC7A5F"/>
    <w:rsid w:val="00AC7DD5"/>
    <w:rsid w:val="00AD020C"/>
    <w:rsid w:val="00AD0573"/>
    <w:rsid w:val="00AD0C65"/>
    <w:rsid w:val="00AD11B5"/>
    <w:rsid w:val="00AD1ABD"/>
    <w:rsid w:val="00AD27F8"/>
    <w:rsid w:val="00AD2E53"/>
    <w:rsid w:val="00AD3BBF"/>
    <w:rsid w:val="00AD3CA6"/>
    <w:rsid w:val="00AD3F44"/>
    <w:rsid w:val="00AD4443"/>
    <w:rsid w:val="00AD45BC"/>
    <w:rsid w:val="00AD46DB"/>
    <w:rsid w:val="00AD4E3B"/>
    <w:rsid w:val="00AD5DD8"/>
    <w:rsid w:val="00AD6204"/>
    <w:rsid w:val="00AD65F4"/>
    <w:rsid w:val="00AD70E4"/>
    <w:rsid w:val="00AD76D3"/>
    <w:rsid w:val="00AD778D"/>
    <w:rsid w:val="00AD7DAB"/>
    <w:rsid w:val="00AE065F"/>
    <w:rsid w:val="00AE0694"/>
    <w:rsid w:val="00AE093F"/>
    <w:rsid w:val="00AE192E"/>
    <w:rsid w:val="00AE234A"/>
    <w:rsid w:val="00AE2979"/>
    <w:rsid w:val="00AE2E16"/>
    <w:rsid w:val="00AE35A3"/>
    <w:rsid w:val="00AE37E9"/>
    <w:rsid w:val="00AE3DAD"/>
    <w:rsid w:val="00AE3FEA"/>
    <w:rsid w:val="00AE42D5"/>
    <w:rsid w:val="00AE5810"/>
    <w:rsid w:val="00AE5B89"/>
    <w:rsid w:val="00AE5DAB"/>
    <w:rsid w:val="00AE6126"/>
    <w:rsid w:val="00AE63C7"/>
    <w:rsid w:val="00AE65AB"/>
    <w:rsid w:val="00AE69AB"/>
    <w:rsid w:val="00AE6EC3"/>
    <w:rsid w:val="00AE6F51"/>
    <w:rsid w:val="00AE7783"/>
    <w:rsid w:val="00AF03BB"/>
    <w:rsid w:val="00AF05B8"/>
    <w:rsid w:val="00AF07BD"/>
    <w:rsid w:val="00AF119F"/>
    <w:rsid w:val="00AF2270"/>
    <w:rsid w:val="00AF29EF"/>
    <w:rsid w:val="00AF312B"/>
    <w:rsid w:val="00AF3232"/>
    <w:rsid w:val="00AF3B71"/>
    <w:rsid w:val="00AF3E49"/>
    <w:rsid w:val="00AF43FF"/>
    <w:rsid w:val="00AF48C0"/>
    <w:rsid w:val="00AF4945"/>
    <w:rsid w:val="00AF53FA"/>
    <w:rsid w:val="00AF547E"/>
    <w:rsid w:val="00AF6433"/>
    <w:rsid w:val="00AF660C"/>
    <w:rsid w:val="00AF6D13"/>
    <w:rsid w:val="00AF6DF8"/>
    <w:rsid w:val="00AF7646"/>
    <w:rsid w:val="00AF7B5A"/>
    <w:rsid w:val="00B00393"/>
    <w:rsid w:val="00B01546"/>
    <w:rsid w:val="00B01A3D"/>
    <w:rsid w:val="00B026AB"/>
    <w:rsid w:val="00B02B2E"/>
    <w:rsid w:val="00B03354"/>
    <w:rsid w:val="00B03862"/>
    <w:rsid w:val="00B044E0"/>
    <w:rsid w:val="00B04953"/>
    <w:rsid w:val="00B04A30"/>
    <w:rsid w:val="00B05EAD"/>
    <w:rsid w:val="00B076A3"/>
    <w:rsid w:val="00B0774F"/>
    <w:rsid w:val="00B07C65"/>
    <w:rsid w:val="00B1008E"/>
    <w:rsid w:val="00B10AFA"/>
    <w:rsid w:val="00B10F3E"/>
    <w:rsid w:val="00B11751"/>
    <w:rsid w:val="00B1203B"/>
    <w:rsid w:val="00B1242C"/>
    <w:rsid w:val="00B13E07"/>
    <w:rsid w:val="00B142D2"/>
    <w:rsid w:val="00B14B32"/>
    <w:rsid w:val="00B14C9E"/>
    <w:rsid w:val="00B1550B"/>
    <w:rsid w:val="00B15EF2"/>
    <w:rsid w:val="00B160F4"/>
    <w:rsid w:val="00B16563"/>
    <w:rsid w:val="00B166EE"/>
    <w:rsid w:val="00B1680F"/>
    <w:rsid w:val="00B16EF3"/>
    <w:rsid w:val="00B17780"/>
    <w:rsid w:val="00B17BE4"/>
    <w:rsid w:val="00B17FB0"/>
    <w:rsid w:val="00B2084F"/>
    <w:rsid w:val="00B20AD6"/>
    <w:rsid w:val="00B211EA"/>
    <w:rsid w:val="00B2146B"/>
    <w:rsid w:val="00B2347D"/>
    <w:rsid w:val="00B23652"/>
    <w:rsid w:val="00B23CF7"/>
    <w:rsid w:val="00B240B7"/>
    <w:rsid w:val="00B24FB9"/>
    <w:rsid w:val="00B24FED"/>
    <w:rsid w:val="00B2557A"/>
    <w:rsid w:val="00B258C0"/>
    <w:rsid w:val="00B25EC5"/>
    <w:rsid w:val="00B25F6B"/>
    <w:rsid w:val="00B2601B"/>
    <w:rsid w:val="00B26F5F"/>
    <w:rsid w:val="00B270D7"/>
    <w:rsid w:val="00B275EB"/>
    <w:rsid w:val="00B277AE"/>
    <w:rsid w:val="00B27871"/>
    <w:rsid w:val="00B27ADE"/>
    <w:rsid w:val="00B27C90"/>
    <w:rsid w:val="00B27D8A"/>
    <w:rsid w:val="00B30796"/>
    <w:rsid w:val="00B3116E"/>
    <w:rsid w:val="00B3123F"/>
    <w:rsid w:val="00B31BD9"/>
    <w:rsid w:val="00B31E36"/>
    <w:rsid w:val="00B32121"/>
    <w:rsid w:val="00B328E2"/>
    <w:rsid w:val="00B32989"/>
    <w:rsid w:val="00B33851"/>
    <w:rsid w:val="00B33F8D"/>
    <w:rsid w:val="00B34054"/>
    <w:rsid w:val="00B34375"/>
    <w:rsid w:val="00B34563"/>
    <w:rsid w:val="00B35114"/>
    <w:rsid w:val="00B35B94"/>
    <w:rsid w:val="00B360BD"/>
    <w:rsid w:val="00B370EF"/>
    <w:rsid w:val="00B375D4"/>
    <w:rsid w:val="00B37719"/>
    <w:rsid w:val="00B379BD"/>
    <w:rsid w:val="00B40292"/>
    <w:rsid w:val="00B40CF9"/>
    <w:rsid w:val="00B40FF6"/>
    <w:rsid w:val="00B41491"/>
    <w:rsid w:val="00B4188F"/>
    <w:rsid w:val="00B430DC"/>
    <w:rsid w:val="00B43AA4"/>
    <w:rsid w:val="00B441D6"/>
    <w:rsid w:val="00B44475"/>
    <w:rsid w:val="00B453FF"/>
    <w:rsid w:val="00B45624"/>
    <w:rsid w:val="00B45B6F"/>
    <w:rsid w:val="00B45CB4"/>
    <w:rsid w:val="00B4660E"/>
    <w:rsid w:val="00B466B3"/>
    <w:rsid w:val="00B46803"/>
    <w:rsid w:val="00B47C10"/>
    <w:rsid w:val="00B50DE5"/>
    <w:rsid w:val="00B511FB"/>
    <w:rsid w:val="00B5134D"/>
    <w:rsid w:val="00B5181C"/>
    <w:rsid w:val="00B519C8"/>
    <w:rsid w:val="00B5297D"/>
    <w:rsid w:val="00B5309B"/>
    <w:rsid w:val="00B532F2"/>
    <w:rsid w:val="00B53552"/>
    <w:rsid w:val="00B53C99"/>
    <w:rsid w:val="00B552F2"/>
    <w:rsid w:val="00B553EF"/>
    <w:rsid w:val="00B55480"/>
    <w:rsid w:val="00B557AF"/>
    <w:rsid w:val="00B558EB"/>
    <w:rsid w:val="00B55A77"/>
    <w:rsid w:val="00B55C3F"/>
    <w:rsid w:val="00B56741"/>
    <w:rsid w:val="00B56B2A"/>
    <w:rsid w:val="00B56F1D"/>
    <w:rsid w:val="00B609CB"/>
    <w:rsid w:val="00B6137E"/>
    <w:rsid w:val="00B61834"/>
    <w:rsid w:val="00B6189F"/>
    <w:rsid w:val="00B6214B"/>
    <w:rsid w:val="00B62A33"/>
    <w:rsid w:val="00B63AD6"/>
    <w:rsid w:val="00B63BF5"/>
    <w:rsid w:val="00B641FB"/>
    <w:rsid w:val="00B64323"/>
    <w:rsid w:val="00B64B35"/>
    <w:rsid w:val="00B65A83"/>
    <w:rsid w:val="00B65E89"/>
    <w:rsid w:val="00B663C2"/>
    <w:rsid w:val="00B6681A"/>
    <w:rsid w:val="00B66BD3"/>
    <w:rsid w:val="00B66D78"/>
    <w:rsid w:val="00B67565"/>
    <w:rsid w:val="00B6776C"/>
    <w:rsid w:val="00B70362"/>
    <w:rsid w:val="00B70491"/>
    <w:rsid w:val="00B7073F"/>
    <w:rsid w:val="00B71245"/>
    <w:rsid w:val="00B71F9E"/>
    <w:rsid w:val="00B724D5"/>
    <w:rsid w:val="00B725D6"/>
    <w:rsid w:val="00B72FE2"/>
    <w:rsid w:val="00B734B5"/>
    <w:rsid w:val="00B7355B"/>
    <w:rsid w:val="00B7355E"/>
    <w:rsid w:val="00B737BD"/>
    <w:rsid w:val="00B73CDD"/>
    <w:rsid w:val="00B73D94"/>
    <w:rsid w:val="00B73F70"/>
    <w:rsid w:val="00B7437F"/>
    <w:rsid w:val="00B7443E"/>
    <w:rsid w:val="00B759E1"/>
    <w:rsid w:val="00B75A6F"/>
    <w:rsid w:val="00B7606F"/>
    <w:rsid w:val="00B762BB"/>
    <w:rsid w:val="00B7649F"/>
    <w:rsid w:val="00B767AE"/>
    <w:rsid w:val="00B767C1"/>
    <w:rsid w:val="00B76CF7"/>
    <w:rsid w:val="00B76F6A"/>
    <w:rsid w:val="00B7777F"/>
    <w:rsid w:val="00B77812"/>
    <w:rsid w:val="00B7794A"/>
    <w:rsid w:val="00B77B90"/>
    <w:rsid w:val="00B77F58"/>
    <w:rsid w:val="00B80439"/>
    <w:rsid w:val="00B806E8"/>
    <w:rsid w:val="00B80D86"/>
    <w:rsid w:val="00B814AD"/>
    <w:rsid w:val="00B81776"/>
    <w:rsid w:val="00B81C53"/>
    <w:rsid w:val="00B81EB2"/>
    <w:rsid w:val="00B82454"/>
    <w:rsid w:val="00B8316F"/>
    <w:rsid w:val="00B835E1"/>
    <w:rsid w:val="00B83AFE"/>
    <w:rsid w:val="00B83DF6"/>
    <w:rsid w:val="00B83EB9"/>
    <w:rsid w:val="00B8487B"/>
    <w:rsid w:val="00B849B5"/>
    <w:rsid w:val="00B84C78"/>
    <w:rsid w:val="00B85261"/>
    <w:rsid w:val="00B85F5C"/>
    <w:rsid w:val="00B862A9"/>
    <w:rsid w:val="00B86F6D"/>
    <w:rsid w:val="00B87B5E"/>
    <w:rsid w:val="00B87BB9"/>
    <w:rsid w:val="00B87E41"/>
    <w:rsid w:val="00B87F0F"/>
    <w:rsid w:val="00B90020"/>
    <w:rsid w:val="00B90105"/>
    <w:rsid w:val="00B90B95"/>
    <w:rsid w:val="00B910EF"/>
    <w:rsid w:val="00B9156B"/>
    <w:rsid w:val="00B91B34"/>
    <w:rsid w:val="00B91FB7"/>
    <w:rsid w:val="00B922AB"/>
    <w:rsid w:val="00B9230E"/>
    <w:rsid w:val="00B92B1B"/>
    <w:rsid w:val="00B93465"/>
    <w:rsid w:val="00B94311"/>
    <w:rsid w:val="00B94596"/>
    <w:rsid w:val="00B94C35"/>
    <w:rsid w:val="00B95750"/>
    <w:rsid w:val="00B95B62"/>
    <w:rsid w:val="00B95F65"/>
    <w:rsid w:val="00B963D7"/>
    <w:rsid w:val="00BA0339"/>
    <w:rsid w:val="00BA112B"/>
    <w:rsid w:val="00BA2B38"/>
    <w:rsid w:val="00BA2CD1"/>
    <w:rsid w:val="00BA386A"/>
    <w:rsid w:val="00BA3DF2"/>
    <w:rsid w:val="00BA549C"/>
    <w:rsid w:val="00BA5F02"/>
    <w:rsid w:val="00BA5F9B"/>
    <w:rsid w:val="00BA633A"/>
    <w:rsid w:val="00BA67FC"/>
    <w:rsid w:val="00BA6D0F"/>
    <w:rsid w:val="00BA75EB"/>
    <w:rsid w:val="00BB0923"/>
    <w:rsid w:val="00BB265B"/>
    <w:rsid w:val="00BB3176"/>
    <w:rsid w:val="00BB3AC8"/>
    <w:rsid w:val="00BB4B98"/>
    <w:rsid w:val="00BB506D"/>
    <w:rsid w:val="00BB5304"/>
    <w:rsid w:val="00BB59B9"/>
    <w:rsid w:val="00BB5E67"/>
    <w:rsid w:val="00BB62B2"/>
    <w:rsid w:val="00BB62C6"/>
    <w:rsid w:val="00BB6EF2"/>
    <w:rsid w:val="00BB79E6"/>
    <w:rsid w:val="00BB7B11"/>
    <w:rsid w:val="00BC014B"/>
    <w:rsid w:val="00BC0EC8"/>
    <w:rsid w:val="00BC1989"/>
    <w:rsid w:val="00BC1A33"/>
    <w:rsid w:val="00BC1AB8"/>
    <w:rsid w:val="00BC228A"/>
    <w:rsid w:val="00BC3589"/>
    <w:rsid w:val="00BC3C5B"/>
    <w:rsid w:val="00BC3F1F"/>
    <w:rsid w:val="00BC46E8"/>
    <w:rsid w:val="00BC4C0A"/>
    <w:rsid w:val="00BC4C92"/>
    <w:rsid w:val="00BC4EF8"/>
    <w:rsid w:val="00BC4F21"/>
    <w:rsid w:val="00BC5137"/>
    <w:rsid w:val="00BC60C2"/>
    <w:rsid w:val="00BC63D9"/>
    <w:rsid w:val="00BC7244"/>
    <w:rsid w:val="00BC771C"/>
    <w:rsid w:val="00BC778F"/>
    <w:rsid w:val="00BD0D78"/>
    <w:rsid w:val="00BD0D97"/>
    <w:rsid w:val="00BD112F"/>
    <w:rsid w:val="00BD11F1"/>
    <w:rsid w:val="00BD1706"/>
    <w:rsid w:val="00BD1839"/>
    <w:rsid w:val="00BD1D1B"/>
    <w:rsid w:val="00BD2564"/>
    <w:rsid w:val="00BD270B"/>
    <w:rsid w:val="00BD2F11"/>
    <w:rsid w:val="00BD37CB"/>
    <w:rsid w:val="00BD380A"/>
    <w:rsid w:val="00BD3D2E"/>
    <w:rsid w:val="00BD42DC"/>
    <w:rsid w:val="00BD4BF0"/>
    <w:rsid w:val="00BD7255"/>
    <w:rsid w:val="00BD76F5"/>
    <w:rsid w:val="00BE0308"/>
    <w:rsid w:val="00BE072F"/>
    <w:rsid w:val="00BE1980"/>
    <w:rsid w:val="00BE31DC"/>
    <w:rsid w:val="00BE33AD"/>
    <w:rsid w:val="00BE3ACA"/>
    <w:rsid w:val="00BE49B1"/>
    <w:rsid w:val="00BE5821"/>
    <w:rsid w:val="00BE58A4"/>
    <w:rsid w:val="00BE6087"/>
    <w:rsid w:val="00BE6271"/>
    <w:rsid w:val="00BE6516"/>
    <w:rsid w:val="00BE6528"/>
    <w:rsid w:val="00BE6BDE"/>
    <w:rsid w:val="00BE6F2D"/>
    <w:rsid w:val="00BF0683"/>
    <w:rsid w:val="00BF0699"/>
    <w:rsid w:val="00BF096E"/>
    <w:rsid w:val="00BF0B67"/>
    <w:rsid w:val="00BF0D80"/>
    <w:rsid w:val="00BF0ED2"/>
    <w:rsid w:val="00BF1310"/>
    <w:rsid w:val="00BF15E8"/>
    <w:rsid w:val="00BF208A"/>
    <w:rsid w:val="00BF2319"/>
    <w:rsid w:val="00BF29C0"/>
    <w:rsid w:val="00BF2FB7"/>
    <w:rsid w:val="00BF345B"/>
    <w:rsid w:val="00BF420E"/>
    <w:rsid w:val="00BF4395"/>
    <w:rsid w:val="00BF45F9"/>
    <w:rsid w:val="00BF4ACC"/>
    <w:rsid w:val="00BF4B5B"/>
    <w:rsid w:val="00BF4B7A"/>
    <w:rsid w:val="00BF52A4"/>
    <w:rsid w:val="00BF53B1"/>
    <w:rsid w:val="00BF56D1"/>
    <w:rsid w:val="00BF5717"/>
    <w:rsid w:val="00BF59E1"/>
    <w:rsid w:val="00BF718D"/>
    <w:rsid w:val="00BF76F9"/>
    <w:rsid w:val="00BF7AF8"/>
    <w:rsid w:val="00BF7C3B"/>
    <w:rsid w:val="00BF7D5B"/>
    <w:rsid w:val="00C0274F"/>
    <w:rsid w:val="00C0287E"/>
    <w:rsid w:val="00C028E9"/>
    <w:rsid w:val="00C030F6"/>
    <w:rsid w:val="00C03260"/>
    <w:rsid w:val="00C03796"/>
    <w:rsid w:val="00C03D1B"/>
    <w:rsid w:val="00C0419D"/>
    <w:rsid w:val="00C045CE"/>
    <w:rsid w:val="00C06499"/>
    <w:rsid w:val="00C0669E"/>
    <w:rsid w:val="00C07063"/>
    <w:rsid w:val="00C079E9"/>
    <w:rsid w:val="00C104B0"/>
    <w:rsid w:val="00C1066B"/>
    <w:rsid w:val="00C10934"/>
    <w:rsid w:val="00C11E0B"/>
    <w:rsid w:val="00C124E1"/>
    <w:rsid w:val="00C1363E"/>
    <w:rsid w:val="00C138E4"/>
    <w:rsid w:val="00C14666"/>
    <w:rsid w:val="00C14B1F"/>
    <w:rsid w:val="00C153D7"/>
    <w:rsid w:val="00C157FE"/>
    <w:rsid w:val="00C15BB4"/>
    <w:rsid w:val="00C16A0A"/>
    <w:rsid w:val="00C16C66"/>
    <w:rsid w:val="00C16F77"/>
    <w:rsid w:val="00C20278"/>
    <w:rsid w:val="00C20649"/>
    <w:rsid w:val="00C218B3"/>
    <w:rsid w:val="00C21C36"/>
    <w:rsid w:val="00C22283"/>
    <w:rsid w:val="00C22463"/>
    <w:rsid w:val="00C23271"/>
    <w:rsid w:val="00C232EE"/>
    <w:rsid w:val="00C23422"/>
    <w:rsid w:val="00C23785"/>
    <w:rsid w:val="00C23ACF"/>
    <w:rsid w:val="00C23AFA"/>
    <w:rsid w:val="00C23F62"/>
    <w:rsid w:val="00C24206"/>
    <w:rsid w:val="00C24E1B"/>
    <w:rsid w:val="00C2541C"/>
    <w:rsid w:val="00C25486"/>
    <w:rsid w:val="00C25905"/>
    <w:rsid w:val="00C26629"/>
    <w:rsid w:val="00C26978"/>
    <w:rsid w:val="00C27248"/>
    <w:rsid w:val="00C273A2"/>
    <w:rsid w:val="00C27E45"/>
    <w:rsid w:val="00C27F20"/>
    <w:rsid w:val="00C27FE0"/>
    <w:rsid w:val="00C310B0"/>
    <w:rsid w:val="00C31429"/>
    <w:rsid w:val="00C32447"/>
    <w:rsid w:val="00C32A82"/>
    <w:rsid w:val="00C32B98"/>
    <w:rsid w:val="00C3346A"/>
    <w:rsid w:val="00C33E99"/>
    <w:rsid w:val="00C34340"/>
    <w:rsid w:val="00C346BC"/>
    <w:rsid w:val="00C34DEC"/>
    <w:rsid w:val="00C353A8"/>
    <w:rsid w:val="00C35ADB"/>
    <w:rsid w:val="00C3646F"/>
    <w:rsid w:val="00C36815"/>
    <w:rsid w:val="00C36E14"/>
    <w:rsid w:val="00C373E7"/>
    <w:rsid w:val="00C377B5"/>
    <w:rsid w:val="00C40481"/>
    <w:rsid w:val="00C40B42"/>
    <w:rsid w:val="00C4134B"/>
    <w:rsid w:val="00C44EA1"/>
    <w:rsid w:val="00C450F8"/>
    <w:rsid w:val="00C451A5"/>
    <w:rsid w:val="00C45335"/>
    <w:rsid w:val="00C45C2B"/>
    <w:rsid w:val="00C4643F"/>
    <w:rsid w:val="00C46B5C"/>
    <w:rsid w:val="00C47104"/>
    <w:rsid w:val="00C50014"/>
    <w:rsid w:val="00C509DC"/>
    <w:rsid w:val="00C509ED"/>
    <w:rsid w:val="00C50DA0"/>
    <w:rsid w:val="00C50DEE"/>
    <w:rsid w:val="00C50E0F"/>
    <w:rsid w:val="00C51147"/>
    <w:rsid w:val="00C51EFB"/>
    <w:rsid w:val="00C52321"/>
    <w:rsid w:val="00C52541"/>
    <w:rsid w:val="00C5284D"/>
    <w:rsid w:val="00C53351"/>
    <w:rsid w:val="00C5343F"/>
    <w:rsid w:val="00C53AFF"/>
    <w:rsid w:val="00C53CCC"/>
    <w:rsid w:val="00C541CE"/>
    <w:rsid w:val="00C5445B"/>
    <w:rsid w:val="00C54976"/>
    <w:rsid w:val="00C55338"/>
    <w:rsid w:val="00C562C8"/>
    <w:rsid w:val="00C566B2"/>
    <w:rsid w:val="00C5676E"/>
    <w:rsid w:val="00C56CC9"/>
    <w:rsid w:val="00C57091"/>
    <w:rsid w:val="00C6024B"/>
    <w:rsid w:val="00C60347"/>
    <w:rsid w:val="00C6142E"/>
    <w:rsid w:val="00C61C94"/>
    <w:rsid w:val="00C622D1"/>
    <w:rsid w:val="00C624DA"/>
    <w:rsid w:val="00C62550"/>
    <w:rsid w:val="00C62C22"/>
    <w:rsid w:val="00C62C6A"/>
    <w:rsid w:val="00C63C11"/>
    <w:rsid w:val="00C63CB6"/>
    <w:rsid w:val="00C65322"/>
    <w:rsid w:val="00C65908"/>
    <w:rsid w:val="00C65974"/>
    <w:rsid w:val="00C65997"/>
    <w:rsid w:val="00C6617F"/>
    <w:rsid w:val="00C6626A"/>
    <w:rsid w:val="00C66B4A"/>
    <w:rsid w:val="00C67353"/>
    <w:rsid w:val="00C674D2"/>
    <w:rsid w:val="00C67B72"/>
    <w:rsid w:val="00C709F8"/>
    <w:rsid w:val="00C70A51"/>
    <w:rsid w:val="00C71E40"/>
    <w:rsid w:val="00C71E6A"/>
    <w:rsid w:val="00C71FBB"/>
    <w:rsid w:val="00C7224C"/>
    <w:rsid w:val="00C73211"/>
    <w:rsid w:val="00C7376A"/>
    <w:rsid w:val="00C7493E"/>
    <w:rsid w:val="00C75051"/>
    <w:rsid w:val="00C75348"/>
    <w:rsid w:val="00C75438"/>
    <w:rsid w:val="00C754FD"/>
    <w:rsid w:val="00C75D8A"/>
    <w:rsid w:val="00C7700F"/>
    <w:rsid w:val="00C7728E"/>
    <w:rsid w:val="00C7735A"/>
    <w:rsid w:val="00C7757F"/>
    <w:rsid w:val="00C80233"/>
    <w:rsid w:val="00C81102"/>
    <w:rsid w:val="00C8110D"/>
    <w:rsid w:val="00C81516"/>
    <w:rsid w:val="00C81F32"/>
    <w:rsid w:val="00C82266"/>
    <w:rsid w:val="00C823D2"/>
    <w:rsid w:val="00C8253C"/>
    <w:rsid w:val="00C82B13"/>
    <w:rsid w:val="00C82BEF"/>
    <w:rsid w:val="00C82C46"/>
    <w:rsid w:val="00C83EEE"/>
    <w:rsid w:val="00C84623"/>
    <w:rsid w:val="00C868A2"/>
    <w:rsid w:val="00C869FD"/>
    <w:rsid w:val="00C87CD0"/>
    <w:rsid w:val="00C901FE"/>
    <w:rsid w:val="00C90805"/>
    <w:rsid w:val="00C90BA7"/>
    <w:rsid w:val="00C91118"/>
    <w:rsid w:val="00C916D7"/>
    <w:rsid w:val="00C91EC0"/>
    <w:rsid w:val="00C93F3C"/>
    <w:rsid w:val="00C94300"/>
    <w:rsid w:val="00C95BBF"/>
    <w:rsid w:val="00C962C7"/>
    <w:rsid w:val="00C96678"/>
    <w:rsid w:val="00C96F41"/>
    <w:rsid w:val="00C975E4"/>
    <w:rsid w:val="00C97856"/>
    <w:rsid w:val="00CA000B"/>
    <w:rsid w:val="00CA033E"/>
    <w:rsid w:val="00CA0A97"/>
    <w:rsid w:val="00CA0B88"/>
    <w:rsid w:val="00CA1553"/>
    <w:rsid w:val="00CA1706"/>
    <w:rsid w:val="00CA1BAE"/>
    <w:rsid w:val="00CA38B5"/>
    <w:rsid w:val="00CA3C02"/>
    <w:rsid w:val="00CA40A7"/>
    <w:rsid w:val="00CA48E8"/>
    <w:rsid w:val="00CA4F71"/>
    <w:rsid w:val="00CA5712"/>
    <w:rsid w:val="00CA5A6B"/>
    <w:rsid w:val="00CA62C7"/>
    <w:rsid w:val="00CA64BA"/>
    <w:rsid w:val="00CA64E3"/>
    <w:rsid w:val="00CA6C3D"/>
    <w:rsid w:val="00CA71D0"/>
    <w:rsid w:val="00CB029D"/>
    <w:rsid w:val="00CB1563"/>
    <w:rsid w:val="00CB1648"/>
    <w:rsid w:val="00CB1B01"/>
    <w:rsid w:val="00CB2A17"/>
    <w:rsid w:val="00CB30F4"/>
    <w:rsid w:val="00CB351A"/>
    <w:rsid w:val="00CB3EA5"/>
    <w:rsid w:val="00CB456F"/>
    <w:rsid w:val="00CB45A9"/>
    <w:rsid w:val="00CB48A7"/>
    <w:rsid w:val="00CB636A"/>
    <w:rsid w:val="00CB74EF"/>
    <w:rsid w:val="00CB7929"/>
    <w:rsid w:val="00CB7DE9"/>
    <w:rsid w:val="00CC01D0"/>
    <w:rsid w:val="00CC0C2C"/>
    <w:rsid w:val="00CC1BC0"/>
    <w:rsid w:val="00CC1CFF"/>
    <w:rsid w:val="00CC30A5"/>
    <w:rsid w:val="00CC3228"/>
    <w:rsid w:val="00CC33E6"/>
    <w:rsid w:val="00CC352C"/>
    <w:rsid w:val="00CC37C9"/>
    <w:rsid w:val="00CC38B8"/>
    <w:rsid w:val="00CC3F9E"/>
    <w:rsid w:val="00CC4608"/>
    <w:rsid w:val="00CC4661"/>
    <w:rsid w:val="00CC6085"/>
    <w:rsid w:val="00CC6724"/>
    <w:rsid w:val="00CC7C45"/>
    <w:rsid w:val="00CD058F"/>
    <w:rsid w:val="00CD0D09"/>
    <w:rsid w:val="00CD138D"/>
    <w:rsid w:val="00CD3B25"/>
    <w:rsid w:val="00CD4773"/>
    <w:rsid w:val="00CD4F38"/>
    <w:rsid w:val="00CD614F"/>
    <w:rsid w:val="00CD61F2"/>
    <w:rsid w:val="00CD6350"/>
    <w:rsid w:val="00CD7C89"/>
    <w:rsid w:val="00CD7D30"/>
    <w:rsid w:val="00CD7E38"/>
    <w:rsid w:val="00CE04EA"/>
    <w:rsid w:val="00CE1309"/>
    <w:rsid w:val="00CE14EC"/>
    <w:rsid w:val="00CE2A33"/>
    <w:rsid w:val="00CE2FCF"/>
    <w:rsid w:val="00CE2FD4"/>
    <w:rsid w:val="00CE3531"/>
    <w:rsid w:val="00CE3A85"/>
    <w:rsid w:val="00CE4B20"/>
    <w:rsid w:val="00CE4FED"/>
    <w:rsid w:val="00CE560A"/>
    <w:rsid w:val="00CE5814"/>
    <w:rsid w:val="00CE7269"/>
    <w:rsid w:val="00CE7BB0"/>
    <w:rsid w:val="00CE7F8C"/>
    <w:rsid w:val="00CF06A4"/>
    <w:rsid w:val="00CF0849"/>
    <w:rsid w:val="00CF11D2"/>
    <w:rsid w:val="00CF2325"/>
    <w:rsid w:val="00CF2EBC"/>
    <w:rsid w:val="00CF2EE7"/>
    <w:rsid w:val="00CF2F77"/>
    <w:rsid w:val="00CF32D7"/>
    <w:rsid w:val="00CF3DC4"/>
    <w:rsid w:val="00CF41A4"/>
    <w:rsid w:val="00CF4255"/>
    <w:rsid w:val="00CF45C2"/>
    <w:rsid w:val="00CF4E25"/>
    <w:rsid w:val="00CF4E66"/>
    <w:rsid w:val="00CF4F15"/>
    <w:rsid w:val="00CF5F4D"/>
    <w:rsid w:val="00CF60E0"/>
    <w:rsid w:val="00CF625B"/>
    <w:rsid w:val="00CF631B"/>
    <w:rsid w:val="00D00020"/>
    <w:rsid w:val="00D00317"/>
    <w:rsid w:val="00D00403"/>
    <w:rsid w:val="00D00BDC"/>
    <w:rsid w:val="00D00C83"/>
    <w:rsid w:val="00D012D0"/>
    <w:rsid w:val="00D01D38"/>
    <w:rsid w:val="00D02315"/>
    <w:rsid w:val="00D031D2"/>
    <w:rsid w:val="00D0334E"/>
    <w:rsid w:val="00D048EB"/>
    <w:rsid w:val="00D04F59"/>
    <w:rsid w:val="00D0511D"/>
    <w:rsid w:val="00D05934"/>
    <w:rsid w:val="00D05AD3"/>
    <w:rsid w:val="00D05E27"/>
    <w:rsid w:val="00D0622B"/>
    <w:rsid w:val="00D062E9"/>
    <w:rsid w:val="00D067A9"/>
    <w:rsid w:val="00D06A22"/>
    <w:rsid w:val="00D06B84"/>
    <w:rsid w:val="00D073EC"/>
    <w:rsid w:val="00D07843"/>
    <w:rsid w:val="00D10ACF"/>
    <w:rsid w:val="00D10DDE"/>
    <w:rsid w:val="00D10E3B"/>
    <w:rsid w:val="00D114FE"/>
    <w:rsid w:val="00D117DA"/>
    <w:rsid w:val="00D12A1B"/>
    <w:rsid w:val="00D1303B"/>
    <w:rsid w:val="00D13E8E"/>
    <w:rsid w:val="00D13EBA"/>
    <w:rsid w:val="00D141C2"/>
    <w:rsid w:val="00D14CB6"/>
    <w:rsid w:val="00D15538"/>
    <w:rsid w:val="00D16A4C"/>
    <w:rsid w:val="00D16AF7"/>
    <w:rsid w:val="00D16C67"/>
    <w:rsid w:val="00D16EA9"/>
    <w:rsid w:val="00D20C04"/>
    <w:rsid w:val="00D20C80"/>
    <w:rsid w:val="00D20ECB"/>
    <w:rsid w:val="00D2103C"/>
    <w:rsid w:val="00D22AF4"/>
    <w:rsid w:val="00D22B16"/>
    <w:rsid w:val="00D22BC2"/>
    <w:rsid w:val="00D231AB"/>
    <w:rsid w:val="00D23818"/>
    <w:rsid w:val="00D23AFA"/>
    <w:rsid w:val="00D244D5"/>
    <w:rsid w:val="00D25450"/>
    <w:rsid w:val="00D256F1"/>
    <w:rsid w:val="00D25B8D"/>
    <w:rsid w:val="00D2609E"/>
    <w:rsid w:val="00D270E2"/>
    <w:rsid w:val="00D27996"/>
    <w:rsid w:val="00D27C31"/>
    <w:rsid w:val="00D27E04"/>
    <w:rsid w:val="00D3045E"/>
    <w:rsid w:val="00D30737"/>
    <w:rsid w:val="00D309E7"/>
    <w:rsid w:val="00D30AD1"/>
    <w:rsid w:val="00D32291"/>
    <w:rsid w:val="00D32332"/>
    <w:rsid w:val="00D323A1"/>
    <w:rsid w:val="00D32883"/>
    <w:rsid w:val="00D33BE4"/>
    <w:rsid w:val="00D34071"/>
    <w:rsid w:val="00D3425D"/>
    <w:rsid w:val="00D3481C"/>
    <w:rsid w:val="00D34DAE"/>
    <w:rsid w:val="00D35509"/>
    <w:rsid w:val="00D35C47"/>
    <w:rsid w:val="00D35E5A"/>
    <w:rsid w:val="00D361B7"/>
    <w:rsid w:val="00D401D9"/>
    <w:rsid w:val="00D408F7"/>
    <w:rsid w:val="00D40DD0"/>
    <w:rsid w:val="00D4138F"/>
    <w:rsid w:val="00D413A1"/>
    <w:rsid w:val="00D417BD"/>
    <w:rsid w:val="00D4180E"/>
    <w:rsid w:val="00D4195A"/>
    <w:rsid w:val="00D4231F"/>
    <w:rsid w:val="00D42345"/>
    <w:rsid w:val="00D4240C"/>
    <w:rsid w:val="00D433BB"/>
    <w:rsid w:val="00D43639"/>
    <w:rsid w:val="00D446BF"/>
    <w:rsid w:val="00D448D0"/>
    <w:rsid w:val="00D44AF2"/>
    <w:rsid w:val="00D45553"/>
    <w:rsid w:val="00D4577A"/>
    <w:rsid w:val="00D46549"/>
    <w:rsid w:val="00D477D0"/>
    <w:rsid w:val="00D501C8"/>
    <w:rsid w:val="00D50897"/>
    <w:rsid w:val="00D50CC7"/>
    <w:rsid w:val="00D515FB"/>
    <w:rsid w:val="00D5261F"/>
    <w:rsid w:val="00D527D5"/>
    <w:rsid w:val="00D528BE"/>
    <w:rsid w:val="00D52A95"/>
    <w:rsid w:val="00D531D0"/>
    <w:rsid w:val="00D5334C"/>
    <w:rsid w:val="00D534CB"/>
    <w:rsid w:val="00D534D3"/>
    <w:rsid w:val="00D53E4A"/>
    <w:rsid w:val="00D55325"/>
    <w:rsid w:val="00D55788"/>
    <w:rsid w:val="00D57B08"/>
    <w:rsid w:val="00D61050"/>
    <w:rsid w:val="00D61F46"/>
    <w:rsid w:val="00D6262C"/>
    <w:rsid w:val="00D62669"/>
    <w:rsid w:val="00D62C8E"/>
    <w:rsid w:val="00D62D0D"/>
    <w:rsid w:val="00D638D5"/>
    <w:rsid w:val="00D638FF"/>
    <w:rsid w:val="00D63CC2"/>
    <w:rsid w:val="00D6467D"/>
    <w:rsid w:val="00D647AA"/>
    <w:rsid w:val="00D65C7C"/>
    <w:rsid w:val="00D65F3F"/>
    <w:rsid w:val="00D6692B"/>
    <w:rsid w:val="00D66BDE"/>
    <w:rsid w:val="00D67F14"/>
    <w:rsid w:val="00D701B5"/>
    <w:rsid w:val="00D7118C"/>
    <w:rsid w:val="00D718E1"/>
    <w:rsid w:val="00D72474"/>
    <w:rsid w:val="00D73478"/>
    <w:rsid w:val="00D73565"/>
    <w:rsid w:val="00D7390B"/>
    <w:rsid w:val="00D73AB7"/>
    <w:rsid w:val="00D73B09"/>
    <w:rsid w:val="00D73B1A"/>
    <w:rsid w:val="00D73E96"/>
    <w:rsid w:val="00D746DB"/>
    <w:rsid w:val="00D74BB6"/>
    <w:rsid w:val="00D7595C"/>
    <w:rsid w:val="00D75D41"/>
    <w:rsid w:val="00D766F1"/>
    <w:rsid w:val="00D76B99"/>
    <w:rsid w:val="00D77829"/>
    <w:rsid w:val="00D804B1"/>
    <w:rsid w:val="00D80E04"/>
    <w:rsid w:val="00D81172"/>
    <w:rsid w:val="00D8119E"/>
    <w:rsid w:val="00D81474"/>
    <w:rsid w:val="00D8219F"/>
    <w:rsid w:val="00D82404"/>
    <w:rsid w:val="00D826E7"/>
    <w:rsid w:val="00D82B2F"/>
    <w:rsid w:val="00D82E4E"/>
    <w:rsid w:val="00D85AFE"/>
    <w:rsid w:val="00D86091"/>
    <w:rsid w:val="00D8659F"/>
    <w:rsid w:val="00D8668B"/>
    <w:rsid w:val="00D87B1D"/>
    <w:rsid w:val="00D87C6F"/>
    <w:rsid w:val="00D90DFD"/>
    <w:rsid w:val="00D91BA2"/>
    <w:rsid w:val="00D9204F"/>
    <w:rsid w:val="00D92ACD"/>
    <w:rsid w:val="00D92B31"/>
    <w:rsid w:val="00D933A3"/>
    <w:rsid w:val="00D93FAC"/>
    <w:rsid w:val="00D94780"/>
    <w:rsid w:val="00D949CC"/>
    <w:rsid w:val="00D95870"/>
    <w:rsid w:val="00D960D2"/>
    <w:rsid w:val="00D965C8"/>
    <w:rsid w:val="00D965E4"/>
    <w:rsid w:val="00D96FE4"/>
    <w:rsid w:val="00D9722F"/>
    <w:rsid w:val="00DA174A"/>
    <w:rsid w:val="00DA17FD"/>
    <w:rsid w:val="00DA1CD3"/>
    <w:rsid w:val="00DA1F65"/>
    <w:rsid w:val="00DA2172"/>
    <w:rsid w:val="00DA2FD1"/>
    <w:rsid w:val="00DA3B45"/>
    <w:rsid w:val="00DA4EB0"/>
    <w:rsid w:val="00DA5AC2"/>
    <w:rsid w:val="00DA5D70"/>
    <w:rsid w:val="00DA7027"/>
    <w:rsid w:val="00DB01B9"/>
    <w:rsid w:val="00DB1582"/>
    <w:rsid w:val="00DB1624"/>
    <w:rsid w:val="00DB2925"/>
    <w:rsid w:val="00DB2C08"/>
    <w:rsid w:val="00DB30C4"/>
    <w:rsid w:val="00DB3498"/>
    <w:rsid w:val="00DB3FB9"/>
    <w:rsid w:val="00DB41E9"/>
    <w:rsid w:val="00DB4530"/>
    <w:rsid w:val="00DB5CC7"/>
    <w:rsid w:val="00DB7875"/>
    <w:rsid w:val="00DC05E4"/>
    <w:rsid w:val="00DC0FC4"/>
    <w:rsid w:val="00DC10CB"/>
    <w:rsid w:val="00DC153E"/>
    <w:rsid w:val="00DC2581"/>
    <w:rsid w:val="00DC27C2"/>
    <w:rsid w:val="00DC283B"/>
    <w:rsid w:val="00DC3FBD"/>
    <w:rsid w:val="00DC5D9C"/>
    <w:rsid w:val="00DC6249"/>
    <w:rsid w:val="00DC6AF3"/>
    <w:rsid w:val="00DC76C2"/>
    <w:rsid w:val="00DD00B8"/>
    <w:rsid w:val="00DD0BDF"/>
    <w:rsid w:val="00DD161F"/>
    <w:rsid w:val="00DD1ACC"/>
    <w:rsid w:val="00DD1C04"/>
    <w:rsid w:val="00DD23A2"/>
    <w:rsid w:val="00DD23E4"/>
    <w:rsid w:val="00DD23F7"/>
    <w:rsid w:val="00DD2495"/>
    <w:rsid w:val="00DD2995"/>
    <w:rsid w:val="00DD2B6B"/>
    <w:rsid w:val="00DD2EFB"/>
    <w:rsid w:val="00DD3508"/>
    <w:rsid w:val="00DD386E"/>
    <w:rsid w:val="00DD445F"/>
    <w:rsid w:val="00DD5CA0"/>
    <w:rsid w:val="00DD5D71"/>
    <w:rsid w:val="00DD63A4"/>
    <w:rsid w:val="00DD6E77"/>
    <w:rsid w:val="00DD7290"/>
    <w:rsid w:val="00DD7307"/>
    <w:rsid w:val="00DE0511"/>
    <w:rsid w:val="00DE166F"/>
    <w:rsid w:val="00DE194B"/>
    <w:rsid w:val="00DE25DB"/>
    <w:rsid w:val="00DE2DB4"/>
    <w:rsid w:val="00DE3EA3"/>
    <w:rsid w:val="00DE40C4"/>
    <w:rsid w:val="00DE433E"/>
    <w:rsid w:val="00DE46D2"/>
    <w:rsid w:val="00DE4ACB"/>
    <w:rsid w:val="00DE4D8E"/>
    <w:rsid w:val="00DE54A0"/>
    <w:rsid w:val="00DE5960"/>
    <w:rsid w:val="00DE5C61"/>
    <w:rsid w:val="00DE6826"/>
    <w:rsid w:val="00DE759D"/>
    <w:rsid w:val="00DE7AB6"/>
    <w:rsid w:val="00DF0653"/>
    <w:rsid w:val="00DF06A4"/>
    <w:rsid w:val="00DF0A83"/>
    <w:rsid w:val="00DF0BFC"/>
    <w:rsid w:val="00DF2FFE"/>
    <w:rsid w:val="00DF33AF"/>
    <w:rsid w:val="00DF3DF9"/>
    <w:rsid w:val="00DF4601"/>
    <w:rsid w:val="00DF4EA2"/>
    <w:rsid w:val="00DF5F7C"/>
    <w:rsid w:val="00DF6106"/>
    <w:rsid w:val="00DF64C8"/>
    <w:rsid w:val="00DF65E2"/>
    <w:rsid w:val="00DF709F"/>
    <w:rsid w:val="00E01A99"/>
    <w:rsid w:val="00E020E1"/>
    <w:rsid w:val="00E025C0"/>
    <w:rsid w:val="00E02A7E"/>
    <w:rsid w:val="00E02B98"/>
    <w:rsid w:val="00E0310C"/>
    <w:rsid w:val="00E0379E"/>
    <w:rsid w:val="00E03EC2"/>
    <w:rsid w:val="00E03F76"/>
    <w:rsid w:val="00E043A6"/>
    <w:rsid w:val="00E0463D"/>
    <w:rsid w:val="00E05247"/>
    <w:rsid w:val="00E05A37"/>
    <w:rsid w:val="00E05B47"/>
    <w:rsid w:val="00E0619D"/>
    <w:rsid w:val="00E062BA"/>
    <w:rsid w:val="00E06492"/>
    <w:rsid w:val="00E06DA8"/>
    <w:rsid w:val="00E0713B"/>
    <w:rsid w:val="00E10CB4"/>
    <w:rsid w:val="00E1195D"/>
    <w:rsid w:val="00E119CE"/>
    <w:rsid w:val="00E11C3C"/>
    <w:rsid w:val="00E12171"/>
    <w:rsid w:val="00E1217D"/>
    <w:rsid w:val="00E137E6"/>
    <w:rsid w:val="00E13BF7"/>
    <w:rsid w:val="00E14AE3"/>
    <w:rsid w:val="00E14CE3"/>
    <w:rsid w:val="00E15CC0"/>
    <w:rsid w:val="00E165BE"/>
    <w:rsid w:val="00E16B23"/>
    <w:rsid w:val="00E16C48"/>
    <w:rsid w:val="00E16D31"/>
    <w:rsid w:val="00E17152"/>
    <w:rsid w:val="00E17E41"/>
    <w:rsid w:val="00E2044B"/>
    <w:rsid w:val="00E21E23"/>
    <w:rsid w:val="00E2245D"/>
    <w:rsid w:val="00E24C58"/>
    <w:rsid w:val="00E25075"/>
    <w:rsid w:val="00E25869"/>
    <w:rsid w:val="00E26985"/>
    <w:rsid w:val="00E27FBE"/>
    <w:rsid w:val="00E3022B"/>
    <w:rsid w:val="00E30473"/>
    <w:rsid w:val="00E305FF"/>
    <w:rsid w:val="00E3060B"/>
    <w:rsid w:val="00E30A3A"/>
    <w:rsid w:val="00E31C85"/>
    <w:rsid w:val="00E33317"/>
    <w:rsid w:val="00E3367A"/>
    <w:rsid w:val="00E33B47"/>
    <w:rsid w:val="00E34164"/>
    <w:rsid w:val="00E348B6"/>
    <w:rsid w:val="00E353BD"/>
    <w:rsid w:val="00E354BB"/>
    <w:rsid w:val="00E3556E"/>
    <w:rsid w:val="00E3562D"/>
    <w:rsid w:val="00E3575B"/>
    <w:rsid w:val="00E35965"/>
    <w:rsid w:val="00E36A06"/>
    <w:rsid w:val="00E36BEA"/>
    <w:rsid w:val="00E37203"/>
    <w:rsid w:val="00E3736A"/>
    <w:rsid w:val="00E40ED4"/>
    <w:rsid w:val="00E410A5"/>
    <w:rsid w:val="00E4130C"/>
    <w:rsid w:val="00E41A3A"/>
    <w:rsid w:val="00E41A6E"/>
    <w:rsid w:val="00E41B4C"/>
    <w:rsid w:val="00E41D2B"/>
    <w:rsid w:val="00E42781"/>
    <w:rsid w:val="00E42A12"/>
    <w:rsid w:val="00E42FB4"/>
    <w:rsid w:val="00E436D8"/>
    <w:rsid w:val="00E43C30"/>
    <w:rsid w:val="00E44042"/>
    <w:rsid w:val="00E44302"/>
    <w:rsid w:val="00E44550"/>
    <w:rsid w:val="00E455A3"/>
    <w:rsid w:val="00E45665"/>
    <w:rsid w:val="00E45914"/>
    <w:rsid w:val="00E45979"/>
    <w:rsid w:val="00E46270"/>
    <w:rsid w:val="00E4680C"/>
    <w:rsid w:val="00E47396"/>
    <w:rsid w:val="00E50B39"/>
    <w:rsid w:val="00E5190A"/>
    <w:rsid w:val="00E545AA"/>
    <w:rsid w:val="00E546A8"/>
    <w:rsid w:val="00E54978"/>
    <w:rsid w:val="00E559BB"/>
    <w:rsid w:val="00E55CC7"/>
    <w:rsid w:val="00E56128"/>
    <w:rsid w:val="00E57336"/>
    <w:rsid w:val="00E5752F"/>
    <w:rsid w:val="00E57796"/>
    <w:rsid w:val="00E57B79"/>
    <w:rsid w:val="00E57DC9"/>
    <w:rsid w:val="00E57EB0"/>
    <w:rsid w:val="00E605C7"/>
    <w:rsid w:val="00E605D9"/>
    <w:rsid w:val="00E6131E"/>
    <w:rsid w:val="00E6136F"/>
    <w:rsid w:val="00E61663"/>
    <w:rsid w:val="00E61B51"/>
    <w:rsid w:val="00E61D97"/>
    <w:rsid w:val="00E6256F"/>
    <w:rsid w:val="00E62651"/>
    <w:rsid w:val="00E6294A"/>
    <w:rsid w:val="00E62E7B"/>
    <w:rsid w:val="00E641C6"/>
    <w:rsid w:val="00E64950"/>
    <w:rsid w:val="00E64F6E"/>
    <w:rsid w:val="00E65B77"/>
    <w:rsid w:val="00E663A1"/>
    <w:rsid w:val="00E66429"/>
    <w:rsid w:val="00E67B36"/>
    <w:rsid w:val="00E7004E"/>
    <w:rsid w:val="00E702D1"/>
    <w:rsid w:val="00E70EDE"/>
    <w:rsid w:val="00E71B32"/>
    <w:rsid w:val="00E727A4"/>
    <w:rsid w:val="00E72805"/>
    <w:rsid w:val="00E72B36"/>
    <w:rsid w:val="00E72E29"/>
    <w:rsid w:val="00E72FDE"/>
    <w:rsid w:val="00E732DA"/>
    <w:rsid w:val="00E7449E"/>
    <w:rsid w:val="00E74688"/>
    <w:rsid w:val="00E74731"/>
    <w:rsid w:val="00E747FC"/>
    <w:rsid w:val="00E74904"/>
    <w:rsid w:val="00E751C2"/>
    <w:rsid w:val="00E761B5"/>
    <w:rsid w:val="00E76F6D"/>
    <w:rsid w:val="00E772F0"/>
    <w:rsid w:val="00E7781D"/>
    <w:rsid w:val="00E77FD3"/>
    <w:rsid w:val="00E80631"/>
    <w:rsid w:val="00E81673"/>
    <w:rsid w:val="00E81BF7"/>
    <w:rsid w:val="00E81E12"/>
    <w:rsid w:val="00E824EE"/>
    <w:rsid w:val="00E826BB"/>
    <w:rsid w:val="00E8364D"/>
    <w:rsid w:val="00E839EA"/>
    <w:rsid w:val="00E846F1"/>
    <w:rsid w:val="00E84730"/>
    <w:rsid w:val="00E84C01"/>
    <w:rsid w:val="00E84F91"/>
    <w:rsid w:val="00E851E4"/>
    <w:rsid w:val="00E85F4A"/>
    <w:rsid w:val="00E8758D"/>
    <w:rsid w:val="00E87B2E"/>
    <w:rsid w:val="00E87F5A"/>
    <w:rsid w:val="00E90236"/>
    <w:rsid w:val="00E9032F"/>
    <w:rsid w:val="00E9095F"/>
    <w:rsid w:val="00E91760"/>
    <w:rsid w:val="00E91DDB"/>
    <w:rsid w:val="00E92673"/>
    <w:rsid w:val="00E933E5"/>
    <w:rsid w:val="00E94B06"/>
    <w:rsid w:val="00E94B88"/>
    <w:rsid w:val="00E94D53"/>
    <w:rsid w:val="00E965DC"/>
    <w:rsid w:val="00E968F6"/>
    <w:rsid w:val="00E96EB2"/>
    <w:rsid w:val="00E976B1"/>
    <w:rsid w:val="00E9798F"/>
    <w:rsid w:val="00E9799B"/>
    <w:rsid w:val="00EA03EE"/>
    <w:rsid w:val="00EA062C"/>
    <w:rsid w:val="00EA117D"/>
    <w:rsid w:val="00EA1AA3"/>
    <w:rsid w:val="00EA27A6"/>
    <w:rsid w:val="00EA3C2D"/>
    <w:rsid w:val="00EA4B6C"/>
    <w:rsid w:val="00EA519D"/>
    <w:rsid w:val="00EA5947"/>
    <w:rsid w:val="00EA5AA6"/>
    <w:rsid w:val="00EA6257"/>
    <w:rsid w:val="00EA6E59"/>
    <w:rsid w:val="00EA74B0"/>
    <w:rsid w:val="00EA7607"/>
    <w:rsid w:val="00EB0872"/>
    <w:rsid w:val="00EB0877"/>
    <w:rsid w:val="00EB0BC4"/>
    <w:rsid w:val="00EB0CA8"/>
    <w:rsid w:val="00EB1E91"/>
    <w:rsid w:val="00EB1F76"/>
    <w:rsid w:val="00EB1FD9"/>
    <w:rsid w:val="00EB214A"/>
    <w:rsid w:val="00EB22B3"/>
    <w:rsid w:val="00EB26E7"/>
    <w:rsid w:val="00EB2AC7"/>
    <w:rsid w:val="00EB357A"/>
    <w:rsid w:val="00EB3611"/>
    <w:rsid w:val="00EB3AF1"/>
    <w:rsid w:val="00EB3CF5"/>
    <w:rsid w:val="00EB4317"/>
    <w:rsid w:val="00EB4BE2"/>
    <w:rsid w:val="00EB5469"/>
    <w:rsid w:val="00EB5DF5"/>
    <w:rsid w:val="00EB5E85"/>
    <w:rsid w:val="00EB6722"/>
    <w:rsid w:val="00EB6D6C"/>
    <w:rsid w:val="00EB72A8"/>
    <w:rsid w:val="00EC0490"/>
    <w:rsid w:val="00EC0B30"/>
    <w:rsid w:val="00EC15E7"/>
    <w:rsid w:val="00EC18FE"/>
    <w:rsid w:val="00EC1C36"/>
    <w:rsid w:val="00EC1D11"/>
    <w:rsid w:val="00EC2ABA"/>
    <w:rsid w:val="00EC3056"/>
    <w:rsid w:val="00EC30C6"/>
    <w:rsid w:val="00EC3189"/>
    <w:rsid w:val="00EC3957"/>
    <w:rsid w:val="00EC3EBC"/>
    <w:rsid w:val="00EC47AE"/>
    <w:rsid w:val="00EC4FE3"/>
    <w:rsid w:val="00EC553A"/>
    <w:rsid w:val="00EC56CA"/>
    <w:rsid w:val="00EC57FD"/>
    <w:rsid w:val="00EC5800"/>
    <w:rsid w:val="00EC5AB7"/>
    <w:rsid w:val="00EC66D1"/>
    <w:rsid w:val="00EC674E"/>
    <w:rsid w:val="00EC685D"/>
    <w:rsid w:val="00EC690C"/>
    <w:rsid w:val="00EC6F6D"/>
    <w:rsid w:val="00EC78F4"/>
    <w:rsid w:val="00ED06EB"/>
    <w:rsid w:val="00ED071A"/>
    <w:rsid w:val="00ED0F18"/>
    <w:rsid w:val="00ED0F41"/>
    <w:rsid w:val="00ED1229"/>
    <w:rsid w:val="00ED122A"/>
    <w:rsid w:val="00ED1538"/>
    <w:rsid w:val="00ED1A4D"/>
    <w:rsid w:val="00ED1EA3"/>
    <w:rsid w:val="00ED2759"/>
    <w:rsid w:val="00ED2E51"/>
    <w:rsid w:val="00ED362C"/>
    <w:rsid w:val="00ED3AD0"/>
    <w:rsid w:val="00ED3D25"/>
    <w:rsid w:val="00ED3F14"/>
    <w:rsid w:val="00ED4368"/>
    <w:rsid w:val="00ED6023"/>
    <w:rsid w:val="00ED63FA"/>
    <w:rsid w:val="00ED68FC"/>
    <w:rsid w:val="00ED6BE7"/>
    <w:rsid w:val="00ED6EEA"/>
    <w:rsid w:val="00ED7827"/>
    <w:rsid w:val="00ED7D9E"/>
    <w:rsid w:val="00ED7F9D"/>
    <w:rsid w:val="00EE034E"/>
    <w:rsid w:val="00EE0886"/>
    <w:rsid w:val="00EE0B18"/>
    <w:rsid w:val="00EE0B98"/>
    <w:rsid w:val="00EE0C12"/>
    <w:rsid w:val="00EE167F"/>
    <w:rsid w:val="00EE1781"/>
    <w:rsid w:val="00EE17B4"/>
    <w:rsid w:val="00EE214B"/>
    <w:rsid w:val="00EE2851"/>
    <w:rsid w:val="00EE345E"/>
    <w:rsid w:val="00EE37AF"/>
    <w:rsid w:val="00EE3992"/>
    <w:rsid w:val="00EE3CB3"/>
    <w:rsid w:val="00EE3FD1"/>
    <w:rsid w:val="00EE4035"/>
    <w:rsid w:val="00EE40C2"/>
    <w:rsid w:val="00EE52CB"/>
    <w:rsid w:val="00EE5552"/>
    <w:rsid w:val="00EE56DA"/>
    <w:rsid w:val="00EE5C9E"/>
    <w:rsid w:val="00EE632C"/>
    <w:rsid w:val="00EE63B2"/>
    <w:rsid w:val="00EE6BAB"/>
    <w:rsid w:val="00EE6DFD"/>
    <w:rsid w:val="00EF08B5"/>
    <w:rsid w:val="00EF23F6"/>
    <w:rsid w:val="00EF318C"/>
    <w:rsid w:val="00EF3313"/>
    <w:rsid w:val="00EF404A"/>
    <w:rsid w:val="00EF4412"/>
    <w:rsid w:val="00EF4790"/>
    <w:rsid w:val="00EF4D5A"/>
    <w:rsid w:val="00EF5BFE"/>
    <w:rsid w:val="00EF5E7D"/>
    <w:rsid w:val="00EF67EA"/>
    <w:rsid w:val="00EF6CD2"/>
    <w:rsid w:val="00EF79DE"/>
    <w:rsid w:val="00EF7AFF"/>
    <w:rsid w:val="00EF7DB0"/>
    <w:rsid w:val="00EF7DE9"/>
    <w:rsid w:val="00EF7FD0"/>
    <w:rsid w:val="00F00069"/>
    <w:rsid w:val="00F00B18"/>
    <w:rsid w:val="00F00E53"/>
    <w:rsid w:val="00F01582"/>
    <w:rsid w:val="00F01CBA"/>
    <w:rsid w:val="00F0346C"/>
    <w:rsid w:val="00F03C63"/>
    <w:rsid w:val="00F0410E"/>
    <w:rsid w:val="00F0528F"/>
    <w:rsid w:val="00F05AF6"/>
    <w:rsid w:val="00F05C6B"/>
    <w:rsid w:val="00F05D11"/>
    <w:rsid w:val="00F066F9"/>
    <w:rsid w:val="00F06C50"/>
    <w:rsid w:val="00F07517"/>
    <w:rsid w:val="00F0760E"/>
    <w:rsid w:val="00F1004E"/>
    <w:rsid w:val="00F103C4"/>
    <w:rsid w:val="00F109ED"/>
    <w:rsid w:val="00F10B4A"/>
    <w:rsid w:val="00F11026"/>
    <w:rsid w:val="00F12465"/>
    <w:rsid w:val="00F12D17"/>
    <w:rsid w:val="00F12E60"/>
    <w:rsid w:val="00F133B6"/>
    <w:rsid w:val="00F134A9"/>
    <w:rsid w:val="00F13825"/>
    <w:rsid w:val="00F139D5"/>
    <w:rsid w:val="00F144EB"/>
    <w:rsid w:val="00F14D71"/>
    <w:rsid w:val="00F14FF6"/>
    <w:rsid w:val="00F15CC3"/>
    <w:rsid w:val="00F16AC0"/>
    <w:rsid w:val="00F16DE8"/>
    <w:rsid w:val="00F172E3"/>
    <w:rsid w:val="00F1757D"/>
    <w:rsid w:val="00F175A5"/>
    <w:rsid w:val="00F214B6"/>
    <w:rsid w:val="00F217E1"/>
    <w:rsid w:val="00F218AC"/>
    <w:rsid w:val="00F21A6A"/>
    <w:rsid w:val="00F21FDF"/>
    <w:rsid w:val="00F22293"/>
    <w:rsid w:val="00F233B1"/>
    <w:rsid w:val="00F23A9C"/>
    <w:rsid w:val="00F23C94"/>
    <w:rsid w:val="00F24CD3"/>
    <w:rsid w:val="00F25274"/>
    <w:rsid w:val="00F26CCF"/>
    <w:rsid w:val="00F27551"/>
    <w:rsid w:val="00F27800"/>
    <w:rsid w:val="00F27BB2"/>
    <w:rsid w:val="00F27EA5"/>
    <w:rsid w:val="00F3037C"/>
    <w:rsid w:val="00F308EA"/>
    <w:rsid w:val="00F30946"/>
    <w:rsid w:val="00F314D6"/>
    <w:rsid w:val="00F31759"/>
    <w:rsid w:val="00F324E0"/>
    <w:rsid w:val="00F32E71"/>
    <w:rsid w:val="00F332FA"/>
    <w:rsid w:val="00F33A8B"/>
    <w:rsid w:val="00F340A0"/>
    <w:rsid w:val="00F3457E"/>
    <w:rsid w:val="00F34EB0"/>
    <w:rsid w:val="00F35B66"/>
    <w:rsid w:val="00F36D30"/>
    <w:rsid w:val="00F370BA"/>
    <w:rsid w:val="00F37C5E"/>
    <w:rsid w:val="00F37DC6"/>
    <w:rsid w:val="00F40981"/>
    <w:rsid w:val="00F41D31"/>
    <w:rsid w:val="00F420EA"/>
    <w:rsid w:val="00F4313F"/>
    <w:rsid w:val="00F43258"/>
    <w:rsid w:val="00F43A34"/>
    <w:rsid w:val="00F43B75"/>
    <w:rsid w:val="00F43F14"/>
    <w:rsid w:val="00F44823"/>
    <w:rsid w:val="00F44828"/>
    <w:rsid w:val="00F44AB9"/>
    <w:rsid w:val="00F45105"/>
    <w:rsid w:val="00F45331"/>
    <w:rsid w:val="00F46119"/>
    <w:rsid w:val="00F46572"/>
    <w:rsid w:val="00F467EF"/>
    <w:rsid w:val="00F4682A"/>
    <w:rsid w:val="00F4688D"/>
    <w:rsid w:val="00F47979"/>
    <w:rsid w:val="00F47D27"/>
    <w:rsid w:val="00F50932"/>
    <w:rsid w:val="00F50BC7"/>
    <w:rsid w:val="00F525E9"/>
    <w:rsid w:val="00F52A36"/>
    <w:rsid w:val="00F52B5F"/>
    <w:rsid w:val="00F52F80"/>
    <w:rsid w:val="00F5434E"/>
    <w:rsid w:val="00F54ED5"/>
    <w:rsid w:val="00F558E0"/>
    <w:rsid w:val="00F57006"/>
    <w:rsid w:val="00F57152"/>
    <w:rsid w:val="00F57596"/>
    <w:rsid w:val="00F6003E"/>
    <w:rsid w:val="00F60884"/>
    <w:rsid w:val="00F60C9A"/>
    <w:rsid w:val="00F61568"/>
    <w:rsid w:val="00F61702"/>
    <w:rsid w:val="00F619D7"/>
    <w:rsid w:val="00F61C50"/>
    <w:rsid w:val="00F61FBF"/>
    <w:rsid w:val="00F62DA9"/>
    <w:rsid w:val="00F64F28"/>
    <w:rsid w:val="00F6511D"/>
    <w:rsid w:val="00F6539C"/>
    <w:rsid w:val="00F6615D"/>
    <w:rsid w:val="00F6639D"/>
    <w:rsid w:val="00F66534"/>
    <w:rsid w:val="00F66A13"/>
    <w:rsid w:val="00F66F66"/>
    <w:rsid w:val="00F671B5"/>
    <w:rsid w:val="00F67991"/>
    <w:rsid w:val="00F71419"/>
    <w:rsid w:val="00F71B34"/>
    <w:rsid w:val="00F71C31"/>
    <w:rsid w:val="00F723E1"/>
    <w:rsid w:val="00F73828"/>
    <w:rsid w:val="00F73F5E"/>
    <w:rsid w:val="00F743C6"/>
    <w:rsid w:val="00F74800"/>
    <w:rsid w:val="00F765AD"/>
    <w:rsid w:val="00F7661B"/>
    <w:rsid w:val="00F767E2"/>
    <w:rsid w:val="00F76D85"/>
    <w:rsid w:val="00F76DB3"/>
    <w:rsid w:val="00F76E56"/>
    <w:rsid w:val="00F772A3"/>
    <w:rsid w:val="00F7785C"/>
    <w:rsid w:val="00F77AF1"/>
    <w:rsid w:val="00F77C86"/>
    <w:rsid w:val="00F80484"/>
    <w:rsid w:val="00F810C1"/>
    <w:rsid w:val="00F811B1"/>
    <w:rsid w:val="00F81386"/>
    <w:rsid w:val="00F8179D"/>
    <w:rsid w:val="00F828AE"/>
    <w:rsid w:val="00F838C1"/>
    <w:rsid w:val="00F83BF5"/>
    <w:rsid w:val="00F83C03"/>
    <w:rsid w:val="00F84062"/>
    <w:rsid w:val="00F848E1"/>
    <w:rsid w:val="00F858F0"/>
    <w:rsid w:val="00F862FF"/>
    <w:rsid w:val="00F86C4B"/>
    <w:rsid w:val="00F871A9"/>
    <w:rsid w:val="00F905D5"/>
    <w:rsid w:val="00F90D7A"/>
    <w:rsid w:val="00F9104D"/>
    <w:rsid w:val="00F915C2"/>
    <w:rsid w:val="00F91B83"/>
    <w:rsid w:val="00F91CED"/>
    <w:rsid w:val="00F92700"/>
    <w:rsid w:val="00F93419"/>
    <w:rsid w:val="00F9420F"/>
    <w:rsid w:val="00F94F4E"/>
    <w:rsid w:val="00F95738"/>
    <w:rsid w:val="00F96044"/>
    <w:rsid w:val="00F961E0"/>
    <w:rsid w:val="00F96546"/>
    <w:rsid w:val="00F96B42"/>
    <w:rsid w:val="00F97F01"/>
    <w:rsid w:val="00FA028B"/>
    <w:rsid w:val="00FA04FF"/>
    <w:rsid w:val="00FA0A94"/>
    <w:rsid w:val="00FA0E22"/>
    <w:rsid w:val="00FA17F9"/>
    <w:rsid w:val="00FA2BD1"/>
    <w:rsid w:val="00FA2EAA"/>
    <w:rsid w:val="00FA391E"/>
    <w:rsid w:val="00FA3D8E"/>
    <w:rsid w:val="00FA5437"/>
    <w:rsid w:val="00FA591D"/>
    <w:rsid w:val="00FA5B2F"/>
    <w:rsid w:val="00FA5F81"/>
    <w:rsid w:val="00FA6825"/>
    <w:rsid w:val="00FA68AE"/>
    <w:rsid w:val="00FA6D5B"/>
    <w:rsid w:val="00FA6EC6"/>
    <w:rsid w:val="00FB065E"/>
    <w:rsid w:val="00FB0A53"/>
    <w:rsid w:val="00FB0D5A"/>
    <w:rsid w:val="00FB111F"/>
    <w:rsid w:val="00FB12EB"/>
    <w:rsid w:val="00FB233D"/>
    <w:rsid w:val="00FB2349"/>
    <w:rsid w:val="00FB3158"/>
    <w:rsid w:val="00FB3379"/>
    <w:rsid w:val="00FB3E8A"/>
    <w:rsid w:val="00FB533A"/>
    <w:rsid w:val="00FB5727"/>
    <w:rsid w:val="00FB6047"/>
    <w:rsid w:val="00FB7857"/>
    <w:rsid w:val="00FC0021"/>
    <w:rsid w:val="00FC05E1"/>
    <w:rsid w:val="00FC075A"/>
    <w:rsid w:val="00FC1152"/>
    <w:rsid w:val="00FC1340"/>
    <w:rsid w:val="00FC1693"/>
    <w:rsid w:val="00FC1AC1"/>
    <w:rsid w:val="00FC2E97"/>
    <w:rsid w:val="00FC3011"/>
    <w:rsid w:val="00FC367C"/>
    <w:rsid w:val="00FC3A85"/>
    <w:rsid w:val="00FC43F8"/>
    <w:rsid w:val="00FC47A7"/>
    <w:rsid w:val="00FC4A11"/>
    <w:rsid w:val="00FC524D"/>
    <w:rsid w:val="00FC530D"/>
    <w:rsid w:val="00FC617A"/>
    <w:rsid w:val="00FC62C6"/>
    <w:rsid w:val="00FC65D3"/>
    <w:rsid w:val="00FC669D"/>
    <w:rsid w:val="00FC7376"/>
    <w:rsid w:val="00FC7837"/>
    <w:rsid w:val="00FC7E29"/>
    <w:rsid w:val="00FC7E98"/>
    <w:rsid w:val="00FD253A"/>
    <w:rsid w:val="00FD2BB9"/>
    <w:rsid w:val="00FD3490"/>
    <w:rsid w:val="00FD47C5"/>
    <w:rsid w:val="00FD520F"/>
    <w:rsid w:val="00FD59CB"/>
    <w:rsid w:val="00FD5C71"/>
    <w:rsid w:val="00FD6156"/>
    <w:rsid w:val="00FD62B7"/>
    <w:rsid w:val="00FD64FD"/>
    <w:rsid w:val="00FD6749"/>
    <w:rsid w:val="00FD6A28"/>
    <w:rsid w:val="00FD74CA"/>
    <w:rsid w:val="00FD7675"/>
    <w:rsid w:val="00FE013A"/>
    <w:rsid w:val="00FE0475"/>
    <w:rsid w:val="00FE0C55"/>
    <w:rsid w:val="00FE0CB0"/>
    <w:rsid w:val="00FE0D6C"/>
    <w:rsid w:val="00FE1191"/>
    <w:rsid w:val="00FE1204"/>
    <w:rsid w:val="00FE1C26"/>
    <w:rsid w:val="00FE1C67"/>
    <w:rsid w:val="00FE22A4"/>
    <w:rsid w:val="00FE271F"/>
    <w:rsid w:val="00FE2BB2"/>
    <w:rsid w:val="00FE3557"/>
    <w:rsid w:val="00FE399C"/>
    <w:rsid w:val="00FE3ECF"/>
    <w:rsid w:val="00FE4214"/>
    <w:rsid w:val="00FE4306"/>
    <w:rsid w:val="00FE4D88"/>
    <w:rsid w:val="00FE60FB"/>
    <w:rsid w:val="00FE771C"/>
    <w:rsid w:val="00FE7FDF"/>
    <w:rsid w:val="00FF02C1"/>
    <w:rsid w:val="00FF0A28"/>
    <w:rsid w:val="00FF0A7F"/>
    <w:rsid w:val="00FF0BC2"/>
    <w:rsid w:val="00FF0F61"/>
    <w:rsid w:val="00FF27EA"/>
    <w:rsid w:val="00FF34DC"/>
    <w:rsid w:val="00FF3A9E"/>
    <w:rsid w:val="00FF437B"/>
    <w:rsid w:val="00FF49D8"/>
    <w:rsid w:val="00FF5822"/>
    <w:rsid w:val="00FF5A18"/>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B088265"/>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7">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C3A4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B044E0"/>
    <w:pPr>
      <w:keepNext/>
      <w:keepLines/>
      <w:pBdr>
        <w:top w:val="single" w:sz="18" w:space="1" w:color="002060" w:shadow="1"/>
        <w:left w:val="single" w:sz="18" w:space="4" w:color="002060" w:shadow="1"/>
        <w:bottom w:val="single" w:sz="18" w:space="1" w:color="002060" w:shadow="1"/>
        <w:right w:val="single" w:sz="18" w:space="4" w:color="002060" w:shadow="1"/>
      </w:pBdr>
      <w:shd w:val="solid" w:color="002060" w:fill="auto"/>
      <w:spacing w:before="120" w:after="120" w:line="240" w:lineRule="auto"/>
      <w:outlineLvl w:val="1"/>
    </w:pPr>
    <w:rPr>
      <w:rFonts w:asciiTheme="majorHAnsi" w:hAnsiTheme="majorHAnsi"/>
      <w:bCs/>
      <w:color w:val="FFFFFF" w:themeColor="background1"/>
      <w:sz w:val="28"/>
      <w:szCs w:val="26"/>
    </w:rPr>
  </w:style>
  <w:style w:type="paragraph" w:styleId="Heading3">
    <w:name w:val="heading 3"/>
    <w:basedOn w:val="Normal"/>
    <w:next w:val="Normal"/>
    <w:link w:val="Heading3Char"/>
    <w:autoRedefine/>
    <w:uiPriority w:val="2"/>
    <w:unhideWhenUsed/>
    <w:qFormat/>
    <w:rsid w:val="00FE7FDF"/>
    <w:pPr>
      <w:keepNext/>
      <w:keepLines/>
      <w:pBdr>
        <w:top w:val="single" w:sz="2" w:space="1" w:color="008080"/>
        <w:left w:val="single" w:sz="2" w:space="4" w:color="008080"/>
        <w:bottom w:val="single" w:sz="2" w:space="1" w:color="008080"/>
        <w:right w:val="single" w:sz="2" w:space="4" w:color="008080"/>
      </w:pBdr>
      <w:shd w:val="solid" w:color="008080" w:fill="008080"/>
      <w:spacing w:before="360" w:after="120" w:line="240" w:lineRule="auto"/>
      <w:outlineLvl w:val="2"/>
    </w:pPr>
    <w:rPr>
      <w:bCs/>
      <w:iCs/>
      <w:color w:val="FFFFFF" w:themeColor="background1"/>
      <w:sz w:val="22"/>
      <w:szCs w:val="24"/>
    </w:rPr>
  </w:style>
  <w:style w:type="paragraph" w:styleId="Heading4">
    <w:name w:val="heading 4"/>
    <w:basedOn w:val="ListBullet"/>
    <w:next w:val="Normal"/>
    <w:link w:val="Heading4Char"/>
    <w:uiPriority w:val="2"/>
    <w:unhideWhenUsed/>
    <w:qFormat/>
    <w:rsid w:val="0064417C"/>
    <w:pPr>
      <w:keepNext/>
      <w:keepLines/>
      <w:numPr>
        <w:numId w:val="0"/>
      </w:numPr>
      <w:spacing w:before="240" w:after="120"/>
      <w:outlineLvl w:val="3"/>
    </w:pPr>
    <w:rPr>
      <w:rFonts w:ascii="Rockwell" w:eastAsiaTheme="majorEastAsia" w:hAnsi="Rockwell" w:cstheme="majorBidi"/>
      <w:b/>
      <w:color w:val="C00000"/>
      <w:sz w:val="22"/>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B044E0"/>
    <w:rPr>
      <w:rFonts w:asciiTheme="majorHAnsi" w:hAnsiTheme="majorHAnsi"/>
      <w:bCs/>
      <w:color w:val="FFFFFF" w:themeColor="background1"/>
      <w:sz w:val="28"/>
      <w:szCs w:val="26"/>
      <w:shd w:val="solid" w:color="002060" w:fill="auto"/>
    </w:rPr>
  </w:style>
  <w:style w:type="character" w:customStyle="1" w:styleId="Heading3Char">
    <w:name w:val="Heading 3 Char"/>
    <w:basedOn w:val="DefaultParagraphFont"/>
    <w:link w:val="Heading3"/>
    <w:uiPriority w:val="2"/>
    <w:rsid w:val="00FE7FDF"/>
    <w:rPr>
      <w:rFonts w:ascii="Segoe UI" w:hAnsi="Segoe UI"/>
      <w:bCs/>
      <w:iCs/>
      <w:color w:val="FFFFFF" w:themeColor="background1"/>
      <w:sz w:val="22"/>
      <w:szCs w:val="24"/>
      <w:shd w:val="solid" w:color="008080" w:fill="008080"/>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64417C"/>
    <w:rPr>
      <w:rFonts w:ascii="Rockwell" w:eastAsiaTheme="majorEastAsia" w:hAnsi="Rockwell" w:cstheme="majorBidi"/>
      <w:b/>
      <w:color w:val="C00000"/>
      <w:sz w:val="22"/>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0"/>
    </w:pPr>
    <w:rPr>
      <w:rFonts w:asciiTheme="minorHAnsi" w:hAnsiTheme="minorHAnsi"/>
      <w:b/>
      <w:bCs/>
      <w:i/>
      <w:iCs/>
      <w:sz w:val="24"/>
      <w:szCs w:val="24"/>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rPr>
  </w:style>
  <w:style w:type="paragraph" w:styleId="TOC4">
    <w:name w:val="toc 4"/>
    <w:basedOn w:val="Normal"/>
    <w:next w:val="Normal"/>
    <w:autoRedefine/>
    <w:uiPriority w:val="39"/>
    <w:unhideWhenUsed/>
    <w:pPr>
      <w:spacing w:after="0"/>
      <w:ind w:left="600"/>
    </w:pPr>
    <w:rPr>
      <w:rFonts w:asciiTheme="minorHAnsi" w:hAnsiTheme="minorHAnsi"/>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autoRedefine/>
    <w:qFormat/>
    <w:rsid w:val="00CD138D"/>
    <w:pPr>
      <w:pBdr>
        <w:top w:val="single" w:sz="8" w:space="1" w:color="auto"/>
        <w:left w:val="single" w:sz="8" w:space="4" w:color="auto"/>
        <w:bottom w:val="single" w:sz="8" w:space="1" w:color="auto"/>
        <w:right w:val="single" w:sz="8" w:space="4" w:color="auto"/>
      </w:pBdr>
      <w:shd w:val="solid" w:color="F2F2F2" w:themeColor="background1" w:themeShade="F2" w:fill="808080" w:themeFill="background1" w:themeFillShade="80"/>
      <w:spacing w:after="0" w:line="240" w:lineRule="auto"/>
    </w:pPr>
    <w:rPr>
      <w:rFonts w:ascii="Consolas" w:hAnsi="Consolas" w:cs="Consolas"/>
      <w:color w:val="auto"/>
    </w:rPr>
  </w:style>
  <w:style w:type="character" w:customStyle="1" w:styleId="OutputChar">
    <w:name w:val="Output Char"/>
    <w:basedOn w:val="DefaultParagraphFont"/>
    <w:link w:val="Output"/>
    <w:rsid w:val="00CD138D"/>
    <w:rPr>
      <w:rFonts w:ascii="Consolas" w:hAnsi="Consolas" w:cs="Consolas"/>
      <w:color w:val="auto"/>
      <w:shd w:val="solid" w:color="F2F2F2" w:themeColor="background1" w:themeShade="F2" w:fill="808080" w:themeFill="background1" w:themeFillShade="80"/>
    </w:rPr>
  </w:style>
  <w:style w:type="paragraph" w:customStyle="1" w:styleId="Howitworks">
    <w:name w:val="Howitworks"/>
    <w:basedOn w:val="Normal"/>
    <w:link w:val="HowitworksChar"/>
    <w:qFormat/>
    <w:rsid w:val="005975B2"/>
    <w:pPr>
      <w:pBdr>
        <w:top w:val="single" w:sz="4" w:space="1" w:color="46A28D" w:shadow="1"/>
        <w:left w:val="single" w:sz="4" w:space="4" w:color="46A28D" w:shadow="1"/>
        <w:bottom w:val="single" w:sz="4" w:space="1" w:color="46A28D" w:shadow="1"/>
        <w:right w:val="single" w:sz="4" w:space="4" w:color="46A28D" w:shadow="1"/>
      </w:pBdr>
      <w:shd w:val="solid" w:color="46A28D" w:fill="46A28D"/>
      <w:spacing w:line="240" w:lineRule="auto"/>
      <w:jc w:val="center"/>
    </w:pPr>
    <w:rPr>
      <w:rFonts w:ascii="Consolas" w:hAnsi="Consolas"/>
      <w:b/>
      <w:color w:val="FFFFFF" w:themeColor="background1"/>
      <w:sz w:val="24"/>
      <w14:props3d w14:extrusionH="0" w14:contourW="0" w14:prstMaterial="warmMatte">
        <w14:bevelB w14:w="38100" w14:h="38100" w14:prst="angle"/>
      </w14:props3d>
    </w:rPr>
  </w:style>
  <w:style w:type="character" w:customStyle="1" w:styleId="HowitworksChar">
    <w:name w:val="Howitworks Char"/>
    <w:basedOn w:val="OutputChar"/>
    <w:link w:val="Howitworks"/>
    <w:rsid w:val="005975B2"/>
    <w:rPr>
      <w:rFonts w:ascii="Consolas" w:hAnsi="Consolas" w:cs="Consolas"/>
      <w:b/>
      <w:color w:val="FFFFFF" w:themeColor="background1"/>
      <w:sz w:val="24"/>
      <w:shd w:val="solid" w:color="46A28D" w:fill="46A28D"/>
      <w14:props3d w14:extrusionH="0" w14:contourW="0" w14:prstMaterial="warmMatte">
        <w14:bevelB w14:w="38100" w14:h="38100" w14:prst="angle"/>
      </w14:props3d>
    </w:rPr>
  </w:style>
  <w:style w:type="paragraph" w:customStyle="1" w:styleId="Qsns">
    <w:name w:val="Qsns"/>
    <w:basedOn w:val="Howitworks"/>
    <w:link w:val="QsnsChar"/>
    <w:qFormat/>
    <w:rsid w:val="001001D1"/>
    <w:pPr>
      <w:pBdr>
        <w:top w:val="single" w:sz="4" w:space="1" w:color="auto" w:shadow="1"/>
        <w:left w:val="single" w:sz="4" w:space="4" w:color="auto" w:shadow="1"/>
        <w:bottom w:val="single" w:sz="4" w:space="1" w:color="auto" w:shadow="1"/>
        <w:right w:val="single" w:sz="4" w:space="4" w:color="auto" w:shadow="1"/>
      </w:pBdr>
      <w:shd w:val="solid" w:color="7030A0" w:fill="7030A0"/>
      <w:spacing w:before="120"/>
      <w:jc w:val="left"/>
    </w:pPr>
    <w:rPr>
      <w:b w:val="0"/>
      <w:sz w:val="20"/>
    </w:rPr>
  </w:style>
  <w:style w:type="character" w:customStyle="1" w:styleId="QsnsChar">
    <w:name w:val="Qsns Char"/>
    <w:basedOn w:val="DefaultParagraphFont"/>
    <w:link w:val="Qsns"/>
    <w:rsid w:val="001001D1"/>
    <w:rPr>
      <w:rFonts w:ascii="Consolas" w:hAnsi="Consolas"/>
      <w:color w:val="FFFFFF" w:themeColor="background1"/>
      <w:shd w:val="solid" w:color="7030A0" w:fill="7030A0"/>
      <w14:props3d w14:extrusionH="0" w14:contourW="0" w14:prstMaterial="warmMatte">
        <w14:bevelB w14:w="38100" w14:h="38100" w14:prst="angle"/>
      </w14:props3d>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Consolos">
    <w:name w:val="Consolos"/>
    <w:basedOn w:val="Normal"/>
    <w:link w:val="ConsolosChar"/>
    <w:qFormat/>
    <w:rsid w:val="00B609CB"/>
    <w:pPr>
      <w:spacing w:before="120" w:after="120"/>
    </w:pPr>
    <w:rPr>
      <w:rFonts w:ascii="Consolas" w:hAnsi="Consolas"/>
      <w:b/>
    </w:rPr>
  </w:style>
  <w:style w:type="character" w:customStyle="1" w:styleId="ConsolosChar">
    <w:name w:val="Consolos Char"/>
    <w:basedOn w:val="DefaultParagraphFont"/>
    <w:link w:val="Consolos"/>
    <w:rsid w:val="00B609CB"/>
    <w:rPr>
      <w:rFonts w:ascii="Consolas" w:hAnsi="Consolas"/>
      <w:b/>
      <w:color w:val="000000" w:themeColor="text1"/>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before="120" w:after="0"/>
      <w:ind w:left="200"/>
    </w:pPr>
    <w:rPr>
      <w:rFonts w:asciiTheme="minorHAnsi" w:hAnsiTheme="minorHAnsi"/>
      <w:b/>
      <w:bCs/>
      <w:sz w:val="22"/>
      <w:szCs w:val="22"/>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rPr>
  </w:style>
  <w:style w:type="paragraph" w:styleId="TOC6">
    <w:name w:val="toc 6"/>
    <w:basedOn w:val="Normal"/>
    <w:next w:val="Normal"/>
    <w:autoRedefine/>
    <w:uiPriority w:val="39"/>
    <w:unhideWhenUsed/>
    <w:rsid w:val="003C00AF"/>
    <w:pPr>
      <w:spacing w:after="0"/>
      <w:ind w:left="1000"/>
    </w:pPr>
    <w:rPr>
      <w:rFonts w:asciiTheme="minorHAnsi" w:hAnsiTheme="minorHAnsi"/>
    </w:rPr>
  </w:style>
  <w:style w:type="paragraph" w:styleId="TOC7">
    <w:name w:val="toc 7"/>
    <w:basedOn w:val="Normal"/>
    <w:next w:val="Normal"/>
    <w:autoRedefine/>
    <w:uiPriority w:val="39"/>
    <w:unhideWhenUsed/>
    <w:rsid w:val="003C00AF"/>
    <w:pPr>
      <w:spacing w:after="0"/>
      <w:ind w:left="1200"/>
    </w:pPr>
    <w:rPr>
      <w:rFonts w:asciiTheme="minorHAnsi" w:hAnsiTheme="minorHAnsi"/>
    </w:rPr>
  </w:style>
  <w:style w:type="paragraph" w:styleId="TOC8">
    <w:name w:val="toc 8"/>
    <w:basedOn w:val="Normal"/>
    <w:next w:val="Normal"/>
    <w:autoRedefine/>
    <w:uiPriority w:val="39"/>
    <w:unhideWhenUsed/>
    <w:rsid w:val="003C00AF"/>
    <w:pPr>
      <w:spacing w:after="0"/>
      <w:ind w:left="1400"/>
    </w:pPr>
    <w:rPr>
      <w:rFonts w:asciiTheme="minorHAnsi" w:hAnsiTheme="minorHAnsi"/>
    </w:rPr>
  </w:style>
  <w:style w:type="paragraph" w:styleId="TOC9">
    <w:name w:val="toc 9"/>
    <w:basedOn w:val="Normal"/>
    <w:next w:val="Normal"/>
    <w:autoRedefine/>
    <w:uiPriority w:val="39"/>
    <w:unhideWhenUsed/>
    <w:rsid w:val="003C00AF"/>
    <w:pPr>
      <w:spacing w:after="0"/>
      <w:ind w:left="1600"/>
    </w:pPr>
    <w:rPr>
      <w:rFonts w:asciiTheme="minorHAnsi" w:hAnsiTheme="minorHAnsi"/>
    </w:rPr>
  </w:style>
  <w:style w:type="character" w:customStyle="1" w:styleId="UnresolvedMention1">
    <w:name w:val="Unresolved Mention1"/>
    <w:basedOn w:val="DefaultParagraphFont"/>
    <w:uiPriority w:val="99"/>
    <w:semiHidden/>
    <w:unhideWhenUsed/>
    <w:rsid w:val="0040432E"/>
    <w:rPr>
      <w:color w:val="808080"/>
      <w:shd w:val="clear" w:color="auto" w:fill="E6E6E6"/>
    </w:rPr>
  </w:style>
  <w:style w:type="paragraph" w:customStyle="1" w:styleId="Heading30">
    <w:name w:val="Heading3"/>
    <w:basedOn w:val="Heading3"/>
    <w:link w:val="Heading3Char0"/>
    <w:autoRedefine/>
    <w:rsid w:val="00B910EF"/>
    <w:pPr>
      <w:spacing w:before="0" w:after="0"/>
    </w:pPr>
    <w:rPr>
      <w:rFonts w:ascii="Rockwell" w:hAnsi="Rockwell"/>
      <w:color w:val="388077"/>
    </w:rPr>
  </w:style>
  <w:style w:type="character" w:customStyle="1" w:styleId="Heading3Char0">
    <w:name w:val="Heading3 Char"/>
    <w:basedOn w:val="Heading3Char"/>
    <w:link w:val="Heading30"/>
    <w:rsid w:val="00B910EF"/>
    <w:rPr>
      <w:rFonts w:ascii="Rockwell" w:hAnsi="Rockwell"/>
      <w:b w:val="0"/>
      <w:bCs/>
      <w:iCs/>
      <w:color w:val="388077"/>
      <w:sz w:val="22"/>
      <w:szCs w:val="24"/>
      <w:u w:val="single"/>
      <w:shd w:val="solid" w:color="008080" w:fill="008080"/>
    </w:rPr>
  </w:style>
  <w:style w:type="character" w:customStyle="1" w:styleId="crayon-m">
    <w:name w:val="crayon-m"/>
    <w:basedOn w:val="DefaultParagraphFont"/>
    <w:rsid w:val="00593098"/>
  </w:style>
  <w:style w:type="character" w:customStyle="1" w:styleId="crayon-h">
    <w:name w:val="crayon-h"/>
    <w:basedOn w:val="DefaultParagraphFont"/>
    <w:rsid w:val="00593098"/>
  </w:style>
  <w:style w:type="character" w:customStyle="1" w:styleId="crayon-t">
    <w:name w:val="crayon-t"/>
    <w:basedOn w:val="DefaultParagraphFont"/>
    <w:rsid w:val="00593098"/>
  </w:style>
  <w:style w:type="character" w:customStyle="1" w:styleId="crayon-e">
    <w:name w:val="crayon-e"/>
    <w:basedOn w:val="DefaultParagraphFont"/>
    <w:rsid w:val="00593098"/>
  </w:style>
  <w:style w:type="character" w:customStyle="1" w:styleId="crayon-sy">
    <w:name w:val="crayon-sy"/>
    <w:basedOn w:val="DefaultParagraphFont"/>
    <w:rsid w:val="00593098"/>
  </w:style>
  <w:style w:type="character" w:customStyle="1" w:styleId="crayon-v">
    <w:name w:val="crayon-v"/>
    <w:basedOn w:val="DefaultParagraphFont"/>
    <w:rsid w:val="00593098"/>
  </w:style>
  <w:style w:type="character" w:customStyle="1" w:styleId="crayon-s">
    <w:name w:val="crayon-s"/>
    <w:basedOn w:val="DefaultParagraphFont"/>
    <w:rsid w:val="00593098"/>
  </w:style>
  <w:style w:type="character" w:styleId="HTMLTypewriter">
    <w:name w:val="HTML Typewriter"/>
    <w:basedOn w:val="DefaultParagraphFont"/>
    <w:uiPriority w:val="99"/>
    <w:semiHidden/>
    <w:unhideWhenUsed/>
    <w:rsid w:val="006C7B25"/>
    <w:rPr>
      <w:rFonts w:ascii="Courier New" w:eastAsia="Times New Roman" w:hAnsi="Courier New" w:cs="Courier New"/>
      <w:sz w:val="20"/>
      <w:szCs w:val="20"/>
    </w:rPr>
  </w:style>
  <w:style w:type="character" w:customStyle="1" w:styleId="crayon-st">
    <w:name w:val="crayon-st"/>
    <w:basedOn w:val="DefaultParagraphFont"/>
    <w:rsid w:val="006C7B25"/>
  </w:style>
  <w:style w:type="character" w:customStyle="1" w:styleId="crayon-o">
    <w:name w:val="crayon-o"/>
    <w:basedOn w:val="DefaultParagraphFont"/>
    <w:rsid w:val="006C7B25"/>
  </w:style>
  <w:style w:type="character" w:customStyle="1" w:styleId="crayon-i">
    <w:name w:val="crayon-i"/>
    <w:basedOn w:val="DefaultParagraphFont"/>
    <w:rsid w:val="006C7B25"/>
  </w:style>
  <w:style w:type="paragraph" w:customStyle="1" w:styleId="syntax">
    <w:name w:val="syntax"/>
    <w:basedOn w:val="Normal"/>
    <w:link w:val="syntaxChar"/>
    <w:rsid w:val="00C2541C"/>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b/>
      <w:sz w:val="18"/>
      <w14:props3d w14:extrusionH="0" w14:contourW="0" w14:prstMaterial="warmMatte">
        <w14:bevelB w14:w="38100" w14:h="38100" w14:prst="angle"/>
      </w14:props3d>
    </w:rPr>
  </w:style>
  <w:style w:type="character" w:customStyle="1" w:styleId="syntaxChar">
    <w:name w:val="syntax Char"/>
    <w:basedOn w:val="OutputChar"/>
    <w:link w:val="syntax"/>
    <w:rsid w:val="00C2541C"/>
    <w:rPr>
      <w:rFonts w:ascii="Rockwell" w:hAnsi="Rockwell" w:cs="Consolas"/>
      <w:b w:val="0"/>
      <w:color w:val="000000" w:themeColor="text1"/>
      <w:sz w:val="18"/>
      <w:shd w:val="solid" w:color="F2F2F2" w:themeColor="background1" w:themeShade="F2" w:fill="F2F2F2" w:themeFill="background1" w:themeFillShade="F2"/>
      <w14:props3d w14:extrusionH="0" w14:contourW="0" w14:prstMaterial="warmMatte">
        <w14:bevelB w14:w="38100" w14:h="38100" w14:prst="angle"/>
      </w14:props3d>
    </w:rPr>
  </w:style>
  <w:style w:type="character" w:customStyle="1" w:styleId="sql1-reservedword1">
    <w:name w:val="sql1-reservedword1"/>
    <w:basedOn w:val="DefaultParagraphFont"/>
    <w:rsid w:val="00C2541C"/>
    <w:rPr>
      <w:b/>
      <w:bCs/>
      <w:color w:val="0000FF"/>
    </w:rPr>
  </w:style>
  <w:style w:type="character" w:customStyle="1" w:styleId="sql1-space">
    <w:name w:val="sql1-space"/>
    <w:basedOn w:val="DefaultParagraphFont"/>
    <w:rsid w:val="00C2541C"/>
  </w:style>
  <w:style w:type="character" w:customStyle="1" w:styleId="sql1-delimitedidentifier1">
    <w:name w:val="sql1-delimitedidentifier1"/>
    <w:basedOn w:val="DefaultParagraphFont"/>
    <w:rsid w:val="00C2541C"/>
    <w:rPr>
      <w:color w:val="808000"/>
    </w:rPr>
  </w:style>
  <w:style w:type="character" w:customStyle="1" w:styleId="sql1-symbol1">
    <w:name w:val="sql1-symbol1"/>
    <w:basedOn w:val="DefaultParagraphFont"/>
    <w:rsid w:val="00C2541C"/>
    <w:rPr>
      <w:color w:val="0000FF"/>
    </w:rPr>
  </w:style>
  <w:style w:type="character" w:customStyle="1" w:styleId="sql1-datatype1">
    <w:name w:val="sql1-datatype1"/>
    <w:basedOn w:val="DefaultParagraphFont"/>
    <w:rsid w:val="00C2541C"/>
    <w:rPr>
      <w:b/>
      <w:bCs/>
      <w:color w:val="800000"/>
    </w:rPr>
  </w:style>
  <w:style w:type="character" w:customStyle="1" w:styleId="sql1-string1">
    <w:name w:val="sql1-string1"/>
    <w:basedOn w:val="DefaultParagraphFont"/>
    <w:rsid w:val="00C2541C"/>
    <w:rPr>
      <w:color w:val="008000"/>
    </w:rPr>
  </w:style>
  <w:style w:type="character" w:customStyle="1" w:styleId="sql1-function1">
    <w:name w:val="sql1-function1"/>
    <w:basedOn w:val="DefaultParagraphFont"/>
    <w:rsid w:val="00C2541C"/>
    <w:rPr>
      <w:b/>
      <w:bCs/>
      <w:color w:val="000080"/>
    </w:rPr>
  </w:style>
  <w:style w:type="character" w:customStyle="1" w:styleId="sql1-number1">
    <w:name w:val="sql1-number1"/>
    <w:basedOn w:val="DefaultParagraphFont"/>
    <w:rsid w:val="00C2541C"/>
    <w:rPr>
      <w:color w:val="800080"/>
    </w:rPr>
  </w:style>
  <w:style w:type="character" w:customStyle="1" w:styleId="sql1-identifier1">
    <w:name w:val="sql1-identifier1"/>
    <w:basedOn w:val="DefaultParagraphFont"/>
    <w:rsid w:val="00C2541C"/>
    <w:rPr>
      <w:color w:val="808000"/>
    </w:rPr>
  </w:style>
  <w:style w:type="character" w:customStyle="1" w:styleId="sql1-tablename1">
    <w:name w:val="sql1-tablename1"/>
    <w:basedOn w:val="DefaultParagraphFont"/>
    <w:rsid w:val="00C2541C"/>
    <w:rPr>
      <w:color w:val="FF00FF"/>
    </w:rPr>
  </w:style>
  <w:style w:type="character" w:customStyle="1" w:styleId="str">
    <w:name w:val="str"/>
    <w:basedOn w:val="DefaultParagraphFont"/>
    <w:rsid w:val="00C2541C"/>
  </w:style>
  <w:style w:type="character" w:customStyle="1" w:styleId="lit">
    <w:name w:val="lit"/>
    <w:basedOn w:val="DefaultParagraphFont"/>
    <w:rsid w:val="00C2541C"/>
  </w:style>
  <w:style w:type="character" w:customStyle="1" w:styleId="string2">
    <w:name w:val="string2"/>
    <w:basedOn w:val="DefaultParagraphFont"/>
    <w:rsid w:val="00C2541C"/>
    <w:rPr>
      <w:color w:val="0000FF"/>
      <w:bdr w:val="none" w:sz="0" w:space="0" w:color="auto" w:frame="1"/>
    </w:rPr>
  </w:style>
  <w:style w:type="character" w:customStyle="1" w:styleId="tag">
    <w:name w:val="tag"/>
    <w:basedOn w:val="DefaultParagraphFont"/>
    <w:rsid w:val="00C2541C"/>
  </w:style>
  <w:style w:type="character" w:customStyle="1" w:styleId="tag-name">
    <w:name w:val="tag-name"/>
    <w:basedOn w:val="DefaultParagraphFont"/>
    <w:rsid w:val="00C2541C"/>
  </w:style>
  <w:style w:type="character" w:customStyle="1" w:styleId="comments">
    <w:name w:val="comments"/>
    <w:basedOn w:val="DefaultParagraphFont"/>
    <w:rsid w:val="00C2541C"/>
  </w:style>
  <w:style w:type="character" w:customStyle="1" w:styleId="attribute">
    <w:name w:val="attribute"/>
    <w:basedOn w:val="DefaultParagraphFont"/>
    <w:rsid w:val="00C2541C"/>
  </w:style>
  <w:style w:type="character" w:customStyle="1" w:styleId="attribute-value">
    <w:name w:val="attribute-value"/>
    <w:basedOn w:val="DefaultParagraphFont"/>
    <w:rsid w:val="00C2541C"/>
  </w:style>
  <w:style w:type="character" w:customStyle="1" w:styleId="crayon-r">
    <w:name w:val="crayon-r"/>
    <w:basedOn w:val="DefaultParagraphFont"/>
    <w:rsid w:val="00C2541C"/>
  </w:style>
  <w:style w:type="character" w:customStyle="1" w:styleId="CommentTextChar">
    <w:name w:val="Comment Text Char"/>
    <w:basedOn w:val="DefaultParagraphFont"/>
    <w:link w:val="CommentText"/>
    <w:uiPriority w:val="99"/>
    <w:semiHidden/>
    <w:rsid w:val="00C2541C"/>
    <w:rPr>
      <w:rFonts w:ascii="Verdana" w:hAnsi="Verdana"/>
      <w:color w:val="000000" w:themeColor="text1"/>
    </w:rPr>
  </w:style>
  <w:style w:type="paragraph" w:styleId="CommentText">
    <w:name w:val="annotation text"/>
    <w:basedOn w:val="Normal"/>
    <w:link w:val="CommentTextChar"/>
    <w:uiPriority w:val="99"/>
    <w:semiHidden/>
    <w:unhideWhenUsed/>
    <w:rsid w:val="00C2541C"/>
    <w:pPr>
      <w:spacing w:line="240" w:lineRule="auto"/>
    </w:pPr>
    <w:rPr>
      <w:rFonts w:ascii="Verdana" w:hAnsi="Verdana"/>
    </w:rPr>
  </w:style>
  <w:style w:type="character" w:customStyle="1" w:styleId="CommentTextChar1">
    <w:name w:val="Comment Text Char1"/>
    <w:basedOn w:val="DefaultParagraphFont"/>
    <w:uiPriority w:val="99"/>
    <w:semiHidden/>
    <w:rsid w:val="00C2541C"/>
    <w:rPr>
      <w:rFonts w:ascii="Rockwell" w:hAnsi="Rockwell"/>
      <w:color w:val="000000" w:themeColor="text1"/>
    </w:rPr>
  </w:style>
  <w:style w:type="character" w:customStyle="1" w:styleId="CommentSubjectChar">
    <w:name w:val="Comment Subject Char"/>
    <w:basedOn w:val="CommentTextChar"/>
    <w:link w:val="CommentSubject"/>
    <w:uiPriority w:val="99"/>
    <w:semiHidden/>
    <w:rsid w:val="00C2541C"/>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C2541C"/>
    <w:rPr>
      <w:b/>
      <w:bCs/>
    </w:rPr>
  </w:style>
  <w:style w:type="character" w:customStyle="1" w:styleId="CommentSubjectChar1">
    <w:name w:val="Comment Subject Char1"/>
    <w:basedOn w:val="CommentTextChar1"/>
    <w:uiPriority w:val="99"/>
    <w:semiHidden/>
    <w:rsid w:val="00C2541C"/>
    <w:rPr>
      <w:rFonts w:ascii="Rockwell" w:hAnsi="Rockwell"/>
      <w:b/>
      <w:bCs/>
      <w:color w:val="000000" w:themeColor="text1"/>
    </w:rPr>
  </w:style>
  <w:style w:type="character" w:customStyle="1" w:styleId="atn">
    <w:name w:val="atn"/>
    <w:basedOn w:val="DefaultParagraphFont"/>
    <w:rsid w:val="00C2541C"/>
  </w:style>
  <w:style w:type="character" w:customStyle="1" w:styleId="atv">
    <w:name w:val="atv"/>
    <w:basedOn w:val="DefaultParagraphFont"/>
    <w:rsid w:val="00C2541C"/>
  </w:style>
  <w:style w:type="paragraph" w:styleId="Caption">
    <w:name w:val="caption"/>
    <w:basedOn w:val="Normal"/>
    <w:next w:val="Normal"/>
    <w:uiPriority w:val="35"/>
    <w:unhideWhenUsed/>
    <w:qFormat/>
    <w:rsid w:val="00C2541C"/>
    <w:pPr>
      <w:spacing w:line="240" w:lineRule="auto"/>
    </w:pPr>
    <w:rPr>
      <w:i/>
      <w:iCs/>
      <w:color w:val="4C483D" w:themeColor="text2"/>
      <w:sz w:val="18"/>
      <w:szCs w:val="18"/>
    </w:rPr>
  </w:style>
  <w:style w:type="character" w:customStyle="1" w:styleId="block">
    <w:name w:val="block"/>
    <w:basedOn w:val="DefaultParagraphFont"/>
    <w:rsid w:val="00C2541C"/>
  </w:style>
  <w:style w:type="character" w:customStyle="1" w:styleId="code">
    <w:name w:val="code"/>
    <w:basedOn w:val="DefaultParagraphFont"/>
    <w:rsid w:val="00C2541C"/>
  </w:style>
  <w:style w:type="character" w:customStyle="1" w:styleId="tooltip">
    <w:name w:val="tooltip"/>
    <w:basedOn w:val="DefaultParagraphFont"/>
    <w:rsid w:val="00C2541C"/>
  </w:style>
  <w:style w:type="character" w:customStyle="1" w:styleId="note">
    <w:name w:val="note"/>
    <w:basedOn w:val="DefaultParagraphFont"/>
    <w:rsid w:val="00C2541C"/>
  </w:style>
  <w:style w:type="character" w:customStyle="1" w:styleId="ansidef">
    <w:name w:val="ansidef"/>
    <w:basedOn w:val="DefaultParagraphFont"/>
    <w:rsid w:val="00C2541C"/>
  </w:style>
  <w:style w:type="character" w:customStyle="1" w:styleId="ansi9">
    <w:name w:val="ansi9"/>
    <w:basedOn w:val="DefaultParagraphFont"/>
    <w:rsid w:val="00C2541C"/>
  </w:style>
  <w:style w:type="character" w:customStyle="1" w:styleId="UnresolvedMention11">
    <w:name w:val="Unresolved Mention11"/>
    <w:basedOn w:val="DefaultParagraphFont"/>
    <w:uiPriority w:val="99"/>
    <w:semiHidden/>
    <w:unhideWhenUsed/>
    <w:rsid w:val="00C2541C"/>
    <w:rPr>
      <w:color w:val="808080"/>
      <w:shd w:val="clear" w:color="auto" w:fill="E6E6E6"/>
    </w:rPr>
  </w:style>
  <w:style w:type="paragraph" w:customStyle="1" w:styleId="center">
    <w:name w:val="center"/>
    <w:basedOn w:val="Normal"/>
    <w:rsid w:val="00C2541C"/>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mjxassistivemathml">
    <w:name w:val="mjx_assistive_mathml"/>
    <w:basedOn w:val="DefaultParagraphFont"/>
    <w:rsid w:val="00C2541C"/>
  </w:style>
  <w:style w:type="paragraph" w:customStyle="1" w:styleId="Default">
    <w:name w:val="Default"/>
    <w:rsid w:val="00C2541C"/>
    <w:pPr>
      <w:autoSpaceDE w:val="0"/>
      <w:autoSpaceDN w:val="0"/>
      <w:adjustRightInd w:val="0"/>
      <w:spacing w:after="0" w:line="240" w:lineRule="auto"/>
    </w:pPr>
    <w:rPr>
      <w:rFonts w:ascii="Courier New" w:hAnsi="Courier New" w:cs="Courier New"/>
      <w:color w:val="000000"/>
      <w:sz w:val="24"/>
      <w:szCs w:val="24"/>
    </w:rPr>
  </w:style>
  <w:style w:type="character" w:customStyle="1" w:styleId="UnresolvedMention2">
    <w:name w:val="Unresolved Mention2"/>
    <w:basedOn w:val="DefaultParagraphFont"/>
    <w:uiPriority w:val="99"/>
    <w:semiHidden/>
    <w:unhideWhenUsed/>
    <w:rsid w:val="00C2541C"/>
    <w:rPr>
      <w:color w:val="808080"/>
      <w:shd w:val="clear" w:color="auto" w:fill="E6E6E6"/>
    </w:rPr>
  </w:style>
  <w:style w:type="character" w:customStyle="1" w:styleId="cm-keyword">
    <w:name w:val="cm-keyword"/>
    <w:basedOn w:val="DefaultParagraphFont"/>
    <w:rsid w:val="00C2541C"/>
  </w:style>
  <w:style w:type="character" w:customStyle="1" w:styleId="cm-variable">
    <w:name w:val="cm-variable"/>
    <w:basedOn w:val="DefaultParagraphFont"/>
    <w:rsid w:val="00C2541C"/>
  </w:style>
  <w:style w:type="character" w:customStyle="1" w:styleId="cm-operator">
    <w:name w:val="cm-operator"/>
    <w:basedOn w:val="DefaultParagraphFont"/>
    <w:rsid w:val="00C2541C"/>
  </w:style>
  <w:style w:type="character" w:customStyle="1" w:styleId="crayon-cn">
    <w:name w:val="crayon-cn"/>
    <w:basedOn w:val="DefaultParagraphFont"/>
    <w:rsid w:val="00C2541C"/>
  </w:style>
  <w:style w:type="character" w:customStyle="1" w:styleId="crayon-c">
    <w:name w:val="crayon-c"/>
    <w:basedOn w:val="DefaultParagraphFont"/>
    <w:rsid w:val="00C2541C"/>
  </w:style>
  <w:style w:type="character" w:customStyle="1" w:styleId="cm-comment">
    <w:name w:val="cm-comment"/>
    <w:basedOn w:val="DefaultParagraphFont"/>
    <w:rsid w:val="00C2541C"/>
  </w:style>
  <w:style w:type="character" w:customStyle="1" w:styleId="cm-number">
    <w:name w:val="cm-number"/>
    <w:basedOn w:val="DefaultParagraphFont"/>
    <w:rsid w:val="00C2541C"/>
  </w:style>
  <w:style w:type="character" w:customStyle="1" w:styleId="cm-type">
    <w:name w:val="cm-type"/>
    <w:basedOn w:val="DefaultParagraphFont"/>
    <w:rsid w:val="00C2541C"/>
  </w:style>
  <w:style w:type="character" w:customStyle="1" w:styleId="UnresolvedMention3">
    <w:name w:val="Unresolved Mention3"/>
    <w:basedOn w:val="DefaultParagraphFont"/>
    <w:uiPriority w:val="99"/>
    <w:semiHidden/>
    <w:unhideWhenUsed/>
    <w:rsid w:val="00310969"/>
    <w:rPr>
      <w:color w:val="808080"/>
      <w:shd w:val="clear" w:color="auto" w:fill="E6E6E6"/>
    </w:rPr>
  </w:style>
  <w:style w:type="character" w:customStyle="1" w:styleId="hljs-string">
    <w:name w:val="hljs-string"/>
    <w:basedOn w:val="DefaultParagraphFont"/>
    <w:rsid w:val="001C7745"/>
  </w:style>
  <w:style w:type="character" w:customStyle="1" w:styleId="hljs-number">
    <w:name w:val="hljs-number"/>
    <w:basedOn w:val="DefaultParagraphFont"/>
    <w:rsid w:val="001C7745"/>
  </w:style>
  <w:style w:type="character" w:styleId="UnresolvedMention">
    <w:name w:val="Unresolved Mention"/>
    <w:basedOn w:val="DefaultParagraphFont"/>
    <w:uiPriority w:val="99"/>
    <w:semiHidden/>
    <w:unhideWhenUsed/>
    <w:rsid w:val="00002834"/>
    <w:rPr>
      <w:color w:val="605E5C"/>
      <w:shd w:val="clear" w:color="auto" w:fill="E1DFDD"/>
    </w:rPr>
  </w:style>
  <w:style w:type="character" w:customStyle="1" w:styleId="pre">
    <w:name w:val="pre"/>
    <w:basedOn w:val="DefaultParagraphFont"/>
    <w:rsid w:val="0022120F"/>
  </w:style>
  <w:style w:type="character" w:customStyle="1" w:styleId="co3">
    <w:name w:val="co3"/>
    <w:basedOn w:val="DefaultParagraphFont"/>
    <w:rsid w:val="008D1626"/>
  </w:style>
  <w:style w:type="character" w:customStyle="1" w:styleId="sy2">
    <w:name w:val="sy2"/>
    <w:basedOn w:val="DefaultParagraphFont"/>
    <w:rsid w:val="008D1626"/>
  </w:style>
  <w:style w:type="character" w:customStyle="1" w:styleId="st0">
    <w:name w:val="st0"/>
    <w:basedOn w:val="DefaultParagraphFont"/>
    <w:rsid w:val="008D1626"/>
  </w:style>
  <w:style w:type="character" w:customStyle="1" w:styleId="co4">
    <w:name w:val="co4"/>
    <w:basedOn w:val="DefaultParagraphFont"/>
    <w:rsid w:val="008D1626"/>
  </w:style>
  <w:style w:type="character" w:customStyle="1" w:styleId="hljs-attr">
    <w:name w:val="hljs-attr"/>
    <w:basedOn w:val="DefaultParagraphFont"/>
    <w:rsid w:val="00697146"/>
  </w:style>
  <w:style w:type="paragraph" w:customStyle="1" w:styleId="alt">
    <w:name w:val="alt"/>
    <w:basedOn w:val="Normal"/>
    <w:rsid w:val="000D5B2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6083">
      <w:bodyDiv w:val="1"/>
      <w:marLeft w:val="0"/>
      <w:marRight w:val="0"/>
      <w:marTop w:val="0"/>
      <w:marBottom w:val="0"/>
      <w:divBdr>
        <w:top w:val="none" w:sz="0" w:space="0" w:color="auto"/>
        <w:left w:val="none" w:sz="0" w:space="0" w:color="auto"/>
        <w:bottom w:val="none" w:sz="0" w:space="0" w:color="auto"/>
        <w:right w:val="none" w:sz="0" w:space="0" w:color="auto"/>
      </w:divBdr>
    </w:div>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7299808">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10616876">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8161186">
      <w:bodyDiv w:val="1"/>
      <w:marLeft w:val="0"/>
      <w:marRight w:val="0"/>
      <w:marTop w:val="0"/>
      <w:marBottom w:val="0"/>
      <w:divBdr>
        <w:top w:val="none" w:sz="0" w:space="0" w:color="auto"/>
        <w:left w:val="none" w:sz="0" w:space="0" w:color="auto"/>
        <w:bottom w:val="none" w:sz="0" w:space="0" w:color="auto"/>
        <w:right w:val="none" w:sz="0" w:space="0" w:color="auto"/>
      </w:divBdr>
    </w:div>
    <w:div w:id="19403381">
      <w:bodyDiv w:val="1"/>
      <w:marLeft w:val="0"/>
      <w:marRight w:val="0"/>
      <w:marTop w:val="0"/>
      <w:marBottom w:val="0"/>
      <w:divBdr>
        <w:top w:val="none" w:sz="0" w:space="0" w:color="auto"/>
        <w:left w:val="none" w:sz="0" w:space="0" w:color="auto"/>
        <w:bottom w:val="none" w:sz="0" w:space="0" w:color="auto"/>
        <w:right w:val="none" w:sz="0" w:space="0" w:color="auto"/>
      </w:divBdr>
      <w:divsChild>
        <w:div w:id="2015642404">
          <w:marLeft w:val="0"/>
          <w:marRight w:val="0"/>
          <w:marTop w:val="0"/>
          <w:marBottom w:val="0"/>
          <w:divBdr>
            <w:top w:val="none" w:sz="0" w:space="0" w:color="auto"/>
            <w:left w:val="none" w:sz="0" w:space="0" w:color="auto"/>
            <w:bottom w:val="none" w:sz="0" w:space="0" w:color="auto"/>
            <w:right w:val="none" w:sz="0" w:space="0" w:color="auto"/>
          </w:divBdr>
          <w:divsChild>
            <w:div w:id="765005574">
              <w:marLeft w:val="0"/>
              <w:marRight w:val="0"/>
              <w:marTop w:val="0"/>
              <w:marBottom w:val="0"/>
              <w:divBdr>
                <w:top w:val="none" w:sz="0" w:space="0" w:color="auto"/>
                <w:left w:val="none" w:sz="0" w:space="0" w:color="auto"/>
                <w:bottom w:val="none" w:sz="0" w:space="0" w:color="auto"/>
                <w:right w:val="none" w:sz="0" w:space="0" w:color="auto"/>
              </w:divBdr>
              <w:divsChild>
                <w:div w:id="1642148528">
                  <w:marLeft w:val="0"/>
                  <w:marRight w:val="0"/>
                  <w:marTop w:val="0"/>
                  <w:marBottom w:val="0"/>
                  <w:divBdr>
                    <w:top w:val="none" w:sz="0" w:space="0" w:color="auto"/>
                    <w:left w:val="none" w:sz="0" w:space="0" w:color="auto"/>
                    <w:bottom w:val="none" w:sz="0" w:space="0" w:color="auto"/>
                    <w:right w:val="none" w:sz="0" w:space="0" w:color="auto"/>
                  </w:divBdr>
                  <w:divsChild>
                    <w:div w:id="1480882237">
                      <w:marLeft w:val="0"/>
                      <w:marRight w:val="0"/>
                      <w:marTop w:val="0"/>
                      <w:marBottom w:val="0"/>
                      <w:divBdr>
                        <w:top w:val="none" w:sz="0" w:space="0" w:color="auto"/>
                        <w:left w:val="none" w:sz="0" w:space="0" w:color="auto"/>
                        <w:bottom w:val="none" w:sz="0" w:space="0" w:color="auto"/>
                        <w:right w:val="none" w:sz="0" w:space="0" w:color="auto"/>
                      </w:divBdr>
                      <w:divsChild>
                        <w:div w:id="1104304356">
                          <w:marLeft w:val="0"/>
                          <w:marRight w:val="0"/>
                          <w:marTop w:val="0"/>
                          <w:marBottom w:val="0"/>
                          <w:divBdr>
                            <w:top w:val="none" w:sz="0" w:space="0" w:color="auto"/>
                            <w:left w:val="none" w:sz="0" w:space="0" w:color="auto"/>
                            <w:bottom w:val="none" w:sz="0" w:space="0" w:color="auto"/>
                            <w:right w:val="none" w:sz="0" w:space="0" w:color="auto"/>
                          </w:divBdr>
                          <w:divsChild>
                            <w:div w:id="531721976">
                              <w:marLeft w:val="0"/>
                              <w:marRight w:val="0"/>
                              <w:marTop w:val="0"/>
                              <w:marBottom w:val="0"/>
                              <w:divBdr>
                                <w:top w:val="none" w:sz="0" w:space="0" w:color="auto"/>
                                <w:left w:val="none" w:sz="0" w:space="0" w:color="auto"/>
                                <w:bottom w:val="none" w:sz="0" w:space="0" w:color="auto"/>
                                <w:right w:val="none" w:sz="0" w:space="0" w:color="auto"/>
                              </w:divBdr>
                              <w:divsChild>
                                <w:div w:id="219751114">
                                  <w:marLeft w:val="0"/>
                                  <w:marRight w:val="0"/>
                                  <w:marTop w:val="0"/>
                                  <w:marBottom w:val="0"/>
                                  <w:divBdr>
                                    <w:top w:val="none" w:sz="0" w:space="0" w:color="auto"/>
                                    <w:left w:val="none" w:sz="0" w:space="0" w:color="auto"/>
                                    <w:bottom w:val="none" w:sz="0" w:space="0" w:color="auto"/>
                                    <w:right w:val="none" w:sz="0" w:space="0" w:color="auto"/>
                                  </w:divBdr>
                                  <w:divsChild>
                                    <w:div w:id="751006898">
                                      <w:marLeft w:val="0"/>
                                      <w:marRight w:val="0"/>
                                      <w:marTop w:val="0"/>
                                      <w:marBottom w:val="0"/>
                                      <w:divBdr>
                                        <w:top w:val="none" w:sz="0" w:space="0" w:color="auto"/>
                                        <w:left w:val="none" w:sz="0" w:space="0" w:color="auto"/>
                                        <w:bottom w:val="none" w:sz="0" w:space="0" w:color="auto"/>
                                        <w:right w:val="none" w:sz="0" w:space="0" w:color="auto"/>
                                      </w:divBdr>
                                      <w:divsChild>
                                        <w:div w:id="207646321">
                                          <w:marLeft w:val="0"/>
                                          <w:marRight w:val="0"/>
                                          <w:marTop w:val="0"/>
                                          <w:marBottom w:val="0"/>
                                          <w:divBdr>
                                            <w:top w:val="none" w:sz="0" w:space="0" w:color="auto"/>
                                            <w:left w:val="none" w:sz="0" w:space="0" w:color="auto"/>
                                            <w:bottom w:val="none" w:sz="0" w:space="0" w:color="auto"/>
                                            <w:right w:val="none" w:sz="0" w:space="0" w:color="auto"/>
                                          </w:divBdr>
                                          <w:divsChild>
                                            <w:div w:id="88572047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04711">
      <w:bodyDiv w:val="1"/>
      <w:marLeft w:val="0"/>
      <w:marRight w:val="0"/>
      <w:marTop w:val="0"/>
      <w:marBottom w:val="0"/>
      <w:divBdr>
        <w:top w:val="none" w:sz="0" w:space="0" w:color="auto"/>
        <w:left w:val="none" w:sz="0" w:space="0" w:color="auto"/>
        <w:bottom w:val="none" w:sz="0" w:space="0" w:color="auto"/>
        <w:right w:val="none" w:sz="0" w:space="0" w:color="auto"/>
      </w:divBdr>
    </w:div>
    <w:div w:id="21787231">
      <w:bodyDiv w:val="1"/>
      <w:marLeft w:val="0"/>
      <w:marRight w:val="0"/>
      <w:marTop w:val="0"/>
      <w:marBottom w:val="0"/>
      <w:divBdr>
        <w:top w:val="none" w:sz="0" w:space="0" w:color="auto"/>
        <w:left w:val="none" w:sz="0" w:space="0" w:color="auto"/>
        <w:bottom w:val="none" w:sz="0" w:space="0" w:color="auto"/>
        <w:right w:val="none" w:sz="0" w:space="0" w:color="auto"/>
      </w:divBdr>
      <w:divsChild>
        <w:div w:id="992947825">
          <w:marLeft w:val="0"/>
          <w:marRight w:val="0"/>
          <w:marTop w:val="0"/>
          <w:marBottom w:val="75"/>
          <w:divBdr>
            <w:top w:val="none" w:sz="0" w:space="0" w:color="auto"/>
            <w:left w:val="none" w:sz="0" w:space="0" w:color="auto"/>
            <w:bottom w:val="none" w:sz="0" w:space="0" w:color="auto"/>
            <w:right w:val="none" w:sz="0" w:space="0" w:color="auto"/>
          </w:divBdr>
        </w:div>
      </w:divsChild>
    </w:div>
    <w:div w:id="22413825">
      <w:bodyDiv w:val="1"/>
      <w:marLeft w:val="0"/>
      <w:marRight w:val="0"/>
      <w:marTop w:val="0"/>
      <w:marBottom w:val="0"/>
      <w:divBdr>
        <w:top w:val="none" w:sz="0" w:space="0" w:color="auto"/>
        <w:left w:val="none" w:sz="0" w:space="0" w:color="auto"/>
        <w:bottom w:val="none" w:sz="0" w:space="0" w:color="auto"/>
        <w:right w:val="none" w:sz="0" w:space="0" w:color="auto"/>
      </w:divBdr>
    </w:div>
    <w:div w:id="30345031">
      <w:bodyDiv w:val="1"/>
      <w:marLeft w:val="0"/>
      <w:marRight w:val="0"/>
      <w:marTop w:val="0"/>
      <w:marBottom w:val="0"/>
      <w:divBdr>
        <w:top w:val="none" w:sz="0" w:space="0" w:color="auto"/>
        <w:left w:val="none" w:sz="0" w:space="0" w:color="auto"/>
        <w:bottom w:val="none" w:sz="0" w:space="0" w:color="auto"/>
        <w:right w:val="none" w:sz="0" w:space="0" w:color="auto"/>
      </w:divBdr>
    </w:div>
    <w:div w:id="32930654">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5397861">
      <w:bodyDiv w:val="1"/>
      <w:marLeft w:val="0"/>
      <w:marRight w:val="0"/>
      <w:marTop w:val="0"/>
      <w:marBottom w:val="0"/>
      <w:divBdr>
        <w:top w:val="none" w:sz="0" w:space="0" w:color="auto"/>
        <w:left w:val="none" w:sz="0" w:space="0" w:color="auto"/>
        <w:bottom w:val="none" w:sz="0" w:space="0" w:color="auto"/>
        <w:right w:val="none" w:sz="0" w:space="0" w:color="auto"/>
      </w:divBdr>
    </w:div>
    <w:div w:id="35929230">
      <w:bodyDiv w:val="1"/>
      <w:marLeft w:val="0"/>
      <w:marRight w:val="0"/>
      <w:marTop w:val="0"/>
      <w:marBottom w:val="0"/>
      <w:divBdr>
        <w:top w:val="none" w:sz="0" w:space="0" w:color="auto"/>
        <w:left w:val="none" w:sz="0" w:space="0" w:color="auto"/>
        <w:bottom w:val="none" w:sz="0" w:space="0" w:color="auto"/>
        <w:right w:val="none" w:sz="0" w:space="0" w:color="auto"/>
      </w:divBdr>
    </w:div>
    <w:div w:id="36053012">
      <w:bodyDiv w:val="1"/>
      <w:marLeft w:val="0"/>
      <w:marRight w:val="0"/>
      <w:marTop w:val="0"/>
      <w:marBottom w:val="0"/>
      <w:divBdr>
        <w:top w:val="none" w:sz="0" w:space="0" w:color="auto"/>
        <w:left w:val="none" w:sz="0" w:space="0" w:color="auto"/>
        <w:bottom w:val="none" w:sz="0" w:space="0" w:color="auto"/>
        <w:right w:val="none" w:sz="0" w:space="0" w:color="auto"/>
      </w:divBdr>
    </w:div>
    <w:div w:id="38557319">
      <w:bodyDiv w:val="1"/>
      <w:marLeft w:val="0"/>
      <w:marRight w:val="0"/>
      <w:marTop w:val="0"/>
      <w:marBottom w:val="0"/>
      <w:divBdr>
        <w:top w:val="none" w:sz="0" w:space="0" w:color="auto"/>
        <w:left w:val="none" w:sz="0" w:space="0" w:color="auto"/>
        <w:bottom w:val="none" w:sz="0" w:space="0" w:color="auto"/>
        <w:right w:val="none" w:sz="0" w:space="0" w:color="auto"/>
      </w:divBdr>
    </w:div>
    <w:div w:id="41179640">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0158748">
      <w:bodyDiv w:val="1"/>
      <w:marLeft w:val="0"/>
      <w:marRight w:val="0"/>
      <w:marTop w:val="0"/>
      <w:marBottom w:val="0"/>
      <w:divBdr>
        <w:top w:val="none" w:sz="0" w:space="0" w:color="auto"/>
        <w:left w:val="none" w:sz="0" w:space="0" w:color="auto"/>
        <w:bottom w:val="none" w:sz="0" w:space="0" w:color="auto"/>
        <w:right w:val="none" w:sz="0" w:space="0" w:color="auto"/>
      </w:divBdr>
    </w:div>
    <w:div w:id="53893360">
      <w:bodyDiv w:val="1"/>
      <w:marLeft w:val="0"/>
      <w:marRight w:val="0"/>
      <w:marTop w:val="0"/>
      <w:marBottom w:val="0"/>
      <w:divBdr>
        <w:top w:val="none" w:sz="0" w:space="0" w:color="auto"/>
        <w:left w:val="none" w:sz="0" w:space="0" w:color="auto"/>
        <w:bottom w:val="none" w:sz="0" w:space="0" w:color="auto"/>
        <w:right w:val="none" w:sz="0" w:space="0" w:color="auto"/>
      </w:divBdr>
    </w:div>
    <w:div w:id="58596895">
      <w:bodyDiv w:val="1"/>
      <w:marLeft w:val="0"/>
      <w:marRight w:val="0"/>
      <w:marTop w:val="0"/>
      <w:marBottom w:val="0"/>
      <w:divBdr>
        <w:top w:val="none" w:sz="0" w:space="0" w:color="auto"/>
        <w:left w:val="none" w:sz="0" w:space="0" w:color="auto"/>
        <w:bottom w:val="none" w:sz="0" w:space="0" w:color="auto"/>
        <w:right w:val="none" w:sz="0" w:space="0" w:color="auto"/>
      </w:divBdr>
    </w:div>
    <w:div w:id="63649007">
      <w:bodyDiv w:val="1"/>
      <w:marLeft w:val="0"/>
      <w:marRight w:val="0"/>
      <w:marTop w:val="0"/>
      <w:marBottom w:val="0"/>
      <w:divBdr>
        <w:top w:val="none" w:sz="0" w:space="0" w:color="auto"/>
        <w:left w:val="none" w:sz="0" w:space="0" w:color="auto"/>
        <w:bottom w:val="none" w:sz="0" w:space="0" w:color="auto"/>
        <w:right w:val="none" w:sz="0" w:space="0" w:color="auto"/>
      </w:divBdr>
    </w:div>
    <w:div w:id="67923765">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7413538">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3324270">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0805562">
      <w:bodyDiv w:val="1"/>
      <w:marLeft w:val="0"/>
      <w:marRight w:val="0"/>
      <w:marTop w:val="0"/>
      <w:marBottom w:val="0"/>
      <w:divBdr>
        <w:top w:val="none" w:sz="0" w:space="0" w:color="auto"/>
        <w:left w:val="none" w:sz="0" w:space="0" w:color="auto"/>
        <w:bottom w:val="none" w:sz="0" w:space="0" w:color="auto"/>
        <w:right w:val="none" w:sz="0" w:space="0" w:color="auto"/>
      </w:divBdr>
    </w:div>
    <w:div w:id="101993344">
      <w:bodyDiv w:val="1"/>
      <w:marLeft w:val="0"/>
      <w:marRight w:val="0"/>
      <w:marTop w:val="0"/>
      <w:marBottom w:val="0"/>
      <w:divBdr>
        <w:top w:val="none" w:sz="0" w:space="0" w:color="auto"/>
        <w:left w:val="none" w:sz="0" w:space="0" w:color="auto"/>
        <w:bottom w:val="none" w:sz="0" w:space="0" w:color="auto"/>
        <w:right w:val="none" w:sz="0" w:space="0" w:color="auto"/>
      </w:divBdr>
    </w:div>
    <w:div w:id="107940273">
      <w:bodyDiv w:val="1"/>
      <w:marLeft w:val="0"/>
      <w:marRight w:val="0"/>
      <w:marTop w:val="0"/>
      <w:marBottom w:val="0"/>
      <w:divBdr>
        <w:top w:val="none" w:sz="0" w:space="0" w:color="auto"/>
        <w:left w:val="none" w:sz="0" w:space="0" w:color="auto"/>
        <w:bottom w:val="none" w:sz="0" w:space="0" w:color="auto"/>
        <w:right w:val="none" w:sz="0" w:space="0" w:color="auto"/>
      </w:divBdr>
    </w:div>
    <w:div w:id="109011421">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207929">
      <w:bodyDiv w:val="1"/>
      <w:marLeft w:val="0"/>
      <w:marRight w:val="0"/>
      <w:marTop w:val="0"/>
      <w:marBottom w:val="0"/>
      <w:divBdr>
        <w:top w:val="none" w:sz="0" w:space="0" w:color="auto"/>
        <w:left w:val="none" w:sz="0" w:space="0" w:color="auto"/>
        <w:bottom w:val="none" w:sz="0" w:space="0" w:color="auto"/>
        <w:right w:val="none" w:sz="0" w:space="0" w:color="auto"/>
      </w:divBdr>
      <w:divsChild>
        <w:div w:id="1451172026">
          <w:marLeft w:val="0"/>
          <w:marRight w:val="0"/>
          <w:marTop w:val="0"/>
          <w:marBottom w:val="0"/>
          <w:divBdr>
            <w:top w:val="none" w:sz="0" w:space="0" w:color="auto"/>
            <w:left w:val="none" w:sz="0" w:space="0" w:color="auto"/>
            <w:bottom w:val="none" w:sz="0" w:space="0" w:color="auto"/>
            <w:right w:val="none" w:sz="0" w:space="0" w:color="auto"/>
          </w:divBdr>
          <w:divsChild>
            <w:div w:id="1522621142">
              <w:marLeft w:val="0"/>
              <w:marRight w:val="0"/>
              <w:marTop w:val="0"/>
              <w:marBottom w:val="0"/>
              <w:divBdr>
                <w:top w:val="none" w:sz="0" w:space="0" w:color="auto"/>
                <w:left w:val="none" w:sz="0" w:space="0" w:color="auto"/>
                <w:bottom w:val="none" w:sz="0" w:space="0" w:color="auto"/>
                <w:right w:val="none" w:sz="0" w:space="0" w:color="auto"/>
              </w:divBdr>
            </w:div>
          </w:divsChild>
        </w:div>
        <w:div w:id="1750730946">
          <w:marLeft w:val="0"/>
          <w:marRight w:val="0"/>
          <w:marTop w:val="0"/>
          <w:marBottom w:val="0"/>
          <w:divBdr>
            <w:top w:val="none" w:sz="0" w:space="0" w:color="auto"/>
            <w:left w:val="none" w:sz="0" w:space="0" w:color="auto"/>
            <w:bottom w:val="none" w:sz="0" w:space="0" w:color="auto"/>
            <w:right w:val="none" w:sz="0" w:space="0" w:color="auto"/>
          </w:divBdr>
          <w:divsChild>
            <w:div w:id="5387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18925">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16875002">
      <w:bodyDiv w:val="1"/>
      <w:marLeft w:val="0"/>
      <w:marRight w:val="0"/>
      <w:marTop w:val="0"/>
      <w:marBottom w:val="0"/>
      <w:divBdr>
        <w:top w:val="none" w:sz="0" w:space="0" w:color="auto"/>
        <w:left w:val="none" w:sz="0" w:space="0" w:color="auto"/>
        <w:bottom w:val="none" w:sz="0" w:space="0" w:color="auto"/>
        <w:right w:val="none" w:sz="0" w:space="0" w:color="auto"/>
      </w:divBdr>
    </w:div>
    <w:div w:id="122818375">
      <w:bodyDiv w:val="1"/>
      <w:marLeft w:val="0"/>
      <w:marRight w:val="0"/>
      <w:marTop w:val="0"/>
      <w:marBottom w:val="0"/>
      <w:divBdr>
        <w:top w:val="none" w:sz="0" w:space="0" w:color="auto"/>
        <w:left w:val="none" w:sz="0" w:space="0" w:color="auto"/>
        <w:bottom w:val="none" w:sz="0" w:space="0" w:color="auto"/>
        <w:right w:val="none" w:sz="0" w:space="0" w:color="auto"/>
      </w:divBdr>
    </w:div>
    <w:div w:id="123086000">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2842786">
      <w:bodyDiv w:val="1"/>
      <w:marLeft w:val="0"/>
      <w:marRight w:val="0"/>
      <w:marTop w:val="0"/>
      <w:marBottom w:val="0"/>
      <w:divBdr>
        <w:top w:val="none" w:sz="0" w:space="0" w:color="auto"/>
        <w:left w:val="none" w:sz="0" w:space="0" w:color="auto"/>
        <w:bottom w:val="none" w:sz="0" w:space="0" w:color="auto"/>
        <w:right w:val="none" w:sz="0" w:space="0" w:color="auto"/>
      </w:divBdr>
    </w:div>
    <w:div w:id="136069276">
      <w:bodyDiv w:val="1"/>
      <w:marLeft w:val="0"/>
      <w:marRight w:val="0"/>
      <w:marTop w:val="0"/>
      <w:marBottom w:val="0"/>
      <w:divBdr>
        <w:top w:val="none" w:sz="0" w:space="0" w:color="auto"/>
        <w:left w:val="none" w:sz="0" w:space="0" w:color="auto"/>
        <w:bottom w:val="none" w:sz="0" w:space="0" w:color="auto"/>
        <w:right w:val="none" w:sz="0" w:space="0" w:color="auto"/>
      </w:divBdr>
      <w:divsChild>
        <w:div w:id="880288615">
          <w:marLeft w:val="0"/>
          <w:marRight w:val="0"/>
          <w:marTop w:val="0"/>
          <w:marBottom w:val="0"/>
          <w:divBdr>
            <w:top w:val="none" w:sz="0" w:space="0" w:color="auto"/>
            <w:left w:val="none" w:sz="0" w:space="0" w:color="auto"/>
            <w:bottom w:val="none" w:sz="0" w:space="0" w:color="auto"/>
            <w:right w:val="none" w:sz="0" w:space="0" w:color="auto"/>
          </w:divBdr>
          <w:divsChild>
            <w:div w:id="1543790230">
              <w:marLeft w:val="0"/>
              <w:marRight w:val="0"/>
              <w:marTop w:val="0"/>
              <w:marBottom w:val="0"/>
              <w:divBdr>
                <w:top w:val="none" w:sz="0" w:space="0" w:color="auto"/>
                <w:left w:val="none" w:sz="0" w:space="0" w:color="auto"/>
                <w:bottom w:val="none" w:sz="0" w:space="0" w:color="auto"/>
                <w:right w:val="none" w:sz="0" w:space="0" w:color="auto"/>
              </w:divBdr>
            </w:div>
          </w:divsChild>
        </w:div>
        <w:div w:id="1596088123">
          <w:marLeft w:val="0"/>
          <w:marRight w:val="0"/>
          <w:marTop w:val="0"/>
          <w:marBottom w:val="0"/>
          <w:divBdr>
            <w:top w:val="none" w:sz="0" w:space="0" w:color="auto"/>
            <w:left w:val="none" w:sz="0" w:space="0" w:color="auto"/>
            <w:bottom w:val="none" w:sz="0" w:space="0" w:color="auto"/>
            <w:right w:val="none" w:sz="0" w:space="0" w:color="auto"/>
          </w:divBdr>
          <w:divsChild>
            <w:div w:id="113482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7215">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45442976">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2532371">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767085">
      <w:bodyDiv w:val="1"/>
      <w:marLeft w:val="0"/>
      <w:marRight w:val="0"/>
      <w:marTop w:val="0"/>
      <w:marBottom w:val="0"/>
      <w:divBdr>
        <w:top w:val="none" w:sz="0" w:space="0" w:color="auto"/>
        <w:left w:val="none" w:sz="0" w:space="0" w:color="auto"/>
        <w:bottom w:val="none" w:sz="0" w:space="0" w:color="auto"/>
        <w:right w:val="none" w:sz="0" w:space="0" w:color="auto"/>
      </w:divBdr>
    </w:div>
    <w:div w:id="156963423">
      <w:bodyDiv w:val="1"/>
      <w:marLeft w:val="0"/>
      <w:marRight w:val="0"/>
      <w:marTop w:val="0"/>
      <w:marBottom w:val="0"/>
      <w:divBdr>
        <w:top w:val="none" w:sz="0" w:space="0" w:color="auto"/>
        <w:left w:val="none" w:sz="0" w:space="0" w:color="auto"/>
        <w:bottom w:val="none" w:sz="0" w:space="0" w:color="auto"/>
        <w:right w:val="none" w:sz="0" w:space="0" w:color="auto"/>
      </w:divBdr>
    </w:div>
    <w:div w:id="157692609">
      <w:bodyDiv w:val="1"/>
      <w:marLeft w:val="0"/>
      <w:marRight w:val="0"/>
      <w:marTop w:val="0"/>
      <w:marBottom w:val="0"/>
      <w:divBdr>
        <w:top w:val="none" w:sz="0" w:space="0" w:color="auto"/>
        <w:left w:val="none" w:sz="0" w:space="0" w:color="auto"/>
        <w:bottom w:val="none" w:sz="0" w:space="0" w:color="auto"/>
        <w:right w:val="none" w:sz="0" w:space="0" w:color="auto"/>
      </w:divBdr>
    </w:div>
    <w:div w:id="158815415">
      <w:bodyDiv w:val="1"/>
      <w:marLeft w:val="0"/>
      <w:marRight w:val="0"/>
      <w:marTop w:val="0"/>
      <w:marBottom w:val="0"/>
      <w:divBdr>
        <w:top w:val="none" w:sz="0" w:space="0" w:color="auto"/>
        <w:left w:val="none" w:sz="0" w:space="0" w:color="auto"/>
        <w:bottom w:val="none" w:sz="0" w:space="0" w:color="auto"/>
        <w:right w:val="none" w:sz="0" w:space="0" w:color="auto"/>
      </w:divBdr>
    </w:div>
    <w:div w:id="162820494">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2546">
      <w:bodyDiv w:val="1"/>
      <w:marLeft w:val="0"/>
      <w:marRight w:val="0"/>
      <w:marTop w:val="0"/>
      <w:marBottom w:val="0"/>
      <w:divBdr>
        <w:top w:val="none" w:sz="0" w:space="0" w:color="auto"/>
        <w:left w:val="none" w:sz="0" w:space="0" w:color="auto"/>
        <w:bottom w:val="none" w:sz="0" w:space="0" w:color="auto"/>
        <w:right w:val="none" w:sz="0" w:space="0" w:color="auto"/>
      </w:divBdr>
    </w:div>
    <w:div w:id="169569111">
      <w:bodyDiv w:val="1"/>
      <w:marLeft w:val="0"/>
      <w:marRight w:val="0"/>
      <w:marTop w:val="0"/>
      <w:marBottom w:val="0"/>
      <w:divBdr>
        <w:top w:val="none" w:sz="0" w:space="0" w:color="auto"/>
        <w:left w:val="none" w:sz="0" w:space="0" w:color="auto"/>
        <w:bottom w:val="none" w:sz="0" w:space="0" w:color="auto"/>
        <w:right w:val="none" w:sz="0" w:space="0" w:color="auto"/>
      </w:divBdr>
    </w:div>
    <w:div w:id="172770752">
      <w:bodyDiv w:val="1"/>
      <w:marLeft w:val="0"/>
      <w:marRight w:val="0"/>
      <w:marTop w:val="0"/>
      <w:marBottom w:val="0"/>
      <w:divBdr>
        <w:top w:val="none" w:sz="0" w:space="0" w:color="auto"/>
        <w:left w:val="none" w:sz="0" w:space="0" w:color="auto"/>
        <w:bottom w:val="none" w:sz="0" w:space="0" w:color="auto"/>
        <w:right w:val="none" w:sz="0" w:space="0" w:color="auto"/>
      </w:divBdr>
      <w:divsChild>
        <w:div w:id="1794906868">
          <w:marLeft w:val="0"/>
          <w:marRight w:val="0"/>
          <w:marTop w:val="0"/>
          <w:marBottom w:val="0"/>
          <w:divBdr>
            <w:top w:val="none" w:sz="0" w:space="0" w:color="auto"/>
            <w:left w:val="none" w:sz="0" w:space="0" w:color="auto"/>
            <w:bottom w:val="none" w:sz="0" w:space="0" w:color="auto"/>
            <w:right w:val="none" w:sz="0" w:space="0" w:color="auto"/>
          </w:divBdr>
        </w:div>
      </w:divsChild>
    </w:div>
    <w:div w:id="173500983">
      <w:bodyDiv w:val="1"/>
      <w:marLeft w:val="0"/>
      <w:marRight w:val="0"/>
      <w:marTop w:val="0"/>
      <w:marBottom w:val="0"/>
      <w:divBdr>
        <w:top w:val="none" w:sz="0" w:space="0" w:color="auto"/>
        <w:left w:val="none" w:sz="0" w:space="0" w:color="auto"/>
        <w:bottom w:val="none" w:sz="0" w:space="0" w:color="auto"/>
        <w:right w:val="none" w:sz="0" w:space="0" w:color="auto"/>
      </w:divBdr>
    </w:div>
    <w:div w:id="174002960">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436746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0070415">
      <w:bodyDiv w:val="1"/>
      <w:marLeft w:val="0"/>
      <w:marRight w:val="0"/>
      <w:marTop w:val="0"/>
      <w:marBottom w:val="0"/>
      <w:divBdr>
        <w:top w:val="none" w:sz="0" w:space="0" w:color="auto"/>
        <w:left w:val="none" w:sz="0" w:space="0" w:color="auto"/>
        <w:bottom w:val="none" w:sz="0" w:space="0" w:color="auto"/>
        <w:right w:val="none" w:sz="0" w:space="0" w:color="auto"/>
      </w:divBdr>
      <w:divsChild>
        <w:div w:id="1820993652">
          <w:marLeft w:val="-150"/>
          <w:marRight w:val="-150"/>
          <w:marTop w:val="450"/>
          <w:marBottom w:val="0"/>
          <w:divBdr>
            <w:top w:val="single" w:sz="6" w:space="0" w:color="D5DBDB"/>
            <w:left w:val="single" w:sz="24" w:space="0" w:color="D5DBDB"/>
            <w:bottom w:val="single" w:sz="6" w:space="0" w:color="D5DBDB"/>
            <w:right w:val="single" w:sz="24" w:space="0" w:color="D5DBDB"/>
          </w:divBdr>
          <w:divsChild>
            <w:div w:id="1058359674">
              <w:marLeft w:val="0"/>
              <w:marRight w:val="0"/>
              <w:marTop w:val="0"/>
              <w:marBottom w:val="0"/>
              <w:divBdr>
                <w:top w:val="none" w:sz="0" w:space="0" w:color="auto"/>
                <w:left w:val="none" w:sz="0" w:space="0" w:color="auto"/>
                <w:bottom w:val="none" w:sz="0" w:space="0" w:color="auto"/>
                <w:right w:val="none" w:sz="0" w:space="0" w:color="auto"/>
              </w:divBdr>
              <w:divsChild>
                <w:div w:id="1859733470">
                  <w:marLeft w:val="0"/>
                  <w:marRight w:val="0"/>
                  <w:marTop w:val="150"/>
                  <w:marBottom w:val="150"/>
                  <w:divBdr>
                    <w:top w:val="none" w:sz="0" w:space="0" w:color="auto"/>
                    <w:left w:val="none" w:sz="0" w:space="0" w:color="auto"/>
                    <w:bottom w:val="none" w:sz="0" w:space="0" w:color="auto"/>
                    <w:right w:val="none" w:sz="0" w:space="0" w:color="auto"/>
                  </w:divBdr>
                </w:div>
              </w:divsChild>
            </w:div>
            <w:div w:id="676882742">
              <w:marLeft w:val="0"/>
              <w:marRight w:val="0"/>
              <w:marTop w:val="0"/>
              <w:marBottom w:val="0"/>
              <w:divBdr>
                <w:top w:val="none" w:sz="0" w:space="0" w:color="auto"/>
                <w:left w:val="none" w:sz="0" w:space="0" w:color="auto"/>
                <w:bottom w:val="none" w:sz="0" w:space="0" w:color="auto"/>
                <w:right w:val="none" w:sz="0" w:space="0" w:color="auto"/>
              </w:divBdr>
              <w:divsChild>
                <w:div w:id="2127966859">
                  <w:marLeft w:val="0"/>
                  <w:marRight w:val="0"/>
                  <w:marTop w:val="0"/>
                  <w:marBottom w:val="0"/>
                  <w:divBdr>
                    <w:top w:val="none" w:sz="0" w:space="0" w:color="auto"/>
                    <w:left w:val="none" w:sz="0" w:space="0" w:color="auto"/>
                    <w:bottom w:val="none" w:sz="0" w:space="0" w:color="auto"/>
                    <w:right w:val="none" w:sz="0" w:space="0" w:color="auto"/>
                  </w:divBdr>
                  <w:divsChild>
                    <w:div w:id="1552880224">
                      <w:marLeft w:val="0"/>
                      <w:marRight w:val="0"/>
                      <w:marTop w:val="0"/>
                      <w:marBottom w:val="0"/>
                      <w:divBdr>
                        <w:top w:val="none" w:sz="0" w:space="0" w:color="auto"/>
                        <w:left w:val="none" w:sz="0" w:space="0" w:color="auto"/>
                        <w:bottom w:val="none" w:sz="0" w:space="0" w:color="auto"/>
                        <w:right w:val="none" w:sz="0" w:space="0" w:color="auto"/>
                      </w:divBdr>
                      <w:divsChild>
                        <w:div w:id="1914777856">
                          <w:marLeft w:val="0"/>
                          <w:marRight w:val="0"/>
                          <w:marTop w:val="0"/>
                          <w:marBottom w:val="0"/>
                          <w:divBdr>
                            <w:top w:val="none" w:sz="0" w:space="0" w:color="auto"/>
                            <w:left w:val="none" w:sz="0" w:space="0" w:color="auto"/>
                            <w:bottom w:val="none" w:sz="0" w:space="0" w:color="auto"/>
                            <w:right w:val="none" w:sz="0" w:space="0" w:color="auto"/>
                          </w:divBdr>
                          <w:divsChild>
                            <w:div w:id="1537887537">
                              <w:marLeft w:val="0"/>
                              <w:marRight w:val="0"/>
                              <w:marTop w:val="75"/>
                              <w:marBottom w:val="75"/>
                              <w:divBdr>
                                <w:top w:val="none" w:sz="0" w:space="0" w:color="auto"/>
                                <w:left w:val="none" w:sz="0" w:space="0" w:color="auto"/>
                                <w:bottom w:val="none" w:sz="0" w:space="0" w:color="auto"/>
                                <w:right w:val="none" w:sz="0" w:space="0" w:color="auto"/>
                              </w:divBdr>
                            </w:div>
                          </w:divsChild>
                        </w:div>
                        <w:div w:id="1494489676">
                          <w:marLeft w:val="0"/>
                          <w:marRight w:val="0"/>
                          <w:marTop w:val="0"/>
                          <w:marBottom w:val="0"/>
                          <w:divBdr>
                            <w:top w:val="none" w:sz="0" w:space="0" w:color="auto"/>
                            <w:left w:val="none" w:sz="0" w:space="0" w:color="auto"/>
                            <w:bottom w:val="none" w:sz="0" w:space="0" w:color="auto"/>
                            <w:right w:val="none" w:sz="0" w:space="0" w:color="auto"/>
                          </w:divBdr>
                          <w:divsChild>
                            <w:div w:id="163664562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62027371">
          <w:marLeft w:val="-150"/>
          <w:marRight w:val="-150"/>
          <w:marTop w:val="0"/>
          <w:marBottom w:val="0"/>
          <w:divBdr>
            <w:top w:val="single" w:sz="24" w:space="0" w:color="D5DBDB"/>
            <w:left w:val="single" w:sz="24" w:space="0" w:color="D5DBDB"/>
            <w:bottom w:val="single" w:sz="6" w:space="0" w:color="D5DBDB"/>
            <w:right w:val="single" w:sz="24" w:space="0" w:color="D5DBDB"/>
          </w:divBdr>
          <w:divsChild>
            <w:div w:id="2094931842">
              <w:marLeft w:val="0"/>
              <w:marRight w:val="0"/>
              <w:marTop w:val="0"/>
              <w:marBottom w:val="0"/>
              <w:divBdr>
                <w:top w:val="none" w:sz="0" w:space="0" w:color="auto"/>
                <w:left w:val="none" w:sz="0" w:space="0" w:color="auto"/>
                <w:bottom w:val="none" w:sz="0" w:space="0" w:color="auto"/>
                <w:right w:val="none" w:sz="0" w:space="0" w:color="auto"/>
              </w:divBdr>
            </w:div>
            <w:div w:id="1663926057">
              <w:marLeft w:val="0"/>
              <w:marRight w:val="0"/>
              <w:marTop w:val="0"/>
              <w:marBottom w:val="0"/>
              <w:divBdr>
                <w:top w:val="none" w:sz="0" w:space="0" w:color="auto"/>
                <w:left w:val="none" w:sz="0" w:space="0" w:color="auto"/>
                <w:bottom w:val="none" w:sz="0" w:space="0" w:color="auto"/>
                <w:right w:val="none" w:sz="0" w:space="0" w:color="auto"/>
              </w:divBdr>
              <w:divsChild>
                <w:div w:id="734594958">
                  <w:marLeft w:val="0"/>
                  <w:marRight w:val="0"/>
                  <w:marTop w:val="0"/>
                  <w:marBottom w:val="0"/>
                  <w:divBdr>
                    <w:top w:val="single" w:sz="24" w:space="0" w:color="D5DBDB"/>
                    <w:left w:val="single" w:sz="24" w:space="0" w:color="D5DBDB"/>
                    <w:bottom w:val="single" w:sz="6" w:space="0" w:color="D5DBDB"/>
                    <w:right w:val="single" w:sz="24" w:space="0" w:color="D5DBDB"/>
                  </w:divBdr>
                  <w:divsChild>
                    <w:div w:id="1371761809">
                      <w:marLeft w:val="0"/>
                      <w:marRight w:val="0"/>
                      <w:marTop w:val="0"/>
                      <w:marBottom w:val="0"/>
                      <w:divBdr>
                        <w:top w:val="none" w:sz="0" w:space="0" w:color="auto"/>
                        <w:left w:val="none" w:sz="0" w:space="0" w:color="auto"/>
                        <w:bottom w:val="none" w:sz="0" w:space="0" w:color="auto"/>
                        <w:right w:val="none" w:sz="0" w:space="0" w:color="auto"/>
                      </w:divBdr>
                      <w:divsChild>
                        <w:div w:id="1602570471">
                          <w:marLeft w:val="0"/>
                          <w:marRight w:val="0"/>
                          <w:marTop w:val="0"/>
                          <w:marBottom w:val="0"/>
                          <w:divBdr>
                            <w:top w:val="none" w:sz="0" w:space="0" w:color="auto"/>
                            <w:left w:val="none" w:sz="0" w:space="0" w:color="auto"/>
                            <w:bottom w:val="none" w:sz="0" w:space="0" w:color="auto"/>
                            <w:right w:val="none" w:sz="0" w:space="0" w:color="auto"/>
                          </w:divBdr>
                          <w:divsChild>
                            <w:div w:id="1419251569">
                              <w:marLeft w:val="0"/>
                              <w:marRight w:val="0"/>
                              <w:marTop w:val="75"/>
                              <w:marBottom w:val="75"/>
                              <w:divBdr>
                                <w:top w:val="none" w:sz="0" w:space="0" w:color="auto"/>
                                <w:left w:val="none" w:sz="0" w:space="0" w:color="auto"/>
                                <w:bottom w:val="none" w:sz="0" w:space="0" w:color="auto"/>
                                <w:right w:val="none" w:sz="0" w:space="0" w:color="auto"/>
                              </w:divBdr>
                            </w:div>
                          </w:divsChild>
                        </w:div>
                        <w:div w:id="2051563665">
                          <w:marLeft w:val="0"/>
                          <w:marRight w:val="0"/>
                          <w:marTop w:val="0"/>
                          <w:marBottom w:val="0"/>
                          <w:divBdr>
                            <w:top w:val="none" w:sz="0" w:space="0" w:color="auto"/>
                            <w:left w:val="none" w:sz="0" w:space="0" w:color="auto"/>
                            <w:bottom w:val="none" w:sz="0" w:space="0" w:color="auto"/>
                            <w:right w:val="none" w:sz="0" w:space="0" w:color="auto"/>
                          </w:divBdr>
                          <w:divsChild>
                            <w:div w:id="2104186272">
                              <w:marLeft w:val="0"/>
                              <w:marRight w:val="0"/>
                              <w:marTop w:val="75"/>
                              <w:marBottom w:val="75"/>
                              <w:divBdr>
                                <w:top w:val="none" w:sz="0" w:space="0" w:color="auto"/>
                                <w:left w:val="none" w:sz="0" w:space="0" w:color="auto"/>
                                <w:bottom w:val="none" w:sz="0" w:space="0" w:color="auto"/>
                                <w:right w:val="none" w:sz="0" w:space="0" w:color="auto"/>
                              </w:divBdr>
                              <w:divsChild>
                                <w:div w:id="137064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597186">
                  <w:marLeft w:val="0"/>
                  <w:marRight w:val="0"/>
                  <w:marTop w:val="0"/>
                  <w:marBottom w:val="0"/>
                  <w:divBdr>
                    <w:top w:val="single" w:sz="24" w:space="0" w:color="D5DBDB"/>
                    <w:left w:val="single" w:sz="24" w:space="0" w:color="D5DBDB"/>
                    <w:bottom w:val="single" w:sz="6" w:space="0" w:color="D5DBDB"/>
                    <w:right w:val="single" w:sz="24" w:space="0" w:color="D5DBDB"/>
                  </w:divBdr>
                  <w:divsChild>
                    <w:div w:id="354622265">
                      <w:marLeft w:val="0"/>
                      <w:marRight w:val="0"/>
                      <w:marTop w:val="0"/>
                      <w:marBottom w:val="0"/>
                      <w:divBdr>
                        <w:top w:val="none" w:sz="0" w:space="0" w:color="auto"/>
                        <w:left w:val="none" w:sz="0" w:space="0" w:color="auto"/>
                        <w:bottom w:val="none" w:sz="0" w:space="0" w:color="auto"/>
                        <w:right w:val="none" w:sz="0" w:space="0" w:color="auto"/>
                      </w:divBdr>
                      <w:divsChild>
                        <w:div w:id="1401446827">
                          <w:marLeft w:val="0"/>
                          <w:marRight w:val="0"/>
                          <w:marTop w:val="0"/>
                          <w:marBottom w:val="0"/>
                          <w:divBdr>
                            <w:top w:val="none" w:sz="0" w:space="0" w:color="auto"/>
                            <w:left w:val="none" w:sz="0" w:space="0" w:color="auto"/>
                            <w:bottom w:val="none" w:sz="0" w:space="0" w:color="auto"/>
                            <w:right w:val="none" w:sz="0" w:space="0" w:color="auto"/>
                          </w:divBdr>
                          <w:divsChild>
                            <w:div w:id="1618608424">
                              <w:marLeft w:val="0"/>
                              <w:marRight w:val="0"/>
                              <w:marTop w:val="75"/>
                              <w:marBottom w:val="75"/>
                              <w:divBdr>
                                <w:top w:val="none" w:sz="0" w:space="0" w:color="auto"/>
                                <w:left w:val="none" w:sz="0" w:space="0" w:color="auto"/>
                                <w:bottom w:val="none" w:sz="0" w:space="0" w:color="auto"/>
                                <w:right w:val="none" w:sz="0" w:space="0" w:color="auto"/>
                              </w:divBdr>
                            </w:div>
                          </w:divsChild>
                        </w:div>
                        <w:div w:id="87314665">
                          <w:marLeft w:val="0"/>
                          <w:marRight w:val="0"/>
                          <w:marTop w:val="0"/>
                          <w:marBottom w:val="0"/>
                          <w:divBdr>
                            <w:top w:val="none" w:sz="0" w:space="0" w:color="auto"/>
                            <w:left w:val="none" w:sz="0" w:space="0" w:color="auto"/>
                            <w:bottom w:val="none" w:sz="0" w:space="0" w:color="auto"/>
                            <w:right w:val="none" w:sz="0" w:space="0" w:color="auto"/>
                          </w:divBdr>
                          <w:divsChild>
                            <w:div w:id="2139376428">
                              <w:marLeft w:val="0"/>
                              <w:marRight w:val="0"/>
                              <w:marTop w:val="75"/>
                              <w:marBottom w:val="75"/>
                              <w:divBdr>
                                <w:top w:val="none" w:sz="0" w:space="0" w:color="auto"/>
                                <w:left w:val="none" w:sz="0" w:space="0" w:color="auto"/>
                                <w:bottom w:val="none" w:sz="0" w:space="0" w:color="auto"/>
                                <w:right w:val="none" w:sz="0" w:space="0" w:color="auto"/>
                              </w:divBdr>
                              <w:divsChild>
                                <w:div w:id="5847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177029">
                  <w:marLeft w:val="0"/>
                  <w:marRight w:val="0"/>
                  <w:marTop w:val="0"/>
                  <w:marBottom w:val="0"/>
                  <w:divBdr>
                    <w:top w:val="single" w:sz="24" w:space="0" w:color="D5DBDB"/>
                    <w:left w:val="single" w:sz="24" w:space="0" w:color="D5DBDB"/>
                    <w:bottom w:val="single" w:sz="6" w:space="0" w:color="D5DBDB"/>
                    <w:right w:val="single" w:sz="24" w:space="0" w:color="D5DBDB"/>
                  </w:divBdr>
                  <w:divsChild>
                    <w:div w:id="35813459">
                      <w:marLeft w:val="0"/>
                      <w:marRight w:val="0"/>
                      <w:marTop w:val="0"/>
                      <w:marBottom w:val="0"/>
                      <w:divBdr>
                        <w:top w:val="none" w:sz="0" w:space="0" w:color="auto"/>
                        <w:left w:val="none" w:sz="0" w:space="0" w:color="auto"/>
                        <w:bottom w:val="none" w:sz="0" w:space="0" w:color="auto"/>
                        <w:right w:val="none" w:sz="0" w:space="0" w:color="auto"/>
                      </w:divBdr>
                      <w:divsChild>
                        <w:div w:id="991789032">
                          <w:marLeft w:val="0"/>
                          <w:marRight w:val="0"/>
                          <w:marTop w:val="0"/>
                          <w:marBottom w:val="0"/>
                          <w:divBdr>
                            <w:top w:val="none" w:sz="0" w:space="0" w:color="auto"/>
                            <w:left w:val="none" w:sz="0" w:space="0" w:color="auto"/>
                            <w:bottom w:val="none" w:sz="0" w:space="0" w:color="auto"/>
                            <w:right w:val="none" w:sz="0" w:space="0" w:color="auto"/>
                          </w:divBdr>
                          <w:divsChild>
                            <w:div w:id="862091080">
                              <w:marLeft w:val="0"/>
                              <w:marRight w:val="0"/>
                              <w:marTop w:val="75"/>
                              <w:marBottom w:val="75"/>
                              <w:divBdr>
                                <w:top w:val="none" w:sz="0" w:space="0" w:color="auto"/>
                                <w:left w:val="none" w:sz="0" w:space="0" w:color="auto"/>
                                <w:bottom w:val="none" w:sz="0" w:space="0" w:color="auto"/>
                                <w:right w:val="none" w:sz="0" w:space="0" w:color="auto"/>
                              </w:divBdr>
                            </w:div>
                          </w:divsChild>
                        </w:div>
                        <w:div w:id="2115399044">
                          <w:marLeft w:val="0"/>
                          <w:marRight w:val="0"/>
                          <w:marTop w:val="0"/>
                          <w:marBottom w:val="0"/>
                          <w:divBdr>
                            <w:top w:val="none" w:sz="0" w:space="0" w:color="auto"/>
                            <w:left w:val="none" w:sz="0" w:space="0" w:color="auto"/>
                            <w:bottom w:val="none" w:sz="0" w:space="0" w:color="auto"/>
                            <w:right w:val="none" w:sz="0" w:space="0" w:color="auto"/>
                          </w:divBdr>
                          <w:divsChild>
                            <w:div w:id="1134954236">
                              <w:marLeft w:val="0"/>
                              <w:marRight w:val="0"/>
                              <w:marTop w:val="75"/>
                              <w:marBottom w:val="75"/>
                              <w:divBdr>
                                <w:top w:val="none" w:sz="0" w:space="0" w:color="auto"/>
                                <w:left w:val="none" w:sz="0" w:space="0" w:color="auto"/>
                                <w:bottom w:val="none" w:sz="0" w:space="0" w:color="auto"/>
                                <w:right w:val="none" w:sz="0" w:space="0" w:color="auto"/>
                              </w:divBdr>
                              <w:divsChild>
                                <w:div w:id="4498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727587">
                  <w:marLeft w:val="0"/>
                  <w:marRight w:val="0"/>
                  <w:marTop w:val="0"/>
                  <w:marBottom w:val="0"/>
                  <w:divBdr>
                    <w:top w:val="single" w:sz="24" w:space="0" w:color="D5DBDB"/>
                    <w:left w:val="single" w:sz="24" w:space="0" w:color="D5DBDB"/>
                    <w:bottom w:val="single" w:sz="6" w:space="0" w:color="D5DBDB"/>
                    <w:right w:val="single" w:sz="24" w:space="0" w:color="D5DBDB"/>
                  </w:divBdr>
                  <w:divsChild>
                    <w:div w:id="1533306757">
                      <w:marLeft w:val="0"/>
                      <w:marRight w:val="0"/>
                      <w:marTop w:val="0"/>
                      <w:marBottom w:val="0"/>
                      <w:divBdr>
                        <w:top w:val="none" w:sz="0" w:space="0" w:color="auto"/>
                        <w:left w:val="none" w:sz="0" w:space="0" w:color="auto"/>
                        <w:bottom w:val="none" w:sz="0" w:space="0" w:color="auto"/>
                        <w:right w:val="none" w:sz="0" w:space="0" w:color="auto"/>
                      </w:divBdr>
                      <w:divsChild>
                        <w:div w:id="2014255106">
                          <w:marLeft w:val="0"/>
                          <w:marRight w:val="0"/>
                          <w:marTop w:val="0"/>
                          <w:marBottom w:val="0"/>
                          <w:divBdr>
                            <w:top w:val="none" w:sz="0" w:space="0" w:color="auto"/>
                            <w:left w:val="none" w:sz="0" w:space="0" w:color="auto"/>
                            <w:bottom w:val="none" w:sz="0" w:space="0" w:color="auto"/>
                            <w:right w:val="none" w:sz="0" w:space="0" w:color="auto"/>
                          </w:divBdr>
                          <w:divsChild>
                            <w:div w:id="1630740412">
                              <w:marLeft w:val="0"/>
                              <w:marRight w:val="0"/>
                              <w:marTop w:val="75"/>
                              <w:marBottom w:val="75"/>
                              <w:divBdr>
                                <w:top w:val="none" w:sz="0" w:space="0" w:color="auto"/>
                                <w:left w:val="none" w:sz="0" w:space="0" w:color="auto"/>
                                <w:bottom w:val="none" w:sz="0" w:space="0" w:color="auto"/>
                                <w:right w:val="none" w:sz="0" w:space="0" w:color="auto"/>
                              </w:divBdr>
                            </w:div>
                          </w:divsChild>
                        </w:div>
                        <w:div w:id="218370418">
                          <w:marLeft w:val="0"/>
                          <w:marRight w:val="0"/>
                          <w:marTop w:val="0"/>
                          <w:marBottom w:val="0"/>
                          <w:divBdr>
                            <w:top w:val="none" w:sz="0" w:space="0" w:color="auto"/>
                            <w:left w:val="none" w:sz="0" w:space="0" w:color="auto"/>
                            <w:bottom w:val="none" w:sz="0" w:space="0" w:color="auto"/>
                            <w:right w:val="none" w:sz="0" w:space="0" w:color="auto"/>
                          </w:divBdr>
                          <w:divsChild>
                            <w:div w:id="1615551558">
                              <w:marLeft w:val="0"/>
                              <w:marRight w:val="0"/>
                              <w:marTop w:val="75"/>
                              <w:marBottom w:val="75"/>
                              <w:divBdr>
                                <w:top w:val="none" w:sz="0" w:space="0" w:color="auto"/>
                                <w:left w:val="none" w:sz="0" w:space="0" w:color="auto"/>
                                <w:bottom w:val="none" w:sz="0" w:space="0" w:color="auto"/>
                                <w:right w:val="none" w:sz="0" w:space="0" w:color="auto"/>
                              </w:divBdr>
                              <w:divsChild>
                                <w:div w:id="63637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827872">
                  <w:marLeft w:val="0"/>
                  <w:marRight w:val="0"/>
                  <w:marTop w:val="0"/>
                  <w:marBottom w:val="0"/>
                  <w:divBdr>
                    <w:top w:val="single" w:sz="24" w:space="0" w:color="D5DBDB"/>
                    <w:left w:val="single" w:sz="24" w:space="0" w:color="D5DBDB"/>
                    <w:bottom w:val="single" w:sz="6" w:space="0" w:color="D5DBDB"/>
                    <w:right w:val="single" w:sz="24" w:space="0" w:color="D5DBDB"/>
                  </w:divBdr>
                  <w:divsChild>
                    <w:div w:id="185171420">
                      <w:marLeft w:val="0"/>
                      <w:marRight w:val="0"/>
                      <w:marTop w:val="0"/>
                      <w:marBottom w:val="0"/>
                      <w:divBdr>
                        <w:top w:val="none" w:sz="0" w:space="0" w:color="auto"/>
                        <w:left w:val="none" w:sz="0" w:space="0" w:color="auto"/>
                        <w:bottom w:val="none" w:sz="0" w:space="0" w:color="auto"/>
                        <w:right w:val="none" w:sz="0" w:space="0" w:color="auto"/>
                      </w:divBdr>
                      <w:divsChild>
                        <w:div w:id="247807541">
                          <w:marLeft w:val="0"/>
                          <w:marRight w:val="0"/>
                          <w:marTop w:val="0"/>
                          <w:marBottom w:val="0"/>
                          <w:divBdr>
                            <w:top w:val="none" w:sz="0" w:space="0" w:color="auto"/>
                            <w:left w:val="none" w:sz="0" w:space="0" w:color="auto"/>
                            <w:bottom w:val="none" w:sz="0" w:space="0" w:color="auto"/>
                            <w:right w:val="none" w:sz="0" w:space="0" w:color="auto"/>
                          </w:divBdr>
                          <w:divsChild>
                            <w:div w:id="1159613706">
                              <w:marLeft w:val="0"/>
                              <w:marRight w:val="0"/>
                              <w:marTop w:val="75"/>
                              <w:marBottom w:val="75"/>
                              <w:divBdr>
                                <w:top w:val="none" w:sz="0" w:space="0" w:color="auto"/>
                                <w:left w:val="none" w:sz="0" w:space="0" w:color="auto"/>
                                <w:bottom w:val="none" w:sz="0" w:space="0" w:color="auto"/>
                                <w:right w:val="none" w:sz="0" w:space="0" w:color="auto"/>
                              </w:divBdr>
                            </w:div>
                          </w:divsChild>
                        </w:div>
                        <w:div w:id="1841114075">
                          <w:marLeft w:val="0"/>
                          <w:marRight w:val="0"/>
                          <w:marTop w:val="0"/>
                          <w:marBottom w:val="0"/>
                          <w:divBdr>
                            <w:top w:val="none" w:sz="0" w:space="0" w:color="auto"/>
                            <w:left w:val="none" w:sz="0" w:space="0" w:color="auto"/>
                            <w:bottom w:val="none" w:sz="0" w:space="0" w:color="auto"/>
                            <w:right w:val="none" w:sz="0" w:space="0" w:color="auto"/>
                          </w:divBdr>
                          <w:divsChild>
                            <w:div w:id="739525963">
                              <w:marLeft w:val="0"/>
                              <w:marRight w:val="0"/>
                              <w:marTop w:val="75"/>
                              <w:marBottom w:val="75"/>
                              <w:divBdr>
                                <w:top w:val="none" w:sz="0" w:space="0" w:color="auto"/>
                                <w:left w:val="none" w:sz="0" w:space="0" w:color="auto"/>
                                <w:bottom w:val="none" w:sz="0" w:space="0" w:color="auto"/>
                                <w:right w:val="none" w:sz="0" w:space="0" w:color="auto"/>
                              </w:divBdr>
                              <w:divsChild>
                                <w:div w:id="1935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202991">
                  <w:marLeft w:val="0"/>
                  <w:marRight w:val="0"/>
                  <w:marTop w:val="0"/>
                  <w:marBottom w:val="0"/>
                  <w:divBdr>
                    <w:top w:val="none" w:sz="0" w:space="0" w:color="auto"/>
                    <w:left w:val="none" w:sz="0" w:space="0" w:color="auto"/>
                    <w:bottom w:val="none" w:sz="0" w:space="0" w:color="auto"/>
                    <w:right w:val="none" w:sz="0" w:space="0" w:color="auto"/>
                  </w:divBdr>
                  <w:divsChild>
                    <w:div w:id="546382689">
                      <w:marLeft w:val="0"/>
                      <w:marRight w:val="0"/>
                      <w:marTop w:val="0"/>
                      <w:marBottom w:val="0"/>
                      <w:divBdr>
                        <w:top w:val="none" w:sz="0" w:space="0" w:color="auto"/>
                        <w:left w:val="none" w:sz="0" w:space="0" w:color="auto"/>
                        <w:bottom w:val="none" w:sz="0" w:space="0" w:color="auto"/>
                        <w:right w:val="none" w:sz="0" w:space="0" w:color="auto"/>
                      </w:divBdr>
                      <w:divsChild>
                        <w:div w:id="2052068968">
                          <w:marLeft w:val="0"/>
                          <w:marRight w:val="0"/>
                          <w:marTop w:val="0"/>
                          <w:marBottom w:val="0"/>
                          <w:divBdr>
                            <w:top w:val="none" w:sz="0" w:space="0" w:color="auto"/>
                            <w:left w:val="none" w:sz="0" w:space="0" w:color="auto"/>
                            <w:bottom w:val="none" w:sz="0" w:space="0" w:color="auto"/>
                            <w:right w:val="none" w:sz="0" w:space="0" w:color="auto"/>
                          </w:divBdr>
                          <w:divsChild>
                            <w:div w:id="1021081715">
                              <w:marLeft w:val="0"/>
                              <w:marRight w:val="0"/>
                              <w:marTop w:val="75"/>
                              <w:marBottom w:val="75"/>
                              <w:divBdr>
                                <w:top w:val="none" w:sz="0" w:space="0" w:color="auto"/>
                                <w:left w:val="none" w:sz="0" w:space="0" w:color="auto"/>
                                <w:bottom w:val="none" w:sz="0" w:space="0" w:color="auto"/>
                                <w:right w:val="none" w:sz="0" w:space="0" w:color="auto"/>
                              </w:divBdr>
                            </w:div>
                          </w:divsChild>
                        </w:div>
                        <w:div w:id="64843601">
                          <w:marLeft w:val="0"/>
                          <w:marRight w:val="0"/>
                          <w:marTop w:val="0"/>
                          <w:marBottom w:val="0"/>
                          <w:divBdr>
                            <w:top w:val="none" w:sz="0" w:space="0" w:color="auto"/>
                            <w:left w:val="none" w:sz="0" w:space="0" w:color="auto"/>
                            <w:bottom w:val="none" w:sz="0" w:space="0" w:color="auto"/>
                            <w:right w:val="none" w:sz="0" w:space="0" w:color="auto"/>
                          </w:divBdr>
                          <w:divsChild>
                            <w:div w:id="1889603632">
                              <w:marLeft w:val="0"/>
                              <w:marRight w:val="0"/>
                              <w:marTop w:val="75"/>
                              <w:marBottom w:val="75"/>
                              <w:divBdr>
                                <w:top w:val="none" w:sz="0" w:space="0" w:color="auto"/>
                                <w:left w:val="none" w:sz="0" w:space="0" w:color="auto"/>
                                <w:bottom w:val="none" w:sz="0" w:space="0" w:color="auto"/>
                                <w:right w:val="none" w:sz="0" w:space="0" w:color="auto"/>
                              </w:divBdr>
                              <w:divsChild>
                                <w:div w:id="6695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200485133">
      <w:bodyDiv w:val="1"/>
      <w:marLeft w:val="0"/>
      <w:marRight w:val="0"/>
      <w:marTop w:val="0"/>
      <w:marBottom w:val="0"/>
      <w:divBdr>
        <w:top w:val="none" w:sz="0" w:space="0" w:color="auto"/>
        <w:left w:val="none" w:sz="0" w:space="0" w:color="auto"/>
        <w:bottom w:val="none" w:sz="0" w:space="0" w:color="auto"/>
        <w:right w:val="none" w:sz="0" w:space="0" w:color="auto"/>
      </w:divBdr>
    </w:div>
    <w:div w:id="210116985">
      <w:bodyDiv w:val="1"/>
      <w:marLeft w:val="0"/>
      <w:marRight w:val="0"/>
      <w:marTop w:val="0"/>
      <w:marBottom w:val="0"/>
      <w:divBdr>
        <w:top w:val="none" w:sz="0" w:space="0" w:color="auto"/>
        <w:left w:val="none" w:sz="0" w:space="0" w:color="auto"/>
        <w:bottom w:val="none" w:sz="0" w:space="0" w:color="auto"/>
        <w:right w:val="none" w:sz="0" w:space="0" w:color="auto"/>
      </w:divBdr>
    </w:div>
    <w:div w:id="220558702">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26645696">
      <w:bodyDiv w:val="1"/>
      <w:marLeft w:val="0"/>
      <w:marRight w:val="0"/>
      <w:marTop w:val="0"/>
      <w:marBottom w:val="0"/>
      <w:divBdr>
        <w:top w:val="none" w:sz="0" w:space="0" w:color="auto"/>
        <w:left w:val="none" w:sz="0" w:space="0" w:color="auto"/>
        <w:bottom w:val="none" w:sz="0" w:space="0" w:color="auto"/>
        <w:right w:val="none" w:sz="0" w:space="0" w:color="auto"/>
      </w:divBdr>
    </w:div>
    <w:div w:id="230621774">
      <w:bodyDiv w:val="1"/>
      <w:marLeft w:val="0"/>
      <w:marRight w:val="0"/>
      <w:marTop w:val="0"/>
      <w:marBottom w:val="0"/>
      <w:divBdr>
        <w:top w:val="none" w:sz="0" w:space="0" w:color="auto"/>
        <w:left w:val="none" w:sz="0" w:space="0" w:color="auto"/>
        <w:bottom w:val="none" w:sz="0" w:space="0" w:color="auto"/>
        <w:right w:val="none" w:sz="0" w:space="0" w:color="auto"/>
      </w:divBdr>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4971486">
      <w:bodyDiv w:val="1"/>
      <w:marLeft w:val="0"/>
      <w:marRight w:val="0"/>
      <w:marTop w:val="0"/>
      <w:marBottom w:val="0"/>
      <w:divBdr>
        <w:top w:val="none" w:sz="0" w:space="0" w:color="auto"/>
        <w:left w:val="none" w:sz="0" w:space="0" w:color="auto"/>
        <w:bottom w:val="none" w:sz="0" w:space="0" w:color="auto"/>
        <w:right w:val="none" w:sz="0" w:space="0" w:color="auto"/>
      </w:divBdr>
    </w:div>
    <w:div w:id="235943079">
      <w:bodyDiv w:val="1"/>
      <w:marLeft w:val="0"/>
      <w:marRight w:val="0"/>
      <w:marTop w:val="0"/>
      <w:marBottom w:val="0"/>
      <w:divBdr>
        <w:top w:val="none" w:sz="0" w:space="0" w:color="auto"/>
        <w:left w:val="none" w:sz="0" w:space="0" w:color="auto"/>
        <w:bottom w:val="none" w:sz="0" w:space="0" w:color="auto"/>
        <w:right w:val="none" w:sz="0" w:space="0" w:color="auto"/>
      </w:divBdr>
    </w:div>
    <w:div w:id="238755363">
      <w:bodyDiv w:val="1"/>
      <w:marLeft w:val="0"/>
      <w:marRight w:val="0"/>
      <w:marTop w:val="0"/>
      <w:marBottom w:val="0"/>
      <w:divBdr>
        <w:top w:val="none" w:sz="0" w:space="0" w:color="auto"/>
        <w:left w:val="none" w:sz="0" w:space="0" w:color="auto"/>
        <w:bottom w:val="none" w:sz="0" w:space="0" w:color="auto"/>
        <w:right w:val="none" w:sz="0" w:space="0" w:color="auto"/>
      </w:divBdr>
    </w:div>
    <w:div w:id="239293074">
      <w:bodyDiv w:val="1"/>
      <w:marLeft w:val="0"/>
      <w:marRight w:val="0"/>
      <w:marTop w:val="0"/>
      <w:marBottom w:val="0"/>
      <w:divBdr>
        <w:top w:val="none" w:sz="0" w:space="0" w:color="auto"/>
        <w:left w:val="none" w:sz="0" w:space="0" w:color="auto"/>
        <w:bottom w:val="none" w:sz="0" w:space="0" w:color="auto"/>
        <w:right w:val="none" w:sz="0" w:space="0" w:color="auto"/>
      </w:divBdr>
    </w:div>
    <w:div w:id="243032996">
      <w:bodyDiv w:val="1"/>
      <w:marLeft w:val="0"/>
      <w:marRight w:val="0"/>
      <w:marTop w:val="0"/>
      <w:marBottom w:val="0"/>
      <w:divBdr>
        <w:top w:val="none" w:sz="0" w:space="0" w:color="auto"/>
        <w:left w:val="none" w:sz="0" w:space="0" w:color="auto"/>
        <w:bottom w:val="none" w:sz="0" w:space="0" w:color="auto"/>
        <w:right w:val="none" w:sz="0" w:space="0" w:color="auto"/>
      </w:divBdr>
    </w:div>
    <w:div w:id="251743667">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6211923">
      <w:bodyDiv w:val="1"/>
      <w:marLeft w:val="0"/>
      <w:marRight w:val="0"/>
      <w:marTop w:val="0"/>
      <w:marBottom w:val="0"/>
      <w:divBdr>
        <w:top w:val="none" w:sz="0" w:space="0" w:color="auto"/>
        <w:left w:val="none" w:sz="0" w:space="0" w:color="auto"/>
        <w:bottom w:val="none" w:sz="0" w:space="0" w:color="auto"/>
        <w:right w:val="none" w:sz="0" w:space="0" w:color="auto"/>
      </w:divBdr>
    </w:div>
    <w:div w:id="256713815">
      <w:bodyDiv w:val="1"/>
      <w:marLeft w:val="0"/>
      <w:marRight w:val="0"/>
      <w:marTop w:val="0"/>
      <w:marBottom w:val="0"/>
      <w:divBdr>
        <w:top w:val="none" w:sz="0" w:space="0" w:color="auto"/>
        <w:left w:val="none" w:sz="0" w:space="0" w:color="auto"/>
        <w:bottom w:val="none" w:sz="0" w:space="0" w:color="auto"/>
        <w:right w:val="none" w:sz="0" w:space="0" w:color="auto"/>
      </w:divBdr>
      <w:divsChild>
        <w:div w:id="1703900276">
          <w:marLeft w:val="0"/>
          <w:marRight w:val="0"/>
          <w:marTop w:val="0"/>
          <w:marBottom w:val="240"/>
          <w:divBdr>
            <w:top w:val="none" w:sz="0" w:space="0" w:color="auto"/>
            <w:left w:val="none" w:sz="0" w:space="0" w:color="auto"/>
            <w:bottom w:val="none" w:sz="0" w:space="0" w:color="auto"/>
            <w:right w:val="none" w:sz="0" w:space="0" w:color="auto"/>
          </w:divBdr>
          <w:divsChild>
            <w:div w:id="1380008557">
              <w:marLeft w:val="0"/>
              <w:marRight w:val="0"/>
              <w:marTop w:val="0"/>
              <w:marBottom w:val="0"/>
              <w:divBdr>
                <w:top w:val="none" w:sz="0" w:space="0" w:color="auto"/>
                <w:left w:val="none" w:sz="0" w:space="0" w:color="auto"/>
                <w:bottom w:val="none" w:sz="0" w:space="0" w:color="auto"/>
                <w:right w:val="none" w:sz="0" w:space="0" w:color="auto"/>
              </w:divBdr>
            </w:div>
          </w:divsChild>
        </w:div>
        <w:div w:id="1462265089">
          <w:marLeft w:val="0"/>
          <w:marRight w:val="0"/>
          <w:marTop w:val="0"/>
          <w:marBottom w:val="240"/>
          <w:divBdr>
            <w:top w:val="none" w:sz="0" w:space="0" w:color="auto"/>
            <w:left w:val="none" w:sz="0" w:space="0" w:color="auto"/>
            <w:bottom w:val="none" w:sz="0" w:space="0" w:color="auto"/>
            <w:right w:val="none" w:sz="0" w:space="0" w:color="auto"/>
          </w:divBdr>
          <w:divsChild>
            <w:div w:id="1214469380">
              <w:marLeft w:val="0"/>
              <w:marRight w:val="0"/>
              <w:marTop w:val="0"/>
              <w:marBottom w:val="0"/>
              <w:divBdr>
                <w:top w:val="none" w:sz="0" w:space="0" w:color="auto"/>
                <w:left w:val="none" w:sz="0" w:space="0" w:color="auto"/>
                <w:bottom w:val="none" w:sz="0" w:space="0" w:color="auto"/>
                <w:right w:val="none" w:sz="0" w:space="0" w:color="auto"/>
              </w:divBdr>
            </w:div>
            <w:div w:id="531654866">
              <w:marLeft w:val="0"/>
              <w:marRight w:val="0"/>
              <w:marTop w:val="0"/>
              <w:marBottom w:val="0"/>
              <w:divBdr>
                <w:top w:val="none" w:sz="0" w:space="0" w:color="auto"/>
                <w:left w:val="none" w:sz="0" w:space="0" w:color="auto"/>
                <w:bottom w:val="none" w:sz="0" w:space="0" w:color="auto"/>
                <w:right w:val="none" w:sz="0" w:space="0" w:color="auto"/>
              </w:divBdr>
            </w:div>
          </w:divsChild>
        </w:div>
        <w:div w:id="1050543087">
          <w:marLeft w:val="0"/>
          <w:marRight w:val="0"/>
          <w:marTop w:val="0"/>
          <w:marBottom w:val="240"/>
          <w:divBdr>
            <w:top w:val="none" w:sz="0" w:space="0" w:color="auto"/>
            <w:left w:val="none" w:sz="0" w:space="0" w:color="auto"/>
            <w:bottom w:val="none" w:sz="0" w:space="0" w:color="auto"/>
            <w:right w:val="none" w:sz="0" w:space="0" w:color="auto"/>
          </w:divBdr>
        </w:div>
        <w:div w:id="539169260">
          <w:marLeft w:val="0"/>
          <w:marRight w:val="0"/>
          <w:marTop w:val="0"/>
          <w:marBottom w:val="240"/>
          <w:divBdr>
            <w:top w:val="none" w:sz="0" w:space="0" w:color="auto"/>
            <w:left w:val="none" w:sz="0" w:space="0" w:color="auto"/>
            <w:bottom w:val="none" w:sz="0" w:space="0" w:color="auto"/>
            <w:right w:val="none" w:sz="0" w:space="0" w:color="auto"/>
          </w:divBdr>
        </w:div>
        <w:div w:id="1415131306">
          <w:marLeft w:val="0"/>
          <w:marRight w:val="0"/>
          <w:marTop w:val="0"/>
          <w:marBottom w:val="240"/>
          <w:divBdr>
            <w:top w:val="none" w:sz="0" w:space="0" w:color="auto"/>
            <w:left w:val="none" w:sz="0" w:space="0" w:color="auto"/>
            <w:bottom w:val="none" w:sz="0" w:space="0" w:color="auto"/>
            <w:right w:val="none" w:sz="0" w:space="0" w:color="auto"/>
          </w:divBdr>
        </w:div>
        <w:div w:id="372578152">
          <w:marLeft w:val="0"/>
          <w:marRight w:val="0"/>
          <w:marTop w:val="0"/>
          <w:marBottom w:val="0"/>
          <w:divBdr>
            <w:top w:val="none" w:sz="0" w:space="0" w:color="auto"/>
            <w:left w:val="none" w:sz="0" w:space="0" w:color="auto"/>
            <w:bottom w:val="none" w:sz="0" w:space="0" w:color="auto"/>
            <w:right w:val="none" w:sz="0" w:space="0" w:color="auto"/>
          </w:divBdr>
          <w:divsChild>
            <w:div w:id="226645173">
              <w:marLeft w:val="0"/>
              <w:marRight w:val="0"/>
              <w:marTop w:val="0"/>
              <w:marBottom w:val="0"/>
              <w:divBdr>
                <w:top w:val="none" w:sz="0" w:space="0" w:color="auto"/>
                <w:left w:val="none" w:sz="0" w:space="0" w:color="auto"/>
                <w:bottom w:val="none" w:sz="0" w:space="0" w:color="auto"/>
                <w:right w:val="none" w:sz="0" w:space="0" w:color="auto"/>
              </w:divBdr>
            </w:div>
            <w:div w:id="1264073602">
              <w:marLeft w:val="0"/>
              <w:marRight w:val="0"/>
              <w:marTop w:val="0"/>
              <w:marBottom w:val="0"/>
              <w:divBdr>
                <w:top w:val="none" w:sz="0" w:space="0" w:color="auto"/>
                <w:left w:val="none" w:sz="0" w:space="0" w:color="auto"/>
                <w:bottom w:val="none" w:sz="0" w:space="0" w:color="auto"/>
                <w:right w:val="none" w:sz="0" w:space="0" w:color="auto"/>
              </w:divBdr>
            </w:div>
          </w:divsChild>
        </w:div>
        <w:div w:id="724792805">
          <w:marLeft w:val="0"/>
          <w:marRight w:val="0"/>
          <w:marTop w:val="0"/>
          <w:marBottom w:val="240"/>
          <w:divBdr>
            <w:top w:val="none" w:sz="0" w:space="0" w:color="auto"/>
            <w:left w:val="none" w:sz="0" w:space="0" w:color="auto"/>
            <w:bottom w:val="none" w:sz="0" w:space="0" w:color="auto"/>
            <w:right w:val="none" w:sz="0" w:space="0" w:color="auto"/>
          </w:divBdr>
        </w:div>
        <w:div w:id="736559658">
          <w:marLeft w:val="0"/>
          <w:marRight w:val="0"/>
          <w:marTop w:val="0"/>
          <w:marBottom w:val="240"/>
          <w:divBdr>
            <w:top w:val="none" w:sz="0" w:space="0" w:color="auto"/>
            <w:left w:val="none" w:sz="0" w:space="0" w:color="auto"/>
            <w:bottom w:val="none" w:sz="0" w:space="0" w:color="auto"/>
            <w:right w:val="none" w:sz="0" w:space="0" w:color="auto"/>
          </w:divBdr>
          <w:divsChild>
            <w:div w:id="306710142">
              <w:marLeft w:val="0"/>
              <w:marRight w:val="0"/>
              <w:marTop w:val="0"/>
              <w:marBottom w:val="0"/>
              <w:divBdr>
                <w:top w:val="none" w:sz="0" w:space="0" w:color="auto"/>
                <w:left w:val="none" w:sz="0" w:space="0" w:color="auto"/>
                <w:bottom w:val="none" w:sz="0" w:space="0" w:color="auto"/>
                <w:right w:val="none" w:sz="0" w:space="0" w:color="auto"/>
              </w:divBdr>
            </w:div>
            <w:div w:id="139350133">
              <w:marLeft w:val="0"/>
              <w:marRight w:val="0"/>
              <w:marTop w:val="0"/>
              <w:marBottom w:val="0"/>
              <w:divBdr>
                <w:top w:val="none" w:sz="0" w:space="0" w:color="auto"/>
                <w:left w:val="none" w:sz="0" w:space="0" w:color="auto"/>
                <w:bottom w:val="none" w:sz="0" w:space="0" w:color="auto"/>
                <w:right w:val="none" w:sz="0" w:space="0" w:color="auto"/>
              </w:divBdr>
            </w:div>
          </w:divsChild>
        </w:div>
        <w:div w:id="1348824124">
          <w:marLeft w:val="0"/>
          <w:marRight w:val="0"/>
          <w:marTop w:val="0"/>
          <w:marBottom w:val="240"/>
          <w:divBdr>
            <w:top w:val="none" w:sz="0" w:space="0" w:color="auto"/>
            <w:left w:val="none" w:sz="0" w:space="0" w:color="auto"/>
            <w:bottom w:val="none" w:sz="0" w:space="0" w:color="auto"/>
            <w:right w:val="none" w:sz="0" w:space="0" w:color="auto"/>
          </w:divBdr>
          <w:divsChild>
            <w:div w:id="2066369260">
              <w:marLeft w:val="0"/>
              <w:marRight w:val="0"/>
              <w:marTop w:val="0"/>
              <w:marBottom w:val="0"/>
              <w:divBdr>
                <w:top w:val="none" w:sz="0" w:space="0" w:color="auto"/>
                <w:left w:val="none" w:sz="0" w:space="0" w:color="auto"/>
                <w:bottom w:val="none" w:sz="0" w:space="0" w:color="auto"/>
                <w:right w:val="none" w:sz="0" w:space="0" w:color="auto"/>
              </w:divBdr>
            </w:div>
          </w:divsChild>
        </w:div>
        <w:div w:id="1152481550">
          <w:marLeft w:val="0"/>
          <w:marRight w:val="0"/>
          <w:marTop w:val="0"/>
          <w:marBottom w:val="240"/>
          <w:divBdr>
            <w:top w:val="none" w:sz="0" w:space="0" w:color="auto"/>
            <w:left w:val="none" w:sz="0" w:space="0" w:color="auto"/>
            <w:bottom w:val="none" w:sz="0" w:space="0" w:color="auto"/>
            <w:right w:val="none" w:sz="0" w:space="0" w:color="auto"/>
          </w:divBdr>
        </w:div>
        <w:div w:id="519582854">
          <w:marLeft w:val="0"/>
          <w:marRight w:val="0"/>
          <w:marTop w:val="0"/>
          <w:marBottom w:val="240"/>
          <w:divBdr>
            <w:top w:val="none" w:sz="0" w:space="0" w:color="auto"/>
            <w:left w:val="none" w:sz="0" w:space="0" w:color="auto"/>
            <w:bottom w:val="none" w:sz="0" w:space="0" w:color="auto"/>
            <w:right w:val="none" w:sz="0" w:space="0" w:color="auto"/>
          </w:divBdr>
        </w:div>
        <w:div w:id="1125857229">
          <w:marLeft w:val="0"/>
          <w:marRight w:val="0"/>
          <w:marTop w:val="0"/>
          <w:marBottom w:val="240"/>
          <w:divBdr>
            <w:top w:val="none" w:sz="0" w:space="0" w:color="auto"/>
            <w:left w:val="none" w:sz="0" w:space="0" w:color="auto"/>
            <w:bottom w:val="none" w:sz="0" w:space="0" w:color="auto"/>
            <w:right w:val="none" w:sz="0" w:space="0" w:color="auto"/>
          </w:divBdr>
          <w:divsChild>
            <w:div w:id="635834818">
              <w:marLeft w:val="0"/>
              <w:marRight w:val="0"/>
              <w:marTop w:val="0"/>
              <w:marBottom w:val="0"/>
              <w:divBdr>
                <w:top w:val="none" w:sz="0" w:space="0" w:color="auto"/>
                <w:left w:val="none" w:sz="0" w:space="0" w:color="auto"/>
                <w:bottom w:val="none" w:sz="0" w:space="0" w:color="auto"/>
                <w:right w:val="none" w:sz="0" w:space="0" w:color="auto"/>
              </w:divBdr>
            </w:div>
          </w:divsChild>
        </w:div>
        <w:div w:id="551234040">
          <w:marLeft w:val="0"/>
          <w:marRight w:val="0"/>
          <w:marTop w:val="0"/>
          <w:marBottom w:val="240"/>
          <w:divBdr>
            <w:top w:val="none" w:sz="0" w:space="0" w:color="auto"/>
            <w:left w:val="none" w:sz="0" w:space="0" w:color="auto"/>
            <w:bottom w:val="none" w:sz="0" w:space="0" w:color="auto"/>
            <w:right w:val="none" w:sz="0" w:space="0" w:color="auto"/>
          </w:divBdr>
        </w:div>
        <w:div w:id="569464655">
          <w:marLeft w:val="0"/>
          <w:marRight w:val="0"/>
          <w:marTop w:val="0"/>
          <w:marBottom w:val="240"/>
          <w:divBdr>
            <w:top w:val="none" w:sz="0" w:space="0" w:color="auto"/>
            <w:left w:val="none" w:sz="0" w:space="0" w:color="auto"/>
            <w:bottom w:val="none" w:sz="0" w:space="0" w:color="auto"/>
            <w:right w:val="none" w:sz="0" w:space="0" w:color="auto"/>
          </w:divBdr>
        </w:div>
        <w:div w:id="473066542">
          <w:marLeft w:val="0"/>
          <w:marRight w:val="0"/>
          <w:marTop w:val="0"/>
          <w:marBottom w:val="240"/>
          <w:divBdr>
            <w:top w:val="none" w:sz="0" w:space="0" w:color="auto"/>
            <w:left w:val="none" w:sz="0" w:space="0" w:color="auto"/>
            <w:bottom w:val="none" w:sz="0" w:space="0" w:color="auto"/>
            <w:right w:val="none" w:sz="0" w:space="0" w:color="auto"/>
          </w:divBdr>
        </w:div>
        <w:div w:id="79178005">
          <w:marLeft w:val="0"/>
          <w:marRight w:val="0"/>
          <w:marTop w:val="0"/>
          <w:marBottom w:val="240"/>
          <w:divBdr>
            <w:top w:val="none" w:sz="0" w:space="0" w:color="auto"/>
            <w:left w:val="none" w:sz="0" w:space="0" w:color="auto"/>
            <w:bottom w:val="none" w:sz="0" w:space="0" w:color="auto"/>
            <w:right w:val="none" w:sz="0" w:space="0" w:color="auto"/>
          </w:divBdr>
        </w:div>
        <w:div w:id="1307858340">
          <w:marLeft w:val="0"/>
          <w:marRight w:val="0"/>
          <w:marTop w:val="0"/>
          <w:marBottom w:val="240"/>
          <w:divBdr>
            <w:top w:val="none" w:sz="0" w:space="0" w:color="auto"/>
            <w:left w:val="none" w:sz="0" w:space="0" w:color="auto"/>
            <w:bottom w:val="none" w:sz="0" w:space="0" w:color="auto"/>
            <w:right w:val="none" w:sz="0" w:space="0" w:color="auto"/>
          </w:divBdr>
        </w:div>
        <w:div w:id="1468165168">
          <w:marLeft w:val="0"/>
          <w:marRight w:val="0"/>
          <w:marTop w:val="0"/>
          <w:marBottom w:val="240"/>
          <w:divBdr>
            <w:top w:val="none" w:sz="0" w:space="0" w:color="auto"/>
            <w:left w:val="none" w:sz="0" w:space="0" w:color="auto"/>
            <w:bottom w:val="none" w:sz="0" w:space="0" w:color="auto"/>
            <w:right w:val="none" w:sz="0" w:space="0" w:color="auto"/>
          </w:divBdr>
        </w:div>
      </w:divsChild>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2882701">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8196080">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3291342">
      <w:bodyDiv w:val="1"/>
      <w:marLeft w:val="0"/>
      <w:marRight w:val="0"/>
      <w:marTop w:val="0"/>
      <w:marBottom w:val="0"/>
      <w:divBdr>
        <w:top w:val="none" w:sz="0" w:space="0" w:color="auto"/>
        <w:left w:val="none" w:sz="0" w:space="0" w:color="auto"/>
        <w:bottom w:val="none" w:sz="0" w:space="0" w:color="auto"/>
        <w:right w:val="none" w:sz="0" w:space="0" w:color="auto"/>
      </w:divBdr>
      <w:divsChild>
        <w:div w:id="274364499">
          <w:marLeft w:val="0"/>
          <w:marRight w:val="0"/>
          <w:marTop w:val="0"/>
          <w:marBottom w:val="0"/>
          <w:divBdr>
            <w:top w:val="none" w:sz="0" w:space="0" w:color="auto"/>
            <w:left w:val="none" w:sz="0" w:space="0" w:color="auto"/>
            <w:bottom w:val="none" w:sz="0" w:space="0" w:color="auto"/>
            <w:right w:val="none" w:sz="0" w:space="0" w:color="auto"/>
          </w:divBdr>
          <w:divsChild>
            <w:div w:id="1697847318">
              <w:marLeft w:val="0"/>
              <w:marRight w:val="0"/>
              <w:marTop w:val="0"/>
              <w:marBottom w:val="0"/>
              <w:divBdr>
                <w:top w:val="none" w:sz="0" w:space="0" w:color="auto"/>
                <w:left w:val="none" w:sz="0" w:space="0" w:color="auto"/>
                <w:bottom w:val="none" w:sz="0" w:space="0" w:color="auto"/>
                <w:right w:val="none" w:sz="0" w:space="0" w:color="auto"/>
              </w:divBdr>
            </w:div>
          </w:divsChild>
        </w:div>
        <w:div w:id="1975014103">
          <w:marLeft w:val="0"/>
          <w:marRight w:val="0"/>
          <w:marTop w:val="0"/>
          <w:marBottom w:val="0"/>
          <w:divBdr>
            <w:top w:val="none" w:sz="0" w:space="0" w:color="auto"/>
            <w:left w:val="none" w:sz="0" w:space="0" w:color="auto"/>
            <w:bottom w:val="none" w:sz="0" w:space="0" w:color="auto"/>
            <w:right w:val="none" w:sz="0" w:space="0" w:color="auto"/>
          </w:divBdr>
          <w:divsChild>
            <w:div w:id="8064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74303">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1616551">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299922351">
      <w:bodyDiv w:val="1"/>
      <w:marLeft w:val="0"/>
      <w:marRight w:val="0"/>
      <w:marTop w:val="0"/>
      <w:marBottom w:val="0"/>
      <w:divBdr>
        <w:top w:val="none" w:sz="0" w:space="0" w:color="auto"/>
        <w:left w:val="none" w:sz="0" w:space="0" w:color="auto"/>
        <w:bottom w:val="none" w:sz="0" w:space="0" w:color="auto"/>
        <w:right w:val="none" w:sz="0" w:space="0" w:color="auto"/>
      </w:divBdr>
    </w:div>
    <w:div w:id="310184059">
      <w:bodyDiv w:val="1"/>
      <w:marLeft w:val="0"/>
      <w:marRight w:val="0"/>
      <w:marTop w:val="0"/>
      <w:marBottom w:val="0"/>
      <w:divBdr>
        <w:top w:val="none" w:sz="0" w:space="0" w:color="auto"/>
        <w:left w:val="none" w:sz="0" w:space="0" w:color="auto"/>
        <w:bottom w:val="none" w:sz="0" w:space="0" w:color="auto"/>
        <w:right w:val="none" w:sz="0" w:space="0" w:color="auto"/>
      </w:divBdr>
    </w:div>
    <w:div w:id="316694097">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2975369">
      <w:bodyDiv w:val="1"/>
      <w:marLeft w:val="0"/>
      <w:marRight w:val="0"/>
      <w:marTop w:val="0"/>
      <w:marBottom w:val="0"/>
      <w:divBdr>
        <w:top w:val="none" w:sz="0" w:space="0" w:color="auto"/>
        <w:left w:val="none" w:sz="0" w:space="0" w:color="auto"/>
        <w:bottom w:val="none" w:sz="0" w:space="0" w:color="auto"/>
        <w:right w:val="none" w:sz="0" w:space="0" w:color="auto"/>
      </w:divBdr>
    </w:div>
    <w:div w:id="323896132">
      <w:bodyDiv w:val="1"/>
      <w:marLeft w:val="0"/>
      <w:marRight w:val="0"/>
      <w:marTop w:val="0"/>
      <w:marBottom w:val="0"/>
      <w:divBdr>
        <w:top w:val="none" w:sz="0" w:space="0" w:color="auto"/>
        <w:left w:val="none" w:sz="0" w:space="0" w:color="auto"/>
        <w:bottom w:val="none" w:sz="0" w:space="0" w:color="auto"/>
        <w:right w:val="none" w:sz="0" w:space="0" w:color="auto"/>
      </w:divBdr>
      <w:divsChild>
        <w:div w:id="579675523">
          <w:marLeft w:val="450"/>
          <w:marRight w:val="450"/>
          <w:marTop w:val="0"/>
          <w:marBottom w:val="0"/>
          <w:divBdr>
            <w:top w:val="none" w:sz="0" w:space="0" w:color="auto"/>
            <w:left w:val="none" w:sz="0" w:space="0" w:color="auto"/>
            <w:bottom w:val="none" w:sz="0" w:space="0" w:color="auto"/>
            <w:right w:val="none" w:sz="0" w:space="0" w:color="auto"/>
          </w:divBdr>
        </w:div>
      </w:divsChild>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30640078">
      <w:bodyDiv w:val="1"/>
      <w:marLeft w:val="0"/>
      <w:marRight w:val="0"/>
      <w:marTop w:val="0"/>
      <w:marBottom w:val="0"/>
      <w:divBdr>
        <w:top w:val="none" w:sz="0" w:space="0" w:color="auto"/>
        <w:left w:val="none" w:sz="0" w:space="0" w:color="auto"/>
        <w:bottom w:val="none" w:sz="0" w:space="0" w:color="auto"/>
        <w:right w:val="none" w:sz="0" w:space="0" w:color="auto"/>
      </w:divBdr>
    </w:div>
    <w:div w:id="332152903">
      <w:bodyDiv w:val="1"/>
      <w:marLeft w:val="0"/>
      <w:marRight w:val="0"/>
      <w:marTop w:val="0"/>
      <w:marBottom w:val="0"/>
      <w:divBdr>
        <w:top w:val="none" w:sz="0" w:space="0" w:color="auto"/>
        <w:left w:val="none" w:sz="0" w:space="0" w:color="auto"/>
        <w:bottom w:val="none" w:sz="0" w:space="0" w:color="auto"/>
        <w:right w:val="none" w:sz="0" w:space="0" w:color="auto"/>
      </w:divBdr>
    </w:div>
    <w:div w:id="335499900">
      <w:bodyDiv w:val="1"/>
      <w:marLeft w:val="0"/>
      <w:marRight w:val="0"/>
      <w:marTop w:val="0"/>
      <w:marBottom w:val="0"/>
      <w:divBdr>
        <w:top w:val="none" w:sz="0" w:space="0" w:color="auto"/>
        <w:left w:val="none" w:sz="0" w:space="0" w:color="auto"/>
        <w:bottom w:val="none" w:sz="0" w:space="0" w:color="auto"/>
        <w:right w:val="none" w:sz="0" w:space="0" w:color="auto"/>
      </w:divBdr>
    </w:div>
    <w:div w:id="338894135">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7559973">
      <w:bodyDiv w:val="1"/>
      <w:marLeft w:val="0"/>
      <w:marRight w:val="0"/>
      <w:marTop w:val="0"/>
      <w:marBottom w:val="0"/>
      <w:divBdr>
        <w:top w:val="none" w:sz="0" w:space="0" w:color="auto"/>
        <w:left w:val="none" w:sz="0" w:space="0" w:color="auto"/>
        <w:bottom w:val="none" w:sz="0" w:space="0" w:color="auto"/>
        <w:right w:val="none" w:sz="0" w:space="0" w:color="auto"/>
      </w:divBdr>
    </w:div>
    <w:div w:id="349573661">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8552431">
      <w:bodyDiv w:val="1"/>
      <w:marLeft w:val="0"/>
      <w:marRight w:val="0"/>
      <w:marTop w:val="0"/>
      <w:marBottom w:val="0"/>
      <w:divBdr>
        <w:top w:val="none" w:sz="0" w:space="0" w:color="auto"/>
        <w:left w:val="none" w:sz="0" w:space="0" w:color="auto"/>
        <w:bottom w:val="none" w:sz="0" w:space="0" w:color="auto"/>
        <w:right w:val="none" w:sz="0" w:space="0" w:color="auto"/>
      </w:divBdr>
    </w:div>
    <w:div w:id="361251147">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4527811">
      <w:bodyDiv w:val="1"/>
      <w:marLeft w:val="0"/>
      <w:marRight w:val="0"/>
      <w:marTop w:val="0"/>
      <w:marBottom w:val="0"/>
      <w:divBdr>
        <w:top w:val="none" w:sz="0" w:space="0" w:color="auto"/>
        <w:left w:val="none" w:sz="0" w:space="0" w:color="auto"/>
        <w:bottom w:val="none" w:sz="0" w:space="0" w:color="auto"/>
        <w:right w:val="none" w:sz="0" w:space="0" w:color="auto"/>
      </w:divBdr>
    </w:div>
    <w:div w:id="368994141">
      <w:bodyDiv w:val="1"/>
      <w:marLeft w:val="0"/>
      <w:marRight w:val="0"/>
      <w:marTop w:val="0"/>
      <w:marBottom w:val="0"/>
      <w:divBdr>
        <w:top w:val="none" w:sz="0" w:space="0" w:color="auto"/>
        <w:left w:val="none" w:sz="0" w:space="0" w:color="auto"/>
        <w:bottom w:val="none" w:sz="0" w:space="0" w:color="auto"/>
        <w:right w:val="none" w:sz="0" w:space="0" w:color="auto"/>
      </w:divBdr>
    </w:div>
    <w:div w:id="371073219">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3332549">
      <w:bodyDiv w:val="1"/>
      <w:marLeft w:val="0"/>
      <w:marRight w:val="0"/>
      <w:marTop w:val="0"/>
      <w:marBottom w:val="0"/>
      <w:divBdr>
        <w:top w:val="none" w:sz="0" w:space="0" w:color="auto"/>
        <w:left w:val="none" w:sz="0" w:space="0" w:color="auto"/>
        <w:bottom w:val="none" w:sz="0" w:space="0" w:color="auto"/>
        <w:right w:val="none" w:sz="0" w:space="0" w:color="auto"/>
      </w:divBdr>
    </w:div>
    <w:div w:id="384642478">
      <w:bodyDiv w:val="1"/>
      <w:marLeft w:val="0"/>
      <w:marRight w:val="0"/>
      <w:marTop w:val="0"/>
      <w:marBottom w:val="0"/>
      <w:divBdr>
        <w:top w:val="none" w:sz="0" w:space="0" w:color="auto"/>
        <w:left w:val="none" w:sz="0" w:space="0" w:color="auto"/>
        <w:bottom w:val="none" w:sz="0" w:space="0" w:color="auto"/>
        <w:right w:val="none" w:sz="0" w:space="0" w:color="auto"/>
      </w:divBdr>
    </w:div>
    <w:div w:id="387384224">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0492610">
      <w:bodyDiv w:val="1"/>
      <w:marLeft w:val="0"/>
      <w:marRight w:val="0"/>
      <w:marTop w:val="0"/>
      <w:marBottom w:val="0"/>
      <w:divBdr>
        <w:top w:val="none" w:sz="0" w:space="0" w:color="auto"/>
        <w:left w:val="none" w:sz="0" w:space="0" w:color="auto"/>
        <w:bottom w:val="none" w:sz="0" w:space="0" w:color="auto"/>
        <w:right w:val="none" w:sz="0" w:space="0" w:color="auto"/>
      </w:divBdr>
    </w:div>
    <w:div w:id="401291205">
      <w:bodyDiv w:val="1"/>
      <w:marLeft w:val="0"/>
      <w:marRight w:val="0"/>
      <w:marTop w:val="0"/>
      <w:marBottom w:val="0"/>
      <w:divBdr>
        <w:top w:val="none" w:sz="0" w:space="0" w:color="auto"/>
        <w:left w:val="none" w:sz="0" w:space="0" w:color="auto"/>
        <w:bottom w:val="none" w:sz="0" w:space="0" w:color="auto"/>
        <w:right w:val="none" w:sz="0" w:space="0" w:color="auto"/>
      </w:divBdr>
      <w:divsChild>
        <w:div w:id="442770869">
          <w:marLeft w:val="0"/>
          <w:marRight w:val="0"/>
          <w:marTop w:val="0"/>
          <w:marBottom w:val="120"/>
          <w:divBdr>
            <w:top w:val="single" w:sz="6" w:space="0" w:color="D5DDC6"/>
            <w:left w:val="single" w:sz="24" w:space="0" w:color="66BB55"/>
            <w:bottom w:val="single" w:sz="6" w:space="0" w:color="D5DDC6"/>
            <w:right w:val="single" w:sz="6" w:space="0" w:color="D5DDC6"/>
          </w:divBdr>
        </w:div>
        <w:div w:id="1666322751">
          <w:marLeft w:val="0"/>
          <w:marRight w:val="0"/>
          <w:marTop w:val="0"/>
          <w:marBottom w:val="120"/>
          <w:divBdr>
            <w:top w:val="single" w:sz="6" w:space="0" w:color="D5DDC6"/>
            <w:left w:val="single" w:sz="24" w:space="0" w:color="66BB55"/>
            <w:bottom w:val="single" w:sz="6" w:space="0" w:color="D5DDC6"/>
            <w:right w:val="single" w:sz="6" w:space="0" w:color="D5DDC6"/>
          </w:divBdr>
        </w:div>
        <w:div w:id="836502256">
          <w:marLeft w:val="0"/>
          <w:marRight w:val="0"/>
          <w:marTop w:val="0"/>
          <w:marBottom w:val="120"/>
          <w:divBdr>
            <w:top w:val="single" w:sz="6" w:space="0" w:color="D5DDC6"/>
            <w:left w:val="single" w:sz="24" w:space="0" w:color="66BB55"/>
            <w:bottom w:val="single" w:sz="6" w:space="0" w:color="D5DDC6"/>
            <w:right w:val="single" w:sz="6" w:space="0" w:color="D5DDC6"/>
          </w:divBdr>
        </w:div>
        <w:div w:id="1242643641">
          <w:marLeft w:val="0"/>
          <w:marRight w:val="0"/>
          <w:marTop w:val="0"/>
          <w:marBottom w:val="120"/>
          <w:divBdr>
            <w:top w:val="single" w:sz="6" w:space="0" w:color="D5DDC6"/>
            <w:left w:val="single" w:sz="24" w:space="0" w:color="66BB55"/>
            <w:bottom w:val="single" w:sz="6" w:space="0" w:color="D5DDC6"/>
            <w:right w:val="single" w:sz="6" w:space="0" w:color="D5DDC6"/>
          </w:divBdr>
        </w:div>
        <w:div w:id="1956597793">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2869840">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5153765">
      <w:bodyDiv w:val="1"/>
      <w:marLeft w:val="0"/>
      <w:marRight w:val="0"/>
      <w:marTop w:val="0"/>
      <w:marBottom w:val="0"/>
      <w:divBdr>
        <w:top w:val="none" w:sz="0" w:space="0" w:color="auto"/>
        <w:left w:val="none" w:sz="0" w:space="0" w:color="auto"/>
        <w:bottom w:val="none" w:sz="0" w:space="0" w:color="auto"/>
        <w:right w:val="none" w:sz="0" w:space="0" w:color="auto"/>
      </w:divBdr>
    </w:div>
    <w:div w:id="406152226">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7533500">
      <w:bodyDiv w:val="1"/>
      <w:marLeft w:val="0"/>
      <w:marRight w:val="0"/>
      <w:marTop w:val="0"/>
      <w:marBottom w:val="0"/>
      <w:divBdr>
        <w:top w:val="none" w:sz="0" w:space="0" w:color="auto"/>
        <w:left w:val="none" w:sz="0" w:space="0" w:color="auto"/>
        <w:bottom w:val="none" w:sz="0" w:space="0" w:color="auto"/>
        <w:right w:val="none" w:sz="0" w:space="0" w:color="auto"/>
      </w:divBdr>
      <w:divsChild>
        <w:div w:id="1309868696">
          <w:marLeft w:val="0"/>
          <w:marRight w:val="0"/>
          <w:marTop w:val="0"/>
          <w:marBottom w:val="240"/>
          <w:divBdr>
            <w:top w:val="none" w:sz="0" w:space="0" w:color="auto"/>
            <w:left w:val="none" w:sz="0" w:space="0" w:color="auto"/>
            <w:bottom w:val="none" w:sz="0" w:space="0" w:color="auto"/>
            <w:right w:val="none" w:sz="0" w:space="0" w:color="auto"/>
          </w:divBdr>
        </w:div>
      </w:divsChild>
    </w:div>
    <w:div w:id="414205694">
      <w:bodyDiv w:val="1"/>
      <w:marLeft w:val="0"/>
      <w:marRight w:val="0"/>
      <w:marTop w:val="0"/>
      <w:marBottom w:val="0"/>
      <w:divBdr>
        <w:top w:val="none" w:sz="0" w:space="0" w:color="auto"/>
        <w:left w:val="none" w:sz="0" w:space="0" w:color="auto"/>
        <w:bottom w:val="none" w:sz="0" w:space="0" w:color="auto"/>
        <w:right w:val="none" w:sz="0" w:space="0" w:color="auto"/>
      </w:divBdr>
      <w:divsChild>
        <w:div w:id="971398288">
          <w:marLeft w:val="450"/>
          <w:marRight w:val="450"/>
          <w:marTop w:val="0"/>
          <w:marBottom w:val="0"/>
          <w:divBdr>
            <w:top w:val="none" w:sz="0" w:space="0" w:color="auto"/>
            <w:left w:val="none" w:sz="0" w:space="0" w:color="auto"/>
            <w:bottom w:val="none" w:sz="0" w:space="0" w:color="auto"/>
            <w:right w:val="none" w:sz="0" w:space="0" w:color="auto"/>
          </w:divBdr>
        </w:div>
        <w:div w:id="351424291">
          <w:marLeft w:val="450"/>
          <w:marRight w:val="450"/>
          <w:marTop w:val="0"/>
          <w:marBottom w:val="0"/>
          <w:divBdr>
            <w:top w:val="none" w:sz="0" w:space="0" w:color="auto"/>
            <w:left w:val="none" w:sz="0" w:space="0" w:color="auto"/>
            <w:bottom w:val="none" w:sz="0" w:space="0" w:color="auto"/>
            <w:right w:val="none" w:sz="0" w:space="0" w:color="auto"/>
          </w:divBdr>
        </w:div>
      </w:divsChild>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1072527">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30047853">
      <w:bodyDiv w:val="1"/>
      <w:marLeft w:val="0"/>
      <w:marRight w:val="0"/>
      <w:marTop w:val="0"/>
      <w:marBottom w:val="0"/>
      <w:divBdr>
        <w:top w:val="none" w:sz="0" w:space="0" w:color="auto"/>
        <w:left w:val="none" w:sz="0" w:space="0" w:color="auto"/>
        <w:bottom w:val="none" w:sz="0" w:space="0" w:color="auto"/>
        <w:right w:val="none" w:sz="0" w:space="0" w:color="auto"/>
      </w:divBdr>
    </w:div>
    <w:div w:id="435178633">
      <w:bodyDiv w:val="1"/>
      <w:marLeft w:val="0"/>
      <w:marRight w:val="0"/>
      <w:marTop w:val="0"/>
      <w:marBottom w:val="0"/>
      <w:divBdr>
        <w:top w:val="none" w:sz="0" w:space="0" w:color="auto"/>
        <w:left w:val="none" w:sz="0" w:space="0" w:color="auto"/>
        <w:bottom w:val="none" w:sz="0" w:space="0" w:color="auto"/>
        <w:right w:val="none" w:sz="0" w:space="0" w:color="auto"/>
      </w:divBdr>
    </w:div>
    <w:div w:id="435440793">
      <w:bodyDiv w:val="1"/>
      <w:marLeft w:val="0"/>
      <w:marRight w:val="0"/>
      <w:marTop w:val="0"/>
      <w:marBottom w:val="0"/>
      <w:divBdr>
        <w:top w:val="none" w:sz="0" w:space="0" w:color="auto"/>
        <w:left w:val="none" w:sz="0" w:space="0" w:color="auto"/>
        <w:bottom w:val="none" w:sz="0" w:space="0" w:color="auto"/>
        <w:right w:val="none" w:sz="0" w:space="0" w:color="auto"/>
      </w:divBdr>
    </w:div>
    <w:div w:id="436487005">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47430009">
      <w:bodyDiv w:val="1"/>
      <w:marLeft w:val="0"/>
      <w:marRight w:val="0"/>
      <w:marTop w:val="0"/>
      <w:marBottom w:val="0"/>
      <w:divBdr>
        <w:top w:val="none" w:sz="0" w:space="0" w:color="auto"/>
        <w:left w:val="none" w:sz="0" w:space="0" w:color="auto"/>
        <w:bottom w:val="none" w:sz="0" w:space="0" w:color="auto"/>
        <w:right w:val="none" w:sz="0" w:space="0" w:color="auto"/>
      </w:divBdr>
    </w:div>
    <w:div w:id="456416673">
      <w:bodyDiv w:val="1"/>
      <w:marLeft w:val="0"/>
      <w:marRight w:val="0"/>
      <w:marTop w:val="0"/>
      <w:marBottom w:val="0"/>
      <w:divBdr>
        <w:top w:val="none" w:sz="0" w:space="0" w:color="auto"/>
        <w:left w:val="none" w:sz="0" w:space="0" w:color="auto"/>
        <w:bottom w:val="none" w:sz="0" w:space="0" w:color="auto"/>
        <w:right w:val="none" w:sz="0" w:space="0" w:color="auto"/>
      </w:divBdr>
    </w:div>
    <w:div w:id="459570450">
      <w:bodyDiv w:val="1"/>
      <w:marLeft w:val="0"/>
      <w:marRight w:val="0"/>
      <w:marTop w:val="0"/>
      <w:marBottom w:val="0"/>
      <w:divBdr>
        <w:top w:val="none" w:sz="0" w:space="0" w:color="auto"/>
        <w:left w:val="none" w:sz="0" w:space="0" w:color="auto"/>
        <w:bottom w:val="none" w:sz="0" w:space="0" w:color="auto"/>
        <w:right w:val="none" w:sz="0" w:space="0" w:color="auto"/>
      </w:divBdr>
    </w:div>
    <w:div w:id="459610309">
      <w:bodyDiv w:val="1"/>
      <w:marLeft w:val="0"/>
      <w:marRight w:val="0"/>
      <w:marTop w:val="0"/>
      <w:marBottom w:val="0"/>
      <w:divBdr>
        <w:top w:val="none" w:sz="0" w:space="0" w:color="auto"/>
        <w:left w:val="none" w:sz="0" w:space="0" w:color="auto"/>
        <w:bottom w:val="none" w:sz="0" w:space="0" w:color="auto"/>
        <w:right w:val="none" w:sz="0" w:space="0" w:color="auto"/>
      </w:divBdr>
    </w:div>
    <w:div w:id="462698060">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5420894">
      <w:bodyDiv w:val="1"/>
      <w:marLeft w:val="0"/>
      <w:marRight w:val="0"/>
      <w:marTop w:val="0"/>
      <w:marBottom w:val="0"/>
      <w:divBdr>
        <w:top w:val="none" w:sz="0" w:space="0" w:color="auto"/>
        <w:left w:val="none" w:sz="0" w:space="0" w:color="auto"/>
        <w:bottom w:val="none" w:sz="0" w:space="0" w:color="auto"/>
        <w:right w:val="none" w:sz="0" w:space="0" w:color="auto"/>
      </w:divBdr>
    </w:div>
    <w:div w:id="477724141">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276139">
      <w:bodyDiv w:val="1"/>
      <w:marLeft w:val="0"/>
      <w:marRight w:val="0"/>
      <w:marTop w:val="0"/>
      <w:marBottom w:val="0"/>
      <w:divBdr>
        <w:top w:val="none" w:sz="0" w:space="0" w:color="auto"/>
        <w:left w:val="none" w:sz="0" w:space="0" w:color="auto"/>
        <w:bottom w:val="none" w:sz="0" w:space="0" w:color="auto"/>
        <w:right w:val="none" w:sz="0" w:space="0" w:color="auto"/>
      </w:divBdr>
    </w:div>
    <w:div w:id="487595910">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2181667">
      <w:bodyDiv w:val="1"/>
      <w:marLeft w:val="0"/>
      <w:marRight w:val="0"/>
      <w:marTop w:val="0"/>
      <w:marBottom w:val="0"/>
      <w:divBdr>
        <w:top w:val="none" w:sz="0" w:space="0" w:color="auto"/>
        <w:left w:val="none" w:sz="0" w:space="0" w:color="auto"/>
        <w:bottom w:val="none" w:sz="0" w:space="0" w:color="auto"/>
        <w:right w:val="none" w:sz="0" w:space="0" w:color="auto"/>
      </w:divBdr>
    </w:div>
    <w:div w:id="493224057">
      <w:bodyDiv w:val="1"/>
      <w:marLeft w:val="0"/>
      <w:marRight w:val="0"/>
      <w:marTop w:val="0"/>
      <w:marBottom w:val="0"/>
      <w:divBdr>
        <w:top w:val="none" w:sz="0" w:space="0" w:color="auto"/>
        <w:left w:val="none" w:sz="0" w:space="0" w:color="auto"/>
        <w:bottom w:val="none" w:sz="0" w:space="0" w:color="auto"/>
        <w:right w:val="none" w:sz="0" w:space="0" w:color="auto"/>
      </w:divBdr>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2667210">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5677149">
      <w:bodyDiv w:val="1"/>
      <w:marLeft w:val="0"/>
      <w:marRight w:val="0"/>
      <w:marTop w:val="0"/>
      <w:marBottom w:val="0"/>
      <w:divBdr>
        <w:top w:val="none" w:sz="0" w:space="0" w:color="auto"/>
        <w:left w:val="none" w:sz="0" w:space="0" w:color="auto"/>
        <w:bottom w:val="none" w:sz="0" w:space="0" w:color="auto"/>
        <w:right w:val="none" w:sz="0" w:space="0" w:color="auto"/>
      </w:divBdr>
    </w:div>
    <w:div w:id="52783733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5045089">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1400068">
      <w:bodyDiv w:val="1"/>
      <w:marLeft w:val="0"/>
      <w:marRight w:val="0"/>
      <w:marTop w:val="0"/>
      <w:marBottom w:val="0"/>
      <w:divBdr>
        <w:top w:val="none" w:sz="0" w:space="0" w:color="auto"/>
        <w:left w:val="none" w:sz="0" w:space="0" w:color="auto"/>
        <w:bottom w:val="none" w:sz="0" w:space="0" w:color="auto"/>
        <w:right w:val="none" w:sz="0" w:space="0" w:color="auto"/>
      </w:divBdr>
    </w:div>
    <w:div w:id="541400545">
      <w:bodyDiv w:val="1"/>
      <w:marLeft w:val="0"/>
      <w:marRight w:val="0"/>
      <w:marTop w:val="0"/>
      <w:marBottom w:val="0"/>
      <w:divBdr>
        <w:top w:val="none" w:sz="0" w:space="0" w:color="auto"/>
        <w:left w:val="none" w:sz="0" w:space="0" w:color="auto"/>
        <w:bottom w:val="none" w:sz="0" w:space="0" w:color="auto"/>
        <w:right w:val="none" w:sz="0" w:space="0" w:color="auto"/>
      </w:divBdr>
      <w:divsChild>
        <w:div w:id="2087337275">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729099">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3857626">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5623263">
      <w:bodyDiv w:val="1"/>
      <w:marLeft w:val="0"/>
      <w:marRight w:val="0"/>
      <w:marTop w:val="0"/>
      <w:marBottom w:val="0"/>
      <w:divBdr>
        <w:top w:val="none" w:sz="0" w:space="0" w:color="auto"/>
        <w:left w:val="none" w:sz="0" w:space="0" w:color="auto"/>
        <w:bottom w:val="none" w:sz="0" w:space="0" w:color="auto"/>
        <w:right w:val="none" w:sz="0" w:space="0" w:color="auto"/>
      </w:divBdr>
      <w:divsChild>
        <w:div w:id="989677537">
          <w:marLeft w:val="0"/>
          <w:marRight w:val="0"/>
          <w:marTop w:val="0"/>
          <w:marBottom w:val="0"/>
          <w:divBdr>
            <w:top w:val="none" w:sz="0" w:space="0" w:color="auto"/>
            <w:left w:val="none" w:sz="0" w:space="0" w:color="auto"/>
            <w:bottom w:val="none" w:sz="0" w:space="0" w:color="auto"/>
            <w:right w:val="none" w:sz="0" w:space="0" w:color="auto"/>
          </w:divBdr>
        </w:div>
      </w:divsChild>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1986379">
      <w:bodyDiv w:val="1"/>
      <w:marLeft w:val="0"/>
      <w:marRight w:val="0"/>
      <w:marTop w:val="0"/>
      <w:marBottom w:val="0"/>
      <w:divBdr>
        <w:top w:val="none" w:sz="0" w:space="0" w:color="auto"/>
        <w:left w:val="none" w:sz="0" w:space="0" w:color="auto"/>
        <w:bottom w:val="none" w:sz="0" w:space="0" w:color="auto"/>
        <w:right w:val="none" w:sz="0" w:space="0" w:color="auto"/>
      </w:divBdr>
    </w:div>
    <w:div w:id="563104734">
      <w:bodyDiv w:val="1"/>
      <w:marLeft w:val="0"/>
      <w:marRight w:val="0"/>
      <w:marTop w:val="0"/>
      <w:marBottom w:val="0"/>
      <w:divBdr>
        <w:top w:val="none" w:sz="0" w:space="0" w:color="auto"/>
        <w:left w:val="none" w:sz="0" w:space="0" w:color="auto"/>
        <w:bottom w:val="none" w:sz="0" w:space="0" w:color="auto"/>
        <w:right w:val="none" w:sz="0" w:space="0" w:color="auto"/>
      </w:divBdr>
      <w:divsChild>
        <w:div w:id="1685201897">
          <w:marLeft w:val="0"/>
          <w:marRight w:val="0"/>
          <w:marTop w:val="0"/>
          <w:marBottom w:val="0"/>
          <w:divBdr>
            <w:top w:val="none" w:sz="0" w:space="0" w:color="auto"/>
            <w:left w:val="none" w:sz="0" w:space="0" w:color="auto"/>
            <w:bottom w:val="none" w:sz="0" w:space="0" w:color="auto"/>
            <w:right w:val="none" w:sz="0" w:space="0" w:color="auto"/>
          </w:divBdr>
        </w:div>
      </w:divsChild>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69272297">
      <w:bodyDiv w:val="1"/>
      <w:marLeft w:val="0"/>
      <w:marRight w:val="0"/>
      <w:marTop w:val="0"/>
      <w:marBottom w:val="0"/>
      <w:divBdr>
        <w:top w:val="none" w:sz="0" w:space="0" w:color="auto"/>
        <w:left w:val="none" w:sz="0" w:space="0" w:color="auto"/>
        <w:bottom w:val="none" w:sz="0" w:space="0" w:color="auto"/>
        <w:right w:val="none" w:sz="0" w:space="0" w:color="auto"/>
      </w:divBdr>
    </w:div>
    <w:div w:id="569655860">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6481736">
      <w:bodyDiv w:val="1"/>
      <w:marLeft w:val="0"/>
      <w:marRight w:val="0"/>
      <w:marTop w:val="0"/>
      <w:marBottom w:val="0"/>
      <w:divBdr>
        <w:top w:val="none" w:sz="0" w:space="0" w:color="auto"/>
        <w:left w:val="none" w:sz="0" w:space="0" w:color="auto"/>
        <w:bottom w:val="none" w:sz="0" w:space="0" w:color="auto"/>
        <w:right w:val="none" w:sz="0" w:space="0" w:color="auto"/>
      </w:divBdr>
    </w:div>
    <w:div w:id="579557381">
      <w:bodyDiv w:val="1"/>
      <w:marLeft w:val="0"/>
      <w:marRight w:val="0"/>
      <w:marTop w:val="0"/>
      <w:marBottom w:val="0"/>
      <w:divBdr>
        <w:top w:val="none" w:sz="0" w:space="0" w:color="auto"/>
        <w:left w:val="none" w:sz="0" w:space="0" w:color="auto"/>
        <w:bottom w:val="none" w:sz="0" w:space="0" w:color="auto"/>
        <w:right w:val="none" w:sz="0" w:space="0" w:color="auto"/>
      </w:divBdr>
    </w:div>
    <w:div w:id="582491730">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7836125">
      <w:bodyDiv w:val="1"/>
      <w:marLeft w:val="0"/>
      <w:marRight w:val="0"/>
      <w:marTop w:val="0"/>
      <w:marBottom w:val="0"/>
      <w:divBdr>
        <w:top w:val="none" w:sz="0" w:space="0" w:color="auto"/>
        <w:left w:val="none" w:sz="0" w:space="0" w:color="auto"/>
        <w:bottom w:val="none" w:sz="0" w:space="0" w:color="auto"/>
        <w:right w:val="none" w:sz="0" w:space="0" w:color="auto"/>
      </w:divBdr>
    </w:div>
    <w:div w:id="601843209">
      <w:bodyDiv w:val="1"/>
      <w:marLeft w:val="0"/>
      <w:marRight w:val="0"/>
      <w:marTop w:val="0"/>
      <w:marBottom w:val="0"/>
      <w:divBdr>
        <w:top w:val="none" w:sz="0" w:space="0" w:color="auto"/>
        <w:left w:val="none" w:sz="0" w:space="0" w:color="auto"/>
        <w:bottom w:val="none" w:sz="0" w:space="0" w:color="auto"/>
        <w:right w:val="none" w:sz="0" w:space="0" w:color="auto"/>
      </w:divBdr>
    </w:div>
    <w:div w:id="60543116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6623170">
      <w:bodyDiv w:val="1"/>
      <w:marLeft w:val="0"/>
      <w:marRight w:val="0"/>
      <w:marTop w:val="0"/>
      <w:marBottom w:val="0"/>
      <w:divBdr>
        <w:top w:val="none" w:sz="0" w:space="0" w:color="auto"/>
        <w:left w:val="none" w:sz="0" w:space="0" w:color="auto"/>
        <w:bottom w:val="none" w:sz="0" w:space="0" w:color="auto"/>
        <w:right w:val="none" w:sz="0" w:space="0" w:color="auto"/>
      </w:divBdr>
    </w:div>
    <w:div w:id="606811429">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2447058">
      <w:bodyDiv w:val="1"/>
      <w:marLeft w:val="0"/>
      <w:marRight w:val="0"/>
      <w:marTop w:val="0"/>
      <w:marBottom w:val="0"/>
      <w:divBdr>
        <w:top w:val="none" w:sz="0" w:space="0" w:color="auto"/>
        <w:left w:val="none" w:sz="0" w:space="0" w:color="auto"/>
        <w:bottom w:val="none" w:sz="0" w:space="0" w:color="auto"/>
        <w:right w:val="none" w:sz="0" w:space="0" w:color="auto"/>
      </w:divBdr>
    </w:div>
    <w:div w:id="616565228">
      <w:bodyDiv w:val="1"/>
      <w:marLeft w:val="0"/>
      <w:marRight w:val="0"/>
      <w:marTop w:val="0"/>
      <w:marBottom w:val="0"/>
      <w:divBdr>
        <w:top w:val="none" w:sz="0" w:space="0" w:color="auto"/>
        <w:left w:val="none" w:sz="0" w:space="0" w:color="auto"/>
        <w:bottom w:val="none" w:sz="0" w:space="0" w:color="auto"/>
        <w:right w:val="none" w:sz="0" w:space="0" w:color="auto"/>
      </w:divBdr>
      <w:divsChild>
        <w:div w:id="1558588333">
          <w:marLeft w:val="0"/>
          <w:marRight w:val="0"/>
          <w:marTop w:val="0"/>
          <w:marBottom w:val="0"/>
          <w:divBdr>
            <w:top w:val="none" w:sz="0" w:space="0" w:color="auto"/>
            <w:left w:val="none" w:sz="0" w:space="0" w:color="auto"/>
            <w:bottom w:val="none" w:sz="0" w:space="0" w:color="auto"/>
            <w:right w:val="none" w:sz="0" w:space="0" w:color="auto"/>
          </w:divBdr>
          <w:divsChild>
            <w:div w:id="201098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78382">
      <w:bodyDiv w:val="1"/>
      <w:marLeft w:val="0"/>
      <w:marRight w:val="0"/>
      <w:marTop w:val="0"/>
      <w:marBottom w:val="0"/>
      <w:divBdr>
        <w:top w:val="none" w:sz="0" w:space="0" w:color="auto"/>
        <w:left w:val="none" w:sz="0" w:space="0" w:color="auto"/>
        <w:bottom w:val="none" w:sz="0" w:space="0" w:color="auto"/>
        <w:right w:val="none" w:sz="0" w:space="0" w:color="auto"/>
      </w:divBdr>
    </w:div>
    <w:div w:id="623005201">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7903173">
      <w:bodyDiv w:val="1"/>
      <w:marLeft w:val="0"/>
      <w:marRight w:val="0"/>
      <w:marTop w:val="0"/>
      <w:marBottom w:val="0"/>
      <w:divBdr>
        <w:top w:val="none" w:sz="0" w:space="0" w:color="auto"/>
        <w:left w:val="none" w:sz="0" w:space="0" w:color="auto"/>
        <w:bottom w:val="none" w:sz="0" w:space="0" w:color="auto"/>
        <w:right w:val="none" w:sz="0" w:space="0" w:color="auto"/>
      </w:divBdr>
    </w:div>
    <w:div w:id="630986664">
      <w:bodyDiv w:val="1"/>
      <w:marLeft w:val="0"/>
      <w:marRight w:val="0"/>
      <w:marTop w:val="0"/>
      <w:marBottom w:val="0"/>
      <w:divBdr>
        <w:top w:val="none" w:sz="0" w:space="0" w:color="auto"/>
        <w:left w:val="none" w:sz="0" w:space="0" w:color="auto"/>
        <w:bottom w:val="none" w:sz="0" w:space="0" w:color="auto"/>
        <w:right w:val="none" w:sz="0" w:space="0" w:color="auto"/>
      </w:divBdr>
    </w:div>
    <w:div w:id="63553199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2930917">
      <w:bodyDiv w:val="1"/>
      <w:marLeft w:val="0"/>
      <w:marRight w:val="0"/>
      <w:marTop w:val="0"/>
      <w:marBottom w:val="0"/>
      <w:divBdr>
        <w:top w:val="none" w:sz="0" w:space="0" w:color="auto"/>
        <w:left w:val="none" w:sz="0" w:space="0" w:color="auto"/>
        <w:bottom w:val="none" w:sz="0" w:space="0" w:color="auto"/>
        <w:right w:val="none" w:sz="0" w:space="0" w:color="auto"/>
      </w:divBdr>
      <w:divsChild>
        <w:div w:id="2069063419">
          <w:marLeft w:val="0"/>
          <w:marRight w:val="0"/>
          <w:marTop w:val="0"/>
          <w:marBottom w:val="0"/>
          <w:divBdr>
            <w:top w:val="none" w:sz="0" w:space="0" w:color="auto"/>
            <w:left w:val="none" w:sz="0" w:space="0" w:color="auto"/>
            <w:bottom w:val="none" w:sz="0" w:space="0" w:color="auto"/>
            <w:right w:val="none" w:sz="0" w:space="0" w:color="auto"/>
          </w:divBdr>
        </w:div>
      </w:divsChild>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0720262">
      <w:bodyDiv w:val="1"/>
      <w:marLeft w:val="0"/>
      <w:marRight w:val="0"/>
      <w:marTop w:val="0"/>
      <w:marBottom w:val="0"/>
      <w:divBdr>
        <w:top w:val="none" w:sz="0" w:space="0" w:color="auto"/>
        <w:left w:val="none" w:sz="0" w:space="0" w:color="auto"/>
        <w:bottom w:val="none" w:sz="0" w:space="0" w:color="auto"/>
        <w:right w:val="none" w:sz="0" w:space="0" w:color="auto"/>
      </w:divBdr>
      <w:divsChild>
        <w:div w:id="1735657838">
          <w:marLeft w:val="0"/>
          <w:marRight w:val="0"/>
          <w:marTop w:val="0"/>
          <w:marBottom w:val="0"/>
          <w:divBdr>
            <w:top w:val="none" w:sz="0" w:space="0" w:color="auto"/>
            <w:left w:val="none" w:sz="0" w:space="0" w:color="auto"/>
            <w:bottom w:val="none" w:sz="0" w:space="0" w:color="auto"/>
            <w:right w:val="none" w:sz="0" w:space="0" w:color="auto"/>
          </w:divBdr>
          <w:divsChild>
            <w:div w:id="302782832">
              <w:marLeft w:val="0"/>
              <w:marRight w:val="0"/>
              <w:marTop w:val="0"/>
              <w:marBottom w:val="0"/>
              <w:divBdr>
                <w:top w:val="none" w:sz="0" w:space="0" w:color="auto"/>
                <w:left w:val="none" w:sz="0" w:space="0" w:color="auto"/>
                <w:bottom w:val="none" w:sz="0" w:space="0" w:color="auto"/>
                <w:right w:val="none" w:sz="0" w:space="0" w:color="auto"/>
              </w:divBdr>
            </w:div>
          </w:divsChild>
        </w:div>
        <w:div w:id="532230812">
          <w:marLeft w:val="0"/>
          <w:marRight w:val="0"/>
          <w:marTop w:val="0"/>
          <w:marBottom w:val="0"/>
          <w:divBdr>
            <w:top w:val="none" w:sz="0" w:space="0" w:color="auto"/>
            <w:left w:val="none" w:sz="0" w:space="0" w:color="auto"/>
            <w:bottom w:val="none" w:sz="0" w:space="0" w:color="auto"/>
            <w:right w:val="none" w:sz="0" w:space="0" w:color="auto"/>
          </w:divBdr>
          <w:divsChild>
            <w:div w:id="15576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3165343">
      <w:bodyDiv w:val="1"/>
      <w:marLeft w:val="0"/>
      <w:marRight w:val="0"/>
      <w:marTop w:val="0"/>
      <w:marBottom w:val="0"/>
      <w:divBdr>
        <w:top w:val="none" w:sz="0" w:space="0" w:color="auto"/>
        <w:left w:val="none" w:sz="0" w:space="0" w:color="auto"/>
        <w:bottom w:val="none" w:sz="0" w:space="0" w:color="auto"/>
        <w:right w:val="none" w:sz="0" w:space="0" w:color="auto"/>
      </w:divBdr>
      <w:divsChild>
        <w:div w:id="576132131">
          <w:marLeft w:val="450"/>
          <w:marRight w:val="450"/>
          <w:marTop w:val="0"/>
          <w:marBottom w:val="0"/>
          <w:divBdr>
            <w:top w:val="none" w:sz="0" w:space="0" w:color="auto"/>
            <w:left w:val="none" w:sz="0" w:space="0" w:color="auto"/>
            <w:bottom w:val="none" w:sz="0" w:space="0" w:color="auto"/>
            <w:right w:val="none" w:sz="0" w:space="0" w:color="auto"/>
          </w:divBdr>
        </w:div>
        <w:div w:id="506211102">
          <w:marLeft w:val="450"/>
          <w:marRight w:val="450"/>
          <w:marTop w:val="0"/>
          <w:marBottom w:val="0"/>
          <w:divBdr>
            <w:top w:val="none" w:sz="0" w:space="0" w:color="auto"/>
            <w:left w:val="none" w:sz="0" w:space="0" w:color="auto"/>
            <w:bottom w:val="none" w:sz="0" w:space="0" w:color="auto"/>
            <w:right w:val="none" w:sz="0" w:space="0" w:color="auto"/>
          </w:divBdr>
        </w:div>
      </w:divsChild>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596817">
      <w:bodyDiv w:val="1"/>
      <w:marLeft w:val="0"/>
      <w:marRight w:val="0"/>
      <w:marTop w:val="0"/>
      <w:marBottom w:val="0"/>
      <w:divBdr>
        <w:top w:val="none" w:sz="0" w:space="0" w:color="auto"/>
        <w:left w:val="none" w:sz="0" w:space="0" w:color="auto"/>
        <w:bottom w:val="none" w:sz="0" w:space="0" w:color="auto"/>
        <w:right w:val="none" w:sz="0" w:space="0" w:color="auto"/>
      </w:divBdr>
    </w:div>
    <w:div w:id="693310286">
      <w:bodyDiv w:val="1"/>
      <w:marLeft w:val="0"/>
      <w:marRight w:val="0"/>
      <w:marTop w:val="0"/>
      <w:marBottom w:val="0"/>
      <w:divBdr>
        <w:top w:val="none" w:sz="0" w:space="0" w:color="auto"/>
        <w:left w:val="none" w:sz="0" w:space="0" w:color="auto"/>
        <w:bottom w:val="none" w:sz="0" w:space="0" w:color="auto"/>
        <w:right w:val="none" w:sz="0" w:space="0" w:color="auto"/>
      </w:divBdr>
      <w:divsChild>
        <w:div w:id="850990306">
          <w:marLeft w:val="0"/>
          <w:marRight w:val="0"/>
          <w:marTop w:val="0"/>
          <w:marBottom w:val="240"/>
          <w:divBdr>
            <w:top w:val="none" w:sz="0" w:space="0" w:color="auto"/>
            <w:left w:val="none" w:sz="0" w:space="0" w:color="auto"/>
            <w:bottom w:val="none" w:sz="0" w:space="0" w:color="auto"/>
            <w:right w:val="none" w:sz="0" w:space="0" w:color="auto"/>
          </w:divBdr>
        </w:div>
      </w:divsChild>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6203750">
      <w:bodyDiv w:val="1"/>
      <w:marLeft w:val="0"/>
      <w:marRight w:val="0"/>
      <w:marTop w:val="0"/>
      <w:marBottom w:val="0"/>
      <w:divBdr>
        <w:top w:val="none" w:sz="0" w:space="0" w:color="auto"/>
        <w:left w:val="none" w:sz="0" w:space="0" w:color="auto"/>
        <w:bottom w:val="none" w:sz="0" w:space="0" w:color="auto"/>
        <w:right w:val="none" w:sz="0" w:space="0" w:color="auto"/>
      </w:divBdr>
    </w:div>
    <w:div w:id="714280436">
      <w:bodyDiv w:val="1"/>
      <w:marLeft w:val="0"/>
      <w:marRight w:val="0"/>
      <w:marTop w:val="0"/>
      <w:marBottom w:val="0"/>
      <w:divBdr>
        <w:top w:val="none" w:sz="0" w:space="0" w:color="auto"/>
        <w:left w:val="none" w:sz="0" w:space="0" w:color="auto"/>
        <w:bottom w:val="none" w:sz="0" w:space="0" w:color="auto"/>
        <w:right w:val="none" w:sz="0" w:space="0" w:color="auto"/>
      </w:divBdr>
      <w:divsChild>
        <w:div w:id="113254954">
          <w:marLeft w:val="0"/>
          <w:marRight w:val="0"/>
          <w:marTop w:val="15"/>
          <w:marBottom w:val="360"/>
          <w:divBdr>
            <w:top w:val="single" w:sz="6" w:space="0" w:color="E1E4E5"/>
            <w:left w:val="single" w:sz="6" w:space="0" w:color="E1E4E5"/>
            <w:bottom w:val="single" w:sz="6" w:space="0" w:color="E1E4E5"/>
            <w:right w:val="single" w:sz="6" w:space="0" w:color="E1E4E5"/>
          </w:divBdr>
          <w:divsChild>
            <w:div w:id="8783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017841">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2919736">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3013006">
      <w:bodyDiv w:val="1"/>
      <w:marLeft w:val="0"/>
      <w:marRight w:val="0"/>
      <w:marTop w:val="0"/>
      <w:marBottom w:val="0"/>
      <w:divBdr>
        <w:top w:val="none" w:sz="0" w:space="0" w:color="auto"/>
        <w:left w:val="none" w:sz="0" w:space="0" w:color="auto"/>
        <w:bottom w:val="none" w:sz="0" w:space="0" w:color="auto"/>
        <w:right w:val="none" w:sz="0" w:space="0" w:color="auto"/>
      </w:divBdr>
      <w:divsChild>
        <w:div w:id="1467965035">
          <w:marLeft w:val="0"/>
          <w:marRight w:val="0"/>
          <w:marTop w:val="0"/>
          <w:marBottom w:val="0"/>
          <w:divBdr>
            <w:top w:val="none" w:sz="0" w:space="0" w:color="auto"/>
            <w:left w:val="none" w:sz="0" w:space="0" w:color="auto"/>
            <w:bottom w:val="none" w:sz="0" w:space="0" w:color="auto"/>
            <w:right w:val="none" w:sz="0" w:space="0" w:color="auto"/>
          </w:divBdr>
          <w:divsChild>
            <w:div w:id="1897889429">
              <w:marLeft w:val="0"/>
              <w:marRight w:val="0"/>
              <w:marTop w:val="0"/>
              <w:marBottom w:val="0"/>
              <w:divBdr>
                <w:top w:val="none" w:sz="0" w:space="0" w:color="auto"/>
                <w:left w:val="none" w:sz="0" w:space="0" w:color="auto"/>
                <w:bottom w:val="none" w:sz="0" w:space="0" w:color="auto"/>
                <w:right w:val="none" w:sz="0" w:space="0" w:color="auto"/>
              </w:divBdr>
              <w:divsChild>
                <w:div w:id="1903172364">
                  <w:marLeft w:val="0"/>
                  <w:marRight w:val="0"/>
                  <w:marTop w:val="0"/>
                  <w:marBottom w:val="0"/>
                  <w:divBdr>
                    <w:top w:val="none" w:sz="0" w:space="0" w:color="auto"/>
                    <w:left w:val="none" w:sz="0" w:space="0" w:color="auto"/>
                    <w:bottom w:val="none" w:sz="0" w:space="0" w:color="auto"/>
                    <w:right w:val="none" w:sz="0" w:space="0" w:color="auto"/>
                  </w:divBdr>
                  <w:divsChild>
                    <w:div w:id="268465677">
                      <w:marLeft w:val="0"/>
                      <w:marRight w:val="0"/>
                      <w:marTop w:val="0"/>
                      <w:marBottom w:val="0"/>
                      <w:divBdr>
                        <w:top w:val="none" w:sz="0" w:space="0" w:color="auto"/>
                        <w:left w:val="none" w:sz="0" w:space="0" w:color="auto"/>
                        <w:bottom w:val="none" w:sz="0" w:space="0" w:color="auto"/>
                        <w:right w:val="none" w:sz="0" w:space="0" w:color="auto"/>
                      </w:divBdr>
                    </w:div>
                    <w:div w:id="129329759">
                      <w:marLeft w:val="0"/>
                      <w:marRight w:val="0"/>
                      <w:marTop w:val="0"/>
                      <w:marBottom w:val="0"/>
                      <w:divBdr>
                        <w:top w:val="none" w:sz="0" w:space="0" w:color="auto"/>
                        <w:left w:val="none" w:sz="0" w:space="0" w:color="auto"/>
                        <w:bottom w:val="none" w:sz="0" w:space="0" w:color="auto"/>
                        <w:right w:val="none" w:sz="0" w:space="0" w:color="auto"/>
                      </w:divBdr>
                    </w:div>
                    <w:div w:id="1503082990">
                      <w:marLeft w:val="0"/>
                      <w:marRight w:val="0"/>
                      <w:marTop w:val="0"/>
                      <w:marBottom w:val="0"/>
                      <w:divBdr>
                        <w:top w:val="none" w:sz="0" w:space="0" w:color="auto"/>
                        <w:left w:val="none" w:sz="0" w:space="0" w:color="auto"/>
                        <w:bottom w:val="none" w:sz="0" w:space="0" w:color="auto"/>
                        <w:right w:val="none" w:sz="0" w:space="0" w:color="auto"/>
                      </w:divBdr>
                    </w:div>
                    <w:div w:id="19332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27654">
          <w:marLeft w:val="0"/>
          <w:marRight w:val="0"/>
          <w:marTop w:val="0"/>
          <w:marBottom w:val="0"/>
          <w:divBdr>
            <w:top w:val="none" w:sz="0" w:space="0" w:color="auto"/>
            <w:left w:val="none" w:sz="0" w:space="0" w:color="auto"/>
            <w:bottom w:val="none" w:sz="0" w:space="0" w:color="auto"/>
            <w:right w:val="none" w:sz="0" w:space="0" w:color="auto"/>
          </w:divBdr>
          <w:divsChild>
            <w:div w:id="1664777546">
              <w:marLeft w:val="0"/>
              <w:marRight w:val="0"/>
              <w:marTop w:val="0"/>
              <w:marBottom w:val="0"/>
              <w:divBdr>
                <w:top w:val="none" w:sz="0" w:space="0" w:color="auto"/>
                <w:left w:val="none" w:sz="0" w:space="0" w:color="auto"/>
                <w:bottom w:val="none" w:sz="0" w:space="0" w:color="auto"/>
                <w:right w:val="none" w:sz="0" w:space="0" w:color="auto"/>
              </w:divBdr>
              <w:divsChild>
                <w:div w:id="139615234">
                  <w:marLeft w:val="0"/>
                  <w:marRight w:val="0"/>
                  <w:marTop w:val="0"/>
                  <w:marBottom w:val="0"/>
                  <w:divBdr>
                    <w:top w:val="none" w:sz="0" w:space="0" w:color="auto"/>
                    <w:left w:val="none" w:sz="0" w:space="0" w:color="auto"/>
                    <w:bottom w:val="none" w:sz="0" w:space="0" w:color="auto"/>
                    <w:right w:val="none" w:sz="0" w:space="0" w:color="auto"/>
                  </w:divBdr>
                  <w:divsChild>
                    <w:div w:id="1590385722">
                      <w:marLeft w:val="0"/>
                      <w:marRight w:val="0"/>
                      <w:marTop w:val="0"/>
                      <w:marBottom w:val="0"/>
                      <w:divBdr>
                        <w:top w:val="none" w:sz="0" w:space="0" w:color="auto"/>
                        <w:left w:val="none" w:sz="0" w:space="0" w:color="auto"/>
                        <w:bottom w:val="none" w:sz="0" w:space="0" w:color="auto"/>
                        <w:right w:val="none" w:sz="0" w:space="0" w:color="auto"/>
                      </w:divBdr>
                    </w:div>
                    <w:div w:id="852039326">
                      <w:marLeft w:val="0"/>
                      <w:marRight w:val="0"/>
                      <w:marTop w:val="0"/>
                      <w:marBottom w:val="0"/>
                      <w:divBdr>
                        <w:top w:val="none" w:sz="0" w:space="0" w:color="auto"/>
                        <w:left w:val="none" w:sz="0" w:space="0" w:color="auto"/>
                        <w:bottom w:val="none" w:sz="0" w:space="0" w:color="auto"/>
                        <w:right w:val="none" w:sz="0" w:space="0" w:color="auto"/>
                      </w:divBdr>
                    </w:div>
                    <w:div w:id="1293441588">
                      <w:marLeft w:val="0"/>
                      <w:marRight w:val="0"/>
                      <w:marTop w:val="0"/>
                      <w:marBottom w:val="0"/>
                      <w:divBdr>
                        <w:top w:val="none" w:sz="0" w:space="0" w:color="auto"/>
                        <w:left w:val="none" w:sz="0" w:space="0" w:color="auto"/>
                        <w:bottom w:val="none" w:sz="0" w:space="0" w:color="auto"/>
                        <w:right w:val="none" w:sz="0" w:space="0" w:color="auto"/>
                      </w:divBdr>
                    </w:div>
                    <w:div w:id="7399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64302">
          <w:marLeft w:val="0"/>
          <w:marRight w:val="0"/>
          <w:marTop w:val="0"/>
          <w:marBottom w:val="0"/>
          <w:divBdr>
            <w:top w:val="none" w:sz="0" w:space="0" w:color="auto"/>
            <w:left w:val="none" w:sz="0" w:space="0" w:color="auto"/>
            <w:bottom w:val="none" w:sz="0" w:space="0" w:color="auto"/>
            <w:right w:val="none" w:sz="0" w:space="0" w:color="auto"/>
          </w:divBdr>
          <w:divsChild>
            <w:div w:id="2006012599">
              <w:marLeft w:val="0"/>
              <w:marRight w:val="0"/>
              <w:marTop w:val="0"/>
              <w:marBottom w:val="0"/>
              <w:divBdr>
                <w:top w:val="none" w:sz="0" w:space="0" w:color="auto"/>
                <w:left w:val="none" w:sz="0" w:space="0" w:color="auto"/>
                <w:bottom w:val="none" w:sz="0" w:space="0" w:color="auto"/>
                <w:right w:val="none" w:sz="0" w:space="0" w:color="auto"/>
              </w:divBdr>
              <w:divsChild>
                <w:div w:id="1333337141">
                  <w:marLeft w:val="0"/>
                  <w:marRight w:val="0"/>
                  <w:marTop w:val="0"/>
                  <w:marBottom w:val="0"/>
                  <w:divBdr>
                    <w:top w:val="none" w:sz="0" w:space="0" w:color="auto"/>
                    <w:left w:val="none" w:sz="0" w:space="0" w:color="auto"/>
                    <w:bottom w:val="none" w:sz="0" w:space="0" w:color="auto"/>
                    <w:right w:val="none" w:sz="0" w:space="0" w:color="auto"/>
                  </w:divBdr>
                  <w:divsChild>
                    <w:div w:id="979925027">
                      <w:marLeft w:val="0"/>
                      <w:marRight w:val="0"/>
                      <w:marTop w:val="0"/>
                      <w:marBottom w:val="0"/>
                      <w:divBdr>
                        <w:top w:val="none" w:sz="0" w:space="0" w:color="auto"/>
                        <w:left w:val="none" w:sz="0" w:space="0" w:color="auto"/>
                        <w:bottom w:val="none" w:sz="0" w:space="0" w:color="auto"/>
                        <w:right w:val="none" w:sz="0" w:space="0" w:color="auto"/>
                      </w:divBdr>
                    </w:div>
                    <w:div w:id="1932742186">
                      <w:marLeft w:val="0"/>
                      <w:marRight w:val="0"/>
                      <w:marTop w:val="0"/>
                      <w:marBottom w:val="0"/>
                      <w:divBdr>
                        <w:top w:val="none" w:sz="0" w:space="0" w:color="auto"/>
                        <w:left w:val="none" w:sz="0" w:space="0" w:color="auto"/>
                        <w:bottom w:val="none" w:sz="0" w:space="0" w:color="auto"/>
                        <w:right w:val="none" w:sz="0" w:space="0" w:color="auto"/>
                      </w:divBdr>
                    </w:div>
                    <w:div w:id="900335748">
                      <w:marLeft w:val="0"/>
                      <w:marRight w:val="0"/>
                      <w:marTop w:val="0"/>
                      <w:marBottom w:val="0"/>
                      <w:divBdr>
                        <w:top w:val="none" w:sz="0" w:space="0" w:color="auto"/>
                        <w:left w:val="none" w:sz="0" w:space="0" w:color="auto"/>
                        <w:bottom w:val="none" w:sz="0" w:space="0" w:color="auto"/>
                        <w:right w:val="none" w:sz="0" w:space="0" w:color="auto"/>
                      </w:divBdr>
                    </w:div>
                    <w:div w:id="1097138704">
                      <w:marLeft w:val="0"/>
                      <w:marRight w:val="0"/>
                      <w:marTop w:val="0"/>
                      <w:marBottom w:val="0"/>
                      <w:divBdr>
                        <w:top w:val="none" w:sz="0" w:space="0" w:color="auto"/>
                        <w:left w:val="none" w:sz="0" w:space="0" w:color="auto"/>
                        <w:bottom w:val="none" w:sz="0" w:space="0" w:color="auto"/>
                        <w:right w:val="none" w:sz="0" w:space="0" w:color="auto"/>
                      </w:divBdr>
                    </w:div>
                    <w:div w:id="371266935">
                      <w:marLeft w:val="0"/>
                      <w:marRight w:val="0"/>
                      <w:marTop w:val="0"/>
                      <w:marBottom w:val="0"/>
                      <w:divBdr>
                        <w:top w:val="none" w:sz="0" w:space="0" w:color="auto"/>
                        <w:left w:val="none" w:sz="0" w:space="0" w:color="auto"/>
                        <w:bottom w:val="none" w:sz="0" w:space="0" w:color="auto"/>
                        <w:right w:val="none" w:sz="0" w:space="0" w:color="auto"/>
                      </w:divBdr>
                    </w:div>
                    <w:div w:id="2053653273">
                      <w:marLeft w:val="0"/>
                      <w:marRight w:val="0"/>
                      <w:marTop w:val="0"/>
                      <w:marBottom w:val="0"/>
                      <w:divBdr>
                        <w:top w:val="none" w:sz="0" w:space="0" w:color="auto"/>
                        <w:left w:val="none" w:sz="0" w:space="0" w:color="auto"/>
                        <w:bottom w:val="none" w:sz="0" w:space="0" w:color="auto"/>
                        <w:right w:val="none" w:sz="0" w:space="0" w:color="auto"/>
                      </w:divBdr>
                    </w:div>
                    <w:div w:id="5186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1013">
          <w:marLeft w:val="0"/>
          <w:marRight w:val="0"/>
          <w:marTop w:val="0"/>
          <w:marBottom w:val="0"/>
          <w:divBdr>
            <w:top w:val="none" w:sz="0" w:space="0" w:color="auto"/>
            <w:left w:val="none" w:sz="0" w:space="0" w:color="auto"/>
            <w:bottom w:val="none" w:sz="0" w:space="0" w:color="auto"/>
            <w:right w:val="none" w:sz="0" w:space="0" w:color="auto"/>
          </w:divBdr>
          <w:divsChild>
            <w:div w:id="224950244">
              <w:marLeft w:val="0"/>
              <w:marRight w:val="0"/>
              <w:marTop w:val="0"/>
              <w:marBottom w:val="0"/>
              <w:divBdr>
                <w:top w:val="none" w:sz="0" w:space="0" w:color="auto"/>
                <w:left w:val="none" w:sz="0" w:space="0" w:color="auto"/>
                <w:bottom w:val="none" w:sz="0" w:space="0" w:color="auto"/>
                <w:right w:val="none" w:sz="0" w:space="0" w:color="auto"/>
              </w:divBdr>
              <w:divsChild>
                <w:div w:id="1082725948">
                  <w:marLeft w:val="0"/>
                  <w:marRight w:val="0"/>
                  <w:marTop w:val="0"/>
                  <w:marBottom w:val="0"/>
                  <w:divBdr>
                    <w:top w:val="none" w:sz="0" w:space="0" w:color="auto"/>
                    <w:left w:val="none" w:sz="0" w:space="0" w:color="auto"/>
                    <w:bottom w:val="none" w:sz="0" w:space="0" w:color="auto"/>
                    <w:right w:val="none" w:sz="0" w:space="0" w:color="auto"/>
                  </w:divBdr>
                  <w:divsChild>
                    <w:div w:id="943029736">
                      <w:marLeft w:val="0"/>
                      <w:marRight w:val="0"/>
                      <w:marTop w:val="0"/>
                      <w:marBottom w:val="0"/>
                      <w:divBdr>
                        <w:top w:val="none" w:sz="0" w:space="0" w:color="auto"/>
                        <w:left w:val="none" w:sz="0" w:space="0" w:color="auto"/>
                        <w:bottom w:val="none" w:sz="0" w:space="0" w:color="auto"/>
                        <w:right w:val="none" w:sz="0" w:space="0" w:color="auto"/>
                      </w:divBdr>
                    </w:div>
                    <w:div w:id="1260723367">
                      <w:marLeft w:val="0"/>
                      <w:marRight w:val="0"/>
                      <w:marTop w:val="0"/>
                      <w:marBottom w:val="0"/>
                      <w:divBdr>
                        <w:top w:val="none" w:sz="0" w:space="0" w:color="auto"/>
                        <w:left w:val="none" w:sz="0" w:space="0" w:color="auto"/>
                        <w:bottom w:val="none" w:sz="0" w:space="0" w:color="auto"/>
                        <w:right w:val="none" w:sz="0" w:space="0" w:color="auto"/>
                      </w:divBdr>
                    </w:div>
                    <w:div w:id="1088192390">
                      <w:marLeft w:val="0"/>
                      <w:marRight w:val="0"/>
                      <w:marTop w:val="0"/>
                      <w:marBottom w:val="0"/>
                      <w:divBdr>
                        <w:top w:val="none" w:sz="0" w:space="0" w:color="auto"/>
                        <w:left w:val="none" w:sz="0" w:space="0" w:color="auto"/>
                        <w:bottom w:val="none" w:sz="0" w:space="0" w:color="auto"/>
                        <w:right w:val="none" w:sz="0" w:space="0" w:color="auto"/>
                      </w:divBdr>
                    </w:div>
                    <w:div w:id="2005741576">
                      <w:marLeft w:val="0"/>
                      <w:marRight w:val="0"/>
                      <w:marTop w:val="0"/>
                      <w:marBottom w:val="0"/>
                      <w:divBdr>
                        <w:top w:val="none" w:sz="0" w:space="0" w:color="auto"/>
                        <w:left w:val="none" w:sz="0" w:space="0" w:color="auto"/>
                        <w:bottom w:val="none" w:sz="0" w:space="0" w:color="auto"/>
                        <w:right w:val="none" w:sz="0" w:space="0" w:color="auto"/>
                      </w:divBdr>
                    </w:div>
                    <w:div w:id="1009214695">
                      <w:marLeft w:val="0"/>
                      <w:marRight w:val="0"/>
                      <w:marTop w:val="0"/>
                      <w:marBottom w:val="0"/>
                      <w:divBdr>
                        <w:top w:val="none" w:sz="0" w:space="0" w:color="auto"/>
                        <w:left w:val="none" w:sz="0" w:space="0" w:color="auto"/>
                        <w:bottom w:val="none" w:sz="0" w:space="0" w:color="auto"/>
                        <w:right w:val="none" w:sz="0" w:space="0" w:color="auto"/>
                      </w:divBdr>
                    </w:div>
                    <w:div w:id="106432204">
                      <w:marLeft w:val="0"/>
                      <w:marRight w:val="0"/>
                      <w:marTop w:val="0"/>
                      <w:marBottom w:val="0"/>
                      <w:divBdr>
                        <w:top w:val="none" w:sz="0" w:space="0" w:color="auto"/>
                        <w:left w:val="none" w:sz="0" w:space="0" w:color="auto"/>
                        <w:bottom w:val="none" w:sz="0" w:space="0" w:color="auto"/>
                        <w:right w:val="none" w:sz="0" w:space="0" w:color="auto"/>
                      </w:divBdr>
                    </w:div>
                    <w:div w:id="1227641685">
                      <w:marLeft w:val="0"/>
                      <w:marRight w:val="0"/>
                      <w:marTop w:val="0"/>
                      <w:marBottom w:val="0"/>
                      <w:divBdr>
                        <w:top w:val="none" w:sz="0" w:space="0" w:color="auto"/>
                        <w:left w:val="none" w:sz="0" w:space="0" w:color="auto"/>
                        <w:bottom w:val="none" w:sz="0" w:space="0" w:color="auto"/>
                        <w:right w:val="none" w:sz="0" w:space="0" w:color="auto"/>
                      </w:divBdr>
                    </w:div>
                    <w:div w:id="363754508">
                      <w:marLeft w:val="0"/>
                      <w:marRight w:val="0"/>
                      <w:marTop w:val="0"/>
                      <w:marBottom w:val="0"/>
                      <w:divBdr>
                        <w:top w:val="none" w:sz="0" w:space="0" w:color="auto"/>
                        <w:left w:val="none" w:sz="0" w:space="0" w:color="auto"/>
                        <w:bottom w:val="none" w:sz="0" w:space="0" w:color="auto"/>
                        <w:right w:val="none" w:sz="0" w:space="0" w:color="auto"/>
                      </w:divBdr>
                    </w:div>
                    <w:div w:id="520357671">
                      <w:marLeft w:val="0"/>
                      <w:marRight w:val="0"/>
                      <w:marTop w:val="0"/>
                      <w:marBottom w:val="0"/>
                      <w:divBdr>
                        <w:top w:val="none" w:sz="0" w:space="0" w:color="auto"/>
                        <w:left w:val="none" w:sz="0" w:space="0" w:color="auto"/>
                        <w:bottom w:val="none" w:sz="0" w:space="0" w:color="auto"/>
                        <w:right w:val="none" w:sz="0" w:space="0" w:color="auto"/>
                      </w:divBdr>
                    </w:div>
                    <w:div w:id="1885016220">
                      <w:marLeft w:val="0"/>
                      <w:marRight w:val="0"/>
                      <w:marTop w:val="0"/>
                      <w:marBottom w:val="0"/>
                      <w:divBdr>
                        <w:top w:val="none" w:sz="0" w:space="0" w:color="auto"/>
                        <w:left w:val="none" w:sz="0" w:space="0" w:color="auto"/>
                        <w:bottom w:val="none" w:sz="0" w:space="0" w:color="auto"/>
                        <w:right w:val="none" w:sz="0" w:space="0" w:color="auto"/>
                      </w:divBdr>
                    </w:div>
                    <w:div w:id="783305479">
                      <w:marLeft w:val="0"/>
                      <w:marRight w:val="0"/>
                      <w:marTop w:val="0"/>
                      <w:marBottom w:val="0"/>
                      <w:divBdr>
                        <w:top w:val="none" w:sz="0" w:space="0" w:color="auto"/>
                        <w:left w:val="none" w:sz="0" w:space="0" w:color="auto"/>
                        <w:bottom w:val="none" w:sz="0" w:space="0" w:color="auto"/>
                        <w:right w:val="none" w:sz="0" w:space="0" w:color="auto"/>
                      </w:divBdr>
                    </w:div>
                    <w:div w:id="17305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667901">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61219798">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64811867">
      <w:bodyDiv w:val="1"/>
      <w:marLeft w:val="0"/>
      <w:marRight w:val="0"/>
      <w:marTop w:val="0"/>
      <w:marBottom w:val="0"/>
      <w:divBdr>
        <w:top w:val="none" w:sz="0" w:space="0" w:color="auto"/>
        <w:left w:val="none" w:sz="0" w:space="0" w:color="auto"/>
        <w:bottom w:val="none" w:sz="0" w:space="0" w:color="auto"/>
        <w:right w:val="none" w:sz="0" w:space="0" w:color="auto"/>
      </w:divBdr>
    </w:div>
    <w:div w:id="768886603">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717071">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5487871">
      <w:bodyDiv w:val="1"/>
      <w:marLeft w:val="0"/>
      <w:marRight w:val="0"/>
      <w:marTop w:val="0"/>
      <w:marBottom w:val="0"/>
      <w:divBdr>
        <w:top w:val="none" w:sz="0" w:space="0" w:color="auto"/>
        <w:left w:val="none" w:sz="0" w:space="0" w:color="auto"/>
        <w:bottom w:val="none" w:sz="0" w:space="0" w:color="auto"/>
        <w:right w:val="none" w:sz="0" w:space="0" w:color="auto"/>
      </w:divBdr>
      <w:divsChild>
        <w:div w:id="2081052601">
          <w:marLeft w:val="0"/>
          <w:marRight w:val="0"/>
          <w:marTop w:val="0"/>
          <w:marBottom w:val="75"/>
          <w:divBdr>
            <w:top w:val="none" w:sz="0" w:space="0" w:color="auto"/>
            <w:left w:val="none" w:sz="0" w:space="0" w:color="auto"/>
            <w:bottom w:val="none" w:sz="0" w:space="0" w:color="auto"/>
            <w:right w:val="none" w:sz="0" w:space="0" w:color="auto"/>
          </w:divBdr>
        </w:div>
      </w:divsChild>
    </w:div>
    <w:div w:id="80288587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0180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0538444">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1144241">
      <w:bodyDiv w:val="1"/>
      <w:marLeft w:val="0"/>
      <w:marRight w:val="0"/>
      <w:marTop w:val="0"/>
      <w:marBottom w:val="0"/>
      <w:divBdr>
        <w:top w:val="none" w:sz="0" w:space="0" w:color="auto"/>
        <w:left w:val="none" w:sz="0" w:space="0" w:color="auto"/>
        <w:bottom w:val="none" w:sz="0" w:space="0" w:color="auto"/>
        <w:right w:val="none" w:sz="0" w:space="0" w:color="auto"/>
      </w:divBdr>
    </w:div>
    <w:div w:id="832528054">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48177032">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0994785">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118193">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58130422">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7790035">
      <w:bodyDiv w:val="1"/>
      <w:marLeft w:val="0"/>
      <w:marRight w:val="0"/>
      <w:marTop w:val="0"/>
      <w:marBottom w:val="0"/>
      <w:divBdr>
        <w:top w:val="none" w:sz="0" w:space="0" w:color="auto"/>
        <w:left w:val="none" w:sz="0" w:space="0" w:color="auto"/>
        <w:bottom w:val="none" w:sz="0" w:space="0" w:color="auto"/>
        <w:right w:val="none" w:sz="0" w:space="0" w:color="auto"/>
      </w:divBdr>
    </w:div>
    <w:div w:id="873273187">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0631859">
      <w:bodyDiv w:val="1"/>
      <w:marLeft w:val="0"/>
      <w:marRight w:val="0"/>
      <w:marTop w:val="0"/>
      <w:marBottom w:val="0"/>
      <w:divBdr>
        <w:top w:val="none" w:sz="0" w:space="0" w:color="auto"/>
        <w:left w:val="none" w:sz="0" w:space="0" w:color="auto"/>
        <w:bottom w:val="none" w:sz="0" w:space="0" w:color="auto"/>
        <w:right w:val="none" w:sz="0" w:space="0" w:color="auto"/>
      </w:divBdr>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2181305">
      <w:bodyDiv w:val="1"/>
      <w:marLeft w:val="0"/>
      <w:marRight w:val="0"/>
      <w:marTop w:val="0"/>
      <w:marBottom w:val="0"/>
      <w:divBdr>
        <w:top w:val="none" w:sz="0" w:space="0" w:color="auto"/>
        <w:left w:val="none" w:sz="0" w:space="0" w:color="auto"/>
        <w:bottom w:val="none" w:sz="0" w:space="0" w:color="auto"/>
        <w:right w:val="none" w:sz="0" w:space="0" w:color="auto"/>
      </w:divBdr>
    </w:div>
    <w:div w:id="885533116">
      <w:bodyDiv w:val="1"/>
      <w:marLeft w:val="0"/>
      <w:marRight w:val="0"/>
      <w:marTop w:val="0"/>
      <w:marBottom w:val="0"/>
      <w:divBdr>
        <w:top w:val="none" w:sz="0" w:space="0" w:color="auto"/>
        <w:left w:val="none" w:sz="0" w:space="0" w:color="auto"/>
        <w:bottom w:val="none" w:sz="0" w:space="0" w:color="auto"/>
        <w:right w:val="none" w:sz="0" w:space="0" w:color="auto"/>
      </w:divBdr>
    </w:div>
    <w:div w:id="890070045">
      <w:bodyDiv w:val="1"/>
      <w:marLeft w:val="0"/>
      <w:marRight w:val="0"/>
      <w:marTop w:val="0"/>
      <w:marBottom w:val="0"/>
      <w:divBdr>
        <w:top w:val="none" w:sz="0" w:space="0" w:color="auto"/>
        <w:left w:val="none" w:sz="0" w:space="0" w:color="auto"/>
        <w:bottom w:val="none" w:sz="0" w:space="0" w:color="auto"/>
        <w:right w:val="none" w:sz="0" w:space="0" w:color="auto"/>
      </w:divBdr>
    </w:div>
    <w:div w:id="896626178">
      <w:bodyDiv w:val="1"/>
      <w:marLeft w:val="0"/>
      <w:marRight w:val="0"/>
      <w:marTop w:val="0"/>
      <w:marBottom w:val="0"/>
      <w:divBdr>
        <w:top w:val="none" w:sz="0" w:space="0" w:color="auto"/>
        <w:left w:val="none" w:sz="0" w:space="0" w:color="auto"/>
        <w:bottom w:val="none" w:sz="0" w:space="0" w:color="auto"/>
        <w:right w:val="none" w:sz="0" w:space="0" w:color="auto"/>
      </w:divBdr>
    </w:div>
    <w:div w:id="901283620">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09115774">
      <w:bodyDiv w:val="1"/>
      <w:marLeft w:val="0"/>
      <w:marRight w:val="0"/>
      <w:marTop w:val="0"/>
      <w:marBottom w:val="0"/>
      <w:divBdr>
        <w:top w:val="none" w:sz="0" w:space="0" w:color="auto"/>
        <w:left w:val="none" w:sz="0" w:space="0" w:color="auto"/>
        <w:bottom w:val="none" w:sz="0" w:space="0" w:color="auto"/>
        <w:right w:val="none" w:sz="0" w:space="0" w:color="auto"/>
      </w:divBdr>
      <w:divsChild>
        <w:div w:id="2022002489">
          <w:marLeft w:val="0"/>
          <w:marRight w:val="0"/>
          <w:marTop w:val="0"/>
          <w:marBottom w:val="0"/>
          <w:divBdr>
            <w:top w:val="none" w:sz="0" w:space="0" w:color="auto"/>
            <w:left w:val="none" w:sz="0" w:space="0" w:color="auto"/>
            <w:bottom w:val="none" w:sz="0" w:space="0" w:color="auto"/>
            <w:right w:val="none" w:sz="0" w:space="0" w:color="auto"/>
          </w:divBdr>
          <w:divsChild>
            <w:div w:id="240918914">
              <w:marLeft w:val="0"/>
              <w:marRight w:val="0"/>
              <w:marTop w:val="0"/>
              <w:marBottom w:val="0"/>
              <w:divBdr>
                <w:top w:val="none" w:sz="0" w:space="0" w:color="auto"/>
                <w:left w:val="none" w:sz="0" w:space="0" w:color="auto"/>
                <w:bottom w:val="none" w:sz="0" w:space="0" w:color="auto"/>
                <w:right w:val="none" w:sz="0" w:space="0" w:color="auto"/>
              </w:divBdr>
            </w:div>
          </w:divsChild>
        </w:div>
        <w:div w:id="541331835">
          <w:marLeft w:val="0"/>
          <w:marRight w:val="0"/>
          <w:marTop w:val="0"/>
          <w:marBottom w:val="0"/>
          <w:divBdr>
            <w:top w:val="none" w:sz="0" w:space="0" w:color="auto"/>
            <w:left w:val="none" w:sz="0" w:space="0" w:color="auto"/>
            <w:bottom w:val="none" w:sz="0" w:space="0" w:color="auto"/>
            <w:right w:val="none" w:sz="0" w:space="0" w:color="auto"/>
          </w:divBdr>
          <w:divsChild>
            <w:div w:id="18061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2937004">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17325117">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512748">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993862">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4575555">
      <w:bodyDiv w:val="1"/>
      <w:marLeft w:val="0"/>
      <w:marRight w:val="0"/>
      <w:marTop w:val="0"/>
      <w:marBottom w:val="0"/>
      <w:divBdr>
        <w:top w:val="none" w:sz="0" w:space="0" w:color="auto"/>
        <w:left w:val="none" w:sz="0" w:space="0" w:color="auto"/>
        <w:bottom w:val="none" w:sz="0" w:space="0" w:color="auto"/>
        <w:right w:val="none" w:sz="0" w:space="0" w:color="auto"/>
      </w:divBdr>
    </w:div>
    <w:div w:id="948469513">
      <w:bodyDiv w:val="1"/>
      <w:marLeft w:val="0"/>
      <w:marRight w:val="0"/>
      <w:marTop w:val="0"/>
      <w:marBottom w:val="0"/>
      <w:divBdr>
        <w:top w:val="none" w:sz="0" w:space="0" w:color="auto"/>
        <w:left w:val="none" w:sz="0" w:space="0" w:color="auto"/>
        <w:bottom w:val="none" w:sz="0" w:space="0" w:color="auto"/>
        <w:right w:val="none" w:sz="0" w:space="0" w:color="auto"/>
      </w:divBdr>
      <w:divsChild>
        <w:div w:id="1016495217">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949775394">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54363261">
      <w:bodyDiv w:val="1"/>
      <w:marLeft w:val="0"/>
      <w:marRight w:val="0"/>
      <w:marTop w:val="0"/>
      <w:marBottom w:val="0"/>
      <w:divBdr>
        <w:top w:val="none" w:sz="0" w:space="0" w:color="auto"/>
        <w:left w:val="none" w:sz="0" w:space="0" w:color="auto"/>
        <w:bottom w:val="none" w:sz="0" w:space="0" w:color="auto"/>
        <w:right w:val="none" w:sz="0" w:space="0" w:color="auto"/>
      </w:divBdr>
    </w:div>
    <w:div w:id="957881361">
      <w:bodyDiv w:val="1"/>
      <w:marLeft w:val="0"/>
      <w:marRight w:val="0"/>
      <w:marTop w:val="0"/>
      <w:marBottom w:val="0"/>
      <w:divBdr>
        <w:top w:val="none" w:sz="0" w:space="0" w:color="auto"/>
        <w:left w:val="none" w:sz="0" w:space="0" w:color="auto"/>
        <w:bottom w:val="none" w:sz="0" w:space="0" w:color="auto"/>
        <w:right w:val="none" w:sz="0" w:space="0" w:color="auto"/>
      </w:divBdr>
    </w:div>
    <w:div w:id="959413620">
      <w:bodyDiv w:val="1"/>
      <w:marLeft w:val="0"/>
      <w:marRight w:val="0"/>
      <w:marTop w:val="0"/>
      <w:marBottom w:val="0"/>
      <w:divBdr>
        <w:top w:val="none" w:sz="0" w:space="0" w:color="auto"/>
        <w:left w:val="none" w:sz="0" w:space="0" w:color="auto"/>
        <w:bottom w:val="none" w:sz="0" w:space="0" w:color="auto"/>
        <w:right w:val="none" w:sz="0" w:space="0" w:color="auto"/>
      </w:divBdr>
      <w:divsChild>
        <w:div w:id="264385537">
          <w:marLeft w:val="0"/>
          <w:marRight w:val="0"/>
          <w:marTop w:val="0"/>
          <w:marBottom w:val="120"/>
          <w:divBdr>
            <w:top w:val="single" w:sz="6" w:space="0" w:color="D5DDC6"/>
            <w:left w:val="single" w:sz="24" w:space="0" w:color="66BB55"/>
            <w:bottom w:val="single" w:sz="6" w:space="0" w:color="D5DDC6"/>
            <w:right w:val="single" w:sz="6" w:space="0" w:color="D5DDC6"/>
          </w:divBdr>
        </w:div>
        <w:div w:id="2031223112">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1249912">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390394">
      <w:bodyDiv w:val="1"/>
      <w:marLeft w:val="0"/>
      <w:marRight w:val="0"/>
      <w:marTop w:val="0"/>
      <w:marBottom w:val="0"/>
      <w:divBdr>
        <w:top w:val="none" w:sz="0" w:space="0" w:color="auto"/>
        <w:left w:val="none" w:sz="0" w:space="0" w:color="auto"/>
        <w:bottom w:val="none" w:sz="0" w:space="0" w:color="auto"/>
        <w:right w:val="none" w:sz="0" w:space="0" w:color="auto"/>
      </w:divBdr>
      <w:divsChild>
        <w:div w:id="778909137">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90062455">
      <w:bodyDiv w:val="1"/>
      <w:marLeft w:val="0"/>
      <w:marRight w:val="0"/>
      <w:marTop w:val="0"/>
      <w:marBottom w:val="0"/>
      <w:divBdr>
        <w:top w:val="none" w:sz="0" w:space="0" w:color="auto"/>
        <w:left w:val="none" w:sz="0" w:space="0" w:color="auto"/>
        <w:bottom w:val="none" w:sz="0" w:space="0" w:color="auto"/>
        <w:right w:val="none" w:sz="0" w:space="0" w:color="auto"/>
      </w:divBdr>
      <w:divsChild>
        <w:div w:id="1927223068">
          <w:marLeft w:val="0"/>
          <w:marRight w:val="0"/>
          <w:marTop w:val="0"/>
          <w:marBottom w:val="0"/>
          <w:divBdr>
            <w:top w:val="none" w:sz="0" w:space="0" w:color="auto"/>
            <w:left w:val="none" w:sz="0" w:space="0" w:color="auto"/>
            <w:bottom w:val="none" w:sz="0" w:space="0" w:color="auto"/>
            <w:right w:val="none" w:sz="0" w:space="0" w:color="auto"/>
          </w:divBdr>
          <w:divsChild>
            <w:div w:id="1291012367">
              <w:marLeft w:val="0"/>
              <w:marRight w:val="0"/>
              <w:marTop w:val="0"/>
              <w:marBottom w:val="0"/>
              <w:divBdr>
                <w:top w:val="none" w:sz="0" w:space="0" w:color="auto"/>
                <w:left w:val="none" w:sz="0" w:space="0" w:color="auto"/>
                <w:bottom w:val="none" w:sz="0" w:space="0" w:color="auto"/>
                <w:right w:val="none" w:sz="0" w:space="0" w:color="auto"/>
              </w:divBdr>
              <w:divsChild>
                <w:div w:id="1116020938">
                  <w:marLeft w:val="0"/>
                  <w:marRight w:val="0"/>
                  <w:marTop w:val="120"/>
                  <w:marBottom w:val="120"/>
                  <w:divBdr>
                    <w:top w:val="none" w:sz="0" w:space="0" w:color="auto"/>
                    <w:left w:val="none" w:sz="0" w:space="0" w:color="auto"/>
                    <w:bottom w:val="none" w:sz="0" w:space="0" w:color="auto"/>
                    <w:right w:val="none" w:sz="0" w:space="0" w:color="auto"/>
                  </w:divBdr>
                  <w:divsChild>
                    <w:div w:id="726027331">
                      <w:marLeft w:val="0"/>
                      <w:marRight w:val="0"/>
                      <w:marTop w:val="0"/>
                      <w:marBottom w:val="0"/>
                      <w:divBdr>
                        <w:top w:val="single" w:sz="2" w:space="6" w:color="DDDDDD"/>
                        <w:left w:val="single" w:sz="6" w:space="12" w:color="DDDDDD"/>
                        <w:bottom w:val="single" w:sz="6" w:space="6" w:color="DDDDDD"/>
                        <w:right w:val="single" w:sz="6" w:space="12" w:color="DDDDDD"/>
                      </w:divBdr>
                    </w:div>
                  </w:divsChild>
                </w:div>
                <w:div w:id="1898276717">
                  <w:marLeft w:val="0"/>
                  <w:marRight w:val="0"/>
                  <w:marTop w:val="120"/>
                  <w:marBottom w:val="120"/>
                  <w:divBdr>
                    <w:top w:val="none" w:sz="0" w:space="0" w:color="auto"/>
                    <w:left w:val="none" w:sz="0" w:space="0" w:color="auto"/>
                    <w:bottom w:val="none" w:sz="0" w:space="0" w:color="auto"/>
                    <w:right w:val="none" w:sz="0" w:space="0" w:color="auto"/>
                  </w:divBdr>
                </w:div>
                <w:div w:id="79447671">
                  <w:marLeft w:val="0"/>
                  <w:marRight w:val="0"/>
                  <w:marTop w:val="120"/>
                  <w:marBottom w:val="120"/>
                  <w:divBdr>
                    <w:top w:val="none" w:sz="0" w:space="0" w:color="auto"/>
                    <w:left w:val="none" w:sz="0" w:space="0" w:color="auto"/>
                    <w:bottom w:val="none" w:sz="0" w:space="0" w:color="auto"/>
                    <w:right w:val="none" w:sz="0" w:space="0" w:color="auto"/>
                  </w:divBdr>
                  <w:divsChild>
                    <w:div w:id="1986081859">
                      <w:marLeft w:val="0"/>
                      <w:marRight w:val="0"/>
                      <w:marTop w:val="0"/>
                      <w:marBottom w:val="0"/>
                      <w:divBdr>
                        <w:top w:val="single" w:sz="2" w:space="6" w:color="DDDDDD"/>
                        <w:left w:val="single" w:sz="6" w:space="12" w:color="DDDDDD"/>
                        <w:bottom w:val="single" w:sz="6" w:space="6" w:color="DDDDDD"/>
                        <w:right w:val="single" w:sz="6" w:space="12" w:color="DDDDDD"/>
                      </w:divBdr>
                    </w:div>
                  </w:divsChild>
                </w:div>
                <w:div w:id="1902904598">
                  <w:marLeft w:val="0"/>
                  <w:marRight w:val="0"/>
                  <w:marTop w:val="120"/>
                  <w:marBottom w:val="120"/>
                  <w:divBdr>
                    <w:top w:val="none" w:sz="0" w:space="0" w:color="auto"/>
                    <w:left w:val="none" w:sz="0" w:space="0" w:color="auto"/>
                    <w:bottom w:val="none" w:sz="0" w:space="0" w:color="auto"/>
                    <w:right w:val="none" w:sz="0" w:space="0" w:color="auto"/>
                  </w:divBdr>
                </w:div>
                <w:div w:id="892081041">
                  <w:marLeft w:val="0"/>
                  <w:marRight w:val="0"/>
                  <w:marTop w:val="120"/>
                  <w:marBottom w:val="120"/>
                  <w:divBdr>
                    <w:top w:val="none" w:sz="0" w:space="0" w:color="auto"/>
                    <w:left w:val="none" w:sz="0" w:space="0" w:color="auto"/>
                    <w:bottom w:val="none" w:sz="0" w:space="0" w:color="auto"/>
                    <w:right w:val="none" w:sz="0" w:space="0" w:color="auto"/>
                  </w:divBdr>
                </w:div>
                <w:div w:id="568883092">
                  <w:marLeft w:val="0"/>
                  <w:marRight w:val="0"/>
                  <w:marTop w:val="120"/>
                  <w:marBottom w:val="120"/>
                  <w:divBdr>
                    <w:top w:val="none" w:sz="0" w:space="0" w:color="auto"/>
                    <w:left w:val="none" w:sz="0" w:space="0" w:color="auto"/>
                    <w:bottom w:val="none" w:sz="0" w:space="0" w:color="auto"/>
                    <w:right w:val="none" w:sz="0" w:space="0" w:color="auto"/>
                  </w:divBdr>
                </w:div>
                <w:div w:id="270482216">
                  <w:marLeft w:val="0"/>
                  <w:marRight w:val="0"/>
                  <w:marTop w:val="120"/>
                  <w:marBottom w:val="120"/>
                  <w:divBdr>
                    <w:top w:val="none" w:sz="0" w:space="0" w:color="auto"/>
                    <w:left w:val="none" w:sz="0" w:space="0" w:color="auto"/>
                    <w:bottom w:val="none" w:sz="0" w:space="0" w:color="auto"/>
                    <w:right w:val="none" w:sz="0" w:space="0" w:color="auto"/>
                  </w:divBdr>
                </w:div>
                <w:div w:id="15471924">
                  <w:marLeft w:val="0"/>
                  <w:marRight w:val="0"/>
                  <w:marTop w:val="120"/>
                  <w:marBottom w:val="120"/>
                  <w:divBdr>
                    <w:top w:val="none" w:sz="0" w:space="0" w:color="auto"/>
                    <w:left w:val="none" w:sz="0" w:space="0" w:color="auto"/>
                    <w:bottom w:val="none" w:sz="0" w:space="0" w:color="auto"/>
                    <w:right w:val="none" w:sz="0" w:space="0" w:color="auto"/>
                  </w:divBdr>
                </w:div>
                <w:div w:id="204030661">
                  <w:marLeft w:val="0"/>
                  <w:marRight w:val="0"/>
                  <w:marTop w:val="120"/>
                  <w:marBottom w:val="120"/>
                  <w:divBdr>
                    <w:top w:val="none" w:sz="0" w:space="0" w:color="auto"/>
                    <w:left w:val="none" w:sz="0" w:space="0" w:color="auto"/>
                    <w:bottom w:val="none" w:sz="0" w:space="0" w:color="auto"/>
                    <w:right w:val="none" w:sz="0" w:space="0" w:color="auto"/>
                  </w:divBdr>
                </w:div>
                <w:div w:id="354114372">
                  <w:marLeft w:val="0"/>
                  <w:marRight w:val="0"/>
                  <w:marTop w:val="120"/>
                  <w:marBottom w:val="120"/>
                  <w:divBdr>
                    <w:top w:val="none" w:sz="0" w:space="0" w:color="auto"/>
                    <w:left w:val="none" w:sz="0" w:space="0" w:color="auto"/>
                    <w:bottom w:val="none" w:sz="0" w:space="0" w:color="auto"/>
                    <w:right w:val="none" w:sz="0" w:space="0" w:color="auto"/>
                  </w:divBdr>
                </w:div>
                <w:div w:id="1398016890">
                  <w:marLeft w:val="0"/>
                  <w:marRight w:val="0"/>
                  <w:marTop w:val="120"/>
                  <w:marBottom w:val="120"/>
                  <w:divBdr>
                    <w:top w:val="none" w:sz="0" w:space="0" w:color="auto"/>
                    <w:left w:val="none" w:sz="0" w:space="0" w:color="auto"/>
                    <w:bottom w:val="none" w:sz="0" w:space="0" w:color="auto"/>
                    <w:right w:val="none" w:sz="0" w:space="0" w:color="auto"/>
                  </w:divBdr>
                </w:div>
                <w:div w:id="1450511560">
                  <w:marLeft w:val="0"/>
                  <w:marRight w:val="0"/>
                  <w:marTop w:val="120"/>
                  <w:marBottom w:val="120"/>
                  <w:divBdr>
                    <w:top w:val="none" w:sz="0" w:space="0" w:color="auto"/>
                    <w:left w:val="none" w:sz="0" w:space="0" w:color="auto"/>
                    <w:bottom w:val="none" w:sz="0" w:space="0" w:color="auto"/>
                    <w:right w:val="none" w:sz="0" w:space="0" w:color="auto"/>
                  </w:divBdr>
                </w:div>
                <w:div w:id="1844319814">
                  <w:marLeft w:val="0"/>
                  <w:marRight w:val="0"/>
                  <w:marTop w:val="120"/>
                  <w:marBottom w:val="120"/>
                  <w:divBdr>
                    <w:top w:val="none" w:sz="0" w:space="0" w:color="auto"/>
                    <w:left w:val="none" w:sz="0" w:space="0" w:color="auto"/>
                    <w:bottom w:val="none" w:sz="0" w:space="0" w:color="auto"/>
                    <w:right w:val="none" w:sz="0" w:space="0" w:color="auto"/>
                  </w:divBdr>
                </w:div>
                <w:div w:id="1998150352">
                  <w:marLeft w:val="0"/>
                  <w:marRight w:val="0"/>
                  <w:marTop w:val="120"/>
                  <w:marBottom w:val="120"/>
                  <w:divBdr>
                    <w:top w:val="none" w:sz="0" w:space="0" w:color="auto"/>
                    <w:left w:val="none" w:sz="0" w:space="0" w:color="auto"/>
                    <w:bottom w:val="none" w:sz="0" w:space="0" w:color="auto"/>
                    <w:right w:val="none" w:sz="0" w:space="0" w:color="auto"/>
                  </w:divBdr>
                </w:div>
                <w:div w:id="277833390">
                  <w:marLeft w:val="0"/>
                  <w:marRight w:val="0"/>
                  <w:marTop w:val="120"/>
                  <w:marBottom w:val="120"/>
                  <w:divBdr>
                    <w:top w:val="none" w:sz="0" w:space="0" w:color="auto"/>
                    <w:left w:val="none" w:sz="0" w:space="0" w:color="auto"/>
                    <w:bottom w:val="none" w:sz="0" w:space="0" w:color="auto"/>
                    <w:right w:val="none" w:sz="0" w:space="0" w:color="auto"/>
                  </w:divBdr>
                </w:div>
                <w:div w:id="1426799721">
                  <w:marLeft w:val="0"/>
                  <w:marRight w:val="0"/>
                  <w:marTop w:val="120"/>
                  <w:marBottom w:val="120"/>
                  <w:divBdr>
                    <w:top w:val="none" w:sz="0" w:space="0" w:color="auto"/>
                    <w:left w:val="none" w:sz="0" w:space="0" w:color="auto"/>
                    <w:bottom w:val="none" w:sz="0" w:space="0" w:color="auto"/>
                    <w:right w:val="none" w:sz="0" w:space="0" w:color="auto"/>
                  </w:divBdr>
                </w:div>
                <w:div w:id="888103177">
                  <w:marLeft w:val="0"/>
                  <w:marRight w:val="0"/>
                  <w:marTop w:val="120"/>
                  <w:marBottom w:val="120"/>
                  <w:divBdr>
                    <w:top w:val="none" w:sz="0" w:space="0" w:color="auto"/>
                    <w:left w:val="none" w:sz="0" w:space="0" w:color="auto"/>
                    <w:bottom w:val="none" w:sz="0" w:space="0" w:color="auto"/>
                    <w:right w:val="none" w:sz="0" w:space="0" w:color="auto"/>
                  </w:divBdr>
                </w:div>
                <w:div w:id="1210998252">
                  <w:marLeft w:val="0"/>
                  <w:marRight w:val="0"/>
                  <w:marTop w:val="120"/>
                  <w:marBottom w:val="120"/>
                  <w:divBdr>
                    <w:top w:val="none" w:sz="0" w:space="0" w:color="auto"/>
                    <w:left w:val="none" w:sz="0" w:space="0" w:color="auto"/>
                    <w:bottom w:val="none" w:sz="0" w:space="0" w:color="auto"/>
                    <w:right w:val="none" w:sz="0" w:space="0" w:color="auto"/>
                  </w:divBdr>
                </w:div>
                <w:div w:id="104032099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32932640">
          <w:marLeft w:val="0"/>
          <w:marRight w:val="0"/>
          <w:marTop w:val="0"/>
          <w:marBottom w:val="0"/>
          <w:divBdr>
            <w:top w:val="none" w:sz="0" w:space="0" w:color="auto"/>
            <w:left w:val="none" w:sz="0" w:space="0" w:color="auto"/>
            <w:bottom w:val="none" w:sz="0" w:space="0" w:color="auto"/>
            <w:right w:val="none" w:sz="0" w:space="0" w:color="auto"/>
          </w:divBdr>
        </w:div>
      </w:divsChild>
    </w:div>
    <w:div w:id="993990755">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4647783">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5593064">
      <w:bodyDiv w:val="1"/>
      <w:marLeft w:val="0"/>
      <w:marRight w:val="0"/>
      <w:marTop w:val="0"/>
      <w:marBottom w:val="0"/>
      <w:divBdr>
        <w:top w:val="none" w:sz="0" w:space="0" w:color="auto"/>
        <w:left w:val="none" w:sz="0" w:space="0" w:color="auto"/>
        <w:bottom w:val="none" w:sz="0" w:space="0" w:color="auto"/>
        <w:right w:val="none" w:sz="0" w:space="0" w:color="auto"/>
      </w:divBdr>
    </w:div>
    <w:div w:id="1006058305">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3844671">
      <w:bodyDiv w:val="1"/>
      <w:marLeft w:val="0"/>
      <w:marRight w:val="0"/>
      <w:marTop w:val="0"/>
      <w:marBottom w:val="0"/>
      <w:divBdr>
        <w:top w:val="none" w:sz="0" w:space="0" w:color="auto"/>
        <w:left w:val="none" w:sz="0" w:space="0" w:color="auto"/>
        <w:bottom w:val="none" w:sz="0" w:space="0" w:color="auto"/>
        <w:right w:val="none" w:sz="0" w:space="0" w:color="auto"/>
      </w:divBdr>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6730313">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8675816">
      <w:bodyDiv w:val="1"/>
      <w:marLeft w:val="0"/>
      <w:marRight w:val="0"/>
      <w:marTop w:val="0"/>
      <w:marBottom w:val="0"/>
      <w:divBdr>
        <w:top w:val="none" w:sz="0" w:space="0" w:color="auto"/>
        <w:left w:val="none" w:sz="0" w:space="0" w:color="auto"/>
        <w:bottom w:val="none" w:sz="0" w:space="0" w:color="auto"/>
        <w:right w:val="none" w:sz="0" w:space="0" w:color="auto"/>
      </w:divBdr>
    </w:div>
    <w:div w:id="1037461606">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5255666">
      <w:bodyDiv w:val="1"/>
      <w:marLeft w:val="0"/>
      <w:marRight w:val="0"/>
      <w:marTop w:val="0"/>
      <w:marBottom w:val="0"/>
      <w:divBdr>
        <w:top w:val="none" w:sz="0" w:space="0" w:color="auto"/>
        <w:left w:val="none" w:sz="0" w:space="0" w:color="auto"/>
        <w:bottom w:val="none" w:sz="0" w:space="0" w:color="auto"/>
        <w:right w:val="none" w:sz="0" w:space="0" w:color="auto"/>
      </w:divBdr>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56125315">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4938582">
      <w:bodyDiv w:val="1"/>
      <w:marLeft w:val="0"/>
      <w:marRight w:val="0"/>
      <w:marTop w:val="0"/>
      <w:marBottom w:val="0"/>
      <w:divBdr>
        <w:top w:val="none" w:sz="0" w:space="0" w:color="auto"/>
        <w:left w:val="none" w:sz="0" w:space="0" w:color="auto"/>
        <w:bottom w:val="none" w:sz="0" w:space="0" w:color="auto"/>
        <w:right w:val="none" w:sz="0" w:space="0" w:color="auto"/>
      </w:divBdr>
      <w:divsChild>
        <w:div w:id="1450591275">
          <w:marLeft w:val="0"/>
          <w:marRight w:val="0"/>
          <w:marTop w:val="15"/>
          <w:marBottom w:val="360"/>
          <w:divBdr>
            <w:top w:val="single" w:sz="6" w:space="0" w:color="E1E4E5"/>
            <w:left w:val="single" w:sz="6" w:space="0" w:color="E1E4E5"/>
            <w:bottom w:val="single" w:sz="6" w:space="0" w:color="E1E4E5"/>
            <w:right w:val="single" w:sz="6" w:space="0" w:color="E1E4E5"/>
          </w:divBdr>
          <w:divsChild>
            <w:div w:id="17065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5964">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6995423">
      <w:bodyDiv w:val="1"/>
      <w:marLeft w:val="0"/>
      <w:marRight w:val="0"/>
      <w:marTop w:val="0"/>
      <w:marBottom w:val="0"/>
      <w:divBdr>
        <w:top w:val="none" w:sz="0" w:space="0" w:color="auto"/>
        <w:left w:val="none" w:sz="0" w:space="0" w:color="auto"/>
        <w:bottom w:val="none" w:sz="0" w:space="0" w:color="auto"/>
        <w:right w:val="none" w:sz="0" w:space="0" w:color="auto"/>
      </w:divBdr>
    </w:div>
    <w:div w:id="1089735991">
      <w:bodyDiv w:val="1"/>
      <w:marLeft w:val="0"/>
      <w:marRight w:val="0"/>
      <w:marTop w:val="0"/>
      <w:marBottom w:val="0"/>
      <w:divBdr>
        <w:top w:val="none" w:sz="0" w:space="0" w:color="auto"/>
        <w:left w:val="none" w:sz="0" w:space="0" w:color="auto"/>
        <w:bottom w:val="none" w:sz="0" w:space="0" w:color="auto"/>
        <w:right w:val="none" w:sz="0" w:space="0" w:color="auto"/>
      </w:divBdr>
      <w:divsChild>
        <w:div w:id="1093404294">
          <w:marLeft w:val="0"/>
          <w:marRight w:val="0"/>
          <w:marTop w:val="15"/>
          <w:marBottom w:val="360"/>
          <w:divBdr>
            <w:top w:val="single" w:sz="6" w:space="0" w:color="E1E4E5"/>
            <w:left w:val="single" w:sz="6" w:space="0" w:color="E1E4E5"/>
            <w:bottom w:val="single" w:sz="6" w:space="0" w:color="E1E4E5"/>
            <w:right w:val="single" w:sz="6" w:space="0" w:color="E1E4E5"/>
          </w:divBdr>
          <w:divsChild>
            <w:div w:id="21077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4151524">
      <w:bodyDiv w:val="1"/>
      <w:marLeft w:val="0"/>
      <w:marRight w:val="0"/>
      <w:marTop w:val="0"/>
      <w:marBottom w:val="0"/>
      <w:divBdr>
        <w:top w:val="none" w:sz="0" w:space="0" w:color="auto"/>
        <w:left w:val="none" w:sz="0" w:space="0" w:color="auto"/>
        <w:bottom w:val="none" w:sz="0" w:space="0" w:color="auto"/>
        <w:right w:val="none" w:sz="0" w:space="0" w:color="auto"/>
      </w:divBdr>
    </w:div>
    <w:div w:id="1110591468">
      <w:bodyDiv w:val="1"/>
      <w:marLeft w:val="0"/>
      <w:marRight w:val="0"/>
      <w:marTop w:val="0"/>
      <w:marBottom w:val="0"/>
      <w:divBdr>
        <w:top w:val="none" w:sz="0" w:space="0" w:color="auto"/>
        <w:left w:val="none" w:sz="0" w:space="0" w:color="auto"/>
        <w:bottom w:val="none" w:sz="0" w:space="0" w:color="auto"/>
        <w:right w:val="none" w:sz="0" w:space="0" w:color="auto"/>
      </w:divBdr>
    </w:div>
    <w:div w:id="1113861363">
      <w:bodyDiv w:val="1"/>
      <w:marLeft w:val="0"/>
      <w:marRight w:val="0"/>
      <w:marTop w:val="0"/>
      <w:marBottom w:val="0"/>
      <w:divBdr>
        <w:top w:val="none" w:sz="0" w:space="0" w:color="auto"/>
        <w:left w:val="none" w:sz="0" w:space="0" w:color="auto"/>
        <w:bottom w:val="none" w:sz="0" w:space="0" w:color="auto"/>
        <w:right w:val="none" w:sz="0" w:space="0" w:color="auto"/>
      </w:divBdr>
      <w:divsChild>
        <w:div w:id="190412614">
          <w:marLeft w:val="0"/>
          <w:marRight w:val="0"/>
          <w:marTop w:val="0"/>
          <w:marBottom w:val="0"/>
          <w:divBdr>
            <w:top w:val="none" w:sz="0" w:space="0" w:color="auto"/>
            <w:left w:val="none" w:sz="0" w:space="0" w:color="auto"/>
            <w:bottom w:val="none" w:sz="0" w:space="0" w:color="auto"/>
            <w:right w:val="none" w:sz="0" w:space="0" w:color="auto"/>
          </w:divBdr>
          <w:divsChild>
            <w:div w:id="314533949">
              <w:marLeft w:val="0"/>
              <w:marRight w:val="0"/>
              <w:marTop w:val="0"/>
              <w:marBottom w:val="0"/>
              <w:divBdr>
                <w:top w:val="none" w:sz="0" w:space="0" w:color="auto"/>
                <w:left w:val="none" w:sz="0" w:space="0" w:color="auto"/>
                <w:bottom w:val="none" w:sz="0" w:space="0" w:color="auto"/>
                <w:right w:val="none" w:sz="0" w:space="0" w:color="auto"/>
              </w:divBdr>
              <w:divsChild>
                <w:div w:id="1888028899">
                  <w:marLeft w:val="0"/>
                  <w:marRight w:val="0"/>
                  <w:marTop w:val="0"/>
                  <w:marBottom w:val="0"/>
                  <w:divBdr>
                    <w:top w:val="none" w:sz="0" w:space="0" w:color="auto"/>
                    <w:left w:val="none" w:sz="0" w:space="0" w:color="auto"/>
                    <w:bottom w:val="none" w:sz="0" w:space="0" w:color="auto"/>
                    <w:right w:val="none" w:sz="0" w:space="0" w:color="auto"/>
                  </w:divBdr>
                  <w:divsChild>
                    <w:div w:id="68698727">
                      <w:marLeft w:val="0"/>
                      <w:marRight w:val="0"/>
                      <w:marTop w:val="0"/>
                      <w:marBottom w:val="0"/>
                      <w:divBdr>
                        <w:top w:val="none" w:sz="0" w:space="0" w:color="auto"/>
                        <w:left w:val="none" w:sz="0" w:space="0" w:color="auto"/>
                        <w:bottom w:val="none" w:sz="0" w:space="0" w:color="auto"/>
                        <w:right w:val="none" w:sz="0" w:space="0" w:color="auto"/>
                      </w:divBdr>
                    </w:div>
                    <w:div w:id="2141263838">
                      <w:marLeft w:val="0"/>
                      <w:marRight w:val="0"/>
                      <w:marTop w:val="0"/>
                      <w:marBottom w:val="0"/>
                      <w:divBdr>
                        <w:top w:val="none" w:sz="0" w:space="0" w:color="auto"/>
                        <w:left w:val="none" w:sz="0" w:space="0" w:color="auto"/>
                        <w:bottom w:val="none" w:sz="0" w:space="0" w:color="auto"/>
                        <w:right w:val="none" w:sz="0" w:space="0" w:color="auto"/>
                      </w:divBdr>
                    </w:div>
                    <w:div w:id="770393973">
                      <w:marLeft w:val="0"/>
                      <w:marRight w:val="0"/>
                      <w:marTop w:val="0"/>
                      <w:marBottom w:val="0"/>
                      <w:divBdr>
                        <w:top w:val="none" w:sz="0" w:space="0" w:color="auto"/>
                        <w:left w:val="none" w:sz="0" w:space="0" w:color="auto"/>
                        <w:bottom w:val="none" w:sz="0" w:space="0" w:color="auto"/>
                        <w:right w:val="none" w:sz="0" w:space="0" w:color="auto"/>
                      </w:divBdr>
                    </w:div>
                    <w:div w:id="66538270">
                      <w:marLeft w:val="0"/>
                      <w:marRight w:val="0"/>
                      <w:marTop w:val="0"/>
                      <w:marBottom w:val="0"/>
                      <w:divBdr>
                        <w:top w:val="none" w:sz="0" w:space="0" w:color="auto"/>
                        <w:left w:val="none" w:sz="0" w:space="0" w:color="auto"/>
                        <w:bottom w:val="none" w:sz="0" w:space="0" w:color="auto"/>
                        <w:right w:val="none" w:sz="0" w:space="0" w:color="auto"/>
                      </w:divBdr>
                    </w:div>
                    <w:div w:id="14746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47581">
          <w:marLeft w:val="0"/>
          <w:marRight w:val="0"/>
          <w:marTop w:val="0"/>
          <w:marBottom w:val="0"/>
          <w:divBdr>
            <w:top w:val="none" w:sz="0" w:space="0" w:color="auto"/>
            <w:left w:val="none" w:sz="0" w:space="0" w:color="auto"/>
            <w:bottom w:val="none" w:sz="0" w:space="0" w:color="auto"/>
            <w:right w:val="none" w:sz="0" w:space="0" w:color="auto"/>
          </w:divBdr>
          <w:divsChild>
            <w:div w:id="1759330687">
              <w:marLeft w:val="0"/>
              <w:marRight w:val="0"/>
              <w:marTop w:val="0"/>
              <w:marBottom w:val="0"/>
              <w:divBdr>
                <w:top w:val="none" w:sz="0" w:space="0" w:color="auto"/>
                <w:left w:val="none" w:sz="0" w:space="0" w:color="auto"/>
                <w:bottom w:val="none" w:sz="0" w:space="0" w:color="auto"/>
                <w:right w:val="none" w:sz="0" w:space="0" w:color="auto"/>
              </w:divBdr>
              <w:divsChild>
                <w:div w:id="1725058503">
                  <w:marLeft w:val="0"/>
                  <w:marRight w:val="0"/>
                  <w:marTop w:val="0"/>
                  <w:marBottom w:val="0"/>
                  <w:divBdr>
                    <w:top w:val="none" w:sz="0" w:space="0" w:color="auto"/>
                    <w:left w:val="none" w:sz="0" w:space="0" w:color="auto"/>
                    <w:bottom w:val="none" w:sz="0" w:space="0" w:color="auto"/>
                    <w:right w:val="none" w:sz="0" w:space="0" w:color="auto"/>
                  </w:divBdr>
                  <w:divsChild>
                    <w:div w:id="1785880446">
                      <w:marLeft w:val="0"/>
                      <w:marRight w:val="0"/>
                      <w:marTop w:val="0"/>
                      <w:marBottom w:val="0"/>
                      <w:divBdr>
                        <w:top w:val="none" w:sz="0" w:space="0" w:color="auto"/>
                        <w:left w:val="none" w:sz="0" w:space="0" w:color="auto"/>
                        <w:bottom w:val="none" w:sz="0" w:space="0" w:color="auto"/>
                        <w:right w:val="none" w:sz="0" w:space="0" w:color="auto"/>
                      </w:divBdr>
                    </w:div>
                    <w:div w:id="213005913">
                      <w:marLeft w:val="0"/>
                      <w:marRight w:val="0"/>
                      <w:marTop w:val="0"/>
                      <w:marBottom w:val="0"/>
                      <w:divBdr>
                        <w:top w:val="none" w:sz="0" w:space="0" w:color="auto"/>
                        <w:left w:val="none" w:sz="0" w:space="0" w:color="auto"/>
                        <w:bottom w:val="none" w:sz="0" w:space="0" w:color="auto"/>
                        <w:right w:val="none" w:sz="0" w:space="0" w:color="auto"/>
                      </w:divBdr>
                    </w:div>
                    <w:div w:id="415713663">
                      <w:marLeft w:val="0"/>
                      <w:marRight w:val="0"/>
                      <w:marTop w:val="0"/>
                      <w:marBottom w:val="0"/>
                      <w:divBdr>
                        <w:top w:val="none" w:sz="0" w:space="0" w:color="auto"/>
                        <w:left w:val="none" w:sz="0" w:space="0" w:color="auto"/>
                        <w:bottom w:val="none" w:sz="0" w:space="0" w:color="auto"/>
                        <w:right w:val="none" w:sz="0" w:space="0" w:color="auto"/>
                      </w:divBdr>
                    </w:div>
                    <w:div w:id="894698305">
                      <w:marLeft w:val="0"/>
                      <w:marRight w:val="0"/>
                      <w:marTop w:val="0"/>
                      <w:marBottom w:val="0"/>
                      <w:divBdr>
                        <w:top w:val="none" w:sz="0" w:space="0" w:color="auto"/>
                        <w:left w:val="none" w:sz="0" w:space="0" w:color="auto"/>
                        <w:bottom w:val="none" w:sz="0" w:space="0" w:color="auto"/>
                        <w:right w:val="none" w:sz="0" w:space="0" w:color="auto"/>
                      </w:divBdr>
                    </w:div>
                    <w:div w:id="1705322251">
                      <w:marLeft w:val="0"/>
                      <w:marRight w:val="0"/>
                      <w:marTop w:val="0"/>
                      <w:marBottom w:val="0"/>
                      <w:divBdr>
                        <w:top w:val="none" w:sz="0" w:space="0" w:color="auto"/>
                        <w:left w:val="none" w:sz="0" w:space="0" w:color="auto"/>
                        <w:bottom w:val="none" w:sz="0" w:space="0" w:color="auto"/>
                        <w:right w:val="none" w:sz="0" w:space="0" w:color="auto"/>
                      </w:divBdr>
                    </w:div>
                    <w:div w:id="1927767555">
                      <w:marLeft w:val="0"/>
                      <w:marRight w:val="0"/>
                      <w:marTop w:val="0"/>
                      <w:marBottom w:val="0"/>
                      <w:divBdr>
                        <w:top w:val="none" w:sz="0" w:space="0" w:color="auto"/>
                        <w:left w:val="none" w:sz="0" w:space="0" w:color="auto"/>
                        <w:bottom w:val="none" w:sz="0" w:space="0" w:color="auto"/>
                        <w:right w:val="none" w:sz="0" w:space="0" w:color="auto"/>
                      </w:divBdr>
                    </w:div>
                    <w:div w:id="938488529">
                      <w:marLeft w:val="0"/>
                      <w:marRight w:val="0"/>
                      <w:marTop w:val="0"/>
                      <w:marBottom w:val="0"/>
                      <w:divBdr>
                        <w:top w:val="none" w:sz="0" w:space="0" w:color="auto"/>
                        <w:left w:val="none" w:sz="0" w:space="0" w:color="auto"/>
                        <w:bottom w:val="none" w:sz="0" w:space="0" w:color="auto"/>
                        <w:right w:val="none" w:sz="0" w:space="0" w:color="auto"/>
                      </w:divBdr>
                    </w:div>
                    <w:div w:id="2178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868919">
      <w:bodyDiv w:val="1"/>
      <w:marLeft w:val="0"/>
      <w:marRight w:val="0"/>
      <w:marTop w:val="0"/>
      <w:marBottom w:val="0"/>
      <w:divBdr>
        <w:top w:val="none" w:sz="0" w:space="0" w:color="auto"/>
        <w:left w:val="none" w:sz="0" w:space="0" w:color="auto"/>
        <w:bottom w:val="none" w:sz="0" w:space="0" w:color="auto"/>
        <w:right w:val="none" w:sz="0" w:space="0" w:color="auto"/>
      </w:divBdr>
      <w:divsChild>
        <w:div w:id="1125739007">
          <w:marLeft w:val="-150"/>
          <w:marRight w:val="-150"/>
          <w:marTop w:val="450"/>
          <w:marBottom w:val="0"/>
          <w:divBdr>
            <w:top w:val="single" w:sz="6" w:space="0" w:color="D5DBDB"/>
            <w:left w:val="single" w:sz="24" w:space="0" w:color="D5DBDB"/>
            <w:bottom w:val="single" w:sz="6" w:space="0" w:color="D5DBDB"/>
            <w:right w:val="single" w:sz="24" w:space="0" w:color="D5DBDB"/>
          </w:divBdr>
          <w:divsChild>
            <w:div w:id="1540506557">
              <w:marLeft w:val="0"/>
              <w:marRight w:val="0"/>
              <w:marTop w:val="0"/>
              <w:marBottom w:val="0"/>
              <w:divBdr>
                <w:top w:val="none" w:sz="0" w:space="0" w:color="auto"/>
                <w:left w:val="none" w:sz="0" w:space="0" w:color="auto"/>
                <w:bottom w:val="none" w:sz="0" w:space="0" w:color="auto"/>
                <w:right w:val="none" w:sz="0" w:space="0" w:color="auto"/>
              </w:divBdr>
              <w:divsChild>
                <w:div w:id="1587835991">
                  <w:marLeft w:val="0"/>
                  <w:marRight w:val="0"/>
                  <w:marTop w:val="150"/>
                  <w:marBottom w:val="150"/>
                  <w:divBdr>
                    <w:top w:val="none" w:sz="0" w:space="0" w:color="auto"/>
                    <w:left w:val="none" w:sz="0" w:space="0" w:color="auto"/>
                    <w:bottom w:val="none" w:sz="0" w:space="0" w:color="auto"/>
                    <w:right w:val="none" w:sz="0" w:space="0" w:color="auto"/>
                  </w:divBdr>
                </w:div>
              </w:divsChild>
            </w:div>
            <w:div w:id="875001045">
              <w:marLeft w:val="0"/>
              <w:marRight w:val="0"/>
              <w:marTop w:val="0"/>
              <w:marBottom w:val="0"/>
              <w:divBdr>
                <w:top w:val="none" w:sz="0" w:space="0" w:color="auto"/>
                <w:left w:val="none" w:sz="0" w:space="0" w:color="auto"/>
                <w:bottom w:val="none" w:sz="0" w:space="0" w:color="auto"/>
                <w:right w:val="none" w:sz="0" w:space="0" w:color="auto"/>
              </w:divBdr>
              <w:divsChild>
                <w:div w:id="268002582">
                  <w:marLeft w:val="0"/>
                  <w:marRight w:val="0"/>
                  <w:marTop w:val="0"/>
                  <w:marBottom w:val="0"/>
                  <w:divBdr>
                    <w:top w:val="none" w:sz="0" w:space="0" w:color="auto"/>
                    <w:left w:val="none" w:sz="0" w:space="0" w:color="auto"/>
                    <w:bottom w:val="none" w:sz="0" w:space="0" w:color="auto"/>
                    <w:right w:val="none" w:sz="0" w:space="0" w:color="auto"/>
                  </w:divBdr>
                  <w:divsChild>
                    <w:div w:id="829252188">
                      <w:marLeft w:val="0"/>
                      <w:marRight w:val="0"/>
                      <w:marTop w:val="0"/>
                      <w:marBottom w:val="0"/>
                      <w:divBdr>
                        <w:top w:val="none" w:sz="0" w:space="0" w:color="auto"/>
                        <w:left w:val="none" w:sz="0" w:space="0" w:color="auto"/>
                        <w:bottom w:val="none" w:sz="0" w:space="0" w:color="auto"/>
                        <w:right w:val="none" w:sz="0" w:space="0" w:color="auto"/>
                      </w:divBdr>
                      <w:divsChild>
                        <w:div w:id="1172573684">
                          <w:marLeft w:val="0"/>
                          <w:marRight w:val="0"/>
                          <w:marTop w:val="0"/>
                          <w:marBottom w:val="0"/>
                          <w:divBdr>
                            <w:top w:val="none" w:sz="0" w:space="0" w:color="auto"/>
                            <w:left w:val="none" w:sz="0" w:space="0" w:color="auto"/>
                            <w:bottom w:val="none" w:sz="0" w:space="0" w:color="auto"/>
                            <w:right w:val="none" w:sz="0" w:space="0" w:color="auto"/>
                          </w:divBdr>
                          <w:divsChild>
                            <w:div w:id="993265169">
                              <w:marLeft w:val="0"/>
                              <w:marRight w:val="0"/>
                              <w:marTop w:val="75"/>
                              <w:marBottom w:val="75"/>
                              <w:divBdr>
                                <w:top w:val="none" w:sz="0" w:space="0" w:color="auto"/>
                                <w:left w:val="none" w:sz="0" w:space="0" w:color="auto"/>
                                <w:bottom w:val="none" w:sz="0" w:space="0" w:color="auto"/>
                                <w:right w:val="none" w:sz="0" w:space="0" w:color="auto"/>
                              </w:divBdr>
                            </w:div>
                          </w:divsChild>
                        </w:div>
                        <w:div w:id="761220386">
                          <w:marLeft w:val="0"/>
                          <w:marRight w:val="0"/>
                          <w:marTop w:val="0"/>
                          <w:marBottom w:val="0"/>
                          <w:divBdr>
                            <w:top w:val="none" w:sz="0" w:space="0" w:color="auto"/>
                            <w:left w:val="none" w:sz="0" w:space="0" w:color="auto"/>
                            <w:bottom w:val="none" w:sz="0" w:space="0" w:color="auto"/>
                            <w:right w:val="none" w:sz="0" w:space="0" w:color="auto"/>
                          </w:divBdr>
                          <w:divsChild>
                            <w:div w:id="121800950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036733535">
          <w:marLeft w:val="-150"/>
          <w:marRight w:val="-150"/>
          <w:marTop w:val="0"/>
          <w:marBottom w:val="0"/>
          <w:divBdr>
            <w:top w:val="single" w:sz="24" w:space="0" w:color="D5DBDB"/>
            <w:left w:val="single" w:sz="24" w:space="0" w:color="D5DBDB"/>
            <w:bottom w:val="single" w:sz="6" w:space="0" w:color="D5DBDB"/>
            <w:right w:val="single" w:sz="24" w:space="0" w:color="D5DBDB"/>
          </w:divBdr>
          <w:divsChild>
            <w:div w:id="338698902">
              <w:marLeft w:val="0"/>
              <w:marRight w:val="0"/>
              <w:marTop w:val="0"/>
              <w:marBottom w:val="0"/>
              <w:divBdr>
                <w:top w:val="none" w:sz="0" w:space="0" w:color="auto"/>
                <w:left w:val="none" w:sz="0" w:space="0" w:color="auto"/>
                <w:bottom w:val="none" w:sz="0" w:space="0" w:color="auto"/>
                <w:right w:val="none" w:sz="0" w:space="0" w:color="auto"/>
              </w:divBdr>
            </w:div>
            <w:div w:id="571965359">
              <w:marLeft w:val="0"/>
              <w:marRight w:val="0"/>
              <w:marTop w:val="0"/>
              <w:marBottom w:val="0"/>
              <w:divBdr>
                <w:top w:val="none" w:sz="0" w:space="0" w:color="auto"/>
                <w:left w:val="none" w:sz="0" w:space="0" w:color="auto"/>
                <w:bottom w:val="none" w:sz="0" w:space="0" w:color="auto"/>
                <w:right w:val="none" w:sz="0" w:space="0" w:color="auto"/>
              </w:divBdr>
              <w:divsChild>
                <w:div w:id="887495299">
                  <w:marLeft w:val="0"/>
                  <w:marRight w:val="0"/>
                  <w:marTop w:val="0"/>
                  <w:marBottom w:val="0"/>
                  <w:divBdr>
                    <w:top w:val="single" w:sz="24" w:space="0" w:color="D5DBDB"/>
                    <w:left w:val="single" w:sz="24" w:space="0" w:color="D5DBDB"/>
                    <w:bottom w:val="single" w:sz="6" w:space="0" w:color="D5DBDB"/>
                    <w:right w:val="single" w:sz="24" w:space="0" w:color="D5DBDB"/>
                  </w:divBdr>
                  <w:divsChild>
                    <w:div w:id="2133474139">
                      <w:marLeft w:val="0"/>
                      <w:marRight w:val="0"/>
                      <w:marTop w:val="0"/>
                      <w:marBottom w:val="0"/>
                      <w:divBdr>
                        <w:top w:val="none" w:sz="0" w:space="0" w:color="auto"/>
                        <w:left w:val="none" w:sz="0" w:space="0" w:color="auto"/>
                        <w:bottom w:val="none" w:sz="0" w:space="0" w:color="auto"/>
                        <w:right w:val="none" w:sz="0" w:space="0" w:color="auto"/>
                      </w:divBdr>
                      <w:divsChild>
                        <w:div w:id="237329604">
                          <w:marLeft w:val="0"/>
                          <w:marRight w:val="0"/>
                          <w:marTop w:val="0"/>
                          <w:marBottom w:val="0"/>
                          <w:divBdr>
                            <w:top w:val="none" w:sz="0" w:space="0" w:color="auto"/>
                            <w:left w:val="none" w:sz="0" w:space="0" w:color="auto"/>
                            <w:bottom w:val="none" w:sz="0" w:space="0" w:color="auto"/>
                            <w:right w:val="none" w:sz="0" w:space="0" w:color="auto"/>
                          </w:divBdr>
                          <w:divsChild>
                            <w:div w:id="2004576747">
                              <w:marLeft w:val="0"/>
                              <w:marRight w:val="0"/>
                              <w:marTop w:val="75"/>
                              <w:marBottom w:val="75"/>
                              <w:divBdr>
                                <w:top w:val="none" w:sz="0" w:space="0" w:color="auto"/>
                                <w:left w:val="none" w:sz="0" w:space="0" w:color="auto"/>
                                <w:bottom w:val="none" w:sz="0" w:space="0" w:color="auto"/>
                                <w:right w:val="none" w:sz="0" w:space="0" w:color="auto"/>
                              </w:divBdr>
                            </w:div>
                          </w:divsChild>
                        </w:div>
                        <w:div w:id="311250349">
                          <w:marLeft w:val="0"/>
                          <w:marRight w:val="0"/>
                          <w:marTop w:val="0"/>
                          <w:marBottom w:val="0"/>
                          <w:divBdr>
                            <w:top w:val="none" w:sz="0" w:space="0" w:color="auto"/>
                            <w:left w:val="none" w:sz="0" w:space="0" w:color="auto"/>
                            <w:bottom w:val="none" w:sz="0" w:space="0" w:color="auto"/>
                            <w:right w:val="none" w:sz="0" w:space="0" w:color="auto"/>
                          </w:divBdr>
                          <w:divsChild>
                            <w:div w:id="1586189555">
                              <w:marLeft w:val="0"/>
                              <w:marRight w:val="0"/>
                              <w:marTop w:val="75"/>
                              <w:marBottom w:val="75"/>
                              <w:divBdr>
                                <w:top w:val="none" w:sz="0" w:space="0" w:color="auto"/>
                                <w:left w:val="none" w:sz="0" w:space="0" w:color="auto"/>
                                <w:bottom w:val="none" w:sz="0" w:space="0" w:color="auto"/>
                                <w:right w:val="none" w:sz="0" w:space="0" w:color="auto"/>
                              </w:divBdr>
                              <w:divsChild>
                                <w:div w:id="20668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073365">
                  <w:marLeft w:val="0"/>
                  <w:marRight w:val="0"/>
                  <w:marTop w:val="0"/>
                  <w:marBottom w:val="0"/>
                  <w:divBdr>
                    <w:top w:val="single" w:sz="24" w:space="0" w:color="D5DBDB"/>
                    <w:left w:val="single" w:sz="24" w:space="0" w:color="D5DBDB"/>
                    <w:bottom w:val="single" w:sz="6" w:space="0" w:color="D5DBDB"/>
                    <w:right w:val="single" w:sz="24" w:space="0" w:color="D5DBDB"/>
                  </w:divBdr>
                  <w:divsChild>
                    <w:div w:id="1697777106">
                      <w:marLeft w:val="0"/>
                      <w:marRight w:val="0"/>
                      <w:marTop w:val="0"/>
                      <w:marBottom w:val="0"/>
                      <w:divBdr>
                        <w:top w:val="none" w:sz="0" w:space="0" w:color="auto"/>
                        <w:left w:val="none" w:sz="0" w:space="0" w:color="auto"/>
                        <w:bottom w:val="none" w:sz="0" w:space="0" w:color="auto"/>
                        <w:right w:val="none" w:sz="0" w:space="0" w:color="auto"/>
                      </w:divBdr>
                      <w:divsChild>
                        <w:div w:id="648360643">
                          <w:marLeft w:val="0"/>
                          <w:marRight w:val="0"/>
                          <w:marTop w:val="0"/>
                          <w:marBottom w:val="0"/>
                          <w:divBdr>
                            <w:top w:val="none" w:sz="0" w:space="0" w:color="auto"/>
                            <w:left w:val="none" w:sz="0" w:space="0" w:color="auto"/>
                            <w:bottom w:val="none" w:sz="0" w:space="0" w:color="auto"/>
                            <w:right w:val="none" w:sz="0" w:space="0" w:color="auto"/>
                          </w:divBdr>
                          <w:divsChild>
                            <w:div w:id="372391204">
                              <w:marLeft w:val="0"/>
                              <w:marRight w:val="0"/>
                              <w:marTop w:val="75"/>
                              <w:marBottom w:val="75"/>
                              <w:divBdr>
                                <w:top w:val="none" w:sz="0" w:space="0" w:color="auto"/>
                                <w:left w:val="none" w:sz="0" w:space="0" w:color="auto"/>
                                <w:bottom w:val="none" w:sz="0" w:space="0" w:color="auto"/>
                                <w:right w:val="none" w:sz="0" w:space="0" w:color="auto"/>
                              </w:divBdr>
                            </w:div>
                          </w:divsChild>
                        </w:div>
                        <w:div w:id="784539566">
                          <w:marLeft w:val="0"/>
                          <w:marRight w:val="0"/>
                          <w:marTop w:val="0"/>
                          <w:marBottom w:val="0"/>
                          <w:divBdr>
                            <w:top w:val="none" w:sz="0" w:space="0" w:color="auto"/>
                            <w:left w:val="none" w:sz="0" w:space="0" w:color="auto"/>
                            <w:bottom w:val="none" w:sz="0" w:space="0" w:color="auto"/>
                            <w:right w:val="none" w:sz="0" w:space="0" w:color="auto"/>
                          </w:divBdr>
                          <w:divsChild>
                            <w:div w:id="487091736">
                              <w:marLeft w:val="0"/>
                              <w:marRight w:val="0"/>
                              <w:marTop w:val="75"/>
                              <w:marBottom w:val="75"/>
                              <w:divBdr>
                                <w:top w:val="none" w:sz="0" w:space="0" w:color="auto"/>
                                <w:left w:val="none" w:sz="0" w:space="0" w:color="auto"/>
                                <w:bottom w:val="none" w:sz="0" w:space="0" w:color="auto"/>
                                <w:right w:val="none" w:sz="0" w:space="0" w:color="auto"/>
                              </w:divBdr>
                              <w:divsChild>
                                <w:div w:id="5239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5218">
                  <w:marLeft w:val="0"/>
                  <w:marRight w:val="0"/>
                  <w:marTop w:val="0"/>
                  <w:marBottom w:val="0"/>
                  <w:divBdr>
                    <w:top w:val="single" w:sz="24" w:space="0" w:color="D5DBDB"/>
                    <w:left w:val="single" w:sz="24" w:space="0" w:color="D5DBDB"/>
                    <w:bottom w:val="single" w:sz="6" w:space="0" w:color="D5DBDB"/>
                    <w:right w:val="single" w:sz="24" w:space="0" w:color="D5DBDB"/>
                  </w:divBdr>
                  <w:divsChild>
                    <w:div w:id="379942500">
                      <w:marLeft w:val="0"/>
                      <w:marRight w:val="0"/>
                      <w:marTop w:val="0"/>
                      <w:marBottom w:val="0"/>
                      <w:divBdr>
                        <w:top w:val="none" w:sz="0" w:space="0" w:color="auto"/>
                        <w:left w:val="none" w:sz="0" w:space="0" w:color="auto"/>
                        <w:bottom w:val="none" w:sz="0" w:space="0" w:color="auto"/>
                        <w:right w:val="none" w:sz="0" w:space="0" w:color="auto"/>
                      </w:divBdr>
                      <w:divsChild>
                        <w:div w:id="191260317">
                          <w:marLeft w:val="0"/>
                          <w:marRight w:val="0"/>
                          <w:marTop w:val="0"/>
                          <w:marBottom w:val="0"/>
                          <w:divBdr>
                            <w:top w:val="none" w:sz="0" w:space="0" w:color="auto"/>
                            <w:left w:val="none" w:sz="0" w:space="0" w:color="auto"/>
                            <w:bottom w:val="none" w:sz="0" w:space="0" w:color="auto"/>
                            <w:right w:val="none" w:sz="0" w:space="0" w:color="auto"/>
                          </w:divBdr>
                          <w:divsChild>
                            <w:div w:id="470173611">
                              <w:marLeft w:val="0"/>
                              <w:marRight w:val="0"/>
                              <w:marTop w:val="75"/>
                              <w:marBottom w:val="75"/>
                              <w:divBdr>
                                <w:top w:val="none" w:sz="0" w:space="0" w:color="auto"/>
                                <w:left w:val="none" w:sz="0" w:space="0" w:color="auto"/>
                                <w:bottom w:val="none" w:sz="0" w:space="0" w:color="auto"/>
                                <w:right w:val="none" w:sz="0" w:space="0" w:color="auto"/>
                              </w:divBdr>
                            </w:div>
                          </w:divsChild>
                        </w:div>
                        <w:div w:id="780026321">
                          <w:marLeft w:val="0"/>
                          <w:marRight w:val="0"/>
                          <w:marTop w:val="0"/>
                          <w:marBottom w:val="0"/>
                          <w:divBdr>
                            <w:top w:val="none" w:sz="0" w:space="0" w:color="auto"/>
                            <w:left w:val="none" w:sz="0" w:space="0" w:color="auto"/>
                            <w:bottom w:val="none" w:sz="0" w:space="0" w:color="auto"/>
                            <w:right w:val="none" w:sz="0" w:space="0" w:color="auto"/>
                          </w:divBdr>
                          <w:divsChild>
                            <w:div w:id="844982270">
                              <w:marLeft w:val="0"/>
                              <w:marRight w:val="0"/>
                              <w:marTop w:val="75"/>
                              <w:marBottom w:val="75"/>
                              <w:divBdr>
                                <w:top w:val="none" w:sz="0" w:space="0" w:color="auto"/>
                                <w:left w:val="none" w:sz="0" w:space="0" w:color="auto"/>
                                <w:bottom w:val="none" w:sz="0" w:space="0" w:color="auto"/>
                                <w:right w:val="none" w:sz="0" w:space="0" w:color="auto"/>
                              </w:divBdr>
                              <w:divsChild>
                                <w:div w:id="7734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99944">
                  <w:marLeft w:val="0"/>
                  <w:marRight w:val="0"/>
                  <w:marTop w:val="0"/>
                  <w:marBottom w:val="0"/>
                  <w:divBdr>
                    <w:top w:val="single" w:sz="24" w:space="0" w:color="D5DBDB"/>
                    <w:left w:val="single" w:sz="24" w:space="0" w:color="D5DBDB"/>
                    <w:bottom w:val="single" w:sz="6" w:space="0" w:color="D5DBDB"/>
                    <w:right w:val="single" w:sz="24" w:space="0" w:color="D5DBDB"/>
                  </w:divBdr>
                  <w:divsChild>
                    <w:div w:id="547762531">
                      <w:marLeft w:val="0"/>
                      <w:marRight w:val="0"/>
                      <w:marTop w:val="0"/>
                      <w:marBottom w:val="0"/>
                      <w:divBdr>
                        <w:top w:val="none" w:sz="0" w:space="0" w:color="auto"/>
                        <w:left w:val="none" w:sz="0" w:space="0" w:color="auto"/>
                        <w:bottom w:val="none" w:sz="0" w:space="0" w:color="auto"/>
                        <w:right w:val="none" w:sz="0" w:space="0" w:color="auto"/>
                      </w:divBdr>
                      <w:divsChild>
                        <w:div w:id="607854899">
                          <w:marLeft w:val="0"/>
                          <w:marRight w:val="0"/>
                          <w:marTop w:val="0"/>
                          <w:marBottom w:val="0"/>
                          <w:divBdr>
                            <w:top w:val="none" w:sz="0" w:space="0" w:color="auto"/>
                            <w:left w:val="none" w:sz="0" w:space="0" w:color="auto"/>
                            <w:bottom w:val="none" w:sz="0" w:space="0" w:color="auto"/>
                            <w:right w:val="none" w:sz="0" w:space="0" w:color="auto"/>
                          </w:divBdr>
                          <w:divsChild>
                            <w:div w:id="1459565906">
                              <w:marLeft w:val="0"/>
                              <w:marRight w:val="0"/>
                              <w:marTop w:val="75"/>
                              <w:marBottom w:val="75"/>
                              <w:divBdr>
                                <w:top w:val="none" w:sz="0" w:space="0" w:color="auto"/>
                                <w:left w:val="none" w:sz="0" w:space="0" w:color="auto"/>
                                <w:bottom w:val="none" w:sz="0" w:space="0" w:color="auto"/>
                                <w:right w:val="none" w:sz="0" w:space="0" w:color="auto"/>
                              </w:divBdr>
                            </w:div>
                          </w:divsChild>
                        </w:div>
                        <w:div w:id="831026966">
                          <w:marLeft w:val="0"/>
                          <w:marRight w:val="0"/>
                          <w:marTop w:val="0"/>
                          <w:marBottom w:val="0"/>
                          <w:divBdr>
                            <w:top w:val="none" w:sz="0" w:space="0" w:color="auto"/>
                            <w:left w:val="none" w:sz="0" w:space="0" w:color="auto"/>
                            <w:bottom w:val="none" w:sz="0" w:space="0" w:color="auto"/>
                            <w:right w:val="none" w:sz="0" w:space="0" w:color="auto"/>
                          </w:divBdr>
                          <w:divsChild>
                            <w:div w:id="1358702789">
                              <w:marLeft w:val="0"/>
                              <w:marRight w:val="0"/>
                              <w:marTop w:val="75"/>
                              <w:marBottom w:val="75"/>
                              <w:divBdr>
                                <w:top w:val="none" w:sz="0" w:space="0" w:color="auto"/>
                                <w:left w:val="none" w:sz="0" w:space="0" w:color="auto"/>
                                <w:bottom w:val="none" w:sz="0" w:space="0" w:color="auto"/>
                                <w:right w:val="none" w:sz="0" w:space="0" w:color="auto"/>
                              </w:divBdr>
                              <w:divsChild>
                                <w:div w:id="6276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716053">
                  <w:marLeft w:val="0"/>
                  <w:marRight w:val="0"/>
                  <w:marTop w:val="0"/>
                  <w:marBottom w:val="0"/>
                  <w:divBdr>
                    <w:top w:val="single" w:sz="24" w:space="0" w:color="D5DBDB"/>
                    <w:left w:val="single" w:sz="24" w:space="0" w:color="D5DBDB"/>
                    <w:bottom w:val="single" w:sz="6" w:space="0" w:color="D5DBDB"/>
                    <w:right w:val="single" w:sz="24" w:space="0" w:color="D5DBDB"/>
                  </w:divBdr>
                  <w:divsChild>
                    <w:div w:id="1282374843">
                      <w:marLeft w:val="0"/>
                      <w:marRight w:val="0"/>
                      <w:marTop w:val="0"/>
                      <w:marBottom w:val="0"/>
                      <w:divBdr>
                        <w:top w:val="none" w:sz="0" w:space="0" w:color="auto"/>
                        <w:left w:val="none" w:sz="0" w:space="0" w:color="auto"/>
                        <w:bottom w:val="none" w:sz="0" w:space="0" w:color="auto"/>
                        <w:right w:val="none" w:sz="0" w:space="0" w:color="auto"/>
                      </w:divBdr>
                      <w:divsChild>
                        <w:div w:id="1752892460">
                          <w:marLeft w:val="0"/>
                          <w:marRight w:val="0"/>
                          <w:marTop w:val="0"/>
                          <w:marBottom w:val="0"/>
                          <w:divBdr>
                            <w:top w:val="none" w:sz="0" w:space="0" w:color="auto"/>
                            <w:left w:val="none" w:sz="0" w:space="0" w:color="auto"/>
                            <w:bottom w:val="none" w:sz="0" w:space="0" w:color="auto"/>
                            <w:right w:val="none" w:sz="0" w:space="0" w:color="auto"/>
                          </w:divBdr>
                          <w:divsChild>
                            <w:div w:id="1016735172">
                              <w:marLeft w:val="0"/>
                              <w:marRight w:val="0"/>
                              <w:marTop w:val="75"/>
                              <w:marBottom w:val="75"/>
                              <w:divBdr>
                                <w:top w:val="none" w:sz="0" w:space="0" w:color="auto"/>
                                <w:left w:val="none" w:sz="0" w:space="0" w:color="auto"/>
                                <w:bottom w:val="none" w:sz="0" w:space="0" w:color="auto"/>
                                <w:right w:val="none" w:sz="0" w:space="0" w:color="auto"/>
                              </w:divBdr>
                            </w:div>
                          </w:divsChild>
                        </w:div>
                        <w:div w:id="1311515299">
                          <w:marLeft w:val="0"/>
                          <w:marRight w:val="0"/>
                          <w:marTop w:val="0"/>
                          <w:marBottom w:val="0"/>
                          <w:divBdr>
                            <w:top w:val="none" w:sz="0" w:space="0" w:color="auto"/>
                            <w:left w:val="none" w:sz="0" w:space="0" w:color="auto"/>
                            <w:bottom w:val="none" w:sz="0" w:space="0" w:color="auto"/>
                            <w:right w:val="none" w:sz="0" w:space="0" w:color="auto"/>
                          </w:divBdr>
                          <w:divsChild>
                            <w:div w:id="1045449875">
                              <w:marLeft w:val="0"/>
                              <w:marRight w:val="0"/>
                              <w:marTop w:val="75"/>
                              <w:marBottom w:val="75"/>
                              <w:divBdr>
                                <w:top w:val="none" w:sz="0" w:space="0" w:color="auto"/>
                                <w:left w:val="none" w:sz="0" w:space="0" w:color="auto"/>
                                <w:bottom w:val="none" w:sz="0" w:space="0" w:color="auto"/>
                                <w:right w:val="none" w:sz="0" w:space="0" w:color="auto"/>
                              </w:divBdr>
                              <w:divsChild>
                                <w:div w:id="6068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693251">
                  <w:marLeft w:val="0"/>
                  <w:marRight w:val="0"/>
                  <w:marTop w:val="0"/>
                  <w:marBottom w:val="0"/>
                  <w:divBdr>
                    <w:top w:val="none" w:sz="0" w:space="0" w:color="auto"/>
                    <w:left w:val="none" w:sz="0" w:space="0" w:color="auto"/>
                    <w:bottom w:val="none" w:sz="0" w:space="0" w:color="auto"/>
                    <w:right w:val="none" w:sz="0" w:space="0" w:color="auto"/>
                  </w:divBdr>
                  <w:divsChild>
                    <w:div w:id="1466387318">
                      <w:marLeft w:val="0"/>
                      <w:marRight w:val="0"/>
                      <w:marTop w:val="0"/>
                      <w:marBottom w:val="0"/>
                      <w:divBdr>
                        <w:top w:val="none" w:sz="0" w:space="0" w:color="auto"/>
                        <w:left w:val="none" w:sz="0" w:space="0" w:color="auto"/>
                        <w:bottom w:val="none" w:sz="0" w:space="0" w:color="auto"/>
                        <w:right w:val="none" w:sz="0" w:space="0" w:color="auto"/>
                      </w:divBdr>
                      <w:divsChild>
                        <w:div w:id="347104996">
                          <w:marLeft w:val="0"/>
                          <w:marRight w:val="0"/>
                          <w:marTop w:val="0"/>
                          <w:marBottom w:val="0"/>
                          <w:divBdr>
                            <w:top w:val="none" w:sz="0" w:space="0" w:color="auto"/>
                            <w:left w:val="none" w:sz="0" w:space="0" w:color="auto"/>
                            <w:bottom w:val="none" w:sz="0" w:space="0" w:color="auto"/>
                            <w:right w:val="none" w:sz="0" w:space="0" w:color="auto"/>
                          </w:divBdr>
                          <w:divsChild>
                            <w:div w:id="76635326">
                              <w:marLeft w:val="0"/>
                              <w:marRight w:val="0"/>
                              <w:marTop w:val="75"/>
                              <w:marBottom w:val="75"/>
                              <w:divBdr>
                                <w:top w:val="none" w:sz="0" w:space="0" w:color="auto"/>
                                <w:left w:val="none" w:sz="0" w:space="0" w:color="auto"/>
                                <w:bottom w:val="none" w:sz="0" w:space="0" w:color="auto"/>
                                <w:right w:val="none" w:sz="0" w:space="0" w:color="auto"/>
                              </w:divBdr>
                            </w:div>
                          </w:divsChild>
                        </w:div>
                        <w:div w:id="1469123450">
                          <w:marLeft w:val="0"/>
                          <w:marRight w:val="0"/>
                          <w:marTop w:val="0"/>
                          <w:marBottom w:val="0"/>
                          <w:divBdr>
                            <w:top w:val="none" w:sz="0" w:space="0" w:color="auto"/>
                            <w:left w:val="none" w:sz="0" w:space="0" w:color="auto"/>
                            <w:bottom w:val="none" w:sz="0" w:space="0" w:color="auto"/>
                            <w:right w:val="none" w:sz="0" w:space="0" w:color="auto"/>
                          </w:divBdr>
                          <w:divsChild>
                            <w:div w:id="1592854631">
                              <w:marLeft w:val="0"/>
                              <w:marRight w:val="0"/>
                              <w:marTop w:val="75"/>
                              <w:marBottom w:val="75"/>
                              <w:divBdr>
                                <w:top w:val="none" w:sz="0" w:space="0" w:color="auto"/>
                                <w:left w:val="none" w:sz="0" w:space="0" w:color="auto"/>
                                <w:bottom w:val="none" w:sz="0" w:space="0" w:color="auto"/>
                                <w:right w:val="none" w:sz="0" w:space="0" w:color="auto"/>
                              </w:divBdr>
                              <w:divsChild>
                                <w:div w:id="13205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305331">
      <w:bodyDiv w:val="1"/>
      <w:marLeft w:val="0"/>
      <w:marRight w:val="0"/>
      <w:marTop w:val="0"/>
      <w:marBottom w:val="0"/>
      <w:divBdr>
        <w:top w:val="none" w:sz="0" w:space="0" w:color="auto"/>
        <w:left w:val="none" w:sz="0" w:space="0" w:color="auto"/>
        <w:bottom w:val="none" w:sz="0" w:space="0" w:color="auto"/>
        <w:right w:val="none" w:sz="0" w:space="0" w:color="auto"/>
      </w:divBdr>
    </w:div>
    <w:div w:id="1124615327">
      <w:bodyDiv w:val="1"/>
      <w:marLeft w:val="0"/>
      <w:marRight w:val="0"/>
      <w:marTop w:val="0"/>
      <w:marBottom w:val="0"/>
      <w:divBdr>
        <w:top w:val="none" w:sz="0" w:space="0" w:color="auto"/>
        <w:left w:val="none" w:sz="0" w:space="0" w:color="auto"/>
        <w:bottom w:val="none" w:sz="0" w:space="0" w:color="auto"/>
        <w:right w:val="none" w:sz="0" w:space="0" w:color="auto"/>
      </w:divBdr>
    </w:div>
    <w:div w:id="1125268108">
      <w:bodyDiv w:val="1"/>
      <w:marLeft w:val="0"/>
      <w:marRight w:val="0"/>
      <w:marTop w:val="0"/>
      <w:marBottom w:val="0"/>
      <w:divBdr>
        <w:top w:val="none" w:sz="0" w:space="0" w:color="auto"/>
        <w:left w:val="none" w:sz="0" w:space="0" w:color="auto"/>
        <w:bottom w:val="none" w:sz="0" w:space="0" w:color="auto"/>
        <w:right w:val="none" w:sz="0" w:space="0" w:color="auto"/>
      </w:divBdr>
    </w:div>
    <w:div w:id="1125271625">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29275410">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33254404">
      <w:bodyDiv w:val="1"/>
      <w:marLeft w:val="0"/>
      <w:marRight w:val="0"/>
      <w:marTop w:val="0"/>
      <w:marBottom w:val="0"/>
      <w:divBdr>
        <w:top w:val="none" w:sz="0" w:space="0" w:color="auto"/>
        <w:left w:val="none" w:sz="0" w:space="0" w:color="auto"/>
        <w:bottom w:val="none" w:sz="0" w:space="0" w:color="auto"/>
        <w:right w:val="none" w:sz="0" w:space="0" w:color="auto"/>
      </w:divBdr>
      <w:divsChild>
        <w:div w:id="70039656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136609333">
      <w:bodyDiv w:val="1"/>
      <w:marLeft w:val="0"/>
      <w:marRight w:val="0"/>
      <w:marTop w:val="0"/>
      <w:marBottom w:val="0"/>
      <w:divBdr>
        <w:top w:val="none" w:sz="0" w:space="0" w:color="auto"/>
        <w:left w:val="none" w:sz="0" w:space="0" w:color="auto"/>
        <w:bottom w:val="none" w:sz="0" w:space="0" w:color="auto"/>
        <w:right w:val="none" w:sz="0" w:space="0" w:color="auto"/>
      </w:divBdr>
    </w:div>
    <w:div w:id="1141657036">
      <w:bodyDiv w:val="1"/>
      <w:marLeft w:val="0"/>
      <w:marRight w:val="0"/>
      <w:marTop w:val="0"/>
      <w:marBottom w:val="0"/>
      <w:divBdr>
        <w:top w:val="none" w:sz="0" w:space="0" w:color="auto"/>
        <w:left w:val="none" w:sz="0" w:space="0" w:color="auto"/>
        <w:bottom w:val="none" w:sz="0" w:space="0" w:color="auto"/>
        <w:right w:val="none" w:sz="0" w:space="0" w:color="auto"/>
      </w:divBdr>
    </w:div>
    <w:div w:id="1142161746">
      <w:bodyDiv w:val="1"/>
      <w:marLeft w:val="0"/>
      <w:marRight w:val="0"/>
      <w:marTop w:val="0"/>
      <w:marBottom w:val="0"/>
      <w:divBdr>
        <w:top w:val="none" w:sz="0" w:space="0" w:color="auto"/>
        <w:left w:val="none" w:sz="0" w:space="0" w:color="auto"/>
        <w:bottom w:val="none" w:sz="0" w:space="0" w:color="auto"/>
        <w:right w:val="none" w:sz="0" w:space="0" w:color="auto"/>
      </w:divBdr>
    </w:div>
    <w:div w:id="1148353294">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0216550">
      <w:bodyDiv w:val="1"/>
      <w:marLeft w:val="0"/>
      <w:marRight w:val="0"/>
      <w:marTop w:val="0"/>
      <w:marBottom w:val="0"/>
      <w:divBdr>
        <w:top w:val="none" w:sz="0" w:space="0" w:color="auto"/>
        <w:left w:val="none" w:sz="0" w:space="0" w:color="auto"/>
        <w:bottom w:val="none" w:sz="0" w:space="0" w:color="auto"/>
        <w:right w:val="none" w:sz="0" w:space="0" w:color="auto"/>
      </w:divBdr>
      <w:divsChild>
        <w:div w:id="983386032">
          <w:marLeft w:val="450"/>
          <w:marRight w:val="450"/>
          <w:marTop w:val="0"/>
          <w:marBottom w:val="0"/>
          <w:divBdr>
            <w:top w:val="none" w:sz="0" w:space="0" w:color="auto"/>
            <w:left w:val="none" w:sz="0" w:space="0" w:color="auto"/>
            <w:bottom w:val="none" w:sz="0" w:space="0" w:color="auto"/>
            <w:right w:val="none" w:sz="0" w:space="0" w:color="auto"/>
          </w:divBdr>
        </w:div>
      </w:divsChild>
    </w:div>
    <w:div w:id="1173842503">
      <w:bodyDiv w:val="1"/>
      <w:marLeft w:val="0"/>
      <w:marRight w:val="0"/>
      <w:marTop w:val="0"/>
      <w:marBottom w:val="0"/>
      <w:divBdr>
        <w:top w:val="none" w:sz="0" w:space="0" w:color="auto"/>
        <w:left w:val="none" w:sz="0" w:space="0" w:color="auto"/>
        <w:bottom w:val="none" w:sz="0" w:space="0" w:color="auto"/>
        <w:right w:val="none" w:sz="0" w:space="0" w:color="auto"/>
      </w:divBdr>
    </w:div>
    <w:div w:id="1174566807">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8229788">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18584755">
      <w:bodyDiv w:val="1"/>
      <w:marLeft w:val="0"/>
      <w:marRight w:val="0"/>
      <w:marTop w:val="0"/>
      <w:marBottom w:val="0"/>
      <w:divBdr>
        <w:top w:val="none" w:sz="0" w:space="0" w:color="auto"/>
        <w:left w:val="none" w:sz="0" w:space="0" w:color="auto"/>
        <w:bottom w:val="none" w:sz="0" w:space="0" w:color="auto"/>
        <w:right w:val="none" w:sz="0" w:space="0" w:color="auto"/>
      </w:divBdr>
    </w:div>
    <w:div w:id="1225263441">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28035009">
      <w:bodyDiv w:val="1"/>
      <w:marLeft w:val="0"/>
      <w:marRight w:val="0"/>
      <w:marTop w:val="0"/>
      <w:marBottom w:val="0"/>
      <w:divBdr>
        <w:top w:val="none" w:sz="0" w:space="0" w:color="auto"/>
        <w:left w:val="none" w:sz="0" w:space="0" w:color="auto"/>
        <w:bottom w:val="none" w:sz="0" w:space="0" w:color="auto"/>
        <w:right w:val="none" w:sz="0" w:space="0" w:color="auto"/>
      </w:divBdr>
    </w:div>
    <w:div w:id="1236621712">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1057656">
      <w:bodyDiv w:val="1"/>
      <w:marLeft w:val="0"/>
      <w:marRight w:val="0"/>
      <w:marTop w:val="0"/>
      <w:marBottom w:val="0"/>
      <w:divBdr>
        <w:top w:val="none" w:sz="0" w:space="0" w:color="auto"/>
        <w:left w:val="none" w:sz="0" w:space="0" w:color="auto"/>
        <w:bottom w:val="none" w:sz="0" w:space="0" w:color="auto"/>
        <w:right w:val="none" w:sz="0" w:space="0" w:color="auto"/>
      </w:divBdr>
    </w:div>
    <w:div w:id="1241331839">
      <w:bodyDiv w:val="1"/>
      <w:marLeft w:val="0"/>
      <w:marRight w:val="0"/>
      <w:marTop w:val="0"/>
      <w:marBottom w:val="0"/>
      <w:divBdr>
        <w:top w:val="none" w:sz="0" w:space="0" w:color="auto"/>
        <w:left w:val="none" w:sz="0" w:space="0" w:color="auto"/>
        <w:bottom w:val="none" w:sz="0" w:space="0" w:color="auto"/>
        <w:right w:val="none" w:sz="0" w:space="0" w:color="auto"/>
      </w:divBdr>
    </w:div>
    <w:div w:id="1241981228">
      <w:bodyDiv w:val="1"/>
      <w:marLeft w:val="0"/>
      <w:marRight w:val="0"/>
      <w:marTop w:val="0"/>
      <w:marBottom w:val="0"/>
      <w:divBdr>
        <w:top w:val="none" w:sz="0" w:space="0" w:color="auto"/>
        <w:left w:val="none" w:sz="0" w:space="0" w:color="auto"/>
        <w:bottom w:val="none" w:sz="0" w:space="0" w:color="auto"/>
        <w:right w:val="none" w:sz="0" w:space="0" w:color="auto"/>
      </w:divBdr>
      <w:divsChild>
        <w:div w:id="179241374">
          <w:marLeft w:val="0"/>
          <w:marRight w:val="0"/>
          <w:marTop w:val="0"/>
          <w:marBottom w:val="120"/>
          <w:divBdr>
            <w:top w:val="single" w:sz="6" w:space="0" w:color="D5DDC6"/>
            <w:left w:val="single" w:sz="24" w:space="0" w:color="66BB55"/>
            <w:bottom w:val="single" w:sz="6" w:space="0" w:color="D5DDC6"/>
            <w:right w:val="single" w:sz="6" w:space="0" w:color="D5DDC6"/>
          </w:divBdr>
        </w:div>
        <w:div w:id="1996638873">
          <w:marLeft w:val="0"/>
          <w:marRight w:val="0"/>
          <w:marTop w:val="0"/>
          <w:marBottom w:val="120"/>
          <w:divBdr>
            <w:top w:val="single" w:sz="6" w:space="0" w:color="D5DDC6"/>
            <w:left w:val="single" w:sz="24" w:space="0" w:color="66BB55"/>
            <w:bottom w:val="single" w:sz="6" w:space="0" w:color="D5DDC6"/>
            <w:right w:val="single" w:sz="6" w:space="0" w:color="D5DDC6"/>
          </w:divBdr>
        </w:div>
        <w:div w:id="326398792">
          <w:marLeft w:val="0"/>
          <w:marRight w:val="0"/>
          <w:marTop w:val="0"/>
          <w:marBottom w:val="120"/>
          <w:divBdr>
            <w:top w:val="single" w:sz="6" w:space="0" w:color="D5DDC6"/>
            <w:left w:val="single" w:sz="24" w:space="0" w:color="66BB55"/>
            <w:bottom w:val="single" w:sz="6" w:space="0" w:color="D5DDC6"/>
            <w:right w:val="single" w:sz="6" w:space="0" w:color="D5DDC6"/>
          </w:divBdr>
        </w:div>
        <w:div w:id="818886128">
          <w:marLeft w:val="0"/>
          <w:marRight w:val="0"/>
          <w:marTop w:val="0"/>
          <w:marBottom w:val="120"/>
          <w:divBdr>
            <w:top w:val="single" w:sz="6" w:space="0" w:color="D5DDC6"/>
            <w:left w:val="single" w:sz="24" w:space="0" w:color="66BB55"/>
            <w:bottom w:val="single" w:sz="6" w:space="0" w:color="D5DDC6"/>
            <w:right w:val="single" w:sz="6" w:space="0" w:color="D5DDC6"/>
          </w:divBdr>
        </w:div>
        <w:div w:id="83963235">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48880513">
      <w:bodyDiv w:val="1"/>
      <w:marLeft w:val="0"/>
      <w:marRight w:val="0"/>
      <w:marTop w:val="0"/>
      <w:marBottom w:val="0"/>
      <w:divBdr>
        <w:top w:val="none" w:sz="0" w:space="0" w:color="auto"/>
        <w:left w:val="none" w:sz="0" w:space="0" w:color="auto"/>
        <w:bottom w:val="none" w:sz="0" w:space="0" w:color="auto"/>
        <w:right w:val="none" w:sz="0" w:space="0" w:color="auto"/>
      </w:divBdr>
    </w:div>
    <w:div w:id="1250504726">
      <w:bodyDiv w:val="1"/>
      <w:marLeft w:val="0"/>
      <w:marRight w:val="0"/>
      <w:marTop w:val="0"/>
      <w:marBottom w:val="0"/>
      <w:divBdr>
        <w:top w:val="none" w:sz="0" w:space="0" w:color="auto"/>
        <w:left w:val="none" w:sz="0" w:space="0" w:color="auto"/>
        <w:bottom w:val="none" w:sz="0" w:space="0" w:color="auto"/>
        <w:right w:val="none" w:sz="0" w:space="0" w:color="auto"/>
      </w:divBdr>
    </w:div>
    <w:div w:id="1252393820">
      <w:bodyDiv w:val="1"/>
      <w:marLeft w:val="0"/>
      <w:marRight w:val="0"/>
      <w:marTop w:val="0"/>
      <w:marBottom w:val="0"/>
      <w:divBdr>
        <w:top w:val="none" w:sz="0" w:space="0" w:color="auto"/>
        <w:left w:val="none" w:sz="0" w:space="0" w:color="auto"/>
        <w:bottom w:val="none" w:sz="0" w:space="0" w:color="auto"/>
        <w:right w:val="none" w:sz="0" w:space="0" w:color="auto"/>
      </w:divBdr>
    </w:div>
    <w:div w:id="1258636066">
      <w:bodyDiv w:val="1"/>
      <w:marLeft w:val="0"/>
      <w:marRight w:val="0"/>
      <w:marTop w:val="0"/>
      <w:marBottom w:val="0"/>
      <w:divBdr>
        <w:top w:val="none" w:sz="0" w:space="0" w:color="auto"/>
        <w:left w:val="none" w:sz="0" w:space="0" w:color="auto"/>
        <w:bottom w:val="none" w:sz="0" w:space="0" w:color="auto"/>
        <w:right w:val="none" w:sz="0" w:space="0" w:color="auto"/>
      </w:divBdr>
    </w:div>
    <w:div w:id="1259874426">
      <w:bodyDiv w:val="1"/>
      <w:marLeft w:val="0"/>
      <w:marRight w:val="0"/>
      <w:marTop w:val="0"/>
      <w:marBottom w:val="0"/>
      <w:divBdr>
        <w:top w:val="none" w:sz="0" w:space="0" w:color="auto"/>
        <w:left w:val="none" w:sz="0" w:space="0" w:color="auto"/>
        <w:bottom w:val="none" w:sz="0" w:space="0" w:color="auto"/>
        <w:right w:val="none" w:sz="0" w:space="0" w:color="auto"/>
      </w:divBdr>
    </w:div>
    <w:div w:id="1261989701">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71666652">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5401466">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8752946">
      <w:bodyDiv w:val="1"/>
      <w:marLeft w:val="0"/>
      <w:marRight w:val="0"/>
      <w:marTop w:val="0"/>
      <w:marBottom w:val="0"/>
      <w:divBdr>
        <w:top w:val="none" w:sz="0" w:space="0" w:color="auto"/>
        <w:left w:val="none" w:sz="0" w:space="0" w:color="auto"/>
        <w:bottom w:val="none" w:sz="0" w:space="0" w:color="auto"/>
        <w:right w:val="none" w:sz="0" w:space="0" w:color="auto"/>
      </w:divBdr>
    </w:div>
    <w:div w:id="1286038560">
      <w:bodyDiv w:val="1"/>
      <w:marLeft w:val="0"/>
      <w:marRight w:val="0"/>
      <w:marTop w:val="0"/>
      <w:marBottom w:val="0"/>
      <w:divBdr>
        <w:top w:val="none" w:sz="0" w:space="0" w:color="auto"/>
        <w:left w:val="none" w:sz="0" w:space="0" w:color="auto"/>
        <w:bottom w:val="none" w:sz="0" w:space="0" w:color="auto"/>
        <w:right w:val="none" w:sz="0" w:space="0" w:color="auto"/>
      </w:divBdr>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294170939">
      <w:bodyDiv w:val="1"/>
      <w:marLeft w:val="0"/>
      <w:marRight w:val="0"/>
      <w:marTop w:val="0"/>
      <w:marBottom w:val="0"/>
      <w:divBdr>
        <w:top w:val="none" w:sz="0" w:space="0" w:color="auto"/>
        <w:left w:val="none" w:sz="0" w:space="0" w:color="auto"/>
        <w:bottom w:val="none" w:sz="0" w:space="0" w:color="auto"/>
        <w:right w:val="none" w:sz="0" w:space="0" w:color="auto"/>
      </w:divBdr>
    </w:div>
    <w:div w:id="1295066249">
      <w:bodyDiv w:val="1"/>
      <w:marLeft w:val="0"/>
      <w:marRight w:val="0"/>
      <w:marTop w:val="0"/>
      <w:marBottom w:val="0"/>
      <w:divBdr>
        <w:top w:val="none" w:sz="0" w:space="0" w:color="auto"/>
        <w:left w:val="none" w:sz="0" w:space="0" w:color="auto"/>
        <w:bottom w:val="none" w:sz="0" w:space="0" w:color="auto"/>
        <w:right w:val="none" w:sz="0" w:space="0" w:color="auto"/>
      </w:divBdr>
    </w:div>
    <w:div w:id="1297100362">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7369883">
      <w:bodyDiv w:val="1"/>
      <w:marLeft w:val="0"/>
      <w:marRight w:val="0"/>
      <w:marTop w:val="0"/>
      <w:marBottom w:val="0"/>
      <w:divBdr>
        <w:top w:val="none" w:sz="0" w:space="0" w:color="auto"/>
        <w:left w:val="none" w:sz="0" w:space="0" w:color="auto"/>
        <w:bottom w:val="none" w:sz="0" w:space="0" w:color="auto"/>
        <w:right w:val="none" w:sz="0" w:space="0" w:color="auto"/>
      </w:divBdr>
      <w:divsChild>
        <w:div w:id="1649744694">
          <w:marLeft w:val="0"/>
          <w:marRight w:val="0"/>
          <w:marTop w:val="0"/>
          <w:marBottom w:val="0"/>
          <w:divBdr>
            <w:top w:val="none" w:sz="0" w:space="0" w:color="auto"/>
            <w:left w:val="none" w:sz="0" w:space="0" w:color="auto"/>
            <w:bottom w:val="none" w:sz="0" w:space="0" w:color="auto"/>
            <w:right w:val="none" w:sz="0" w:space="0" w:color="auto"/>
          </w:divBdr>
        </w:div>
      </w:divsChild>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19844056">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5402632">
      <w:bodyDiv w:val="1"/>
      <w:marLeft w:val="0"/>
      <w:marRight w:val="0"/>
      <w:marTop w:val="0"/>
      <w:marBottom w:val="0"/>
      <w:divBdr>
        <w:top w:val="none" w:sz="0" w:space="0" w:color="auto"/>
        <w:left w:val="none" w:sz="0" w:space="0" w:color="auto"/>
        <w:bottom w:val="none" w:sz="0" w:space="0" w:color="auto"/>
        <w:right w:val="none" w:sz="0" w:space="0" w:color="auto"/>
      </w:divBdr>
    </w:div>
    <w:div w:id="1346205838">
      <w:bodyDiv w:val="1"/>
      <w:marLeft w:val="0"/>
      <w:marRight w:val="0"/>
      <w:marTop w:val="0"/>
      <w:marBottom w:val="0"/>
      <w:divBdr>
        <w:top w:val="none" w:sz="0" w:space="0" w:color="auto"/>
        <w:left w:val="none" w:sz="0" w:space="0" w:color="auto"/>
        <w:bottom w:val="none" w:sz="0" w:space="0" w:color="auto"/>
        <w:right w:val="none" w:sz="0" w:space="0" w:color="auto"/>
      </w:divBdr>
    </w:div>
    <w:div w:id="1348363532">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60740103">
      <w:bodyDiv w:val="1"/>
      <w:marLeft w:val="0"/>
      <w:marRight w:val="0"/>
      <w:marTop w:val="0"/>
      <w:marBottom w:val="0"/>
      <w:divBdr>
        <w:top w:val="none" w:sz="0" w:space="0" w:color="auto"/>
        <w:left w:val="none" w:sz="0" w:space="0" w:color="auto"/>
        <w:bottom w:val="none" w:sz="0" w:space="0" w:color="auto"/>
        <w:right w:val="none" w:sz="0" w:space="0" w:color="auto"/>
      </w:divBdr>
    </w:div>
    <w:div w:id="1362171251">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68605025">
      <w:bodyDiv w:val="1"/>
      <w:marLeft w:val="0"/>
      <w:marRight w:val="0"/>
      <w:marTop w:val="0"/>
      <w:marBottom w:val="0"/>
      <w:divBdr>
        <w:top w:val="none" w:sz="0" w:space="0" w:color="auto"/>
        <w:left w:val="none" w:sz="0" w:space="0" w:color="auto"/>
        <w:bottom w:val="none" w:sz="0" w:space="0" w:color="auto"/>
        <w:right w:val="none" w:sz="0" w:space="0" w:color="auto"/>
      </w:divBdr>
    </w:div>
    <w:div w:id="1371540311">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86445790">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190989">
      <w:bodyDiv w:val="1"/>
      <w:marLeft w:val="0"/>
      <w:marRight w:val="0"/>
      <w:marTop w:val="0"/>
      <w:marBottom w:val="0"/>
      <w:divBdr>
        <w:top w:val="none" w:sz="0" w:space="0" w:color="auto"/>
        <w:left w:val="none" w:sz="0" w:space="0" w:color="auto"/>
        <w:bottom w:val="none" w:sz="0" w:space="0" w:color="auto"/>
        <w:right w:val="none" w:sz="0" w:space="0" w:color="auto"/>
      </w:divBdr>
    </w:div>
    <w:div w:id="1393307505">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401321004">
      <w:bodyDiv w:val="1"/>
      <w:marLeft w:val="0"/>
      <w:marRight w:val="0"/>
      <w:marTop w:val="0"/>
      <w:marBottom w:val="0"/>
      <w:divBdr>
        <w:top w:val="none" w:sz="0" w:space="0" w:color="auto"/>
        <w:left w:val="none" w:sz="0" w:space="0" w:color="auto"/>
        <w:bottom w:val="none" w:sz="0" w:space="0" w:color="auto"/>
        <w:right w:val="none" w:sz="0" w:space="0" w:color="auto"/>
      </w:divBdr>
    </w:div>
    <w:div w:id="1403599257">
      <w:bodyDiv w:val="1"/>
      <w:marLeft w:val="0"/>
      <w:marRight w:val="0"/>
      <w:marTop w:val="0"/>
      <w:marBottom w:val="0"/>
      <w:divBdr>
        <w:top w:val="none" w:sz="0" w:space="0" w:color="auto"/>
        <w:left w:val="none" w:sz="0" w:space="0" w:color="auto"/>
        <w:bottom w:val="none" w:sz="0" w:space="0" w:color="auto"/>
        <w:right w:val="none" w:sz="0" w:space="0" w:color="auto"/>
      </w:divBdr>
    </w:div>
    <w:div w:id="1408189380">
      <w:bodyDiv w:val="1"/>
      <w:marLeft w:val="0"/>
      <w:marRight w:val="0"/>
      <w:marTop w:val="0"/>
      <w:marBottom w:val="0"/>
      <w:divBdr>
        <w:top w:val="none" w:sz="0" w:space="0" w:color="auto"/>
        <w:left w:val="none" w:sz="0" w:space="0" w:color="auto"/>
        <w:bottom w:val="none" w:sz="0" w:space="0" w:color="auto"/>
        <w:right w:val="none" w:sz="0" w:space="0" w:color="auto"/>
      </w:divBdr>
    </w:div>
    <w:div w:id="1410812773">
      <w:bodyDiv w:val="1"/>
      <w:marLeft w:val="0"/>
      <w:marRight w:val="0"/>
      <w:marTop w:val="0"/>
      <w:marBottom w:val="0"/>
      <w:divBdr>
        <w:top w:val="none" w:sz="0" w:space="0" w:color="auto"/>
        <w:left w:val="none" w:sz="0" w:space="0" w:color="auto"/>
        <w:bottom w:val="none" w:sz="0" w:space="0" w:color="auto"/>
        <w:right w:val="none" w:sz="0" w:space="0" w:color="auto"/>
      </w:divBdr>
    </w:div>
    <w:div w:id="1412704379">
      <w:bodyDiv w:val="1"/>
      <w:marLeft w:val="0"/>
      <w:marRight w:val="0"/>
      <w:marTop w:val="0"/>
      <w:marBottom w:val="0"/>
      <w:divBdr>
        <w:top w:val="none" w:sz="0" w:space="0" w:color="auto"/>
        <w:left w:val="none" w:sz="0" w:space="0" w:color="auto"/>
        <w:bottom w:val="none" w:sz="0" w:space="0" w:color="auto"/>
        <w:right w:val="none" w:sz="0" w:space="0" w:color="auto"/>
      </w:divBdr>
    </w:div>
    <w:div w:id="1415200408">
      <w:bodyDiv w:val="1"/>
      <w:marLeft w:val="0"/>
      <w:marRight w:val="0"/>
      <w:marTop w:val="0"/>
      <w:marBottom w:val="0"/>
      <w:divBdr>
        <w:top w:val="none" w:sz="0" w:space="0" w:color="auto"/>
        <w:left w:val="none" w:sz="0" w:space="0" w:color="auto"/>
        <w:bottom w:val="none" w:sz="0" w:space="0" w:color="auto"/>
        <w:right w:val="none" w:sz="0" w:space="0" w:color="auto"/>
      </w:divBdr>
    </w:div>
    <w:div w:id="1415543255">
      <w:bodyDiv w:val="1"/>
      <w:marLeft w:val="0"/>
      <w:marRight w:val="0"/>
      <w:marTop w:val="0"/>
      <w:marBottom w:val="0"/>
      <w:divBdr>
        <w:top w:val="none" w:sz="0" w:space="0" w:color="auto"/>
        <w:left w:val="none" w:sz="0" w:space="0" w:color="auto"/>
        <w:bottom w:val="none" w:sz="0" w:space="0" w:color="auto"/>
        <w:right w:val="none" w:sz="0" w:space="0" w:color="auto"/>
      </w:divBdr>
    </w:div>
    <w:div w:id="1415859611">
      <w:bodyDiv w:val="1"/>
      <w:marLeft w:val="0"/>
      <w:marRight w:val="0"/>
      <w:marTop w:val="0"/>
      <w:marBottom w:val="0"/>
      <w:divBdr>
        <w:top w:val="none" w:sz="0" w:space="0" w:color="auto"/>
        <w:left w:val="none" w:sz="0" w:space="0" w:color="auto"/>
        <w:bottom w:val="none" w:sz="0" w:space="0" w:color="auto"/>
        <w:right w:val="none" w:sz="0" w:space="0" w:color="auto"/>
      </w:divBdr>
    </w:div>
    <w:div w:id="1419248891">
      <w:bodyDiv w:val="1"/>
      <w:marLeft w:val="0"/>
      <w:marRight w:val="0"/>
      <w:marTop w:val="0"/>
      <w:marBottom w:val="0"/>
      <w:divBdr>
        <w:top w:val="none" w:sz="0" w:space="0" w:color="auto"/>
        <w:left w:val="none" w:sz="0" w:space="0" w:color="auto"/>
        <w:bottom w:val="none" w:sz="0" w:space="0" w:color="auto"/>
        <w:right w:val="none" w:sz="0" w:space="0" w:color="auto"/>
      </w:divBdr>
    </w:div>
    <w:div w:id="1419791255">
      <w:bodyDiv w:val="1"/>
      <w:marLeft w:val="0"/>
      <w:marRight w:val="0"/>
      <w:marTop w:val="0"/>
      <w:marBottom w:val="0"/>
      <w:divBdr>
        <w:top w:val="none" w:sz="0" w:space="0" w:color="auto"/>
        <w:left w:val="none" w:sz="0" w:space="0" w:color="auto"/>
        <w:bottom w:val="none" w:sz="0" w:space="0" w:color="auto"/>
        <w:right w:val="none" w:sz="0" w:space="0" w:color="auto"/>
      </w:divBdr>
    </w:div>
    <w:div w:id="1423599615">
      <w:bodyDiv w:val="1"/>
      <w:marLeft w:val="0"/>
      <w:marRight w:val="0"/>
      <w:marTop w:val="0"/>
      <w:marBottom w:val="0"/>
      <w:divBdr>
        <w:top w:val="none" w:sz="0" w:space="0" w:color="auto"/>
        <w:left w:val="none" w:sz="0" w:space="0" w:color="auto"/>
        <w:bottom w:val="none" w:sz="0" w:space="0" w:color="auto"/>
        <w:right w:val="none" w:sz="0" w:space="0" w:color="auto"/>
      </w:divBdr>
    </w:div>
    <w:div w:id="1425958900">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7769509">
      <w:bodyDiv w:val="1"/>
      <w:marLeft w:val="0"/>
      <w:marRight w:val="0"/>
      <w:marTop w:val="0"/>
      <w:marBottom w:val="0"/>
      <w:divBdr>
        <w:top w:val="none" w:sz="0" w:space="0" w:color="auto"/>
        <w:left w:val="none" w:sz="0" w:space="0" w:color="auto"/>
        <w:bottom w:val="none" w:sz="0" w:space="0" w:color="auto"/>
        <w:right w:val="none" w:sz="0" w:space="0" w:color="auto"/>
      </w:divBdr>
    </w:div>
    <w:div w:id="1427845744">
      <w:bodyDiv w:val="1"/>
      <w:marLeft w:val="0"/>
      <w:marRight w:val="0"/>
      <w:marTop w:val="0"/>
      <w:marBottom w:val="0"/>
      <w:divBdr>
        <w:top w:val="none" w:sz="0" w:space="0" w:color="auto"/>
        <w:left w:val="none" w:sz="0" w:space="0" w:color="auto"/>
        <w:bottom w:val="none" w:sz="0" w:space="0" w:color="auto"/>
        <w:right w:val="none" w:sz="0" w:space="0" w:color="auto"/>
      </w:divBdr>
    </w:div>
    <w:div w:id="1430083127">
      <w:bodyDiv w:val="1"/>
      <w:marLeft w:val="0"/>
      <w:marRight w:val="0"/>
      <w:marTop w:val="0"/>
      <w:marBottom w:val="0"/>
      <w:divBdr>
        <w:top w:val="none" w:sz="0" w:space="0" w:color="auto"/>
        <w:left w:val="none" w:sz="0" w:space="0" w:color="auto"/>
        <w:bottom w:val="none" w:sz="0" w:space="0" w:color="auto"/>
        <w:right w:val="none" w:sz="0" w:space="0" w:color="auto"/>
      </w:divBdr>
    </w:div>
    <w:div w:id="1430201407">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7670939">
      <w:bodyDiv w:val="1"/>
      <w:marLeft w:val="0"/>
      <w:marRight w:val="0"/>
      <w:marTop w:val="0"/>
      <w:marBottom w:val="0"/>
      <w:divBdr>
        <w:top w:val="none" w:sz="0" w:space="0" w:color="auto"/>
        <w:left w:val="none" w:sz="0" w:space="0" w:color="auto"/>
        <w:bottom w:val="none" w:sz="0" w:space="0" w:color="auto"/>
        <w:right w:val="none" w:sz="0" w:space="0" w:color="auto"/>
      </w:divBdr>
    </w:div>
    <w:div w:id="1443497475">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5968841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77378216">
      <w:bodyDiv w:val="1"/>
      <w:marLeft w:val="0"/>
      <w:marRight w:val="0"/>
      <w:marTop w:val="0"/>
      <w:marBottom w:val="0"/>
      <w:divBdr>
        <w:top w:val="none" w:sz="0" w:space="0" w:color="auto"/>
        <w:left w:val="none" w:sz="0" w:space="0" w:color="auto"/>
        <w:bottom w:val="none" w:sz="0" w:space="0" w:color="auto"/>
        <w:right w:val="none" w:sz="0" w:space="0" w:color="auto"/>
      </w:divBdr>
    </w:div>
    <w:div w:id="1478954504">
      <w:bodyDiv w:val="1"/>
      <w:marLeft w:val="0"/>
      <w:marRight w:val="0"/>
      <w:marTop w:val="0"/>
      <w:marBottom w:val="0"/>
      <w:divBdr>
        <w:top w:val="none" w:sz="0" w:space="0" w:color="auto"/>
        <w:left w:val="none" w:sz="0" w:space="0" w:color="auto"/>
        <w:bottom w:val="none" w:sz="0" w:space="0" w:color="auto"/>
        <w:right w:val="none" w:sz="0" w:space="0" w:color="auto"/>
      </w:divBdr>
      <w:divsChild>
        <w:div w:id="1720589207">
          <w:marLeft w:val="0"/>
          <w:marRight w:val="0"/>
          <w:marTop w:val="0"/>
          <w:marBottom w:val="240"/>
          <w:divBdr>
            <w:top w:val="none" w:sz="0" w:space="0" w:color="auto"/>
            <w:left w:val="none" w:sz="0" w:space="0" w:color="auto"/>
            <w:bottom w:val="none" w:sz="0" w:space="0" w:color="auto"/>
            <w:right w:val="none" w:sz="0" w:space="0" w:color="auto"/>
          </w:divBdr>
          <w:divsChild>
            <w:div w:id="733284835">
              <w:marLeft w:val="0"/>
              <w:marRight w:val="0"/>
              <w:marTop w:val="0"/>
              <w:marBottom w:val="0"/>
              <w:divBdr>
                <w:top w:val="none" w:sz="0" w:space="0" w:color="auto"/>
                <w:left w:val="none" w:sz="0" w:space="0" w:color="auto"/>
                <w:bottom w:val="none" w:sz="0" w:space="0" w:color="auto"/>
                <w:right w:val="none" w:sz="0" w:space="0" w:color="auto"/>
              </w:divBdr>
            </w:div>
          </w:divsChild>
        </w:div>
        <w:div w:id="779951618">
          <w:marLeft w:val="0"/>
          <w:marRight w:val="0"/>
          <w:marTop w:val="0"/>
          <w:marBottom w:val="240"/>
          <w:divBdr>
            <w:top w:val="none" w:sz="0" w:space="0" w:color="auto"/>
            <w:left w:val="none" w:sz="0" w:space="0" w:color="auto"/>
            <w:bottom w:val="none" w:sz="0" w:space="0" w:color="auto"/>
            <w:right w:val="none" w:sz="0" w:space="0" w:color="auto"/>
          </w:divBdr>
          <w:divsChild>
            <w:div w:id="942492331">
              <w:marLeft w:val="0"/>
              <w:marRight w:val="0"/>
              <w:marTop w:val="0"/>
              <w:marBottom w:val="0"/>
              <w:divBdr>
                <w:top w:val="none" w:sz="0" w:space="0" w:color="auto"/>
                <w:left w:val="none" w:sz="0" w:space="0" w:color="auto"/>
                <w:bottom w:val="none" w:sz="0" w:space="0" w:color="auto"/>
                <w:right w:val="none" w:sz="0" w:space="0" w:color="auto"/>
              </w:divBdr>
            </w:div>
            <w:div w:id="552696161">
              <w:marLeft w:val="0"/>
              <w:marRight w:val="0"/>
              <w:marTop w:val="0"/>
              <w:marBottom w:val="0"/>
              <w:divBdr>
                <w:top w:val="none" w:sz="0" w:space="0" w:color="auto"/>
                <w:left w:val="none" w:sz="0" w:space="0" w:color="auto"/>
                <w:bottom w:val="none" w:sz="0" w:space="0" w:color="auto"/>
                <w:right w:val="none" w:sz="0" w:space="0" w:color="auto"/>
              </w:divBdr>
            </w:div>
          </w:divsChild>
        </w:div>
        <w:div w:id="987786526">
          <w:marLeft w:val="0"/>
          <w:marRight w:val="0"/>
          <w:marTop w:val="0"/>
          <w:marBottom w:val="240"/>
          <w:divBdr>
            <w:top w:val="none" w:sz="0" w:space="0" w:color="auto"/>
            <w:left w:val="none" w:sz="0" w:space="0" w:color="auto"/>
            <w:bottom w:val="none" w:sz="0" w:space="0" w:color="auto"/>
            <w:right w:val="none" w:sz="0" w:space="0" w:color="auto"/>
          </w:divBdr>
        </w:div>
        <w:div w:id="1180856675">
          <w:marLeft w:val="0"/>
          <w:marRight w:val="0"/>
          <w:marTop w:val="0"/>
          <w:marBottom w:val="240"/>
          <w:divBdr>
            <w:top w:val="none" w:sz="0" w:space="0" w:color="auto"/>
            <w:left w:val="none" w:sz="0" w:space="0" w:color="auto"/>
            <w:bottom w:val="none" w:sz="0" w:space="0" w:color="auto"/>
            <w:right w:val="none" w:sz="0" w:space="0" w:color="auto"/>
          </w:divBdr>
        </w:div>
        <w:div w:id="1082070467">
          <w:marLeft w:val="0"/>
          <w:marRight w:val="0"/>
          <w:marTop w:val="0"/>
          <w:marBottom w:val="240"/>
          <w:divBdr>
            <w:top w:val="none" w:sz="0" w:space="0" w:color="auto"/>
            <w:left w:val="none" w:sz="0" w:space="0" w:color="auto"/>
            <w:bottom w:val="none" w:sz="0" w:space="0" w:color="auto"/>
            <w:right w:val="none" w:sz="0" w:space="0" w:color="auto"/>
          </w:divBdr>
        </w:div>
        <w:div w:id="881861585">
          <w:marLeft w:val="0"/>
          <w:marRight w:val="0"/>
          <w:marTop w:val="0"/>
          <w:marBottom w:val="0"/>
          <w:divBdr>
            <w:top w:val="none" w:sz="0" w:space="0" w:color="auto"/>
            <w:left w:val="none" w:sz="0" w:space="0" w:color="auto"/>
            <w:bottom w:val="none" w:sz="0" w:space="0" w:color="auto"/>
            <w:right w:val="none" w:sz="0" w:space="0" w:color="auto"/>
          </w:divBdr>
          <w:divsChild>
            <w:div w:id="1508521325">
              <w:marLeft w:val="0"/>
              <w:marRight w:val="0"/>
              <w:marTop w:val="0"/>
              <w:marBottom w:val="0"/>
              <w:divBdr>
                <w:top w:val="none" w:sz="0" w:space="0" w:color="auto"/>
                <w:left w:val="none" w:sz="0" w:space="0" w:color="auto"/>
                <w:bottom w:val="none" w:sz="0" w:space="0" w:color="auto"/>
                <w:right w:val="none" w:sz="0" w:space="0" w:color="auto"/>
              </w:divBdr>
            </w:div>
            <w:div w:id="579095155">
              <w:marLeft w:val="0"/>
              <w:marRight w:val="0"/>
              <w:marTop w:val="0"/>
              <w:marBottom w:val="0"/>
              <w:divBdr>
                <w:top w:val="none" w:sz="0" w:space="0" w:color="auto"/>
                <w:left w:val="none" w:sz="0" w:space="0" w:color="auto"/>
                <w:bottom w:val="none" w:sz="0" w:space="0" w:color="auto"/>
                <w:right w:val="none" w:sz="0" w:space="0" w:color="auto"/>
              </w:divBdr>
            </w:div>
          </w:divsChild>
        </w:div>
        <w:div w:id="1162550914">
          <w:marLeft w:val="0"/>
          <w:marRight w:val="0"/>
          <w:marTop w:val="0"/>
          <w:marBottom w:val="240"/>
          <w:divBdr>
            <w:top w:val="none" w:sz="0" w:space="0" w:color="auto"/>
            <w:left w:val="none" w:sz="0" w:space="0" w:color="auto"/>
            <w:bottom w:val="none" w:sz="0" w:space="0" w:color="auto"/>
            <w:right w:val="none" w:sz="0" w:space="0" w:color="auto"/>
          </w:divBdr>
        </w:div>
        <w:div w:id="1745563759">
          <w:marLeft w:val="0"/>
          <w:marRight w:val="0"/>
          <w:marTop w:val="0"/>
          <w:marBottom w:val="240"/>
          <w:divBdr>
            <w:top w:val="none" w:sz="0" w:space="0" w:color="auto"/>
            <w:left w:val="none" w:sz="0" w:space="0" w:color="auto"/>
            <w:bottom w:val="none" w:sz="0" w:space="0" w:color="auto"/>
            <w:right w:val="none" w:sz="0" w:space="0" w:color="auto"/>
          </w:divBdr>
          <w:divsChild>
            <w:div w:id="1278559166">
              <w:marLeft w:val="0"/>
              <w:marRight w:val="0"/>
              <w:marTop w:val="0"/>
              <w:marBottom w:val="0"/>
              <w:divBdr>
                <w:top w:val="none" w:sz="0" w:space="0" w:color="auto"/>
                <w:left w:val="none" w:sz="0" w:space="0" w:color="auto"/>
                <w:bottom w:val="none" w:sz="0" w:space="0" w:color="auto"/>
                <w:right w:val="none" w:sz="0" w:space="0" w:color="auto"/>
              </w:divBdr>
            </w:div>
            <w:div w:id="2106218792">
              <w:marLeft w:val="0"/>
              <w:marRight w:val="0"/>
              <w:marTop w:val="0"/>
              <w:marBottom w:val="0"/>
              <w:divBdr>
                <w:top w:val="none" w:sz="0" w:space="0" w:color="auto"/>
                <w:left w:val="none" w:sz="0" w:space="0" w:color="auto"/>
                <w:bottom w:val="none" w:sz="0" w:space="0" w:color="auto"/>
                <w:right w:val="none" w:sz="0" w:space="0" w:color="auto"/>
              </w:divBdr>
            </w:div>
          </w:divsChild>
        </w:div>
        <w:div w:id="600577091">
          <w:marLeft w:val="0"/>
          <w:marRight w:val="0"/>
          <w:marTop w:val="0"/>
          <w:marBottom w:val="240"/>
          <w:divBdr>
            <w:top w:val="none" w:sz="0" w:space="0" w:color="auto"/>
            <w:left w:val="none" w:sz="0" w:space="0" w:color="auto"/>
            <w:bottom w:val="none" w:sz="0" w:space="0" w:color="auto"/>
            <w:right w:val="none" w:sz="0" w:space="0" w:color="auto"/>
          </w:divBdr>
          <w:divsChild>
            <w:div w:id="518276155">
              <w:marLeft w:val="0"/>
              <w:marRight w:val="0"/>
              <w:marTop w:val="0"/>
              <w:marBottom w:val="0"/>
              <w:divBdr>
                <w:top w:val="none" w:sz="0" w:space="0" w:color="auto"/>
                <w:left w:val="none" w:sz="0" w:space="0" w:color="auto"/>
                <w:bottom w:val="none" w:sz="0" w:space="0" w:color="auto"/>
                <w:right w:val="none" w:sz="0" w:space="0" w:color="auto"/>
              </w:divBdr>
            </w:div>
          </w:divsChild>
        </w:div>
        <w:div w:id="1102721093">
          <w:marLeft w:val="0"/>
          <w:marRight w:val="0"/>
          <w:marTop w:val="0"/>
          <w:marBottom w:val="240"/>
          <w:divBdr>
            <w:top w:val="none" w:sz="0" w:space="0" w:color="auto"/>
            <w:left w:val="none" w:sz="0" w:space="0" w:color="auto"/>
            <w:bottom w:val="none" w:sz="0" w:space="0" w:color="auto"/>
            <w:right w:val="none" w:sz="0" w:space="0" w:color="auto"/>
          </w:divBdr>
        </w:div>
        <w:div w:id="1068573855">
          <w:marLeft w:val="0"/>
          <w:marRight w:val="0"/>
          <w:marTop w:val="0"/>
          <w:marBottom w:val="240"/>
          <w:divBdr>
            <w:top w:val="none" w:sz="0" w:space="0" w:color="auto"/>
            <w:left w:val="none" w:sz="0" w:space="0" w:color="auto"/>
            <w:bottom w:val="none" w:sz="0" w:space="0" w:color="auto"/>
            <w:right w:val="none" w:sz="0" w:space="0" w:color="auto"/>
          </w:divBdr>
        </w:div>
        <w:div w:id="134104396">
          <w:marLeft w:val="0"/>
          <w:marRight w:val="0"/>
          <w:marTop w:val="0"/>
          <w:marBottom w:val="240"/>
          <w:divBdr>
            <w:top w:val="none" w:sz="0" w:space="0" w:color="auto"/>
            <w:left w:val="none" w:sz="0" w:space="0" w:color="auto"/>
            <w:bottom w:val="none" w:sz="0" w:space="0" w:color="auto"/>
            <w:right w:val="none" w:sz="0" w:space="0" w:color="auto"/>
          </w:divBdr>
          <w:divsChild>
            <w:div w:id="249855215">
              <w:marLeft w:val="0"/>
              <w:marRight w:val="0"/>
              <w:marTop w:val="0"/>
              <w:marBottom w:val="0"/>
              <w:divBdr>
                <w:top w:val="none" w:sz="0" w:space="0" w:color="auto"/>
                <w:left w:val="none" w:sz="0" w:space="0" w:color="auto"/>
                <w:bottom w:val="none" w:sz="0" w:space="0" w:color="auto"/>
                <w:right w:val="none" w:sz="0" w:space="0" w:color="auto"/>
              </w:divBdr>
            </w:div>
          </w:divsChild>
        </w:div>
        <w:div w:id="749038541">
          <w:marLeft w:val="0"/>
          <w:marRight w:val="0"/>
          <w:marTop w:val="0"/>
          <w:marBottom w:val="240"/>
          <w:divBdr>
            <w:top w:val="none" w:sz="0" w:space="0" w:color="auto"/>
            <w:left w:val="none" w:sz="0" w:space="0" w:color="auto"/>
            <w:bottom w:val="none" w:sz="0" w:space="0" w:color="auto"/>
            <w:right w:val="none" w:sz="0" w:space="0" w:color="auto"/>
          </w:divBdr>
        </w:div>
        <w:div w:id="1174028877">
          <w:marLeft w:val="0"/>
          <w:marRight w:val="0"/>
          <w:marTop w:val="0"/>
          <w:marBottom w:val="240"/>
          <w:divBdr>
            <w:top w:val="none" w:sz="0" w:space="0" w:color="auto"/>
            <w:left w:val="none" w:sz="0" w:space="0" w:color="auto"/>
            <w:bottom w:val="none" w:sz="0" w:space="0" w:color="auto"/>
            <w:right w:val="none" w:sz="0" w:space="0" w:color="auto"/>
          </w:divBdr>
        </w:div>
        <w:div w:id="1371105231">
          <w:marLeft w:val="0"/>
          <w:marRight w:val="0"/>
          <w:marTop w:val="0"/>
          <w:marBottom w:val="240"/>
          <w:divBdr>
            <w:top w:val="none" w:sz="0" w:space="0" w:color="auto"/>
            <w:left w:val="none" w:sz="0" w:space="0" w:color="auto"/>
            <w:bottom w:val="none" w:sz="0" w:space="0" w:color="auto"/>
            <w:right w:val="none" w:sz="0" w:space="0" w:color="auto"/>
          </w:divBdr>
        </w:div>
        <w:div w:id="550265232">
          <w:marLeft w:val="0"/>
          <w:marRight w:val="0"/>
          <w:marTop w:val="0"/>
          <w:marBottom w:val="240"/>
          <w:divBdr>
            <w:top w:val="none" w:sz="0" w:space="0" w:color="auto"/>
            <w:left w:val="none" w:sz="0" w:space="0" w:color="auto"/>
            <w:bottom w:val="none" w:sz="0" w:space="0" w:color="auto"/>
            <w:right w:val="none" w:sz="0" w:space="0" w:color="auto"/>
          </w:divBdr>
        </w:div>
        <w:div w:id="1531606198">
          <w:marLeft w:val="0"/>
          <w:marRight w:val="0"/>
          <w:marTop w:val="0"/>
          <w:marBottom w:val="240"/>
          <w:divBdr>
            <w:top w:val="none" w:sz="0" w:space="0" w:color="auto"/>
            <w:left w:val="none" w:sz="0" w:space="0" w:color="auto"/>
            <w:bottom w:val="none" w:sz="0" w:space="0" w:color="auto"/>
            <w:right w:val="none" w:sz="0" w:space="0" w:color="auto"/>
          </w:divBdr>
        </w:div>
        <w:div w:id="39601212">
          <w:marLeft w:val="0"/>
          <w:marRight w:val="0"/>
          <w:marTop w:val="0"/>
          <w:marBottom w:val="240"/>
          <w:divBdr>
            <w:top w:val="none" w:sz="0" w:space="0" w:color="auto"/>
            <w:left w:val="none" w:sz="0" w:space="0" w:color="auto"/>
            <w:bottom w:val="none" w:sz="0" w:space="0" w:color="auto"/>
            <w:right w:val="none" w:sz="0" w:space="0" w:color="auto"/>
          </w:divBdr>
        </w:div>
      </w:divsChild>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7668967">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7527664">
      <w:bodyDiv w:val="1"/>
      <w:marLeft w:val="0"/>
      <w:marRight w:val="0"/>
      <w:marTop w:val="0"/>
      <w:marBottom w:val="0"/>
      <w:divBdr>
        <w:top w:val="none" w:sz="0" w:space="0" w:color="auto"/>
        <w:left w:val="none" w:sz="0" w:space="0" w:color="auto"/>
        <w:bottom w:val="none" w:sz="0" w:space="0" w:color="auto"/>
        <w:right w:val="none" w:sz="0" w:space="0" w:color="auto"/>
      </w:divBdr>
      <w:divsChild>
        <w:div w:id="897089403">
          <w:marLeft w:val="-150"/>
          <w:marRight w:val="-150"/>
          <w:marTop w:val="450"/>
          <w:marBottom w:val="0"/>
          <w:divBdr>
            <w:top w:val="single" w:sz="6" w:space="0" w:color="D5DBDB"/>
            <w:left w:val="single" w:sz="24" w:space="0" w:color="D5DBDB"/>
            <w:bottom w:val="single" w:sz="6" w:space="0" w:color="D5DBDB"/>
            <w:right w:val="single" w:sz="24" w:space="0" w:color="D5DBDB"/>
          </w:divBdr>
          <w:divsChild>
            <w:div w:id="1868368405">
              <w:marLeft w:val="0"/>
              <w:marRight w:val="0"/>
              <w:marTop w:val="0"/>
              <w:marBottom w:val="0"/>
              <w:divBdr>
                <w:top w:val="none" w:sz="0" w:space="0" w:color="auto"/>
                <w:left w:val="none" w:sz="0" w:space="0" w:color="auto"/>
                <w:bottom w:val="none" w:sz="0" w:space="0" w:color="auto"/>
                <w:right w:val="none" w:sz="0" w:space="0" w:color="auto"/>
              </w:divBdr>
              <w:divsChild>
                <w:div w:id="2082289781">
                  <w:marLeft w:val="0"/>
                  <w:marRight w:val="0"/>
                  <w:marTop w:val="150"/>
                  <w:marBottom w:val="150"/>
                  <w:divBdr>
                    <w:top w:val="none" w:sz="0" w:space="0" w:color="auto"/>
                    <w:left w:val="none" w:sz="0" w:space="0" w:color="auto"/>
                    <w:bottom w:val="none" w:sz="0" w:space="0" w:color="auto"/>
                    <w:right w:val="none" w:sz="0" w:space="0" w:color="auto"/>
                  </w:divBdr>
                </w:div>
              </w:divsChild>
            </w:div>
            <w:div w:id="1301501376">
              <w:marLeft w:val="0"/>
              <w:marRight w:val="0"/>
              <w:marTop w:val="0"/>
              <w:marBottom w:val="0"/>
              <w:divBdr>
                <w:top w:val="none" w:sz="0" w:space="0" w:color="auto"/>
                <w:left w:val="none" w:sz="0" w:space="0" w:color="auto"/>
                <w:bottom w:val="none" w:sz="0" w:space="0" w:color="auto"/>
                <w:right w:val="none" w:sz="0" w:space="0" w:color="auto"/>
              </w:divBdr>
              <w:divsChild>
                <w:div w:id="1499342005">
                  <w:marLeft w:val="0"/>
                  <w:marRight w:val="0"/>
                  <w:marTop w:val="0"/>
                  <w:marBottom w:val="0"/>
                  <w:divBdr>
                    <w:top w:val="none" w:sz="0" w:space="0" w:color="auto"/>
                    <w:left w:val="none" w:sz="0" w:space="0" w:color="auto"/>
                    <w:bottom w:val="none" w:sz="0" w:space="0" w:color="auto"/>
                    <w:right w:val="none" w:sz="0" w:space="0" w:color="auto"/>
                  </w:divBdr>
                  <w:divsChild>
                    <w:div w:id="1144084408">
                      <w:marLeft w:val="0"/>
                      <w:marRight w:val="0"/>
                      <w:marTop w:val="0"/>
                      <w:marBottom w:val="0"/>
                      <w:divBdr>
                        <w:top w:val="none" w:sz="0" w:space="0" w:color="auto"/>
                        <w:left w:val="none" w:sz="0" w:space="0" w:color="auto"/>
                        <w:bottom w:val="none" w:sz="0" w:space="0" w:color="auto"/>
                        <w:right w:val="none" w:sz="0" w:space="0" w:color="auto"/>
                      </w:divBdr>
                      <w:divsChild>
                        <w:div w:id="1545868814">
                          <w:marLeft w:val="0"/>
                          <w:marRight w:val="0"/>
                          <w:marTop w:val="0"/>
                          <w:marBottom w:val="0"/>
                          <w:divBdr>
                            <w:top w:val="none" w:sz="0" w:space="0" w:color="auto"/>
                            <w:left w:val="none" w:sz="0" w:space="0" w:color="auto"/>
                            <w:bottom w:val="none" w:sz="0" w:space="0" w:color="auto"/>
                            <w:right w:val="none" w:sz="0" w:space="0" w:color="auto"/>
                          </w:divBdr>
                          <w:divsChild>
                            <w:div w:id="1303922388">
                              <w:marLeft w:val="0"/>
                              <w:marRight w:val="0"/>
                              <w:marTop w:val="75"/>
                              <w:marBottom w:val="75"/>
                              <w:divBdr>
                                <w:top w:val="none" w:sz="0" w:space="0" w:color="auto"/>
                                <w:left w:val="none" w:sz="0" w:space="0" w:color="auto"/>
                                <w:bottom w:val="none" w:sz="0" w:space="0" w:color="auto"/>
                                <w:right w:val="none" w:sz="0" w:space="0" w:color="auto"/>
                              </w:divBdr>
                            </w:div>
                          </w:divsChild>
                        </w:div>
                        <w:div w:id="1926304361">
                          <w:marLeft w:val="0"/>
                          <w:marRight w:val="0"/>
                          <w:marTop w:val="0"/>
                          <w:marBottom w:val="0"/>
                          <w:divBdr>
                            <w:top w:val="none" w:sz="0" w:space="0" w:color="auto"/>
                            <w:left w:val="none" w:sz="0" w:space="0" w:color="auto"/>
                            <w:bottom w:val="none" w:sz="0" w:space="0" w:color="auto"/>
                            <w:right w:val="none" w:sz="0" w:space="0" w:color="auto"/>
                          </w:divBdr>
                          <w:divsChild>
                            <w:div w:id="33627371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458382748">
          <w:marLeft w:val="-150"/>
          <w:marRight w:val="-150"/>
          <w:marTop w:val="0"/>
          <w:marBottom w:val="0"/>
          <w:divBdr>
            <w:top w:val="single" w:sz="24" w:space="0" w:color="D5DBDB"/>
            <w:left w:val="single" w:sz="24" w:space="0" w:color="D5DBDB"/>
            <w:bottom w:val="single" w:sz="6" w:space="0" w:color="D5DBDB"/>
            <w:right w:val="single" w:sz="24" w:space="0" w:color="D5DBDB"/>
          </w:divBdr>
          <w:divsChild>
            <w:div w:id="1096562081">
              <w:marLeft w:val="0"/>
              <w:marRight w:val="0"/>
              <w:marTop w:val="0"/>
              <w:marBottom w:val="0"/>
              <w:divBdr>
                <w:top w:val="none" w:sz="0" w:space="0" w:color="auto"/>
                <w:left w:val="none" w:sz="0" w:space="0" w:color="auto"/>
                <w:bottom w:val="none" w:sz="0" w:space="0" w:color="auto"/>
                <w:right w:val="none" w:sz="0" w:space="0" w:color="auto"/>
              </w:divBdr>
            </w:div>
            <w:div w:id="1247956878">
              <w:marLeft w:val="0"/>
              <w:marRight w:val="0"/>
              <w:marTop w:val="0"/>
              <w:marBottom w:val="0"/>
              <w:divBdr>
                <w:top w:val="none" w:sz="0" w:space="0" w:color="auto"/>
                <w:left w:val="none" w:sz="0" w:space="0" w:color="auto"/>
                <w:bottom w:val="none" w:sz="0" w:space="0" w:color="auto"/>
                <w:right w:val="none" w:sz="0" w:space="0" w:color="auto"/>
              </w:divBdr>
              <w:divsChild>
                <w:div w:id="1355108663">
                  <w:marLeft w:val="0"/>
                  <w:marRight w:val="0"/>
                  <w:marTop w:val="0"/>
                  <w:marBottom w:val="0"/>
                  <w:divBdr>
                    <w:top w:val="single" w:sz="24" w:space="0" w:color="D5DBDB"/>
                    <w:left w:val="single" w:sz="24" w:space="0" w:color="D5DBDB"/>
                    <w:bottom w:val="single" w:sz="6" w:space="0" w:color="D5DBDB"/>
                    <w:right w:val="single" w:sz="24" w:space="0" w:color="D5DBDB"/>
                  </w:divBdr>
                  <w:divsChild>
                    <w:div w:id="11419688">
                      <w:marLeft w:val="0"/>
                      <w:marRight w:val="0"/>
                      <w:marTop w:val="0"/>
                      <w:marBottom w:val="0"/>
                      <w:divBdr>
                        <w:top w:val="none" w:sz="0" w:space="0" w:color="auto"/>
                        <w:left w:val="none" w:sz="0" w:space="0" w:color="auto"/>
                        <w:bottom w:val="none" w:sz="0" w:space="0" w:color="auto"/>
                        <w:right w:val="none" w:sz="0" w:space="0" w:color="auto"/>
                      </w:divBdr>
                      <w:divsChild>
                        <w:div w:id="2057002430">
                          <w:marLeft w:val="0"/>
                          <w:marRight w:val="0"/>
                          <w:marTop w:val="0"/>
                          <w:marBottom w:val="0"/>
                          <w:divBdr>
                            <w:top w:val="none" w:sz="0" w:space="0" w:color="auto"/>
                            <w:left w:val="none" w:sz="0" w:space="0" w:color="auto"/>
                            <w:bottom w:val="none" w:sz="0" w:space="0" w:color="auto"/>
                            <w:right w:val="none" w:sz="0" w:space="0" w:color="auto"/>
                          </w:divBdr>
                          <w:divsChild>
                            <w:div w:id="1774932193">
                              <w:marLeft w:val="0"/>
                              <w:marRight w:val="0"/>
                              <w:marTop w:val="75"/>
                              <w:marBottom w:val="75"/>
                              <w:divBdr>
                                <w:top w:val="none" w:sz="0" w:space="0" w:color="auto"/>
                                <w:left w:val="none" w:sz="0" w:space="0" w:color="auto"/>
                                <w:bottom w:val="none" w:sz="0" w:space="0" w:color="auto"/>
                                <w:right w:val="none" w:sz="0" w:space="0" w:color="auto"/>
                              </w:divBdr>
                            </w:div>
                          </w:divsChild>
                        </w:div>
                        <w:div w:id="2130969640">
                          <w:marLeft w:val="0"/>
                          <w:marRight w:val="0"/>
                          <w:marTop w:val="0"/>
                          <w:marBottom w:val="0"/>
                          <w:divBdr>
                            <w:top w:val="none" w:sz="0" w:space="0" w:color="auto"/>
                            <w:left w:val="none" w:sz="0" w:space="0" w:color="auto"/>
                            <w:bottom w:val="none" w:sz="0" w:space="0" w:color="auto"/>
                            <w:right w:val="none" w:sz="0" w:space="0" w:color="auto"/>
                          </w:divBdr>
                          <w:divsChild>
                            <w:div w:id="175578598">
                              <w:marLeft w:val="0"/>
                              <w:marRight w:val="0"/>
                              <w:marTop w:val="75"/>
                              <w:marBottom w:val="75"/>
                              <w:divBdr>
                                <w:top w:val="none" w:sz="0" w:space="0" w:color="auto"/>
                                <w:left w:val="none" w:sz="0" w:space="0" w:color="auto"/>
                                <w:bottom w:val="none" w:sz="0" w:space="0" w:color="auto"/>
                                <w:right w:val="none" w:sz="0" w:space="0" w:color="auto"/>
                              </w:divBdr>
                              <w:divsChild>
                                <w:div w:id="16564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783963">
                  <w:marLeft w:val="0"/>
                  <w:marRight w:val="0"/>
                  <w:marTop w:val="0"/>
                  <w:marBottom w:val="0"/>
                  <w:divBdr>
                    <w:top w:val="single" w:sz="24" w:space="0" w:color="D5DBDB"/>
                    <w:left w:val="single" w:sz="24" w:space="0" w:color="D5DBDB"/>
                    <w:bottom w:val="single" w:sz="6" w:space="0" w:color="D5DBDB"/>
                    <w:right w:val="single" w:sz="24" w:space="0" w:color="D5DBDB"/>
                  </w:divBdr>
                  <w:divsChild>
                    <w:div w:id="592204502">
                      <w:marLeft w:val="0"/>
                      <w:marRight w:val="0"/>
                      <w:marTop w:val="0"/>
                      <w:marBottom w:val="0"/>
                      <w:divBdr>
                        <w:top w:val="none" w:sz="0" w:space="0" w:color="auto"/>
                        <w:left w:val="none" w:sz="0" w:space="0" w:color="auto"/>
                        <w:bottom w:val="none" w:sz="0" w:space="0" w:color="auto"/>
                        <w:right w:val="none" w:sz="0" w:space="0" w:color="auto"/>
                      </w:divBdr>
                      <w:divsChild>
                        <w:div w:id="417212118">
                          <w:marLeft w:val="0"/>
                          <w:marRight w:val="0"/>
                          <w:marTop w:val="0"/>
                          <w:marBottom w:val="0"/>
                          <w:divBdr>
                            <w:top w:val="none" w:sz="0" w:space="0" w:color="auto"/>
                            <w:left w:val="none" w:sz="0" w:space="0" w:color="auto"/>
                            <w:bottom w:val="none" w:sz="0" w:space="0" w:color="auto"/>
                            <w:right w:val="none" w:sz="0" w:space="0" w:color="auto"/>
                          </w:divBdr>
                          <w:divsChild>
                            <w:div w:id="1037507293">
                              <w:marLeft w:val="0"/>
                              <w:marRight w:val="0"/>
                              <w:marTop w:val="75"/>
                              <w:marBottom w:val="75"/>
                              <w:divBdr>
                                <w:top w:val="none" w:sz="0" w:space="0" w:color="auto"/>
                                <w:left w:val="none" w:sz="0" w:space="0" w:color="auto"/>
                                <w:bottom w:val="none" w:sz="0" w:space="0" w:color="auto"/>
                                <w:right w:val="none" w:sz="0" w:space="0" w:color="auto"/>
                              </w:divBdr>
                            </w:div>
                          </w:divsChild>
                        </w:div>
                        <w:div w:id="1554466458">
                          <w:marLeft w:val="0"/>
                          <w:marRight w:val="0"/>
                          <w:marTop w:val="0"/>
                          <w:marBottom w:val="0"/>
                          <w:divBdr>
                            <w:top w:val="none" w:sz="0" w:space="0" w:color="auto"/>
                            <w:left w:val="none" w:sz="0" w:space="0" w:color="auto"/>
                            <w:bottom w:val="none" w:sz="0" w:space="0" w:color="auto"/>
                            <w:right w:val="none" w:sz="0" w:space="0" w:color="auto"/>
                          </w:divBdr>
                          <w:divsChild>
                            <w:div w:id="1477064450">
                              <w:marLeft w:val="0"/>
                              <w:marRight w:val="0"/>
                              <w:marTop w:val="75"/>
                              <w:marBottom w:val="75"/>
                              <w:divBdr>
                                <w:top w:val="none" w:sz="0" w:space="0" w:color="auto"/>
                                <w:left w:val="none" w:sz="0" w:space="0" w:color="auto"/>
                                <w:bottom w:val="none" w:sz="0" w:space="0" w:color="auto"/>
                                <w:right w:val="none" w:sz="0" w:space="0" w:color="auto"/>
                              </w:divBdr>
                              <w:divsChild>
                                <w:div w:id="21004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5068">
                  <w:marLeft w:val="0"/>
                  <w:marRight w:val="0"/>
                  <w:marTop w:val="0"/>
                  <w:marBottom w:val="0"/>
                  <w:divBdr>
                    <w:top w:val="single" w:sz="24" w:space="0" w:color="D5DBDB"/>
                    <w:left w:val="single" w:sz="24" w:space="0" w:color="D5DBDB"/>
                    <w:bottom w:val="single" w:sz="6" w:space="0" w:color="D5DBDB"/>
                    <w:right w:val="single" w:sz="24" w:space="0" w:color="D5DBDB"/>
                  </w:divBdr>
                  <w:divsChild>
                    <w:div w:id="904296409">
                      <w:marLeft w:val="0"/>
                      <w:marRight w:val="0"/>
                      <w:marTop w:val="0"/>
                      <w:marBottom w:val="0"/>
                      <w:divBdr>
                        <w:top w:val="none" w:sz="0" w:space="0" w:color="auto"/>
                        <w:left w:val="none" w:sz="0" w:space="0" w:color="auto"/>
                        <w:bottom w:val="none" w:sz="0" w:space="0" w:color="auto"/>
                        <w:right w:val="none" w:sz="0" w:space="0" w:color="auto"/>
                      </w:divBdr>
                      <w:divsChild>
                        <w:div w:id="163671775">
                          <w:marLeft w:val="0"/>
                          <w:marRight w:val="0"/>
                          <w:marTop w:val="0"/>
                          <w:marBottom w:val="0"/>
                          <w:divBdr>
                            <w:top w:val="none" w:sz="0" w:space="0" w:color="auto"/>
                            <w:left w:val="none" w:sz="0" w:space="0" w:color="auto"/>
                            <w:bottom w:val="none" w:sz="0" w:space="0" w:color="auto"/>
                            <w:right w:val="none" w:sz="0" w:space="0" w:color="auto"/>
                          </w:divBdr>
                          <w:divsChild>
                            <w:div w:id="1672297380">
                              <w:marLeft w:val="0"/>
                              <w:marRight w:val="0"/>
                              <w:marTop w:val="75"/>
                              <w:marBottom w:val="75"/>
                              <w:divBdr>
                                <w:top w:val="none" w:sz="0" w:space="0" w:color="auto"/>
                                <w:left w:val="none" w:sz="0" w:space="0" w:color="auto"/>
                                <w:bottom w:val="none" w:sz="0" w:space="0" w:color="auto"/>
                                <w:right w:val="none" w:sz="0" w:space="0" w:color="auto"/>
                              </w:divBdr>
                            </w:div>
                          </w:divsChild>
                        </w:div>
                        <w:div w:id="320274700">
                          <w:marLeft w:val="0"/>
                          <w:marRight w:val="0"/>
                          <w:marTop w:val="0"/>
                          <w:marBottom w:val="0"/>
                          <w:divBdr>
                            <w:top w:val="none" w:sz="0" w:space="0" w:color="auto"/>
                            <w:left w:val="none" w:sz="0" w:space="0" w:color="auto"/>
                            <w:bottom w:val="none" w:sz="0" w:space="0" w:color="auto"/>
                            <w:right w:val="none" w:sz="0" w:space="0" w:color="auto"/>
                          </w:divBdr>
                          <w:divsChild>
                            <w:div w:id="1012563123">
                              <w:marLeft w:val="0"/>
                              <w:marRight w:val="0"/>
                              <w:marTop w:val="75"/>
                              <w:marBottom w:val="75"/>
                              <w:divBdr>
                                <w:top w:val="none" w:sz="0" w:space="0" w:color="auto"/>
                                <w:left w:val="none" w:sz="0" w:space="0" w:color="auto"/>
                                <w:bottom w:val="none" w:sz="0" w:space="0" w:color="auto"/>
                                <w:right w:val="none" w:sz="0" w:space="0" w:color="auto"/>
                              </w:divBdr>
                              <w:divsChild>
                                <w:div w:id="3622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86790">
                  <w:marLeft w:val="0"/>
                  <w:marRight w:val="0"/>
                  <w:marTop w:val="0"/>
                  <w:marBottom w:val="0"/>
                  <w:divBdr>
                    <w:top w:val="single" w:sz="24" w:space="0" w:color="D5DBDB"/>
                    <w:left w:val="single" w:sz="24" w:space="0" w:color="D5DBDB"/>
                    <w:bottom w:val="single" w:sz="6" w:space="0" w:color="D5DBDB"/>
                    <w:right w:val="single" w:sz="24" w:space="0" w:color="D5DBDB"/>
                  </w:divBdr>
                  <w:divsChild>
                    <w:div w:id="1859200049">
                      <w:marLeft w:val="0"/>
                      <w:marRight w:val="0"/>
                      <w:marTop w:val="0"/>
                      <w:marBottom w:val="0"/>
                      <w:divBdr>
                        <w:top w:val="none" w:sz="0" w:space="0" w:color="auto"/>
                        <w:left w:val="none" w:sz="0" w:space="0" w:color="auto"/>
                        <w:bottom w:val="none" w:sz="0" w:space="0" w:color="auto"/>
                        <w:right w:val="none" w:sz="0" w:space="0" w:color="auto"/>
                      </w:divBdr>
                      <w:divsChild>
                        <w:div w:id="2097944360">
                          <w:marLeft w:val="0"/>
                          <w:marRight w:val="0"/>
                          <w:marTop w:val="0"/>
                          <w:marBottom w:val="0"/>
                          <w:divBdr>
                            <w:top w:val="none" w:sz="0" w:space="0" w:color="auto"/>
                            <w:left w:val="none" w:sz="0" w:space="0" w:color="auto"/>
                            <w:bottom w:val="none" w:sz="0" w:space="0" w:color="auto"/>
                            <w:right w:val="none" w:sz="0" w:space="0" w:color="auto"/>
                          </w:divBdr>
                          <w:divsChild>
                            <w:div w:id="1202207594">
                              <w:marLeft w:val="0"/>
                              <w:marRight w:val="0"/>
                              <w:marTop w:val="75"/>
                              <w:marBottom w:val="75"/>
                              <w:divBdr>
                                <w:top w:val="none" w:sz="0" w:space="0" w:color="auto"/>
                                <w:left w:val="none" w:sz="0" w:space="0" w:color="auto"/>
                                <w:bottom w:val="none" w:sz="0" w:space="0" w:color="auto"/>
                                <w:right w:val="none" w:sz="0" w:space="0" w:color="auto"/>
                              </w:divBdr>
                            </w:div>
                          </w:divsChild>
                        </w:div>
                        <w:div w:id="1392576058">
                          <w:marLeft w:val="0"/>
                          <w:marRight w:val="0"/>
                          <w:marTop w:val="0"/>
                          <w:marBottom w:val="0"/>
                          <w:divBdr>
                            <w:top w:val="none" w:sz="0" w:space="0" w:color="auto"/>
                            <w:left w:val="none" w:sz="0" w:space="0" w:color="auto"/>
                            <w:bottom w:val="none" w:sz="0" w:space="0" w:color="auto"/>
                            <w:right w:val="none" w:sz="0" w:space="0" w:color="auto"/>
                          </w:divBdr>
                          <w:divsChild>
                            <w:div w:id="935288100">
                              <w:marLeft w:val="0"/>
                              <w:marRight w:val="0"/>
                              <w:marTop w:val="75"/>
                              <w:marBottom w:val="75"/>
                              <w:divBdr>
                                <w:top w:val="none" w:sz="0" w:space="0" w:color="auto"/>
                                <w:left w:val="none" w:sz="0" w:space="0" w:color="auto"/>
                                <w:bottom w:val="none" w:sz="0" w:space="0" w:color="auto"/>
                                <w:right w:val="none" w:sz="0" w:space="0" w:color="auto"/>
                              </w:divBdr>
                              <w:divsChild>
                                <w:div w:id="19582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03036">
                  <w:marLeft w:val="0"/>
                  <w:marRight w:val="0"/>
                  <w:marTop w:val="0"/>
                  <w:marBottom w:val="0"/>
                  <w:divBdr>
                    <w:top w:val="single" w:sz="24" w:space="0" w:color="D5DBDB"/>
                    <w:left w:val="single" w:sz="24" w:space="0" w:color="D5DBDB"/>
                    <w:bottom w:val="single" w:sz="6" w:space="0" w:color="D5DBDB"/>
                    <w:right w:val="single" w:sz="24" w:space="0" w:color="D5DBDB"/>
                  </w:divBdr>
                  <w:divsChild>
                    <w:div w:id="1114010676">
                      <w:marLeft w:val="0"/>
                      <w:marRight w:val="0"/>
                      <w:marTop w:val="0"/>
                      <w:marBottom w:val="0"/>
                      <w:divBdr>
                        <w:top w:val="none" w:sz="0" w:space="0" w:color="auto"/>
                        <w:left w:val="none" w:sz="0" w:space="0" w:color="auto"/>
                        <w:bottom w:val="none" w:sz="0" w:space="0" w:color="auto"/>
                        <w:right w:val="none" w:sz="0" w:space="0" w:color="auto"/>
                      </w:divBdr>
                      <w:divsChild>
                        <w:div w:id="484321877">
                          <w:marLeft w:val="0"/>
                          <w:marRight w:val="0"/>
                          <w:marTop w:val="0"/>
                          <w:marBottom w:val="0"/>
                          <w:divBdr>
                            <w:top w:val="none" w:sz="0" w:space="0" w:color="auto"/>
                            <w:left w:val="none" w:sz="0" w:space="0" w:color="auto"/>
                            <w:bottom w:val="none" w:sz="0" w:space="0" w:color="auto"/>
                            <w:right w:val="none" w:sz="0" w:space="0" w:color="auto"/>
                          </w:divBdr>
                          <w:divsChild>
                            <w:div w:id="870528932">
                              <w:marLeft w:val="0"/>
                              <w:marRight w:val="0"/>
                              <w:marTop w:val="75"/>
                              <w:marBottom w:val="75"/>
                              <w:divBdr>
                                <w:top w:val="none" w:sz="0" w:space="0" w:color="auto"/>
                                <w:left w:val="none" w:sz="0" w:space="0" w:color="auto"/>
                                <w:bottom w:val="none" w:sz="0" w:space="0" w:color="auto"/>
                                <w:right w:val="none" w:sz="0" w:space="0" w:color="auto"/>
                              </w:divBdr>
                            </w:div>
                          </w:divsChild>
                        </w:div>
                        <w:div w:id="2000035040">
                          <w:marLeft w:val="0"/>
                          <w:marRight w:val="0"/>
                          <w:marTop w:val="0"/>
                          <w:marBottom w:val="0"/>
                          <w:divBdr>
                            <w:top w:val="none" w:sz="0" w:space="0" w:color="auto"/>
                            <w:left w:val="none" w:sz="0" w:space="0" w:color="auto"/>
                            <w:bottom w:val="none" w:sz="0" w:space="0" w:color="auto"/>
                            <w:right w:val="none" w:sz="0" w:space="0" w:color="auto"/>
                          </w:divBdr>
                          <w:divsChild>
                            <w:div w:id="1952009077">
                              <w:marLeft w:val="0"/>
                              <w:marRight w:val="0"/>
                              <w:marTop w:val="75"/>
                              <w:marBottom w:val="75"/>
                              <w:divBdr>
                                <w:top w:val="none" w:sz="0" w:space="0" w:color="auto"/>
                                <w:left w:val="none" w:sz="0" w:space="0" w:color="auto"/>
                                <w:bottom w:val="none" w:sz="0" w:space="0" w:color="auto"/>
                                <w:right w:val="none" w:sz="0" w:space="0" w:color="auto"/>
                              </w:divBdr>
                              <w:divsChild>
                                <w:div w:id="15279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287552">
                  <w:marLeft w:val="0"/>
                  <w:marRight w:val="0"/>
                  <w:marTop w:val="0"/>
                  <w:marBottom w:val="0"/>
                  <w:divBdr>
                    <w:top w:val="none" w:sz="0" w:space="0" w:color="auto"/>
                    <w:left w:val="none" w:sz="0" w:space="0" w:color="auto"/>
                    <w:bottom w:val="none" w:sz="0" w:space="0" w:color="auto"/>
                    <w:right w:val="none" w:sz="0" w:space="0" w:color="auto"/>
                  </w:divBdr>
                  <w:divsChild>
                    <w:div w:id="868370399">
                      <w:marLeft w:val="0"/>
                      <w:marRight w:val="0"/>
                      <w:marTop w:val="0"/>
                      <w:marBottom w:val="0"/>
                      <w:divBdr>
                        <w:top w:val="none" w:sz="0" w:space="0" w:color="auto"/>
                        <w:left w:val="none" w:sz="0" w:space="0" w:color="auto"/>
                        <w:bottom w:val="none" w:sz="0" w:space="0" w:color="auto"/>
                        <w:right w:val="none" w:sz="0" w:space="0" w:color="auto"/>
                      </w:divBdr>
                      <w:divsChild>
                        <w:div w:id="306473905">
                          <w:marLeft w:val="0"/>
                          <w:marRight w:val="0"/>
                          <w:marTop w:val="0"/>
                          <w:marBottom w:val="0"/>
                          <w:divBdr>
                            <w:top w:val="none" w:sz="0" w:space="0" w:color="auto"/>
                            <w:left w:val="none" w:sz="0" w:space="0" w:color="auto"/>
                            <w:bottom w:val="none" w:sz="0" w:space="0" w:color="auto"/>
                            <w:right w:val="none" w:sz="0" w:space="0" w:color="auto"/>
                          </w:divBdr>
                          <w:divsChild>
                            <w:div w:id="1357269948">
                              <w:marLeft w:val="0"/>
                              <w:marRight w:val="0"/>
                              <w:marTop w:val="75"/>
                              <w:marBottom w:val="75"/>
                              <w:divBdr>
                                <w:top w:val="none" w:sz="0" w:space="0" w:color="auto"/>
                                <w:left w:val="none" w:sz="0" w:space="0" w:color="auto"/>
                                <w:bottom w:val="none" w:sz="0" w:space="0" w:color="auto"/>
                                <w:right w:val="none" w:sz="0" w:space="0" w:color="auto"/>
                              </w:divBdr>
                            </w:div>
                          </w:divsChild>
                        </w:div>
                        <w:div w:id="123498929">
                          <w:marLeft w:val="0"/>
                          <w:marRight w:val="0"/>
                          <w:marTop w:val="0"/>
                          <w:marBottom w:val="0"/>
                          <w:divBdr>
                            <w:top w:val="none" w:sz="0" w:space="0" w:color="auto"/>
                            <w:left w:val="none" w:sz="0" w:space="0" w:color="auto"/>
                            <w:bottom w:val="none" w:sz="0" w:space="0" w:color="auto"/>
                            <w:right w:val="none" w:sz="0" w:space="0" w:color="auto"/>
                          </w:divBdr>
                          <w:divsChild>
                            <w:div w:id="1754741310">
                              <w:marLeft w:val="0"/>
                              <w:marRight w:val="0"/>
                              <w:marTop w:val="75"/>
                              <w:marBottom w:val="75"/>
                              <w:divBdr>
                                <w:top w:val="none" w:sz="0" w:space="0" w:color="auto"/>
                                <w:left w:val="none" w:sz="0" w:space="0" w:color="auto"/>
                                <w:bottom w:val="none" w:sz="0" w:space="0" w:color="auto"/>
                                <w:right w:val="none" w:sz="0" w:space="0" w:color="auto"/>
                              </w:divBdr>
                              <w:divsChild>
                                <w:div w:id="4815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747304">
      <w:bodyDiv w:val="1"/>
      <w:marLeft w:val="0"/>
      <w:marRight w:val="0"/>
      <w:marTop w:val="0"/>
      <w:marBottom w:val="0"/>
      <w:divBdr>
        <w:top w:val="none" w:sz="0" w:space="0" w:color="auto"/>
        <w:left w:val="none" w:sz="0" w:space="0" w:color="auto"/>
        <w:bottom w:val="none" w:sz="0" w:space="0" w:color="auto"/>
        <w:right w:val="none" w:sz="0" w:space="0" w:color="auto"/>
      </w:divBdr>
    </w:div>
    <w:div w:id="1508910634">
      <w:bodyDiv w:val="1"/>
      <w:marLeft w:val="0"/>
      <w:marRight w:val="0"/>
      <w:marTop w:val="0"/>
      <w:marBottom w:val="0"/>
      <w:divBdr>
        <w:top w:val="none" w:sz="0" w:space="0" w:color="auto"/>
        <w:left w:val="none" w:sz="0" w:space="0" w:color="auto"/>
        <w:bottom w:val="none" w:sz="0" w:space="0" w:color="auto"/>
        <w:right w:val="none" w:sz="0" w:space="0" w:color="auto"/>
      </w:divBdr>
    </w:div>
    <w:div w:id="1512186065">
      <w:bodyDiv w:val="1"/>
      <w:marLeft w:val="0"/>
      <w:marRight w:val="0"/>
      <w:marTop w:val="0"/>
      <w:marBottom w:val="0"/>
      <w:divBdr>
        <w:top w:val="none" w:sz="0" w:space="0" w:color="auto"/>
        <w:left w:val="none" w:sz="0" w:space="0" w:color="auto"/>
        <w:bottom w:val="none" w:sz="0" w:space="0" w:color="auto"/>
        <w:right w:val="none" w:sz="0" w:space="0" w:color="auto"/>
      </w:divBdr>
    </w:div>
    <w:div w:id="1512909815">
      <w:bodyDiv w:val="1"/>
      <w:marLeft w:val="0"/>
      <w:marRight w:val="0"/>
      <w:marTop w:val="0"/>
      <w:marBottom w:val="0"/>
      <w:divBdr>
        <w:top w:val="none" w:sz="0" w:space="0" w:color="auto"/>
        <w:left w:val="none" w:sz="0" w:space="0" w:color="auto"/>
        <w:bottom w:val="none" w:sz="0" w:space="0" w:color="auto"/>
        <w:right w:val="none" w:sz="0" w:space="0" w:color="auto"/>
      </w:divBdr>
      <w:divsChild>
        <w:div w:id="510605634">
          <w:marLeft w:val="0"/>
          <w:marRight w:val="0"/>
          <w:marTop w:val="0"/>
          <w:marBottom w:val="120"/>
          <w:divBdr>
            <w:top w:val="single" w:sz="6" w:space="0" w:color="D5DDC6"/>
            <w:left w:val="single" w:sz="24" w:space="0" w:color="66BB55"/>
            <w:bottom w:val="single" w:sz="6" w:space="0" w:color="D5DDC6"/>
            <w:right w:val="single" w:sz="6" w:space="0" w:color="D5DDC6"/>
          </w:divBdr>
        </w:div>
        <w:div w:id="1248418121">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513257904">
      <w:bodyDiv w:val="1"/>
      <w:marLeft w:val="0"/>
      <w:marRight w:val="0"/>
      <w:marTop w:val="0"/>
      <w:marBottom w:val="0"/>
      <w:divBdr>
        <w:top w:val="none" w:sz="0" w:space="0" w:color="auto"/>
        <w:left w:val="none" w:sz="0" w:space="0" w:color="auto"/>
        <w:bottom w:val="none" w:sz="0" w:space="0" w:color="auto"/>
        <w:right w:val="none" w:sz="0" w:space="0" w:color="auto"/>
      </w:divBdr>
    </w:div>
    <w:div w:id="1514494327">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06997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19543612">
      <w:bodyDiv w:val="1"/>
      <w:marLeft w:val="0"/>
      <w:marRight w:val="0"/>
      <w:marTop w:val="0"/>
      <w:marBottom w:val="0"/>
      <w:divBdr>
        <w:top w:val="none" w:sz="0" w:space="0" w:color="auto"/>
        <w:left w:val="none" w:sz="0" w:space="0" w:color="auto"/>
        <w:bottom w:val="none" w:sz="0" w:space="0" w:color="auto"/>
        <w:right w:val="none" w:sz="0" w:space="0" w:color="auto"/>
      </w:divBdr>
    </w:div>
    <w:div w:id="1530341520">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1265922">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61139448">
      <w:bodyDiv w:val="1"/>
      <w:marLeft w:val="0"/>
      <w:marRight w:val="0"/>
      <w:marTop w:val="0"/>
      <w:marBottom w:val="0"/>
      <w:divBdr>
        <w:top w:val="none" w:sz="0" w:space="0" w:color="auto"/>
        <w:left w:val="none" w:sz="0" w:space="0" w:color="auto"/>
        <w:bottom w:val="none" w:sz="0" w:space="0" w:color="auto"/>
        <w:right w:val="none" w:sz="0" w:space="0" w:color="auto"/>
      </w:divBdr>
    </w:div>
    <w:div w:id="1565406103">
      <w:bodyDiv w:val="1"/>
      <w:marLeft w:val="0"/>
      <w:marRight w:val="0"/>
      <w:marTop w:val="0"/>
      <w:marBottom w:val="0"/>
      <w:divBdr>
        <w:top w:val="none" w:sz="0" w:space="0" w:color="auto"/>
        <w:left w:val="none" w:sz="0" w:space="0" w:color="auto"/>
        <w:bottom w:val="none" w:sz="0" w:space="0" w:color="auto"/>
        <w:right w:val="none" w:sz="0" w:space="0" w:color="auto"/>
      </w:divBdr>
    </w:div>
    <w:div w:id="1567913341">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3808043">
      <w:bodyDiv w:val="1"/>
      <w:marLeft w:val="0"/>
      <w:marRight w:val="0"/>
      <w:marTop w:val="0"/>
      <w:marBottom w:val="0"/>
      <w:divBdr>
        <w:top w:val="none" w:sz="0" w:space="0" w:color="auto"/>
        <w:left w:val="none" w:sz="0" w:space="0" w:color="auto"/>
        <w:bottom w:val="none" w:sz="0" w:space="0" w:color="auto"/>
        <w:right w:val="none" w:sz="0" w:space="0" w:color="auto"/>
      </w:divBdr>
    </w:div>
    <w:div w:id="1576359600">
      <w:bodyDiv w:val="1"/>
      <w:marLeft w:val="0"/>
      <w:marRight w:val="0"/>
      <w:marTop w:val="0"/>
      <w:marBottom w:val="0"/>
      <w:divBdr>
        <w:top w:val="none" w:sz="0" w:space="0" w:color="auto"/>
        <w:left w:val="none" w:sz="0" w:space="0" w:color="auto"/>
        <w:bottom w:val="none" w:sz="0" w:space="0" w:color="auto"/>
        <w:right w:val="none" w:sz="0" w:space="0" w:color="auto"/>
      </w:divBdr>
    </w:div>
    <w:div w:id="1584024344">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6284913">
      <w:bodyDiv w:val="1"/>
      <w:marLeft w:val="0"/>
      <w:marRight w:val="0"/>
      <w:marTop w:val="0"/>
      <w:marBottom w:val="0"/>
      <w:divBdr>
        <w:top w:val="none" w:sz="0" w:space="0" w:color="auto"/>
        <w:left w:val="none" w:sz="0" w:space="0" w:color="auto"/>
        <w:bottom w:val="none" w:sz="0" w:space="0" w:color="auto"/>
        <w:right w:val="none" w:sz="0" w:space="0" w:color="auto"/>
      </w:divBdr>
    </w:div>
    <w:div w:id="1608076723">
      <w:bodyDiv w:val="1"/>
      <w:marLeft w:val="0"/>
      <w:marRight w:val="0"/>
      <w:marTop w:val="0"/>
      <w:marBottom w:val="0"/>
      <w:divBdr>
        <w:top w:val="none" w:sz="0" w:space="0" w:color="auto"/>
        <w:left w:val="none" w:sz="0" w:space="0" w:color="auto"/>
        <w:bottom w:val="none" w:sz="0" w:space="0" w:color="auto"/>
        <w:right w:val="none" w:sz="0" w:space="0" w:color="auto"/>
      </w:divBdr>
      <w:divsChild>
        <w:div w:id="423964264">
          <w:marLeft w:val="0"/>
          <w:marRight w:val="0"/>
          <w:marTop w:val="0"/>
          <w:marBottom w:val="0"/>
          <w:divBdr>
            <w:top w:val="none" w:sz="0" w:space="0" w:color="auto"/>
            <w:left w:val="none" w:sz="0" w:space="0" w:color="auto"/>
            <w:bottom w:val="none" w:sz="0" w:space="0" w:color="auto"/>
            <w:right w:val="none" w:sz="0" w:space="0" w:color="auto"/>
          </w:divBdr>
        </w:div>
      </w:divsChild>
    </w:div>
    <w:div w:id="1610241749">
      <w:bodyDiv w:val="1"/>
      <w:marLeft w:val="0"/>
      <w:marRight w:val="0"/>
      <w:marTop w:val="0"/>
      <w:marBottom w:val="0"/>
      <w:divBdr>
        <w:top w:val="none" w:sz="0" w:space="0" w:color="auto"/>
        <w:left w:val="none" w:sz="0" w:space="0" w:color="auto"/>
        <w:bottom w:val="none" w:sz="0" w:space="0" w:color="auto"/>
        <w:right w:val="none" w:sz="0" w:space="0" w:color="auto"/>
      </w:divBdr>
    </w:div>
    <w:div w:id="1612980024">
      <w:bodyDiv w:val="1"/>
      <w:marLeft w:val="0"/>
      <w:marRight w:val="0"/>
      <w:marTop w:val="0"/>
      <w:marBottom w:val="0"/>
      <w:divBdr>
        <w:top w:val="none" w:sz="0" w:space="0" w:color="auto"/>
        <w:left w:val="none" w:sz="0" w:space="0" w:color="auto"/>
        <w:bottom w:val="none" w:sz="0" w:space="0" w:color="auto"/>
        <w:right w:val="none" w:sz="0" w:space="0" w:color="auto"/>
      </w:divBdr>
    </w:div>
    <w:div w:id="1613243563">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413995">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21497787">
      <w:bodyDiv w:val="1"/>
      <w:marLeft w:val="0"/>
      <w:marRight w:val="0"/>
      <w:marTop w:val="0"/>
      <w:marBottom w:val="0"/>
      <w:divBdr>
        <w:top w:val="none" w:sz="0" w:space="0" w:color="auto"/>
        <w:left w:val="none" w:sz="0" w:space="0" w:color="auto"/>
        <w:bottom w:val="none" w:sz="0" w:space="0" w:color="auto"/>
        <w:right w:val="none" w:sz="0" w:space="0" w:color="auto"/>
      </w:divBdr>
    </w:div>
    <w:div w:id="1628000847">
      <w:bodyDiv w:val="1"/>
      <w:marLeft w:val="0"/>
      <w:marRight w:val="0"/>
      <w:marTop w:val="0"/>
      <w:marBottom w:val="0"/>
      <w:divBdr>
        <w:top w:val="none" w:sz="0" w:space="0" w:color="auto"/>
        <w:left w:val="none" w:sz="0" w:space="0" w:color="auto"/>
        <w:bottom w:val="none" w:sz="0" w:space="0" w:color="auto"/>
        <w:right w:val="none" w:sz="0" w:space="0" w:color="auto"/>
      </w:divBdr>
      <w:divsChild>
        <w:div w:id="188228646">
          <w:marLeft w:val="450"/>
          <w:marRight w:val="450"/>
          <w:marTop w:val="0"/>
          <w:marBottom w:val="0"/>
          <w:divBdr>
            <w:top w:val="none" w:sz="0" w:space="0" w:color="auto"/>
            <w:left w:val="none" w:sz="0" w:space="0" w:color="auto"/>
            <w:bottom w:val="none" w:sz="0" w:space="0" w:color="auto"/>
            <w:right w:val="none" w:sz="0" w:space="0" w:color="auto"/>
          </w:divBdr>
        </w:div>
      </w:divsChild>
    </w:div>
    <w:div w:id="1629621816">
      <w:bodyDiv w:val="1"/>
      <w:marLeft w:val="0"/>
      <w:marRight w:val="0"/>
      <w:marTop w:val="0"/>
      <w:marBottom w:val="0"/>
      <w:divBdr>
        <w:top w:val="none" w:sz="0" w:space="0" w:color="auto"/>
        <w:left w:val="none" w:sz="0" w:space="0" w:color="auto"/>
        <w:bottom w:val="none" w:sz="0" w:space="0" w:color="auto"/>
        <w:right w:val="none" w:sz="0" w:space="0" w:color="auto"/>
      </w:divBdr>
    </w:div>
    <w:div w:id="1632635959">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2615214">
      <w:bodyDiv w:val="1"/>
      <w:marLeft w:val="0"/>
      <w:marRight w:val="0"/>
      <w:marTop w:val="0"/>
      <w:marBottom w:val="0"/>
      <w:divBdr>
        <w:top w:val="none" w:sz="0" w:space="0" w:color="auto"/>
        <w:left w:val="none" w:sz="0" w:space="0" w:color="auto"/>
        <w:bottom w:val="none" w:sz="0" w:space="0" w:color="auto"/>
        <w:right w:val="none" w:sz="0" w:space="0" w:color="auto"/>
      </w:divBdr>
      <w:divsChild>
        <w:div w:id="189654838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3848098">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2443449">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1161435">
      <w:bodyDiv w:val="1"/>
      <w:marLeft w:val="0"/>
      <w:marRight w:val="0"/>
      <w:marTop w:val="0"/>
      <w:marBottom w:val="0"/>
      <w:divBdr>
        <w:top w:val="none" w:sz="0" w:space="0" w:color="auto"/>
        <w:left w:val="none" w:sz="0" w:space="0" w:color="auto"/>
        <w:bottom w:val="none" w:sz="0" w:space="0" w:color="auto"/>
        <w:right w:val="none" w:sz="0" w:space="0" w:color="auto"/>
      </w:divBdr>
    </w:div>
    <w:div w:id="1684819575">
      <w:bodyDiv w:val="1"/>
      <w:marLeft w:val="0"/>
      <w:marRight w:val="0"/>
      <w:marTop w:val="0"/>
      <w:marBottom w:val="0"/>
      <w:divBdr>
        <w:top w:val="none" w:sz="0" w:space="0" w:color="auto"/>
        <w:left w:val="none" w:sz="0" w:space="0" w:color="auto"/>
        <w:bottom w:val="none" w:sz="0" w:space="0" w:color="auto"/>
        <w:right w:val="none" w:sz="0" w:space="0" w:color="auto"/>
      </w:divBdr>
      <w:divsChild>
        <w:div w:id="732241518">
          <w:marLeft w:val="0"/>
          <w:marRight w:val="0"/>
          <w:marTop w:val="0"/>
          <w:marBottom w:val="0"/>
          <w:divBdr>
            <w:top w:val="none" w:sz="0" w:space="0" w:color="auto"/>
            <w:left w:val="none" w:sz="0" w:space="0" w:color="auto"/>
            <w:bottom w:val="none" w:sz="0" w:space="0" w:color="auto"/>
            <w:right w:val="none" w:sz="0" w:space="0" w:color="auto"/>
          </w:divBdr>
        </w:div>
      </w:divsChild>
    </w:div>
    <w:div w:id="168558920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695497717">
      <w:bodyDiv w:val="1"/>
      <w:marLeft w:val="0"/>
      <w:marRight w:val="0"/>
      <w:marTop w:val="0"/>
      <w:marBottom w:val="0"/>
      <w:divBdr>
        <w:top w:val="none" w:sz="0" w:space="0" w:color="auto"/>
        <w:left w:val="none" w:sz="0" w:space="0" w:color="auto"/>
        <w:bottom w:val="none" w:sz="0" w:space="0" w:color="auto"/>
        <w:right w:val="none" w:sz="0" w:space="0" w:color="auto"/>
      </w:divBdr>
      <w:divsChild>
        <w:div w:id="1826772458">
          <w:marLeft w:val="0"/>
          <w:marRight w:val="0"/>
          <w:marTop w:val="0"/>
          <w:marBottom w:val="0"/>
          <w:divBdr>
            <w:top w:val="none" w:sz="0" w:space="0" w:color="auto"/>
            <w:left w:val="none" w:sz="0" w:space="0" w:color="auto"/>
            <w:bottom w:val="none" w:sz="0" w:space="0" w:color="auto"/>
            <w:right w:val="none" w:sz="0" w:space="0" w:color="auto"/>
          </w:divBdr>
          <w:divsChild>
            <w:div w:id="1395739936">
              <w:marLeft w:val="0"/>
              <w:marRight w:val="0"/>
              <w:marTop w:val="0"/>
              <w:marBottom w:val="0"/>
              <w:divBdr>
                <w:top w:val="none" w:sz="0" w:space="0" w:color="auto"/>
                <w:left w:val="none" w:sz="0" w:space="0" w:color="auto"/>
                <w:bottom w:val="none" w:sz="0" w:space="0" w:color="auto"/>
                <w:right w:val="none" w:sz="0" w:space="0" w:color="auto"/>
              </w:divBdr>
              <w:divsChild>
                <w:div w:id="166211863">
                  <w:marLeft w:val="0"/>
                  <w:marRight w:val="0"/>
                  <w:marTop w:val="0"/>
                  <w:marBottom w:val="0"/>
                  <w:divBdr>
                    <w:top w:val="none" w:sz="0" w:space="0" w:color="auto"/>
                    <w:left w:val="none" w:sz="0" w:space="0" w:color="auto"/>
                    <w:bottom w:val="none" w:sz="0" w:space="0" w:color="auto"/>
                    <w:right w:val="none" w:sz="0" w:space="0" w:color="auto"/>
                  </w:divBdr>
                  <w:divsChild>
                    <w:div w:id="395933775">
                      <w:marLeft w:val="0"/>
                      <w:marRight w:val="0"/>
                      <w:marTop w:val="0"/>
                      <w:marBottom w:val="0"/>
                      <w:divBdr>
                        <w:top w:val="none" w:sz="0" w:space="0" w:color="auto"/>
                        <w:left w:val="none" w:sz="0" w:space="0" w:color="auto"/>
                        <w:bottom w:val="none" w:sz="0" w:space="0" w:color="auto"/>
                        <w:right w:val="none" w:sz="0" w:space="0" w:color="auto"/>
                      </w:divBdr>
                      <w:divsChild>
                        <w:div w:id="728236356">
                          <w:marLeft w:val="0"/>
                          <w:marRight w:val="0"/>
                          <w:marTop w:val="0"/>
                          <w:marBottom w:val="0"/>
                          <w:divBdr>
                            <w:top w:val="none" w:sz="0" w:space="0" w:color="auto"/>
                            <w:left w:val="none" w:sz="0" w:space="0" w:color="auto"/>
                            <w:bottom w:val="none" w:sz="0" w:space="0" w:color="auto"/>
                            <w:right w:val="none" w:sz="0" w:space="0" w:color="auto"/>
                          </w:divBdr>
                          <w:divsChild>
                            <w:div w:id="262761007">
                              <w:marLeft w:val="0"/>
                              <w:marRight w:val="0"/>
                              <w:marTop w:val="0"/>
                              <w:marBottom w:val="0"/>
                              <w:divBdr>
                                <w:top w:val="none" w:sz="0" w:space="0" w:color="auto"/>
                                <w:left w:val="none" w:sz="0" w:space="0" w:color="auto"/>
                                <w:bottom w:val="none" w:sz="0" w:space="0" w:color="auto"/>
                                <w:right w:val="none" w:sz="0" w:space="0" w:color="auto"/>
                              </w:divBdr>
                              <w:divsChild>
                                <w:div w:id="1973167260">
                                  <w:marLeft w:val="0"/>
                                  <w:marRight w:val="0"/>
                                  <w:marTop w:val="0"/>
                                  <w:marBottom w:val="0"/>
                                  <w:divBdr>
                                    <w:top w:val="none" w:sz="0" w:space="0" w:color="auto"/>
                                    <w:left w:val="none" w:sz="0" w:space="0" w:color="auto"/>
                                    <w:bottom w:val="none" w:sz="0" w:space="0" w:color="auto"/>
                                    <w:right w:val="none" w:sz="0" w:space="0" w:color="auto"/>
                                  </w:divBdr>
                                  <w:divsChild>
                                    <w:div w:id="1991667426">
                                      <w:marLeft w:val="0"/>
                                      <w:marRight w:val="0"/>
                                      <w:marTop w:val="0"/>
                                      <w:marBottom w:val="0"/>
                                      <w:divBdr>
                                        <w:top w:val="none" w:sz="0" w:space="0" w:color="auto"/>
                                        <w:left w:val="none" w:sz="0" w:space="0" w:color="auto"/>
                                        <w:bottom w:val="none" w:sz="0" w:space="0" w:color="auto"/>
                                        <w:right w:val="none" w:sz="0" w:space="0" w:color="auto"/>
                                      </w:divBdr>
                                      <w:divsChild>
                                        <w:div w:id="738136207">
                                          <w:marLeft w:val="0"/>
                                          <w:marRight w:val="0"/>
                                          <w:marTop w:val="0"/>
                                          <w:marBottom w:val="0"/>
                                          <w:divBdr>
                                            <w:top w:val="none" w:sz="0" w:space="0" w:color="auto"/>
                                            <w:left w:val="none" w:sz="0" w:space="0" w:color="auto"/>
                                            <w:bottom w:val="none" w:sz="0" w:space="0" w:color="auto"/>
                                            <w:right w:val="none" w:sz="0" w:space="0" w:color="auto"/>
                                          </w:divBdr>
                                          <w:divsChild>
                                            <w:div w:id="14223825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5882857">
      <w:bodyDiv w:val="1"/>
      <w:marLeft w:val="0"/>
      <w:marRight w:val="0"/>
      <w:marTop w:val="0"/>
      <w:marBottom w:val="0"/>
      <w:divBdr>
        <w:top w:val="none" w:sz="0" w:space="0" w:color="auto"/>
        <w:left w:val="none" w:sz="0" w:space="0" w:color="auto"/>
        <w:bottom w:val="none" w:sz="0" w:space="0" w:color="auto"/>
        <w:right w:val="none" w:sz="0" w:space="0" w:color="auto"/>
      </w:divBdr>
    </w:div>
    <w:div w:id="1697849947">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1543133">
      <w:bodyDiv w:val="1"/>
      <w:marLeft w:val="0"/>
      <w:marRight w:val="0"/>
      <w:marTop w:val="0"/>
      <w:marBottom w:val="0"/>
      <w:divBdr>
        <w:top w:val="none" w:sz="0" w:space="0" w:color="auto"/>
        <w:left w:val="none" w:sz="0" w:space="0" w:color="auto"/>
        <w:bottom w:val="none" w:sz="0" w:space="0" w:color="auto"/>
        <w:right w:val="none" w:sz="0" w:space="0" w:color="auto"/>
      </w:divBdr>
      <w:divsChild>
        <w:div w:id="80971246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704136167">
      <w:bodyDiv w:val="1"/>
      <w:marLeft w:val="0"/>
      <w:marRight w:val="0"/>
      <w:marTop w:val="0"/>
      <w:marBottom w:val="0"/>
      <w:divBdr>
        <w:top w:val="none" w:sz="0" w:space="0" w:color="auto"/>
        <w:left w:val="none" w:sz="0" w:space="0" w:color="auto"/>
        <w:bottom w:val="none" w:sz="0" w:space="0" w:color="auto"/>
        <w:right w:val="none" w:sz="0" w:space="0" w:color="auto"/>
      </w:divBdr>
    </w:div>
    <w:div w:id="1705209510">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1034415">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0693205">
      <w:bodyDiv w:val="1"/>
      <w:marLeft w:val="0"/>
      <w:marRight w:val="0"/>
      <w:marTop w:val="0"/>
      <w:marBottom w:val="0"/>
      <w:divBdr>
        <w:top w:val="none" w:sz="0" w:space="0" w:color="auto"/>
        <w:left w:val="none" w:sz="0" w:space="0" w:color="auto"/>
        <w:bottom w:val="none" w:sz="0" w:space="0" w:color="auto"/>
        <w:right w:val="none" w:sz="0" w:space="0" w:color="auto"/>
      </w:divBdr>
    </w:div>
    <w:div w:id="1732000610">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789430">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689937">
      <w:bodyDiv w:val="1"/>
      <w:marLeft w:val="0"/>
      <w:marRight w:val="0"/>
      <w:marTop w:val="0"/>
      <w:marBottom w:val="0"/>
      <w:divBdr>
        <w:top w:val="none" w:sz="0" w:space="0" w:color="auto"/>
        <w:left w:val="none" w:sz="0" w:space="0" w:color="auto"/>
        <w:bottom w:val="none" w:sz="0" w:space="0" w:color="auto"/>
        <w:right w:val="none" w:sz="0" w:space="0" w:color="auto"/>
      </w:divBdr>
    </w:div>
    <w:div w:id="1758089689">
      <w:bodyDiv w:val="1"/>
      <w:marLeft w:val="0"/>
      <w:marRight w:val="0"/>
      <w:marTop w:val="0"/>
      <w:marBottom w:val="0"/>
      <w:divBdr>
        <w:top w:val="none" w:sz="0" w:space="0" w:color="auto"/>
        <w:left w:val="none" w:sz="0" w:space="0" w:color="auto"/>
        <w:bottom w:val="none" w:sz="0" w:space="0" w:color="auto"/>
        <w:right w:val="none" w:sz="0" w:space="0" w:color="auto"/>
      </w:divBdr>
    </w:div>
    <w:div w:id="1760252418">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68840576">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1387131">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79325500">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4642129">
      <w:bodyDiv w:val="1"/>
      <w:marLeft w:val="0"/>
      <w:marRight w:val="0"/>
      <w:marTop w:val="0"/>
      <w:marBottom w:val="0"/>
      <w:divBdr>
        <w:top w:val="none" w:sz="0" w:space="0" w:color="auto"/>
        <w:left w:val="none" w:sz="0" w:space="0" w:color="auto"/>
        <w:bottom w:val="none" w:sz="0" w:space="0" w:color="auto"/>
        <w:right w:val="none" w:sz="0" w:space="0" w:color="auto"/>
      </w:divBdr>
    </w:div>
    <w:div w:id="1793555187">
      <w:bodyDiv w:val="1"/>
      <w:marLeft w:val="0"/>
      <w:marRight w:val="0"/>
      <w:marTop w:val="0"/>
      <w:marBottom w:val="0"/>
      <w:divBdr>
        <w:top w:val="none" w:sz="0" w:space="0" w:color="auto"/>
        <w:left w:val="none" w:sz="0" w:space="0" w:color="auto"/>
        <w:bottom w:val="none" w:sz="0" w:space="0" w:color="auto"/>
        <w:right w:val="none" w:sz="0" w:space="0" w:color="auto"/>
      </w:divBdr>
    </w:div>
    <w:div w:id="1794245744">
      <w:bodyDiv w:val="1"/>
      <w:marLeft w:val="0"/>
      <w:marRight w:val="0"/>
      <w:marTop w:val="0"/>
      <w:marBottom w:val="0"/>
      <w:divBdr>
        <w:top w:val="none" w:sz="0" w:space="0" w:color="auto"/>
        <w:left w:val="none" w:sz="0" w:space="0" w:color="auto"/>
        <w:bottom w:val="none" w:sz="0" w:space="0" w:color="auto"/>
        <w:right w:val="none" w:sz="0" w:space="0" w:color="auto"/>
      </w:divBdr>
    </w:div>
    <w:div w:id="1805347640">
      <w:bodyDiv w:val="1"/>
      <w:marLeft w:val="0"/>
      <w:marRight w:val="0"/>
      <w:marTop w:val="0"/>
      <w:marBottom w:val="0"/>
      <w:divBdr>
        <w:top w:val="none" w:sz="0" w:space="0" w:color="auto"/>
        <w:left w:val="none" w:sz="0" w:space="0" w:color="auto"/>
        <w:bottom w:val="none" w:sz="0" w:space="0" w:color="auto"/>
        <w:right w:val="none" w:sz="0" w:space="0" w:color="auto"/>
      </w:divBdr>
      <w:divsChild>
        <w:div w:id="348679353">
          <w:marLeft w:val="0"/>
          <w:marRight w:val="0"/>
          <w:marTop w:val="0"/>
          <w:marBottom w:val="0"/>
          <w:divBdr>
            <w:top w:val="none" w:sz="0" w:space="0" w:color="auto"/>
            <w:left w:val="none" w:sz="0" w:space="0" w:color="auto"/>
            <w:bottom w:val="none" w:sz="0" w:space="0" w:color="auto"/>
            <w:right w:val="none" w:sz="0" w:space="0" w:color="auto"/>
          </w:divBdr>
          <w:divsChild>
            <w:div w:id="1779324534">
              <w:marLeft w:val="0"/>
              <w:marRight w:val="0"/>
              <w:marTop w:val="0"/>
              <w:marBottom w:val="0"/>
              <w:divBdr>
                <w:top w:val="none" w:sz="0" w:space="0" w:color="auto"/>
                <w:left w:val="none" w:sz="0" w:space="0" w:color="auto"/>
                <w:bottom w:val="none" w:sz="0" w:space="0" w:color="auto"/>
                <w:right w:val="none" w:sz="0" w:space="0" w:color="auto"/>
              </w:divBdr>
            </w:div>
          </w:divsChild>
        </w:div>
        <w:div w:id="185406191">
          <w:marLeft w:val="0"/>
          <w:marRight w:val="0"/>
          <w:marTop w:val="0"/>
          <w:marBottom w:val="0"/>
          <w:divBdr>
            <w:top w:val="none" w:sz="0" w:space="0" w:color="auto"/>
            <w:left w:val="none" w:sz="0" w:space="0" w:color="auto"/>
            <w:bottom w:val="none" w:sz="0" w:space="0" w:color="auto"/>
            <w:right w:val="none" w:sz="0" w:space="0" w:color="auto"/>
          </w:divBdr>
          <w:divsChild>
            <w:div w:id="4110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08546682">
      <w:bodyDiv w:val="1"/>
      <w:marLeft w:val="0"/>
      <w:marRight w:val="0"/>
      <w:marTop w:val="0"/>
      <w:marBottom w:val="0"/>
      <w:divBdr>
        <w:top w:val="none" w:sz="0" w:space="0" w:color="auto"/>
        <w:left w:val="none" w:sz="0" w:space="0" w:color="auto"/>
        <w:bottom w:val="none" w:sz="0" w:space="0" w:color="auto"/>
        <w:right w:val="none" w:sz="0" w:space="0" w:color="auto"/>
      </w:divBdr>
    </w:div>
    <w:div w:id="1809711768">
      <w:bodyDiv w:val="1"/>
      <w:marLeft w:val="0"/>
      <w:marRight w:val="0"/>
      <w:marTop w:val="0"/>
      <w:marBottom w:val="0"/>
      <w:divBdr>
        <w:top w:val="none" w:sz="0" w:space="0" w:color="auto"/>
        <w:left w:val="none" w:sz="0" w:space="0" w:color="auto"/>
        <w:bottom w:val="none" w:sz="0" w:space="0" w:color="auto"/>
        <w:right w:val="none" w:sz="0" w:space="0" w:color="auto"/>
      </w:divBdr>
      <w:divsChild>
        <w:div w:id="1213078109">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15638634">
      <w:bodyDiv w:val="1"/>
      <w:marLeft w:val="0"/>
      <w:marRight w:val="0"/>
      <w:marTop w:val="0"/>
      <w:marBottom w:val="0"/>
      <w:divBdr>
        <w:top w:val="none" w:sz="0" w:space="0" w:color="auto"/>
        <w:left w:val="none" w:sz="0" w:space="0" w:color="auto"/>
        <w:bottom w:val="none" w:sz="0" w:space="0" w:color="auto"/>
        <w:right w:val="none" w:sz="0" w:space="0" w:color="auto"/>
      </w:divBdr>
    </w:div>
    <w:div w:id="1815949024">
      <w:bodyDiv w:val="1"/>
      <w:marLeft w:val="0"/>
      <w:marRight w:val="0"/>
      <w:marTop w:val="0"/>
      <w:marBottom w:val="0"/>
      <w:divBdr>
        <w:top w:val="none" w:sz="0" w:space="0" w:color="auto"/>
        <w:left w:val="none" w:sz="0" w:space="0" w:color="auto"/>
        <w:bottom w:val="none" w:sz="0" w:space="0" w:color="auto"/>
        <w:right w:val="none" w:sz="0" w:space="0" w:color="auto"/>
      </w:divBdr>
    </w:div>
    <w:div w:id="1817453002">
      <w:bodyDiv w:val="1"/>
      <w:marLeft w:val="0"/>
      <w:marRight w:val="0"/>
      <w:marTop w:val="0"/>
      <w:marBottom w:val="0"/>
      <w:divBdr>
        <w:top w:val="none" w:sz="0" w:space="0" w:color="auto"/>
        <w:left w:val="none" w:sz="0" w:space="0" w:color="auto"/>
        <w:bottom w:val="none" w:sz="0" w:space="0" w:color="auto"/>
        <w:right w:val="none" w:sz="0" w:space="0" w:color="auto"/>
      </w:divBdr>
    </w:div>
    <w:div w:id="1822767017">
      <w:bodyDiv w:val="1"/>
      <w:marLeft w:val="0"/>
      <w:marRight w:val="0"/>
      <w:marTop w:val="0"/>
      <w:marBottom w:val="0"/>
      <w:divBdr>
        <w:top w:val="none" w:sz="0" w:space="0" w:color="auto"/>
        <w:left w:val="none" w:sz="0" w:space="0" w:color="auto"/>
        <w:bottom w:val="none" w:sz="0" w:space="0" w:color="auto"/>
        <w:right w:val="none" w:sz="0" w:space="0" w:color="auto"/>
      </w:divBdr>
    </w:div>
    <w:div w:id="1834829437">
      <w:bodyDiv w:val="1"/>
      <w:marLeft w:val="0"/>
      <w:marRight w:val="0"/>
      <w:marTop w:val="0"/>
      <w:marBottom w:val="0"/>
      <w:divBdr>
        <w:top w:val="none" w:sz="0" w:space="0" w:color="auto"/>
        <w:left w:val="none" w:sz="0" w:space="0" w:color="auto"/>
        <w:bottom w:val="none" w:sz="0" w:space="0" w:color="auto"/>
        <w:right w:val="none" w:sz="0" w:space="0" w:color="auto"/>
      </w:divBdr>
    </w:div>
    <w:div w:id="1838618732">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3667751">
      <w:bodyDiv w:val="1"/>
      <w:marLeft w:val="0"/>
      <w:marRight w:val="0"/>
      <w:marTop w:val="0"/>
      <w:marBottom w:val="0"/>
      <w:divBdr>
        <w:top w:val="none" w:sz="0" w:space="0" w:color="auto"/>
        <w:left w:val="none" w:sz="0" w:space="0" w:color="auto"/>
        <w:bottom w:val="none" w:sz="0" w:space="0" w:color="auto"/>
        <w:right w:val="none" w:sz="0" w:space="0" w:color="auto"/>
      </w:divBdr>
    </w:div>
    <w:div w:id="1844396104">
      <w:bodyDiv w:val="1"/>
      <w:marLeft w:val="0"/>
      <w:marRight w:val="0"/>
      <w:marTop w:val="0"/>
      <w:marBottom w:val="0"/>
      <w:divBdr>
        <w:top w:val="none" w:sz="0" w:space="0" w:color="auto"/>
        <w:left w:val="none" w:sz="0" w:space="0" w:color="auto"/>
        <w:bottom w:val="none" w:sz="0" w:space="0" w:color="auto"/>
        <w:right w:val="none" w:sz="0" w:space="0" w:color="auto"/>
      </w:divBdr>
      <w:divsChild>
        <w:div w:id="715081966">
          <w:marLeft w:val="0"/>
          <w:marRight w:val="0"/>
          <w:marTop w:val="0"/>
          <w:marBottom w:val="0"/>
          <w:divBdr>
            <w:top w:val="none" w:sz="0" w:space="0" w:color="auto"/>
            <w:left w:val="none" w:sz="0" w:space="0" w:color="auto"/>
            <w:bottom w:val="none" w:sz="0" w:space="0" w:color="auto"/>
            <w:right w:val="none" w:sz="0" w:space="0" w:color="auto"/>
          </w:divBdr>
        </w:div>
      </w:divsChild>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0674907">
      <w:bodyDiv w:val="1"/>
      <w:marLeft w:val="0"/>
      <w:marRight w:val="0"/>
      <w:marTop w:val="0"/>
      <w:marBottom w:val="0"/>
      <w:divBdr>
        <w:top w:val="none" w:sz="0" w:space="0" w:color="auto"/>
        <w:left w:val="none" w:sz="0" w:space="0" w:color="auto"/>
        <w:bottom w:val="none" w:sz="0" w:space="0" w:color="auto"/>
        <w:right w:val="none" w:sz="0" w:space="0" w:color="auto"/>
      </w:divBdr>
    </w:div>
    <w:div w:id="1856188795">
      <w:bodyDiv w:val="1"/>
      <w:marLeft w:val="0"/>
      <w:marRight w:val="0"/>
      <w:marTop w:val="0"/>
      <w:marBottom w:val="0"/>
      <w:divBdr>
        <w:top w:val="none" w:sz="0" w:space="0" w:color="auto"/>
        <w:left w:val="none" w:sz="0" w:space="0" w:color="auto"/>
        <w:bottom w:val="none" w:sz="0" w:space="0" w:color="auto"/>
        <w:right w:val="none" w:sz="0" w:space="0" w:color="auto"/>
      </w:divBdr>
      <w:divsChild>
        <w:div w:id="708259476">
          <w:marLeft w:val="450"/>
          <w:marRight w:val="450"/>
          <w:marTop w:val="0"/>
          <w:marBottom w:val="0"/>
          <w:divBdr>
            <w:top w:val="none" w:sz="0" w:space="0" w:color="auto"/>
            <w:left w:val="none" w:sz="0" w:space="0" w:color="auto"/>
            <w:bottom w:val="none" w:sz="0" w:space="0" w:color="auto"/>
            <w:right w:val="none" w:sz="0" w:space="0" w:color="auto"/>
          </w:divBdr>
        </w:div>
      </w:divsChild>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7882347">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2233022">
      <w:bodyDiv w:val="1"/>
      <w:marLeft w:val="0"/>
      <w:marRight w:val="0"/>
      <w:marTop w:val="0"/>
      <w:marBottom w:val="0"/>
      <w:divBdr>
        <w:top w:val="none" w:sz="0" w:space="0" w:color="auto"/>
        <w:left w:val="none" w:sz="0" w:space="0" w:color="auto"/>
        <w:bottom w:val="none" w:sz="0" w:space="0" w:color="auto"/>
        <w:right w:val="none" w:sz="0" w:space="0" w:color="auto"/>
      </w:divBdr>
    </w:div>
    <w:div w:id="1862695401">
      <w:bodyDiv w:val="1"/>
      <w:marLeft w:val="0"/>
      <w:marRight w:val="0"/>
      <w:marTop w:val="0"/>
      <w:marBottom w:val="0"/>
      <w:divBdr>
        <w:top w:val="none" w:sz="0" w:space="0" w:color="auto"/>
        <w:left w:val="none" w:sz="0" w:space="0" w:color="auto"/>
        <w:bottom w:val="none" w:sz="0" w:space="0" w:color="auto"/>
        <w:right w:val="none" w:sz="0" w:space="0" w:color="auto"/>
      </w:divBdr>
    </w:div>
    <w:div w:id="1863712859">
      <w:bodyDiv w:val="1"/>
      <w:marLeft w:val="0"/>
      <w:marRight w:val="0"/>
      <w:marTop w:val="0"/>
      <w:marBottom w:val="0"/>
      <w:divBdr>
        <w:top w:val="none" w:sz="0" w:space="0" w:color="auto"/>
        <w:left w:val="none" w:sz="0" w:space="0" w:color="auto"/>
        <w:bottom w:val="none" w:sz="0" w:space="0" w:color="auto"/>
        <w:right w:val="none" w:sz="0" w:space="0" w:color="auto"/>
      </w:divBdr>
      <w:divsChild>
        <w:div w:id="14490631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77888616">
      <w:bodyDiv w:val="1"/>
      <w:marLeft w:val="0"/>
      <w:marRight w:val="0"/>
      <w:marTop w:val="0"/>
      <w:marBottom w:val="0"/>
      <w:divBdr>
        <w:top w:val="none" w:sz="0" w:space="0" w:color="auto"/>
        <w:left w:val="none" w:sz="0" w:space="0" w:color="auto"/>
        <w:bottom w:val="none" w:sz="0" w:space="0" w:color="auto"/>
        <w:right w:val="none" w:sz="0" w:space="0" w:color="auto"/>
      </w:divBdr>
    </w:div>
    <w:div w:id="1879271597">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0699938">
      <w:bodyDiv w:val="1"/>
      <w:marLeft w:val="0"/>
      <w:marRight w:val="0"/>
      <w:marTop w:val="0"/>
      <w:marBottom w:val="0"/>
      <w:divBdr>
        <w:top w:val="none" w:sz="0" w:space="0" w:color="auto"/>
        <w:left w:val="none" w:sz="0" w:space="0" w:color="auto"/>
        <w:bottom w:val="none" w:sz="0" w:space="0" w:color="auto"/>
        <w:right w:val="none" w:sz="0" w:space="0" w:color="auto"/>
      </w:divBdr>
      <w:divsChild>
        <w:div w:id="628434019">
          <w:marLeft w:val="450"/>
          <w:marRight w:val="450"/>
          <w:marTop w:val="0"/>
          <w:marBottom w:val="0"/>
          <w:divBdr>
            <w:top w:val="none" w:sz="0" w:space="0" w:color="auto"/>
            <w:left w:val="none" w:sz="0" w:space="0" w:color="auto"/>
            <w:bottom w:val="none" w:sz="0" w:space="0" w:color="auto"/>
            <w:right w:val="none" w:sz="0" w:space="0" w:color="auto"/>
          </w:divBdr>
        </w:div>
      </w:divsChild>
    </w:div>
    <w:div w:id="1881160084">
      <w:bodyDiv w:val="1"/>
      <w:marLeft w:val="0"/>
      <w:marRight w:val="0"/>
      <w:marTop w:val="0"/>
      <w:marBottom w:val="0"/>
      <w:divBdr>
        <w:top w:val="none" w:sz="0" w:space="0" w:color="auto"/>
        <w:left w:val="none" w:sz="0" w:space="0" w:color="auto"/>
        <w:bottom w:val="none" w:sz="0" w:space="0" w:color="auto"/>
        <w:right w:val="none" w:sz="0" w:space="0" w:color="auto"/>
      </w:divBdr>
      <w:divsChild>
        <w:div w:id="1159879793">
          <w:marLeft w:val="0"/>
          <w:marRight w:val="0"/>
          <w:marTop w:val="0"/>
          <w:marBottom w:val="0"/>
          <w:divBdr>
            <w:top w:val="none" w:sz="0" w:space="0" w:color="auto"/>
            <w:left w:val="none" w:sz="0" w:space="0" w:color="auto"/>
            <w:bottom w:val="none" w:sz="0" w:space="0" w:color="auto"/>
            <w:right w:val="none" w:sz="0" w:space="0" w:color="auto"/>
          </w:divBdr>
          <w:divsChild>
            <w:div w:id="1491483147">
              <w:marLeft w:val="0"/>
              <w:marRight w:val="0"/>
              <w:marTop w:val="0"/>
              <w:marBottom w:val="0"/>
              <w:divBdr>
                <w:top w:val="none" w:sz="0" w:space="0" w:color="auto"/>
                <w:left w:val="none" w:sz="0" w:space="0" w:color="auto"/>
                <w:bottom w:val="none" w:sz="0" w:space="0" w:color="auto"/>
                <w:right w:val="none" w:sz="0" w:space="0" w:color="auto"/>
              </w:divBdr>
              <w:divsChild>
                <w:div w:id="61874780">
                  <w:marLeft w:val="0"/>
                  <w:marRight w:val="0"/>
                  <w:marTop w:val="0"/>
                  <w:marBottom w:val="0"/>
                  <w:divBdr>
                    <w:top w:val="none" w:sz="0" w:space="0" w:color="auto"/>
                    <w:left w:val="none" w:sz="0" w:space="0" w:color="auto"/>
                    <w:bottom w:val="none" w:sz="0" w:space="0" w:color="auto"/>
                    <w:right w:val="none" w:sz="0" w:space="0" w:color="auto"/>
                  </w:divBdr>
                  <w:divsChild>
                    <w:div w:id="2061399993">
                      <w:marLeft w:val="0"/>
                      <w:marRight w:val="0"/>
                      <w:marTop w:val="0"/>
                      <w:marBottom w:val="0"/>
                      <w:divBdr>
                        <w:top w:val="none" w:sz="0" w:space="0" w:color="auto"/>
                        <w:left w:val="none" w:sz="0" w:space="0" w:color="auto"/>
                        <w:bottom w:val="none" w:sz="0" w:space="0" w:color="auto"/>
                        <w:right w:val="none" w:sz="0" w:space="0" w:color="auto"/>
                      </w:divBdr>
                    </w:div>
                    <w:div w:id="323777446">
                      <w:marLeft w:val="0"/>
                      <w:marRight w:val="0"/>
                      <w:marTop w:val="0"/>
                      <w:marBottom w:val="0"/>
                      <w:divBdr>
                        <w:top w:val="none" w:sz="0" w:space="0" w:color="auto"/>
                        <w:left w:val="none" w:sz="0" w:space="0" w:color="auto"/>
                        <w:bottom w:val="none" w:sz="0" w:space="0" w:color="auto"/>
                        <w:right w:val="none" w:sz="0" w:space="0" w:color="auto"/>
                      </w:divBdr>
                    </w:div>
                    <w:div w:id="1309282123">
                      <w:marLeft w:val="0"/>
                      <w:marRight w:val="0"/>
                      <w:marTop w:val="0"/>
                      <w:marBottom w:val="0"/>
                      <w:divBdr>
                        <w:top w:val="none" w:sz="0" w:space="0" w:color="auto"/>
                        <w:left w:val="none" w:sz="0" w:space="0" w:color="auto"/>
                        <w:bottom w:val="none" w:sz="0" w:space="0" w:color="auto"/>
                        <w:right w:val="none" w:sz="0" w:space="0" w:color="auto"/>
                      </w:divBdr>
                    </w:div>
                    <w:div w:id="12049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2525">
          <w:marLeft w:val="0"/>
          <w:marRight w:val="0"/>
          <w:marTop w:val="0"/>
          <w:marBottom w:val="0"/>
          <w:divBdr>
            <w:top w:val="none" w:sz="0" w:space="0" w:color="auto"/>
            <w:left w:val="none" w:sz="0" w:space="0" w:color="auto"/>
            <w:bottom w:val="none" w:sz="0" w:space="0" w:color="auto"/>
            <w:right w:val="none" w:sz="0" w:space="0" w:color="auto"/>
          </w:divBdr>
          <w:divsChild>
            <w:div w:id="235362952">
              <w:marLeft w:val="0"/>
              <w:marRight w:val="0"/>
              <w:marTop w:val="0"/>
              <w:marBottom w:val="0"/>
              <w:divBdr>
                <w:top w:val="none" w:sz="0" w:space="0" w:color="auto"/>
                <w:left w:val="none" w:sz="0" w:space="0" w:color="auto"/>
                <w:bottom w:val="none" w:sz="0" w:space="0" w:color="auto"/>
                <w:right w:val="none" w:sz="0" w:space="0" w:color="auto"/>
              </w:divBdr>
              <w:divsChild>
                <w:div w:id="221790175">
                  <w:marLeft w:val="0"/>
                  <w:marRight w:val="0"/>
                  <w:marTop w:val="0"/>
                  <w:marBottom w:val="0"/>
                  <w:divBdr>
                    <w:top w:val="none" w:sz="0" w:space="0" w:color="auto"/>
                    <w:left w:val="none" w:sz="0" w:space="0" w:color="auto"/>
                    <w:bottom w:val="none" w:sz="0" w:space="0" w:color="auto"/>
                    <w:right w:val="none" w:sz="0" w:space="0" w:color="auto"/>
                  </w:divBdr>
                  <w:divsChild>
                    <w:div w:id="172842053">
                      <w:marLeft w:val="0"/>
                      <w:marRight w:val="0"/>
                      <w:marTop w:val="0"/>
                      <w:marBottom w:val="0"/>
                      <w:divBdr>
                        <w:top w:val="none" w:sz="0" w:space="0" w:color="auto"/>
                        <w:left w:val="none" w:sz="0" w:space="0" w:color="auto"/>
                        <w:bottom w:val="none" w:sz="0" w:space="0" w:color="auto"/>
                        <w:right w:val="none" w:sz="0" w:space="0" w:color="auto"/>
                      </w:divBdr>
                    </w:div>
                    <w:div w:id="1762490393">
                      <w:marLeft w:val="0"/>
                      <w:marRight w:val="0"/>
                      <w:marTop w:val="0"/>
                      <w:marBottom w:val="0"/>
                      <w:divBdr>
                        <w:top w:val="none" w:sz="0" w:space="0" w:color="auto"/>
                        <w:left w:val="none" w:sz="0" w:space="0" w:color="auto"/>
                        <w:bottom w:val="none" w:sz="0" w:space="0" w:color="auto"/>
                        <w:right w:val="none" w:sz="0" w:space="0" w:color="auto"/>
                      </w:divBdr>
                    </w:div>
                    <w:div w:id="367728006">
                      <w:marLeft w:val="0"/>
                      <w:marRight w:val="0"/>
                      <w:marTop w:val="0"/>
                      <w:marBottom w:val="0"/>
                      <w:divBdr>
                        <w:top w:val="none" w:sz="0" w:space="0" w:color="auto"/>
                        <w:left w:val="none" w:sz="0" w:space="0" w:color="auto"/>
                        <w:bottom w:val="none" w:sz="0" w:space="0" w:color="auto"/>
                        <w:right w:val="none" w:sz="0" w:space="0" w:color="auto"/>
                      </w:divBdr>
                    </w:div>
                    <w:div w:id="10234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228073">
          <w:marLeft w:val="0"/>
          <w:marRight w:val="0"/>
          <w:marTop w:val="0"/>
          <w:marBottom w:val="0"/>
          <w:divBdr>
            <w:top w:val="none" w:sz="0" w:space="0" w:color="auto"/>
            <w:left w:val="none" w:sz="0" w:space="0" w:color="auto"/>
            <w:bottom w:val="none" w:sz="0" w:space="0" w:color="auto"/>
            <w:right w:val="none" w:sz="0" w:space="0" w:color="auto"/>
          </w:divBdr>
          <w:divsChild>
            <w:div w:id="1567260249">
              <w:marLeft w:val="0"/>
              <w:marRight w:val="0"/>
              <w:marTop w:val="0"/>
              <w:marBottom w:val="0"/>
              <w:divBdr>
                <w:top w:val="none" w:sz="0" w:space="0" w:color="auto"/>
                <w:left w:val="none" w:sz="0" w:space="0" w:color="auto"/>
                <w:bottom w:val="none" w:sz="0" w:space="0" w:color="auto"/>
                <w:right w:val="none" w:sz="0" w:space="0" w:color="auto"/>
              </w:divBdr>
              <w:divsChild>
                <w:div w:id="1616869665">
                  <w:marLeft w:val="0"/>
                  <w:marRight w:val="0"/>
                  <w:marTop w:val="0"/>
                  <w:marBottom w:val="0"/>
                  <w:divBdr>
                    <w:top w:val="none" w:sz="0" w:space="0" w:color="auto"/>
                    <w:left w:val="none" w:sz="0" w:space="0" w:color="auto"/>
                    <w:bottom w:val="none" w:sz="0" w:space="0" w:color="auto"/>
                    <w:right w:val="none" w:sz="0" w:space="0" w:color="auto"/>
                  </w:divBdr>
                  <w:divsChild>
                    <w:div w:id="651258539">
                      <w:marLeft w:val="0"/>
                      <w:marRight w:val="0"/>
                      <w:marTop w:val="0"/>
                      <w:marBottom w:val="0"/>
                      <w:divBdr>
                        <w:top w:val="none" w:sz="0" w:space="0" w:color="auto"/>
                        <w:left w:val="none" w:sz="0" w:space="0" w:color="auto"/>
                        <w:bottom w:val="none" w:sz="0" w:space="0" w:color="auto"/>
                        <w:right w:val="none" w:sz="0" w:space="0" w:color="auto"/>
                      </w:divBdr>
                    </w:div>
                    <w:div w:id="919220774">
                      <w:marLeft w:val="0"/>
                      <w:marRight w:val="0"/>
                      <w:marTop w:val="0"/>
                      <w:marBottom w:val="0"/>
                      <w:divBdr>
                        <w:top w:val="none" w:sz="0" w:space="0" w:color="auto"/>
                        <w:left w:val="none" w:sz="0" w:space="0" w:color="auto"/>
                        <w:bottom w:val="none" w:sz="0" w:space="0" w:color="auto"/>
                        <w:right w:val="none" w:sz="0" w:space="0" w:color="auto"/>
                      </w:divBdr>
                    </w:div>
                    <w:div w:id="1873376664">
                      <w:marLeft w:val="0"/>
                      <w:marRight w:val="0"/>
                      <w:marTop w:val="0"/>
                      <w:marBottom w:val="0"/>
                      <w:divBdr>
                        <w:top w:val="none" w:sz="0" w:space="0" w:color="auto"/>
                        <w:left w:val="none" w:sz="0" w:space="0" w:color="auto"/>
                        <w:bottom w:val="none" w:sz="0" w:space="0" w:color="auto"/>
                        <w:right w:val="none" w:sz="0" w:space="0" w:color="auto"/>
                      </w:divBdr>
                    </w:div>
                    <w:div w:id="2019381979">
                      <w:marLeft w:val="0"/>
                      <w:marRight w:val="0"/>
                      <w:marTop w:val="0"/>
                      <w:marBottom w:val="0"/>
                      <w:divBdr>
                        <w:top w:val="none" w:sz="0" w:space="0" w:color="auto"/>
                        <w:left w:val="none" w:sz="0" w:space="0" w:color="auto"/>
                        <w:bottom w:val="none" w:sz="0" w:space="0" w:color="auto"/>
                        <w:right w:val="none" w:sz="0" w:space="0" w:color="auto"/>
                      </w:divBdr>
                    </w:div>
                    <w:div w:id="1288121854">
                      <w:marLeft w:val="0"/>
                      <w:marRight w:val="0"/>
                      <w:marTop w:val="0"/>
                      <w:marBottom w:val="0"/>
                      <w:divBdr>
                        <w:top w:val="none" w:sz="0" w:space="0" w:color="auto"/>
                        <w:left w:val="none" w:sz="0" w:space="0" w:color="auto"/>
                        <w:bottom w:val="none" w:sz="0" w:space="0" w:color="auto"/>
                        <w:right w:val="none" w:sz="0" w:space="0" w:color="auto"/>
                      </w:divBdr>
                    </w:div>
                    <w:div w:id="1860003232">
                      <w:marLeft w:val="0"/>
                      <w:marRight w:val="0"/>
                      <w:marTop w:val="0"/>
                      <w:marBottom w:val="0"/>
                      <w:divBdr>
                        <w:top w:val="none" w:sz="0" w:space="0" w:color="auto"/>
                        <w:left w:val="none" w:sz="0" w:space="0" w:color="auto"/>
                        <w:bottom w:val="none" w:sz="0" w:space="0" w:color="auto"/>
                        <w:right w:val="none" w:sz="0" w:space="0" w:color="auto"/>
                      </w:divBdr>
                    </w:div>
                    <w:div w:id="12021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9795">
          <w:marLeft w:val="0"/>
          <w:marRight w:val="0"/>
          <w:marTop w:val="0"/>
          <w:marBottom w:val="0"/>
          <w:divBdr>
            <w:top w:val="none" w:sz="0" w:space="0" w:color="auto"/>
            <w:left w:val="none" w:sz="0" w:space="0" w:color="auto"/>
            <w:bottom w:val="none" w:sz="0" w:space="0" w:color="auto"/>
            <w:right w:val="none" w:sz="0" w:space="0" w:color="auto"/>
          </w:divBdr>
          <w:divsChild>
            <w:div w:id="1023898546">
              <w:marLeft w:val="0"/>
              <w:marRight w:val="0"/>
              <w:marTop w:val="0"/>
              <w:marBottom w:val="0"/>
              <w:divBdr>
                <w:top w:val="none" w:sz="0" w:space="0" w:color="auto"/>
                <w:left w:val="none" w:sz="0" w:space="0" w:color="auto"/>
                <w:bottom w:val="none" w:sz="0" w:space="0" w:color="auto"/>
                <w:right w:val="none" w:sz="0" w:space="0" w:color="auto"/>
              </w:divBdr>
              <w:divsChild>
                <w:div w:id="914971353">
                  <w:marLeft w:val="0"/>
                  <w:marRight w:val="0"/>
                  <w:marTop w:val="0"/>
                  <w:marBottom w:val="0"/>
                  <w:divBdr>
                    <w:top w:val="none" w:sz="0" w:space="0" w:color="auto"/>
                    <w:left w:val="none" w:sz="0" w:space="0" w:color="auto"/>
                    <w:bottom w:val="none" w:sz="0" w:space="0" w:color="auto"/>
                    <w:right w:val="none" w:sz="0" w:space="0" w:color="auto"/>
                  </w:divBdr>
                  <w:divsChild>
                    <w:div w:id="37241725">
                      <w:marLeft w:val="0"/>
                      <w:marRight w:val="0"/>
                      <w:marTop w:val="0"/>
                      <w:marBottom w:val="0"/>
                      <w:divBdr>
                        <w:top w:val="none" w:sz="0" w:space="0" w:color="auto"/>
                        <w:left w:val="none" w:sz="0" w:space="0" w:color="auto"/>
                        <w:bottom w:val="none" w:sz="0" w:space="0" w:color="auto"/>
                        <w:right w:val="none" w:sz="0" w:space="0" w:color="auto"/>
                      </w:divBdr>
                    </w:div>
                    <w:div w:id="835681877">
                      <w:marLeft w:val="0"/>
                      <w:marRight w:val="0"/>
                      <w:marTop w:val="0"/>
                      <w:marBottom w:val="0"/>
                      <w:divBdr>
                        <w:top w:val="none" w:sz="0" w:space="0" w:color="auto"/>
                        <w:left w:val="none" w:sz="0" w:space="0" w:color="auto"/>
                        <w:bottom w:val="none" w:sz="0" w:space="0" w:color="auto"/>
                        <w:right w:val="none" w:sz="0" w:space="0" w:color="auto"/>
                      </w:divBdr>
                    </w:div>
                    <w:div w:id="840857061">
                      <w:marLeft w:val="0"/>
                      <w:marRight w:val="0"/>
                      <w:marTop w:val="0"/>
                      <w:marBottom w:val="0"/>
                      <w:divBdr>
                        <w:top w:val="none" w:sz="0" w:space="0" w:color="auto"/>
                        <w:left w:val="none" w:sz="0" w:space="0" w:color="auto"/>
                        <w:bottom w:val="none" w:sz="0" w:space="0" w:color="auto"/>
                        <w:right w:val="none" w:sz="0" w:space="0" w:color="auto"/>
                      </w:divBdr>
                    </w:div>
                    <w:div w:id="1782722034">
                      <w:marLeft w:val="0"/>
                      <w:marRight w:val="0"/>
                      <w:marTop w:val="0"/>
                      <w:marBottom w:val="0"/>
                      <w:divBdr>
                        <w:top w:val="none" w:sz="0" w:space="0" w:color="auto"/>
                        <w:left w:val="none" w:sz="0" w:space="0" w:color="auto"/>
                        <w:bottom w:val="none" w:sz="0" w:space="0" w:color="auto"/>
                        <w:right w:val="none" w:sz="0" w:space="0" w:color="auto"/>
                      </w:divBdr>
                    </w:div>
                    <w:div w:id="860362377">
                      <w:marLeft w:val="0"/>
                      <w:marRight w:val="0"/>
                      <w:marTop w:val="0"/>
                      <w:marBottom w:val="0"/>
                      <w:divBdr>
                        <w:top w:val="none" w:sz="0" w:space="0" w:color="auto"/>
                        <w:left w:val="none" w:sz="0" w:space="0" w:color="auto"/>
                        <w:bottom w:val="none" w:sz="0" w:space="0" w:color="auto"/>
                        <w:right w:val="none" w:sz="0" w:space="0" w:color="auto"/>
                      </w:divBdr>
                    </w:div>
                    <w:div w:id="101414410">
                      <w:marLeft w:val="0"/>
                      <w:marRight w:val="0"/>
                      <w:marTop w:val="0"/>
                      <w:marBottom w:val="0"/>
                      <w:divBdr>
                        <w:top w:val="none" w:sz="0" w:space="0" w:color="auto"/>
                        <w:left w:val="none" w:sz="0" w:space="0" w:color="auto"/>
                        <w:bottom w:val="none" w:sz="0" w:space="0" w:color="auto"/>
                        <w:right w:val="none" w:sz="0" w:space="0" w:color="auto"/>
                      </w:divBdr>
                    </w:div>
                    <w:div w:id="437871181">
                      <w:marLeft w:val="0"/>
                      <w:marRight w:val="0"/>
                      <w:marTop w:val="0"/>
                      <w:marBottom w:val="0"/>
                      <w:divBdr>
                        <w:top w:val="none" w:sz="0" w:space="0" w:color="auto"/>
                        <w:left w:val="none" w:sz="0" w:space="0" w:color="auto"/>
                        <w:bottom w:val="none" w:sz="0" w:space="0" w:color="auto"/>
                        <w:right w:val="none" w:sz="0" w:space="0" w:color="auto"/>
                      </w:divBdr>
                    </w:div>
                    <w:div w:id="1106999787">
                      <w:marLeft w:val="0"/>
                      <w:marRight w:val="0"/>
                      <w:marTop w:val="0"/>
                      <w:marBottom w:val="0"/>
                      <w:divBdr>
                        <w:top w:val="none" w:sz="0" w:space="0" w:color="auto"/>
                        <w:left w:val="none" w:sz="0" w:space="0" w:color="auto"/>
                        <w:bottom w:val="none" w:sz="0" w:space="0" w:color="auto"/>
                        <w:right w:val="none" w:sz="0" w:space="0" w:color="auto"/>
                      </w:divBdr>
                    </w:div>
                    <w:div w:id="1525749555">
                      <w:marLeft w:val="0"/>
                      <w:marRight w:val="0"/>
                      <w:marTop w:val="0"/>
                      <w:marBottom w:val="0"/>
                      <w:divBdr>
                        <w:top w:val="none" w:sz="0" w:space="0" w:color="auto"/>
                        <w:left w:val="none" w:sz="0" w:space="0" w:color="auto"/>
                        <w:bottom w:val="none" w:sz="0" w:space="0" w:color="auto"/>
                        <w:right w:val="none" w:sz="0" w:space="0" w:color="auto"/>
                      </w:divBdr>
                    </w:div>
                    <w:div w:id="241794890">
                      <w:marLeft w:val="0"/>
                      <w:marRight w:val="0"/>
                      <w:marTop w:val="0"/>
                      <w:marBottom w:val="0"/>
                      <w:divBdr>
                        <w:top w:val="none" w:sz="0" w:space="0" w:color="auto"/>
                        <w:left w:val="none" w:sz="0" w:space="0" w:color="auto"/>
                        <w:bottom w:val="none" w:sz="0" w:space="0" w:color="auto"/>
                        <w:right w:val="none" w:sz="0" w:space="0" w:color="auto"/>
                      </w:divBdr>
                    </w:div>
                    <w:div w:id="2003577774">
                      <w:marLeft w:val="0"/>
                      <w:marRight w:val="0"/>
                      <w:marTop w:val="0"/>
                      <w:marBottom w:val="0"/>
                      <w:divBdr>
                        <w:top w:val="none" w:sz="0" w:space="0" w:color="auto"/>
                        <w:left w:val="none" w:sz="0" w:space="0" w:color="auto"/>
                        <w:bottom w:val="none" w:sz="0" w:space="0" w:color="auto"/>
                        <w:right w:val="none" w:sz="0" w:space="0" w:color="auto"/>
                      </w:divBdr>
                    </w:div>
                    <w:div w:id="9408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051534">
      <w:bodyDiv w:val="1"/>
      <w:marLeft w:val="0"/>
      <w:marRight w:val="0"/>
      <w:marTop w:val="0"/>
      <w:marBottom w:val="0"/>
      <w:divBdr>
        <w:top w:val="none" w:sz="0" w:space="0" w:color="auto"/>
        <w:left w:val="none" w:sz="0" w:space="0" w:color="auto"/>
        <w:bottom w:val="none" w:sz="0" w:space="0" w:color="auto"/>
        <w:right w:val="none" w:sz="0" w:space="0" w:color="auto"/>
      </w:divBdr>
    </w:div>
    <w:div w:id="1887373931">
      <w:bodyDiv w:val="1"/>
      <w:marLeft w:val="0"/>
      <w:marRight w:val="0"/>
      <w:marTop w:val="0"/>
      <w:marBottom w:val="0"/>
      <w:divBdr>
        <w:top w:val="none" w:sz="0" w:space="0" w:color="auto"/>
        <w:left w:val="none" w:sz="0" w:space="0" w:color="auto"/>
        <w:bottom w:val="none" w:sz="0" w:space="0" w:color="auto"/>
        <w:right w:val="none" w:sz="0" w:space="0" w:color="auto"/>
      </w:divBdr>
    </w:div>
    <w:div w:id="1894542323">
      <w:bodyDiv w:val="1"/>
      <w:marLeft w:val="0"/>
      <w:marRight w:val="0"/>
      <w:marTop w:val="0"/>
      <w:marBottom w:val="0"/>
      <w:divBdr>
        <w:top w:val="none" w:sz="0" w:space="0" w:color="auto"/>
        <w:left w:val="none" w:sz="0" w:space="0" w:color="auto"/>
        <w:bottom w:val="none" w:sz="0" w:space="0" w:color="auto"/>
        <w:right w:val="none" w:sz="0" w:space="0" w:color="auto"/>
      </w:divBdr>
    </w:div>
    <w:div w:id="1895581526">
      <w:bodyDiv w:val="1"/>
      <w:marLeft w:val="0"/>
      <w:marRight w:val="0"/>
      <w:marTop w:val="0"/>
      <w:marBottom w:val="0"/>
      <w:divBdr>
        <w:top w:val="none" w:sz="0" w:space="0" w:color="auto"/>
        <w:left w:val="none" w:sz="0" w:space="0" w:color="auto"/>
        <w:bottom w:val="none" w:sz="0" w:space="0" w:color="auto"/>
        <w:right w:val="none" w:sz="0" w:space="0" w:color="auto"/>
      </w:divBdr>
    </w:div>
    <w:div w:id="1900358082">
      <w:bodyDiv w:val="1"/>
      <w:marLeft w:val="0"/>
      <w:marRight w:val="0"/>
      <w:marTop w:val="0"/>
      <w:marBottom w:val="0"/>
      <w:divBdr>
        <w:top w:val="none" w:sz="0" w:space="0" w:color="auto"/>
        <w:left w:val="none" w:sz="0" w:space="0" w:color="auto"/>
        <w:bottom w:val="none" w:sz="0" w:space="0" w:color="auto"/>
        <w:right w:val="none" w:sz="0" w:space="0" w:color="auto"/>
      </w:divBdr>
    </w:div>
    <w:div w:id="1902668883">
      <w:bodyDiv w:val="1"/>
      <w:marLeft w:val="0"/>
      <w:marRight w:val="0"/>
      <w:marTop w:val="0"/>
      <w:marBottom w:val="0"/>
      <w:divBdr>
        <w:top w:val="none" w:sz="0" w:space="0" w:color="auto"/>
        <w:left w:val="none" w:sz="0" w:space="0" w:color="auto"/>
        <w:bottom w:val="none" w:sz="0" w:space="0" w:color="auto"/>
        <w:right w:val="none" w:sz="0" w:space="0" w:color="auto"/>
      </w:divBdr>
    </w:div>
    <w:div w:id="1902905514">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9344357">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29384506">
      <w:bodyDiv w:val="1"/>
      <w:marLeft w:val="0"/>
      <w:marRight w:val="0"/>
      <w:marTop w:val="0"/>
      <w:marBottom w:val="0"/>
      <w:divBdr>
        <w:top w:val="none" w:sz="0" w:space="0" w:color="auto"/>
        <w:left w:val="none" w:sz="0" w:space="0" w:color="auto"/>
        <w:bottom w:val="none" w:sz="0" w:space="0" w:color="auto"/>
        <w:right w:val="none" w:sz="0" w:space="0" w:color="auto"/>
      </w:divBdr>
    </w:div>
    <w:div w:id="1930692686">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1818640">
      <w:bodyDiv w:val="1"/>
      <w:marLeft w:val="0"/>
      <w:marRight w:val="0"/>
      <w:marTop w:val="0"/>
      <w:marBottom w:val="0"/>
      <w:divBdr>
        <w:top w:val="none" w:sz="0" w:space="0" w:color="auto"/>
        <w:left w:val="none" w:sz="0" w:space="0" w:color="auto"/>
        <w:bottom w:val="none" w:sz="0" w:space="0" w:color="auto"/>
        <w:right w:val="none" w:sz="0" w:space="0" w:color="auto"/>
      </w:divBdr>
      <w:divsChild>
        <w:div w:id="200909021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1963999290">
      <w:bodyDiv w:val="1"/>
      <w:marLeft w:val="0"/>
      <w:marRight w:val="0"/>
      <w:marTop w:val="0"/>
      <w:marBottom w:val="0"/>
      <w:divBdr>
        <w:top w:val="none" w:sz="0" w:space="0" w:color="auto"/>
        <w:left w:val="none" w:sz="0" w:space="0" w:color="auto"/>
        <w:bottom w:val="none" w:sz="0" w:space="0" w:color="auto"/>
        <w:right w:val="none" w:sz="0" w:space="0" w:color="auto"/>
      </w:divBdr>
    </w:div>
    <w:div w:id="1965192725">
      <w:bodyDiv w:val="1"/>
      <w:marLeft w:val="0"/>
      <w:marRight w:val="0"/>
      <w:marTop w:val="0"/>
      <w:marBottom w:val="0"/>
      <w:divBdr>
        <w:top w:val="none" w:sz="0" w:space="0" w:color="auto"/>
        <w:left w:val="none" w:sz="0" w:space="0" w:color="auto"/>
        <w:bottom w:val="none" w:sz="0" w:space="0" w:color="auto"/>
        <w:right w:val="none" w:sz="0" w:space="0" w:color="auto"/>
      </w:divBdr>
    </w:div>
    <w:div w:id="1972975641">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79844276">
      <w:bodyDiv w:val="1"/>
      <w:marLeft w:val="0"/>
      <w:marRight w:val="0"/>
      <w:marTop w:val="0"/>
      <w:marBottom w:val="0"/>
      <w:divBdr>
        <w:top w:val="none" w:sz="0" w:space="0" w:color="auto"/>
        <w:left w:val="none" w:sz="0" w:space="0" w:color="auto"/>
        <w:bottom w:val="none" w:sz="0" w:space="0" w:color="auto"/>
        <w:right w:val="none" w:sz="0" w:space="0" w:color="auto"/>
      </w:divBdr>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4983843">
      <w:bodyDiv w:val="1"/>
      <w:marLeft w:val="0"/>
      <w:marRight w:val="0"/>
      <w:marTop w:val="0"/>
      <w:marBottom w:val="0"/>
      <w:divBdr>
        <w:top w:val="none" w:sz="0" w:space="0" w:color="auto"/>
        <w:left w:val="none" w:sz="0" w:space="0" w:color="auto"/>
        <w:bottom w:val="none" w:sz="0" w:space="0" w:color="auto"/>
        <w:right w:val="none" w:sz="0" w:space="0" w:color="auto"/>
      </w:divBdr>
    </w:div>
    <w:div w:id="199645417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3267646">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16640866">
      <w:bodyDiv w:val="1"/>
      <w:marLeft w:val="0"/>
      <w:marRight w:val="0"/>
      <w:marTop w:val="0"/>
      <w:marBottom w:val="0"/>
      <w:divBdr>
        <w:top w:val="none" w:sz="0" w:space="0" w:color="auto"/>
        <w:left w:val="none" w:sz="0" w:space="0" w:color="auto"/>
        <w:bottom w:val="none" w:sz="0" w:space="0" w:color="auto"/>
        <w:right w:val="none" w:sz="0" w:space="0" w:color="auto"/>
      </w:divBdr>
    </w:div>
    <w:div w:id="2017733807">
      <w:bodyDiv w:val="1"/>
      <w:marLeft w:val="0"/>
      <w:marRight w:val="0"/>
      <w:marTop w:val="0"/>
      <w:marBottom w:val="0"/>
      <w:divBdr>
        <w:top w:val="none" w:sz="0" w:space="0" w:color="auto"/>
        <w:left w:val="none" w:sz="0" w:space="0" w:color="auto"/>
        <w:bottom w:val="none" w:sz="0" w:space="0" w:color="auto"/>
        <w:right w:val="none" w:sz="0" w:space="0" w:color="auto"/>
      </w:divBdr>
    </w:div>
    <w:div w:id="2020304313">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0691694">
      <w:bodyDiv w:val="1"/>
      <w:marLeft w:val="0"/>
      <w:marRight w:val="0"/>
      <w:marTop w:val="0"/>
      <w:marBottom w:val="0"/>
      <w:divBdr>
        <w:top w:val="none" w:sz="0" w:space="0" w:color="auto"/>
        <w:left w:val="none" w:sz="0" w:space="0" w:color="auto"/>
        <w:bottom w:val="none" w:sz="0" w:space="0" w:color="auto"/>
        <w:right w:val="none" w:sz="0" w:space="0" w:color="auto"/>
      </w:divBdr>
    </w:div>
    <w:div w:id="2022272678">
      <w:bodyDiv w:val="1"/>
      <w:marLeft w:val="0"/>
      <w:marRight w:val="0"/>
      <w:marTop w:val="0"/>
      <w:marBottom w:val="0"/>
      <w:divBdr>
        <w:top w:val="none" w:sz="0" w:space="0" w:color="auto"/>
        <w:left w:val="none" w:sz="0" w:space="0" w:color="auto"/>
        <w:bottom w:val="none" w:sz="0" w:space="0" w:color="auto"/>
        <w:right w:val="none" w:sz="0" w:space="0" w:color="auto"/>
      </w:divBdr>
      <w:divsChild>
        <w:div w:id="1157109454">
          <w:marLeft w:val="450"/>
          <w:marRight w:val="450"/>
          <w:marTop w:val="0"/>
          <w:marBottom w:val="0"/>
          <w:divBdr>
            <w:top w:val="none" w:sz="0" w:space="0" w:color="auto"/>
            <w:left w:val="none" w:sz="0" w:space="0" w:color="auto"/>
            <w:bottom w:val="none" w:sz="0" w:space="0" w:color="auto"/>
            <w:right w:val="none" w:sz="0" w:space="0" w:color="auto"/>
          </w:divBdr>
        </w:div>
      </w:divsChild>
    </w:div>
    <w:div w:id="2025159546">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45476539">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1510469">
      <w:bodyDiv w:val="1"/>
      <w:marLeft w:val="0"/>
      <w:marRight w:val="0"/>
      <w:marTop w:val="0"/>
      <w:marBottom w:val="0"/>
      <w:divBdr>
        <w:top w:val="none" w:sz="0" w:space="0" w:color="auto"/>
        <w:left w:val="none" w:sz="0" w:space="0" w:color="auto"/>
        <w:bottom w:val="none" w:sz="0" w:space="0" w:color="auto"/>
        <w:right w:val="none" w:sz="0" w:space="0" w:color="auto"/>
      </w:divBdr>
    </w:div>
    <w:div w:id="2063628059">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4058829">
      <w:bodyDiv w:val="1"/>
      <w:marLeft w:val="0"/>
      <w:marRight w:val="0"/>
      <w:marTop w:val="0"/>
      <w:marBottom w:val="0"/>
      <w:divBdr>
        <w:top w:val="none" w:sz="0" w:space="0" w:color="auto"/>
        <w:left w:val="none" w:sz="0" w:space="0" w:color="auto"/>
        <w:bottom w:val="none" w:sz="0" w:space="0" w:color="auto"/>
        <w:right w:val="none" w:sz="0" w:space="0" w:color="auto"/>
      </w:divBdr>
    </w:div>
    <w:div w:id="2072344820">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1321492">
      <w:bodyDiv w:val="1"/>
      <w:marLeft w:val="0"/>
      <w:marRight w:val="0"/>
      <w:marTop w:val="0"/>
      <w:marBottom w:val="0"/>
      <w:divBdr>
        <w:top w:val="none" w:sz="0" w:space="0" w:color="auto"/>
        <w:left w:val="none" w:sz="0" w:space="0" w:color="auto"/>
        <w:bottom w:val="none" w:sz="0" w:space="0" w:color="auto"/>
        <w:right w:val="none" w:sz="0" w:space="0" w:color="auto"/>
      </w:divBdr>
      <w:divsChild>
        <w:div w:id="1852136097">
          <w:marLeft w:val="0"/>
          <w:marRight w:val="0"/>
          <w:marTop w:val="0"/>
          <w:marBottom w:val="0"/>
          <w:divBdr>
            <w:top w:val="single" w:sz="6" w:space="0" w:color="D9DCDD"/>
            <w:left w:val="single" w:sz="6" w:space="0" w:color="D9DCDD"/>
            <w:bottom w:val="single" w:sz="6" w:space="0" w:color="D9DCDD"/>
            <w:right w:val="single" w:sz="6" w:space="0" w:color="D9DCDD"/>
          </w:divBdr>
          <w:divsChild>
            <w:div w:id="1122455307">
              <w:marLeft w:val="0"/>
              <w:marRight w:val="-450"/>
              <w:marTop w:val="0"/>
              <w:marBottom w:val="0"/>
              <w:divBdr>
                <w:top w:val="none" w:sz="0" w:space="0" w:color="auto"/>
                <w:left w:val="none" w:sz="0" w:space="0" w:color="auto"/>
                <w:bottom w:val="none" w:sz="0" w:space="0" w:color="auto"/>
                <w:right w:val="none" w:sz="0" w:space="0" w:color="auto"/>
              </w:divBdr>
              <w:divsChild>
                <w:div w:id="991375285">
                  <w:marLeft w:val="435"/>
                  <w:marRight w:val="0"/>
                  <w:marTop w:val="0"/>
                  <w:marBottom w:val="0"/>
                  <w:divBdr>
                    <w:top w:val="none" w:sz="0" w:space="0" w:color="auto"/>
                    <w:left w:val="none" w:sz="0" w:space="0" w:color="auto"/>
                    <w:bottom w:val="none" w:sz="0" w:space="0" w:color="auto"/>
                    <w:right w:val="none" w:sz="0" w:space="0" w:color="auto"/>
                  </w:divBdr>
                  <w:divsChild>
                    <w:div w:id="1944803245">
                      <w:marLeft w:val="0"/>
                      <w:marRight w:val="0"/>
                      <w:marTop w:val="0"/>
                      <w:marBottom w:val="0"/>
                      <w:divBdr>
                        <w:top w:val="none" w:sz="0" w:space="0" w:color="auto"/>
                        <w:left w:val="none" w:sz="0" w:space="0" w:color="auto"/>
                        <w:bottom w:val="none" w:sz="0" w:space="0" w:color="auto"/>
                        <w:right w:val="none" w:sz="0" w:space="0" w:color="auto"/>
                      </w:divBdr>
                      <w:divsChild>
                        <w:div w:id="947740194">
                          <w:marLeft w:val="0"/>
                          <w:marRight w:val="0"/>
                          <w:marTop w:val="0"/>
                          <w:marBottom w:val="0"/>
                          <w:divBdr>
                            <w:top w:val="none" w:sz="0" w:space="0" w:color="auto"/>
                            <w:left w:val="none" w:sz="0" w:space="0" w:color="auto"/>
                            <w:bottom w:val="none" w:sz="0" w:space="0" w:color="auto"/>
                            <w:right w:val="none" w:sz="0" w:space="0" w:color="auto"/>
                          </w:divBdr>
                          <w:divsChild>
                            <w:div w:id="1532763920">
                              <w:marLeft w:val="0"/>
                              <w:marRight w:val="0"/>
                              <w:marTop w:val="0"/>
                              <w:marBottom w:val="0"/>
                              <w:divBdr>
                                <w:top w:val="none" w:sz="0" w:space="0" w:color="auto"/>
                                <w:left w:val="none" w:sz="0" w:space="0" w:color="auto"/>
                                <w:bottom w:val="none" w:sz="0" w:space="0" w:color="auto"/>
                                <w:right w:val="none" w:sz="0" w:space="0" w:color="auto"/>
                              </w:divBdr>
                              <w:divsChild>
                                <w:div w:id="923761698">
                                  <w:marLeft w:val="0"/>
                                  <w:marRight w:val="0"/>
                                  <w:marTop w:val="0"/>
                                  <w:marBottom w:val="0"/>
                                  <w:divBdr>
                                    <w:top w:val="none" w:sz="0" w:space="0" w:color="auto"/>
                                    <w:left w:val="none" w:sz="0" w:space="0" w:color="auto"/>
                                    <w:bottom w:val="none" w:sz="0" w:space="0" w:color="auto"/>
                                    <w:right w:val="none" w:sz="0" w:space="0" w:color="auto"/>
                                  </w:divBdr>
                                  <w:divsChild>
                                    <w:div w:id="20148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098598287">
      <w:bodyDiv w:val="1"/>
      <w:marLeft w:val="0"/>
      <w:marRight w:val="0"/>
      <w:marTop w:val="0"/>
      <w:marBottom w:val="0"/>
      <w:divBdr>
        <w:top w:val="none" w:sz="0" w:space="0" w:color="auto"/>
        <w:left w:val="none" w:sz="0" w:space="0" w:color="auto"/>
        <w:bottom w:val="none" w:sz="0" w:space="0" w:color="auto"/>
        <w:right w:val="none" w:sz="0" w:space="0" w:color="auto"/>
      </w:divBdr>
    </w:div>
    <w:div w:id="2099715435">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288970">
      <w:bodyDiv w:val="1"/>
      <w:marLeft w:val="0"/>
      <w:marRight w:val="0"/>
      <w:marTop w:val="0"/>
      <w:marBottom w:val="0"/>
      <w:divBdr>
        <w:top w:val="none" w:sz="0" w:space="0" w:color="auto"/>
        <w:left w:val="none" w:sz="0" w:space="0" w:color="auto"/>
        <w:bottom w:val="none" w:sz="0" w:space="0" w:color="auto"/>
        <w:right w:val="none" w:sz="0" w:space="0" w:color="auto"/>
      </w:divBdr>
      <w:divsChild>
        <w:div w:id="1819374563">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2103135779">
      <w:bodyDiv w:val="1"/>
      <w:marLeft w:val="0"/>
      <w:marRight w:val="0"/>
      <w:marTop w:val="0"/>
      <w:marBottom w:val="0"/>
      <w:divBdr>
        <w:top w:val="none" w:sz="0" w:space="0" w:color="auto"/>
        <w:left w:val="none" w:sz="0" w:space="0" w:color="auto"/>
        <w:bottom w:val="none" w:sz="0" w:space="0" w:color="auto"/>
        <w:right w:val="none" w:sz="0" w:space="0" w:color="auto"/>
      </w:divBdr>
    </w:div>
    <w:div w:id="2105808244">
      <w:bodyDiv w:val="1"/>
      <w:marLeft w:val="0"/>
      <w:marRight w:val="0"/>
      <w:marTop w:val="0"/>
      <w:marBottom w:val="0"/>
      <w:divBdr>
        <w:top w:val="none" w:sz="0" w:space="0" w:color="auto"/>
        <w:left w:val="none" w:sz="0" w:space="0" w:color="auto"/>
        <w:bottom w:val="none" w:sz="0" w:space="0" w:color="auto"/>
        <w:right w:val="none" w:sz="0" w:space="0" w:color="auto"/>
      </w:divBdr>
      <w:divsChild>
        <w:div w:id="1378629425">
          <w:marLeft w:val="450"/>
          <w:marRight w:val="450"/>
          <w:marTop w:val="0"/>
          <w:marBottom w:val="0"/>
          <w:divBdr>
            <w:top w:val="none" w:sz="0" w:space="0" w:color="auto"/>
            <w:left w:val="none" w:sz="0" w:space="0" w:color="auto"/>
            <w:bottom w:val="none" w:sz="0" w:space="0" w:color="auto"/>
            <w:right w:val="none" w:sz="0" w:space="0" w:color="auto"/>
          </w:divBdr>
        </w:div>
      </w:divsChild>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0196226">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32897268">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1873976">
      <w:bodyDiv w:val="1"/>
      <w:marLeft w:val="0"/>
      <w:marRight w:val="0"/>
      <w:marTop w:val="0"/>
      <w:marBottom w:val="0"/>
      <w:divBdr>
        <w:top w:val="none" w:sz="0" w:space="0" w:color="auto"/>
        <w:left w:val="none" w:sz="0" w:space="0" w:color="auto"/>
        <w:bottom w:val="none" w:sz="0" w:space="0" w:color="auto"/>
        <w:right w:val="none" w:sz="0" w:space="0" w:color="auto"/>
      </w:divBdr>
      <w:divsChild>
        <w:div w:id="1728264369">
          <w:marLeft w:val="0"/>
          <w:marRight w:val="0"/>
          <w:marTop w:val="0"/>
          <w:marBottom w:val="0"/>
          <w:divBdr>
            <w:top w:val="single" w:sz="6" w:space="0" w:color="D9DCDD"/>
            <w:left w:val="single" w:sz="6" w:space="0" w:color="D9DCDD"/>
            <w:bottom w:val="single" w:sz="6" w:space="0" w:color="D9DCDD"/>
            <w:right w:val="single" w:sz="6" w:space="0" w:color="D9DCDD"/>
          </w:divBdr>
          <w:divsChild>
            <w:div w:id="1334186345">
              <w:marLeft w:val="0"/>
              <w:marRight w:val="-450"/>
              <w:marTop w:val="0"/>
              <w:marBottom w:val="0"/>
              <w:divBdr>
                <w:top w:val="none" w:sz="0" w:space="0" w:color="auto"/>
                <w:left w:val="none" w:sz="0" w:space="0" w:color="auto"/>
                <w:bottom w:val="none" w:sz="0" w:space="0" w:color="auto"/>
                <w:right w:val="none" w:sz="0" w:space="0" w:color="auto"/>
              </w:divBdr>
              <w:divsChild>
                <w:div w:id="1735812952">
                  <w:marLeft w:val="435"/>
                  <w:marRight w:val="0"/>
                  <w:marTop w:val="0"/>
                  <w:marBottom w:val="0"/>
                  <w:divBdr>
                    <w:top w:val="none" w:sz="0" w:space="0" w:color="auto"/>
                    <w:left w:val="none" w:sz="0" w:space="0" w:color="auto"/>
                    <w:bottom w:val="none" w:sz="0" w:space="0" w:color="auto"/>
                    <w:right w:val="none" w:sz="0" w:space="0" w:color="auto"/>
                  </w:divBdr>
                  <w:divsChild>
                    <w:div w:id="1643120820">
                      <w:marLeft w:val="0"/>
                      <w:marRight w:val="0"/>
                      <w:marTop w:val="0"/>
                      <w:marBottom w:val="0"/>
                      <w:divBdr>
                        <w:top w:val="none" w:sz="0" w:space="0" w:color="auto"/>
                        <w:left w:val="none" w:sz="0" w:space="0" w:color="auto"/>
                        <w:bottom w:val="none" w:sz="0" w:space="0" w:color="auto"/>
                        <w:right w:val="none" w:sz="0" w:space="0" w:color="auto"/>
                      </w:divBdr>
                      <w:divsChild>
                        <w:div w:id="2126070701">
                          <w:marLeft w:val="0"/>
                          <w:marRight w:val="0"/>
                          <w:marTop w:val="0"/>
                          <w:marBottom w:val="0"/>
                          <w:divBdr>
                            <w:top w:val="none" w:sz="0" w:space="0" w:color="auto"/>
                            <w:left w:val="none" w:sz="0" w:space="0" w:color="auto"/>
                            <w:bottom w:val="none" w:sz="0" w:space="0" w:color="auto"/>
                            <w:right w:val="none" w:sz="0" w:space="0" w:color="auto"/>
                          </w:divBdr>
                          <w:divsChild>
                            <w:div w:id="583294806">
                              <w:marLeft w:val="0"/>
                              <w:marRight w:val="0"/>
                              <w:marTop w:val="0"/>
                              <w:marBottom w:val="0"/>
                              <w:divBdr>
                                <w:top w:val="none" w:sz="0" w:space="0" w:color="auto"/>
                                <w:left w:val="none" w:sz="0" w:space="0" w:color="auto"/>
                                <w:bottom w:val="none" w:sz="0" w:space="0" w:color="auto"/>
                                <w:right w:val="none" w:sz="0" w:space="0" w:color="auto"/>
                              </w:divBdr>
                              <w:divsChild>
                                <w:div w:id="141388598">
                                  <w:marLeft w:val="0"/>
                                  <w:marRight w:val="0"/>
                                  <w:marTop w:val="0"/>
                                  <w:marBottom w:val="0"/>
                                  <w:divBdr>
                                    <w:top w:val="none" w:sz="0" w:space="0" w:color="auto"/>
                                    <w:left w:val="none" w:sz="0" w:space="0" w:color="auto"/>
                                    <w:bottom w:val="none" w:sz="0" w:space="0" w:color="auto"/>
                                    <w:right w:val="none" w:sz="0" w:space="0" w:color="auto"/>
                                  </w:divBdr>
                                  <w:divsChild>
                                    <w:div w:id="8227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45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nsible.com/ansible/latest/reference_appendices/YAMLSyntax.html" TargetMode="External"/><Relationship Id="rId18" Type="http://schemas.openxmlformats.org/officeDocument/2006/relationships/hyperlink" Target="https://docs.ansible.com/ansible/latest/modules/slackpkg_module.html" TargetMode="External"/><Relationship Id="rId26" Type="http://schemas.openxmlformats.org/officeDocument/2006/relationships/image" Target="media/image10.png"/><Relationship Id="rId39"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hyperlink" Target="https://www.ansible.com/blog/ansible-tower-jenkins-in-under-5-minutes" TargetMode="External"/><Relationship Id="rId42" Type="http://schemas.openxmlformats.org/officeDocument/2006/relationships/hyperlink" Target="https://www.youtube.com/watch?v=cyylA0Yfn2o&amp;list=PL8cE5Nxf6M6YUaKyuon-AWRDNr31ANuo2&amp;index=9" TargetMode="External"/><Relationship Id="rId47"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cs.ansible.com/ansible/latest/modules/apt_module.html" TargetMode="External"/><Relationship Id="rId25" Type="http://schemas.openxmlformats.org/officeDocument/2006/relationships/image" Target="media/image9.png"/><Relationship Id="rId33" Type="http://schemas.openxmlformats.org/officeDocument/2006/relationships/hyperlink" Target="https://www.edureka.co/blog/ansible-tower/" TargetMode="External"/><Relationship Id="rId38" Type="http://schemas.openxmlformats.org/officeDocument/2006/relationships/image" Target="media/image18.png"/><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cs.ansible.com/ansible/latest/modules/yum_module.html" TargetMode="External"/><Relationship Id="rId20" Type="http://schemas.openxmlformats.org/officeDocument/2006/relationships/hyperlink" Target="https://docs.ansible.com/ansible/latest/modules/file_module.html" TargetMode="External"/><Relationship Id="rId29" Type="http://schemas.openxmlformats.org/officeDocument/2006/relationships/image" Target="media/image13.png"/><Relationship Id="rId41" Type="http://schemas.openxmlformats.org/officeDocument/2006/relationships/hyperlink" Target="https://docs.ansible.com/ansible/latest/user_guide/playbooks_intro.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hyperlink" Target="https://docs.ansible.com/ansible/latest/modules/apt_module.html" TargetMode="External"/><Relationship Id="rId45" Type="http://schemas.openxmlformats.org/officeDocument/2006/relationships/hyperlink" Target="https://www.digitalocean.com/community/tutorials/how-to-automate-installing-wordpress-on-ubuntu-14-04-using-ansible" TargetMode="External"/><Relationship Id="rId5" Type="http://schemas.openxmlformats.org/officeDocument/2006/relationships/styles" Target="styles.xml"/><Relationship Id="rId15" Type="http://schemas.openxmlformats.org/officeDocument/2006/relationships/hyperlink" Target="https://docs.ansible.com/ansible/latest/user_guide/modules.html"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docs.ansible.com/ansible/latest/modules/copy_module.html" TargetMode="External"/><Relationship Id="rId31" Type="http://schemas.openxmlformats.org/officeDocument/2006/relationships/hyperlink" Target="http://i.viglink.com/?key=4c25935c12fea5c8c0662bcffb1047e2&amp;insertId=c59dd375fdc156d1&amp;type=H&amp;exp=60%3ACI1C55A%3A2&amp;libId=k6mfcy3c010250tu000DLbbu6wbgt&amp;loc=https%3A%2F%2Fwww.mydailytutorials.com%2Fansible-template-module-examples%2F&amp;v=1&amp;iid=c59dd375fdc156d1&amp;out=https%3A%2F%2Fwww.amazon.com%2Fdp%2F1491915323&amp;ref=https%3A%2F%2Fwww.google.com%2F&amp;title=How%20to%20Work%20with%20Ansible%20Template%20Module%20with%20Examples%20-%20My%20Daily%20Tutorials&amp;txt=%3Cspan%3EAnsible%3C%2Fspan%3E" TargetMode="External"/><Relationship Id="rId44" Type="http://schemas.openxmlformats.org/officeDocument/2006/relationships/hyperlink" Target="https://www.infinitypp.com/ansibl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i.viglink.com/?key=4c25935c12fea5c8c0662bcffb1047e2&amp;insertId=bfb5626eea5abde6&amp;type=H&amp;exp=60%3ACI1C55A%3A4&amp;libId=k6md4eg0010250tu000DLbbu6wbgt&amp;loc=https%3A%2F%2Fwww.mydailytutorials.com%2Fworking-with-ansible-loop%2F&amp;v=1&amp;iid=bfb5626eea5abde6&amp;out=https%3A%2F%2Fwww.amazon.com%2Fdp%2F1107075998&amp;ref=https%3A%2F%2Fwww.google.com%2F&amp;title=Working%20with%20Ansible%20loop%20-%20My%20Daily%20Tutorials&amp;txt=%3Cspan%3Esingle%20%3C%2Fspan%3E%3Cspan%3Etask%3C%2Fspan%3E" TargetMode="External"/><Relationship Id="rId35" Type="http://schemas.openxmlformats.org/officeDocument/2006/relationships/image" Target="media/image15.png"/><Relationship Id="rId43" Type="http://schemas.openxmlformats.org/officeDocument/2006/relationships/hyperlink" Target="https://www.digitalocean.com/community/tutorials/how-to-use-ansible-roles-to-abstract-your-infrastructure-environment" TargetMode="External"/><Relationship Id="rId48" Type="http://schemas.openxmlformats.org/officeDocument/2006/relationships/glossaryDocument" Target="glossary/document.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07BC4FE54DC4809B23926396DC45BB1"/>
        <w:category>
          <w:name w:val="General"/>
          <w:gallery w:val="placeholder"/>
        </w:category>
        <w:types>
          <w:type w:val="bbPlcHdr"/>
        </w:types>
        <w:behaviors>
          <w:behavior w:val="content"/>
        </w:behaviors>
        <w:guid w:val="{2832C9BC-766E-4611-81CF-878E0DEB5327}"/>
      </w:docPartPr>
      <w:docPartBody>
        <w:p w:rsidR="00000000" w:rsidRDefault="002C19C2" w:rsidP="002C19C2">
          <w:pPr>
            <w:pStyle w:val="A07BC4FE54DC4809B23926396DC45BB1"/>
          </w:pPr>
          <w:r>
            <w:rPr>
              <w:rFonts w:asciiTheme="majorHAnsi" w:hAnsiTheme="majorHAnsi"/>
              <w:color w:val="FFFFFF" w:themeColor="background1"/>
              <w:sz w:val="96"/>
              <w:szCs w:val="96"/>
            </w:rPr>
            <w:t>[Document title]</w:t>
          </w:r>
        </w:p>
      </w:docPartBody>
    </w:docPart>
    <w:docPart>
      <w:docPartPr>
        <w:name w:val="26941B9FD743465C844E3027B2439EE6"/>
        <w:category>
          <w:name w:val="General"/>
          <w:gallery w:val="placeholder"/>
        </w:category>
        <w:types>
          <w:type w:val="bbPlcHdr"/>
        </w:types>
        <w:behaviors>
          <w:behavior w:val="content"/>
        </w:behaviors>
        <w:guid w:val="{DBFFB0BF-E98B-4536-B5AF-DEB02520A85A}"/>
      </w:docPartPr>
      <w:docPartBody>
        <w:p w:rsidR="00000000" w:rsidRDefault="002C19C2" w:rsidP="002C19C2">
          <w:pPr>
            <w:pStyle w:val="26941B9FD743465C844E3027B2439EE6"/>
          </w:pPr>
          <w:r>
            <w:rPr>
              <w:color w:val="FFFFFF" w:themeColor="background1"/>
              <w:sz w:val="28"/>
              <w:szCs w:val="28"/>
            </w:rPr>
            <w:t>[Author name]</w:t>
          </w:r>
        </w:p>
      </w:docPartBody>
    </w:docPart>
    <w:docPart>
      <w:docPartPr>
        <w:name w:val="9B5F83F2D95B45D8986DCA23E42CBA22"/>
        <w:category>
          <w:name w:val="General"/>
          <w:gallery w:val="placeholder"/>
        </w:category>
        <w:types>
          <w:type w:val="bbPlcHdr"/>
        </w:types>
        <w:behaviors>
          <w:behavior w:val="content"/>
        </w:behaviors>
        <w:guid w:val="{1B754FC6-FA7C-404D-B490-7C751B6879C7}"/>
      </w:docPartPr>
      <w:docPartBody>
        <w:p w:rsidR="00000000" w:rsidRDefault="002C19C2" w:rsidP="002C19C2">
          <w:pPr>
            <w:pStyle w:val="9B5F83F2D95B45D8986DCA23E42CBA22"/>
          </w:pPr>
          <w:r>
            <w:rPr>
              <w:color w:val="FFFFFF" w:themeColor="background1"/>
              <w:sz w:val="28"/>
              <w:szCs w:val="28"/>
            </w:rPr>
            <w:t>[Course title]</w:t>
          </w:r>
        </w:p>
      </w:docPartBody>
    </w:docPart>
    <w:docPart>
      <w:docPartPr>
        <w:name w:val="BEA98CB8E86D4B9BBDB3808A97DEDD9B"/>
        <w:category>
          <w:name w:val="General"/>
          <w:gallery w:val="placeholder"/>
        </w:category>
        <w:types>
          <w:type w:val="bbPlcHdr"/>
        </w:types>
        <w:behaviors>
          <w:behavior w:val="content"/>
        </w:behaviors>
        <w:guid w:val="{E3E25433-A26E-4255-A8E1-0D53AC313B58}"/>
      </w:docPartPr>
      <w:docPartBody>
        <w:p w:rsidR="00000000" w:rsidRDefault="002C19C2" w:rsidP="002C19C2">
          <w:pPr>
            <w:pStyle w:val="BEA98CB8E86D4B9BBDB3808A97DEDD9B"/>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o">
    <w:altName w:val="Cambria"/>
    <w:panose1 w:val="00000000000000000000"/>
    <w:charset w:val="00"/>
    <w:family w:val="roman"/>
    <w:notTrueType/>
    <w:pitch w:val="default"/>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9C2"/>
    <w:rsid w:val="00142DC1"/>
    <w:rsid w:val="002C1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7BC4FE54DC4809B23926396DC45BB1">
    <w:name w:val="A07BC4FE54DC4809B23926396DC45BB1"/>
    <w:rsid w:val="002C19C2"/>
  </w:style>
  <w:style w:type="paragraph" w:customStyle="1" w:styleId="26941B9FD743465C844E3027B2439EE6">
    <w:name w:val="26941B9FD743465C844E3027B2439EE6"/>
    <w:rsid w:val="002C19C2"/>
  </w:style>
  <w:style w:type="paragraph" w:customStyle="1" w:styleId="9B5F83F2D95B45D8986DCA23E42CBA22">
    <w:name w:val="9B5F83F2D95B45D8986DCA23E42CBA22"/>
    <w:rsid w:val="002C19C2"/>
  </w:style>
  <w:style w:type="paragraph" w:customStyle="1" w:styleId="BEA98CB8E86D4B9BBDB3808A97DEDD9B">
    <w:name w:val="BEA98CB8E86D4B9BBDB3808A97DEDD9B"/>
    <w:rsid w:val="002C19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2020-02-16T00:00:00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B580089B-0955-4D11-A504-28AEA4622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3725</TotalTime>
  <Pages>53</Pages>
  <Words>10123</Words>
  <Characters>57704</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Ansible</dc:title>
  <dc:subject/>
  <dc:creator>Satya Kaveti</dc:creator>
  <cp:keywords/>
  <dc:description/>
  <cp:lastModifiedBy>Kaveti, Satyanarayana</cp:lastModifiedBy>
  <cp:revision>1010</cp:revision>
  <cp:lastPrinted>2016-09-15T15:16:00Z</cp:lastPrinted>
  <dcterms:created xsi:type="dcterms:W3CDTF">2019-12-26T09:12:00Z</dcterms:created>
  <dcterms:modified xsi:type="dcterms:W3CDTF">2020-02-16T12:37:00Z</dcterms:modified>
  <cp:category>Ansible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